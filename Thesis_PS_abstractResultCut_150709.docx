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Default Extension="png" ContentType="image/png"/>
  <Default Extension="jpg" ContentType="image/jpg"/>
  <Override PartName="/word/footer7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618" w:right="3598"/>
        <w:jc w:val="center"/>
        <w:rPr>
          <w:rFonts w:ascii="Courier" w:hAnsi="Courier" w:cs="Courier" w:eastAsia="Courier"/>
          <w:sz w:val="28"/>
          <w:szCs w:val="28"/>
        </w:rPr>
      </w:pPr>
      <w:rPr/>
      <w:r>
        <w:rPr>
          <w:rFonts w:ascii="Courier" w:hAnsi="Courier" w:cs="Courier" w:eastAsia="Courier"/>
          <w:sz w:val="28"/>
          <w:szCs w:val="28"/>
          <w:w w:val="162"/>
        </w:rPr>
        <w:t> </w:t>
      </w:r>
      <w:r>
        <w:rPr>
          <w:rFonts w:ascii="Courier" w:hAnsi="Courier" w:cs="Courier" w:eastAsia="Courier"/>
          <w:sz w:val="28"/>
          <w:szCs w:val="28"/>
          <w:w w:val="162"/>
        </w:rPr>
        <w:t> </w:t>
      </w:r>
      <w:r>
        <w:rPr>
          <w:rFonts w:ascii="Courier" w:hAnsi="Courier" w:cs="Courier" w:eastAsia="Courier"/>
          <w:sz w:val="28"/>
          <w:szCs w:val="28"/>
          <w:spacing w:val="-96"/>
          <w:w w:val="100"/>
        </w:rPr>
        <w:t> </w:t>
      </w:r>
      <w:r>
        <w:rPr>
          <w:rFonts w:ascii="Courier" w:hAnsi="Courier" w:cs="Courier" w:eastAsia="Courier"/>
          <w:sz w:val="28"/>
          <w:szCs w:val="28"/>
          <w:spacing w:val="0"/>
          <w:w w:val="162"/>
        </w:rPr>
        <w:t> </w:t>
      </w:r>
      <w:r>
        <w:rPr>
          <w:rFonts w:ascii="Apple Symbols" w:hAnsi="Apple Symbols" w:cs="Apple Symbols" w:eastAsia="Apple Symbols"/>
          <w:sz w:val="28"/>
          <w:szCs w:val="28"/>
          <w:spacing w:val="0"/>
          <w:w w:val="292"/>
        </w:rPr>
        <w:t> </w:t>
      </w:r>
      <w:r>
        <w:rPr>
          <w:rFonts w:ascii="Courier" w:hAnsi="Courier" w:cs="Courier" w:eastAsia="Courier"/>
          <w:sz w:val="28"/>
          <w:szCs w:val="28"/>
          <w:spacing w:val="0"/>
          <w:w w:val="162"/>
        </w:rPr>
        <w:t> </w:t>
      </w:r>
      <w:r>
        <w:rPr>
          <w:rFonts w:ascii="Courier" w:hAnsi="Courier" w:cs="Courier" w:eastAsia="Courier"/>
          <w:sz w:val="28"/>
          <w:szCs w:val="28"/>
          <w:spacing w:val="0"/>
          <w:w w:val="162"/>
        </w:rPr>
        <w:t> </w:t>
      </w:r>
      <w:r>
        <w:rPr>
          <w:rFonts w:ascii="Courier" w:hAnsi="Courier" w:cs="Courier" w:eastAsia="Courier"/>
          <w:sz w:val="28"/>
          <w:szCs w:val="28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67" w:right="3547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Master</w:t>
      </w:r>
      <w:r>
        <w:rPr>
          <w:rFonts w:ascii="Times New Roman" w:hAnsi="Times New Roman" w:cs="Times New Roman" w:eastAsia="Times New Roman"/>
          <w:sz w:val="28"/>
          <w:szCs w:val="28"/>
          <w:spacing w:val="-16"/>
          <w:w w:val="100"/>
        </w:rPr>
        <w:t>’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Thesis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347" w:lineRule="auto"/>
        <w:ind w:left="91" w:right="71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simulation</w:t>
      </w:r>
      <w:r>
        <w:rPr>
          <w:rFonts w:ascii="Times New Roman" w:hAnsi="Times New Roman" w:cs="Times New Roman" w:eastAsia="Times New Roman"/>
          <w:sz w:val="28"/>
          <w:szCs w:val="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8"/>
          <w:szCs w:val="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modulation</w:t>
      </w:r>
      <w:r>
        <w:rPr>
          <w:rFonts w:ascii="Times New Roman" w:hAnsi="Times New Roman" w:cs="Times New Roman" w:eastAsia="Times New Roman"/>
          <w:sz w:val="28"/>
          <w:szCs w:val="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8"/>
          <w:szCs w:val="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transfer</w:t>
      </w:r>
      <w:r>
        <w:rPr>
          <w:rFonts w:ascii="Times New Roman" w:hAnsi="Times New Roman" w:cs="Times New Roman" w:eastAsia="Times New Roman"/>
          <w:sz w:val="28"/>
          <w:szCs w:val="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8"/>
          <w:szCs w:val="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feedfor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2"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ard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net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2"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orks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46" w:right="3226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Sailamul,</w:t>
      </w:r>
      <w:r>
        <w:rPr>
          <w:rFonts w:ascii="Times New Roman" w:hAnsi="Times New Roman" w:cs="Times New Roman" w:eastAsia="Times New Roman"/>
          <w:sz w:val="28"/>
          <w:szCs w:val="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achaya</w:t>
      </w:r>
      <w:r>
        <w:rPr>
          <w:rFonts w:ascii="Times New Roman" w:hAnsi="Times New Roman" w:cs="Times New Roman" w:eastAsia="Times New Roman"/>
          <w:sz w:val="28"/>
          <w:szCs w:val="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8"/>
          <w:szCs w:val="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)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81" w:right="3361"/>
        <w:jc w:val="center"/>
        <w:rPr>
          <w:rFonts w:ascii="Courier" w:hAnsi="Courier" w:cs="Courier" w:eastAsia="Courier"/>
          <w:sz w:val="28"/>
          <w:szCs w:val="28"/>
        </w:rPr>
      </w:pPr>
      <w:rPr/>
      <w:r>
        <w:rPr>
          <w:rFonts w:ascii="Courier" w:hAnsi="Courier" w:cs="Courier" w:eastAsia="Courier"/>
          <w:sz w:val="28"/>
          <w:szCs w:val="28"/>
          <w:w w:val="162"/>
        </w:rPr>
        <w:t> </w:t>
      </w:r>
      <w:r>
        <w:rPr>
          <w:rFonts w:ascii="Apple Symbols" w:hAnsi="Apple Symbols" w:cs="Apple Symbols" w:eastAsia="Apple Symbols"/>
          <w:sz w:val="28"/>
          <w:szCs w:val="28"/>
          <w:w w:val="292"/>
        </w:rPr>
        <w:t> </w:t>
      </w:r>
      <w:r>
        <w:rPr>
          <w:rFonts w:ascii="Apple Symbols" w:hAnsi="Apple Symbols" w:cs="Apple Symbols" w:eastAsia="Apple Symbols"/>
          <w:sz w:val="28"/>
          <w:szCs w:val="28"/>
          <w:w w:val="292"/>
        </w:rPr>
        <w:t> </w:t>
      </w:r>
      <w:r>
        <w:rPr>
          <w:rFonts w:ascii="Courier" w:hAnsi="Courier" w:cs="Courier" w:eastAsia="Courier"/>
          <w:sz w:val="28"/>
          <w:szCs w:val="28"/>
          <w:w w:val="162"/>
        </w:rPr>
        <w:t> </w:t>
      </w:r>
      <w:r>
        <w:rPr>
          <w:rFonts w:ascii="Courier" w:hAnsi="Courier" w:cs="Courier" w:eastAsia="Courier"/>
          <w:sz w:val="28"/>
          <w:szCs w:val="28"/>
          <w:w w:val="162"/>
        </w:rPr>
        <w:t> </w:t>
      </w:r>
      <w:r>
        <w:rPr>
          <w:rFonts w:ascii="Courier" w:hAnsi="Courier" w:cs="Courier" w:eastAsia="Courier"/>
          <w:sz w:val="28"/>
          <w:szCs w:val="28"/>
          <w:w w:val="162"/>
        </w:rPr>
        <w:t> </w:t>
      </w:r>
      <w:r>
        <w:rPr>
          <w:rFonts w:ascii="Courier" w:hAnsi="Courier" w:cs="Courier" w:eastAsia="Courier"/>
          <w:sz w:val="28"/>
          <w:szCs w:val="28"/>
          <w:w w:val="162"/>
        </w:rPr>
        <w:t> </w:t>
      </w:r>
      <w:r>
        <w:rPr>
          <w:rFonts w:ascii="Courier" w:hAnsi="Courier" w:cs="Courier" w:eastAsia="Courier"/>
          <w:sz w:val="28"/>
          <w:szCs w:val="28"/>
          <w:w w:val="162"/>
        </w:rPr>
        <w:t> </w:t>
      </w:r>
      <w:r>
        <w:rPr>
          <w:rFonts w:ascii="Courier" w:hAnsi="Courier" w:cs="Courier" w:eastAsia="Courier"/>
          <w:sz w:val="28"/>
          <w:szCs w:val="28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61" w:right="2041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Department</w:t>
      </w:r>
      <w:r>
        <w:rPr>
          <w:rFonts w:ascii="Times New Roman" w:hAnsi="Times New Roman" w:cs="Times New Roman" w:eastAsia="Times New Roman"/>
          <w:sz w:val="28"/>
          <w:szCs w:val="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Bio</w:t>
      </w:r>
      <w:r>
        <w:rPr>
          <w:rFonts w:ascii="Times New Roman" w:hAnsi="Times New Roman" w:cs="Times New Roman" w:eastAsia="Times New Roman"/>
          <w:sz w:val="28"/>
          <w:szCs w:val="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8"/>
          <w:szCs w:val="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Brain</w:t>
      </w:r>
      <w:r>
        <w:rPr>
          <w:rFonts w:ascii="Times New Roman" w:hAnsi="Times New Roman" w:cs="Times New Roman" w:eastAsia="Times New Roman"/>
          <w:sz w:val="28"/>
          <w:szCs w:val="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Engineering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049" w:right="4029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KAIST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4184" w:right="4164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2015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1560" w:bottom="280" w:left="1440" w:right="14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347" w:lineRule="auto"/>
        <w:ind w:left="3988" w:right="47" w:firstLine="-3873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simulation</w:t>
      </w:r>
      <w:r>
        <w:rPr>
          <w:rFonts w:ascii="Times New Roman" w:hAnsi="Times New Roman" w:cs="Times New Roman" w:eastAsia="Times New Roman"/>
          <w:sz w:val="28"/>
          <w:szCs w:val="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8"/>
          <w:szCs w:val="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modulation</w:t>
      </w:r>
      <w:r>
        <w:rPr>
          <w:rFonts w:ascii="Times New Roman" w:hAnsi="Times New Roman" w:cs="Times New Roman" w:eastAsia="Times New Roman"/>
          <w:sz w:val="28"/>
          <w:szCs w:val="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8"/>
          <w:szCs w:val="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transfer</w:t>
      </w:r>
      <w:r>
        <w:rPr>
          <w:rFonts w:ascii="Times New Roman" w:hAnsi="Times New Roman" w:cs="Times New Roman" w:eastAsia="Times New Roman"/>
          <w:sz w:val="28"/>
          <w:szCs w:val="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8"/>
          <w:szCs w:val="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feedfor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2"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ard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net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2"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orks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1560" w:bottom="280" w:left="1440" w:right="1440"/>
        </w:sectPr>
      </w:pPr>
      <w:rPr/>
    </w:p>
    <w:p>
      <w:pPr>
        <w:spacing w:before="36" w:after="0" w:line="270" w:lineRule="auto"/>
        <w:ind w:left="162" w:right="122"/>
        <w:jc w:val="center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42"/>
          <w:szCs w:val="4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spacing w:val="0"/>
          <w:w w:val="100"/>
        </w:rPr>
        <w:t>simulation</w:t>
      </w:r>
      <w:r>
        <w:rPr>
          <w:rFonts w:ascii="Times New Roman" w:hAnsi="Times New Roman" w:cs="Times New Roman" w:eastAsia="Times New Roman"/>
          <w:sz w:val="42"/>
          <w:szCs w:val="42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42"/>
          <w:szCs w:val="4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42"/>
          <w:szCs w:val="4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42"/>
          <w:szCs w:val="4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spacing w:val="0"/>
          <w:w w:val="100"/>
        </w:rPr>
        <w:t>modulation</w:t>
      </w:r>
      <w:r>
        <w:rPr>
          <w:rFonts w:ascii="Times New Roman" w:hAnsi="Times New Roman" w:cs="Times New Roman" w:eastAsia="Times New Roman"/>
          <w:sz w:val="42"/>
          <w:szCs w:val="4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42"/>
          <w:szCs w:val="4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spacing w:val="0"/>
          <w:w w:val="99"/>
        </w:rPr>
        <w:t>information</w:t>
      </w:r>
      <w:r>
        <w:rPr>
          <w:rFonts w:ascii="Times New Roman" w:hAnsi="Times New Roman" w:cs="Times New Roman" w:eastAsia="Times New Roman"/>
          <w:sz w:val="42"/>
          <w:szCs w:val="4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spacing w:val="0"/>
          <w:w w:val="100"/>
        </w:rPr>
        <w:t>transfer</w:t>
      </w:r>
      <w:r>
        <w:rPr>
          <w:rFonts w:ascii="Times New Roman" w:hAnsi="Times New Roman" w:cs="Times New Roman" w:eastAsia="Times New Roman"/>
          <w:sz w:val="42"/>
          <w:szCs w:val="4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42"/>
          <w:szCs w:val="4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42"/>
          <w:szCs w:val="42"/>
          <w:spacing w:val="-4"/>
          <w:w w:val="100"/>
        </w:rPr>
        <w:t>w</w:t>
      </w:r>
      <w:r>
        <w:rPr>
          <w:rFonts w:ascii="Times New Roman" w:hAnsi="Times New Roman" w:cs="Times New Roman" w:eastAsia="Times New Roman"/>
          <w:sz w:val="42"/>
          <w:szCs w:val="42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42"/>
          <w:szCs w:val="42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spacing w:val="0"/>
          <w:w w:val="99"/>
        </w:rPr>
        <w:t>net</w:t>
      </w:r>
      <w:r>
        <w:rPr>
          <w:rFonts w:ascii="Times New Roman" w:hAnsi="Times New Roman" w:cs="Times New Roman" w:eastAsia="Times New Roman"/>
          <w:sz w:val="42"/>
          <w:szCs w:val="42"/>
          <w:spacing w:val="-4"/>
          <w:w w:val="99"/>
        </w:rPr>
        <w:t>w</w:t>
      </w:r>
      <w:r>
        <w:rPr>
          <w:rFonts w:ascii="Times New Roman" w:hAnsi="Times New Roman" w:cs="Times New Roman" w:eastAsia="Times New Roman"/>
          <w:sz w:val="42"/>
          <w:szCs w:val="42"/>
          <w:spacing w:val="0"/>
          <w:w w:val="99"/>
        </w:rPr>
        <w:t>orks</w:t>
      </w:r>
      <w:r>
        <w:rPr>
          <w:rFonts w:ascii="Times New Roman" w:hAnsi="Times New Roman" w:cs="Times New Roman" w:eastAsia="Times New Roman"/>
          <w:sz w:val="42"/>
          <w:szCs w:val="42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854" w:lineRule="exact"/>
        <w:ind w:left="2459" w:right="2419"/>
        <w:jc w:val="center"/>
        <w:tabs>
          <w:tab w:pos="3620" w:val="left"/>
          <w:tab w:pos="39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Advisor</w:t>
      </w:r>
      <w:r>
        <w:rPr>
          <w:rFonts w:ascii="Times New Roman" w:hAnsi="Times New Roman" w:cs="Times New Roman" w:eastAsia="Times New Roman"/>
          <w:sz w:val="28"/>
          <w:szCs w:val="28"/>
          <w:spacing w:val="-52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-68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Professor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aik,</w:t>
      </w:r>
      <w:r>
        <w:rPr>
          <w:rFonts w:ascii="Times New Roman" w:hAnsi="Times New Roman" w:cs="Times New Roman" w:eastAsia="Times New Roman"/>
          <w:sz w:val="28"/>
          <w:szCs w:val="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Se-Bum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by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41" w:after="0" w:line="240" w:lineRule="auto"/>
        <w:ind w:left="3534" w:right="3493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Sailamul,</w:t>
      </w:r>
      <w:r>
        <w:rPr>
          <w:rFonts w:ascii="Times New Roman" w:hAnsi="Times New Roman" w:cs="Times New Roman" w:eastAsia="Times New Roman"/>
          <w:sz w:val="28"/>
          <w:szCs w:val="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2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achaya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2178" w:right="2138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Department</w:t>
      </w:r>
      <w:r>
        <w:rPr>
          <w:rFonts w:ascii="Times New Roman" w:hAnsi="Times New Roman" w:cs="Times New Roman" w:eastAsia="Times New Roman"/>
          <w:sz w:val="28"/>
          <w:szCs w:val="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Bio</w:t>
      </w:r>
      <w:r>
        <w:rPr>
          <w:rFonts w:ascii="Times New Roman" w:hAnsi="Times New Roman" w:cs="Times New Roman" w:eastAsia="Times New Roman"/>
          <w:sz w:val="28"/>
          <w:szCs w:val="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8"/>
          <w:szCs w:val="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Brain</w:t>
      </w:r>
      <w:r>
        <w:rPr>
          <w:rFonts w:ascii="Times New Roman" w:hAnsi="Times New Roman" w:cs="Times New Roman" w:eastAsia="Times New Roman"/>
          <w:sz w:val="28"/>
          <w:szCs w:val="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Engineering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169" w:right="4129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KAIST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1" w:lineRule="auto"/>
        <w:ind w:left="120" w:right="28" w:firstLine="701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68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submitted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8"/>
          <w:szCs w:val="28"/>
          <w:spacing w:val="68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aculty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69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KAIST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8"/>
          <w:szCs w:val="28"/>
          <w:spacing w:val="68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partial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fulfillment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8"/>
          <w:szCs w:val="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gree</w:t>
      </w:r>
      <w:r>
        <w:rPr>
          <w:rFonts w:ascii="Times New Roman" w:hAnsi="Times New Roman" w:cs="Times New Roman" w:eastAsia="Times New Roman"/>
          <w:sz w:val="28"/>
          <w:szCs w:val="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Master</w:t>
      </w:r>
      <w:r>
        <w:rPr>
          <w:rFonts w:ascii="Times New Roman" w:hAnsi="Times New Roman" w:cs="Times New Roman" w:eastAsia="Times New Roman"/>
          <w:sz w:val="28"/>
          <w:szCs w:val="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Science</w:t>
      </w:r>
      <w:r>
        <w:rPr>
          <w:rFonts w:ascii="Times New Roman" w:hAnsi="Times New Roman" w:cs="Times New Roman" w:eastAsia="Times New Roman"/>
          <w:sz w:val="28"/>
          <w:szCs w:val="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28"/>
          <w:szCs w:val="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Department</w:t>
      </w:r>
      <w:r>
        <w:rPr>
          <w:rFonts w:ascii="Times New Roman" w:hAnsi="Times New Roman" w:cs="Times New Roman" w:eastAsia="Times New Roman"/>
          <w:sz w:val="28"/>
          <w:szCs w:val="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Bio</w:t>
      </w:r>
      <w:r>
        <w:rPr>
          <w:rFonts w:ascii="Times New Roman" w:hAnsi="Times New Roman" w:cs="Times New Roman" w:eastAsia="Times New Roman"/>
          <w:sz w:val="28"/>
          <w:szCs w:val="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8"/>
          <w:szCs w:val="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Brain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28"/>
          <w:szCs w:val="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8"/>
          <w:szCs w:val="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8"/>
          <w:szCs w:val="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conducted</w:t>
      </w:r>
      <w:r>
        <w:rPr>
          <w:rFonts w:ascii="Times New Roman" w:hAnsi="Times New Roman" w:cs="Times New Roman" w:eastAsia="Times New Roman"/>
          <w:sz w:val="28"/>
          <w:szCs w:val="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acco</w:t>
      </w:r>
      <w:r>
        <w:rPr>
          <w:rFonts w:ascii="Times New Roman" w:hAnsi="Times New Roman" w:cs="Times New Roman" w:eastAsia="Times New Roman"/>
          <w:sz w:val="28"/>
          <w:szCs w:val="28"/>
          <w:spacing w:val="-6"/>
          <w:w w:val="102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dance</w:t>
      </w:r>
      <w:r>
        <w:rPr>
          <w:rFonts w:ascii="Times New Roman" w:hAnsi="Times New Roman" w:cs="Times New Roman" w:eastAsia="Times New Roman"/>
          <w:sz w:val="28"/>
          <w:szCs w:val="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8"/>
          <w:szCs w:val="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8"/>
          <w:szCs w:val="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8"/>
          <w:szCs w:val="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Ethics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99"/>
          <w:position w:val="1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27" w:lineRule="auto"/>
        <w:ind w:left="4132" w:right="3505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2015.</w:t>
      </w:r>
      <w:r>
        <w:rPr>
          <w:rFonts w:ascii="Times New Roman" w:hAnsi="Times New Roman" w:cs="Times New Roman" w:eastAsia="Times New Roman"/>
          <w:sz w:val="28"/>
          <w:szCs w:val="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07.</w:t>
      </w:r>
      <w:r>
        <w:rPr>
          <w:rFonts w:ascii="Times New Roman" w:hAnsi="Times New Roman" w:cs="Times New Roman" w:eastAsia="Times New Roman"/>
          <w:sz w:val="28"/>
          <w:szCs w:val="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15.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Appr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8"/>
          <w:szCs w:val="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by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9" w:after="0" w:line="240" w:lineRule="auto"/>
        <w:ind w:left="4132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Professor</w:t>
      </w:r>
      <w:r>
        <w:rPr>
          <w:rFonts w:ascii="Times New Roman" w:hAnsi="Times New Roman" w:cs="Times New Roman" w:eastAsia="Times New Roman"/>
          <w:sz w:val="28"/>
          <w:szCs w:val="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aik,</w:t>
      </w:r>
      <w:r>
        <w:rPr>
          <w:rFonts w:ascii="Times New Roman" w:hAnsi="Times New Roman" w:cs="Times New Roman" w:eastAsia="Times New Roman"/>
          <w:sz w:val="28"/>
          <w:szCs w:val="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Se-Bum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090" w:right="3937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272.582001pt;margin-top:65.474312pt;width:198.563pt;height:.1pt;mso-position-horizontal-relative:page;mso-position-vertical-relative:paragraph;z-index:-5337" coordorigin="5452,1309" coordsize="3971,2">
            <v:shape style="position:absolute;left:5452;top:1309;width:3971;height:2" coordorigin="5452,1309" coordsize="3971,0" path="m5452,1309l9423,1309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[Advisor]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324" w:lineRule="auto"/>
        <w:ind w:left="120" w:right="46" w:firstLine="21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72pt;margin-top:.956938pt;width:180.507pt;height:.1pt;mso-position-horizontal-relative:page;mso-position-vertical-relative:paragraph;z-index:-5336" coordorigin="1440,19" coordsize="3610,2">
            <v:shape style="position:absolute;left:1440;top:19;width:3610;height:2" coordorigin="1440,19" coordsize="3610,0" path="m1440,19l5050,19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2"/>
          <w:szCs w:val="12"/>
          <w:w w:val="99"/>
          <w:position w:val="6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spacing w:val="-2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Declaration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Ethical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Conduct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Research: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I,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graduate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student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KAIS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hereby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declare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committed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damage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credibility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my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research.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include,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limited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alsification,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thesis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written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someone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else,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distortion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findings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plagiarism.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firm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thesis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honest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conclusions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careful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under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guidance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thesis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adviso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jc w:val="both"/>
        <w:spacing w:after="0"/>
        <w:sectPr>
          <w:pgSz w:w="11920" w:h="16840"/>
          <w:pgMar w:top="1540" w:bottom="280" w:left="1320" w:right="1340"/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auto"/>
        <w:ind w:left="2958" w:right="2938"/>
        <w:jc w:val="center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  <w:t>Sailamul,</w:t>
      </w:r>
      <w:r>
        <w:rPr>
          <w:rFonts w:ascii="Times New Roman" w:hAnsi="Times New Roman" w:cs="Times New Roman" w:eastAsia="Times New Roman"/>
          <w:sz w:val="34"/>
          <w:szCs w:val="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-5"/>
          <w:w w:val="101"/>
        </w:rPr>
        <w:t>P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</w:rPr>
        <w:t>achaya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465" w:right="-20"/>
        <w:jc w:val="left"/>
        <w:tabs>
          <w:tab w:pos="3080" w:val="left"/>
          <w:tab w:pos="3880" w:val="left"/>
          <w:tab w:pos="6420" w:val="left"/>
        </w:tabs>
        <w:rPr>
          <w:rFonts w:ascii="Courier" w:hAnsi="Courier" w:cs="Courier" w:eastAsia="Courier"/>
          <w:sz w:val="28"/>
          <w:szCs w:val="28"/>
        </w:rPr>
      </w:pPr>
      <w:rPr/>
      <w:r>
        <w:rPr>
          <w:rFonts w:ascii="Apple Symbols" w:hAnsi="Apple Symbols" w:cs="Apple Symbols" w:eastAsia="Apple Symbols"/>
          <w:sz w:val="28"/>
          <w:szCs w:val="28"/>
          <w:w w:val="292"/>
        </w:rPr>
        <w:t> </w:t>
      </w:r>
      <w:r>
        <w:rPr>
          <w:rFonts w:ascii="Apple Symbols" w:hAnsi="Apple Symbols" w:cs="Apple Symbols" w:eastAsia="Apple Symbols"/>
          <w:sz w:val="28"/>
          <w:szCs w:val="28"/>
          <w:w w:val="100"/>
        </w:rPr>
        <w:tab/>
      </w:r>
      <w:r>
        <w:rPr>
          <w:rFonts w:ascii="Apple Symbols" w:hAnsi="Apple Symbols" w:cs="Apple Symbols" w:eastAsia="Apple Symbols"/>
          <w:sz w:val="28"/>
          <w:szCs w:val="28"/>
          <w:w w:val="100"/>
        </w:rPr>
      </w:r>
      <w:r>
        <w:rPr>
          <w:rFonts w:ascii="Courier" w:hAnsi="Courier" w:cs="Courier" w:eastAsia="Courier"/>
          <w:sz w:val="28"/>
          <w:szCs w:val="28"/>
          <w:w w:val="162"/>
        </w:rPr>
        <w:t> </w:t>
      </w:r>
      <w:r>
        <w:rPr>
          <w:rFonts w:ascii="Courier" w:hAnsi="Courier" w:cs="Courier" w:eastAsia="Courier"/>
          <w:sz w:val="28"/>
          <w:szCs w:val="28"/>
          <w:w w:val="100"/>
        </w:rPr>
        <w:tab/>
      </w:r>
      <w:r>
        <w:rPr>
          <w:rFonts w:ascii="Courier" w:hAnsi="Courier" w:cs="Courier" w:eastAsia="Courier"/>
          <w:sz w:val="28"/>
          <w:szCs w:val="28"/>
          <w:w w:val="100"/>
        </w:rPr>
      </w:r>
      <w:r>
        <w:rPr>
          <w:rFonts w:ascii="Courier" w:hAnsi="Courier" w:cs="Courier" w:eastAsia="Courier"/>
          <w:sz w:val="28"/>
          <w:szCs w:val="28"/>
          <w:w w:val="162"/>
        </w:rPr>
        <w:t> </w:t>
      </w:r>
      <w:r>
        <w:rPr>
          <w:rFonts w:ascii="Courier" w:hAnsi="Courier" w:cs="Courier" w:eastAsia="Courier"/>
          <w:sz w:val="28"/>
          <w:szCs w:val="28"/>
          <w:w w:val="162"/>
        </w:rPr>
        <w:t> </w:t>
      </w:r>
      <w:r>
        <w:rPr>
          <w:rFonts w:ascii="Apple Symbols" w:hAnsi="Apple Symbols" w:cs="Apple Symbols" w:eastAsia="Apple Symbols"/>
          <w:sz w:val="28"/>
          <w:szCs w:val="28"/>
          <w:w w:val="292"/>
        </w:rPr>
        <w:t> </w:t>
      </w:r>
      <w:r>
        <w:rPr>
          <w:rFonts w:ascii="Apple Symbols" w:hAnsi="Apple Symbols" w:cs="Apple Symbols" w:eastAsia="Apple Symbols"/>
          <w:sz w:val="28"/>
          <w:szCs w:val="28"/>
          <w:w w:val="100"/>
        </w:rPr>
        <w:tab/>
      </w:r>
      <w:r>
        <w:rPr>
          <w:rFonts w:ascii="Apple Symbols" w:hAnsi="Apple Symbols" w:cs="Apple Symbols" w:eastAsia="Apple Symbols"/>
          <w:sz w:val="28"/>
          <w:szCs w:val="28"/>
          <w:w w:val="100"/>
        </w:rPr>
      </w:r>
      <w:r>
        <w:rPr>
          <w:rFonts w:ascii="Apple Symbols" w:hAnsi="Apple Symbols" w:cs="Apple Symbols" w:eastAsia="Apple Symbols"/>
          <w:sz w:val="28"/>
          <w:szCs w:val="28"/>
          <w:w w:val="292"/>
        </w:rPr>
        <w:t> </w:t>
      </w:r>
      <w:r>
        <w:rPr>
          <w:rFonts w:ascii="Courier" w:hAnsi="Courier" w:cs="Courier" w:eastAsia="Courier"/>
          <w:sz w:val="28"/>
          <w:szCs w:val="28"/>
          <w:w w:val="162"/>
        </w:rPr>
        <w:t> </w:t>
      </w:r>
      <w:r>
        <w:rPr>
          <w:rFonts w:ascii="Courier" w:hAnsi="Courier" w:cs="Courier" w:eastAsia="Courier"/>
          <w:sz w:val="28"/>
          <w:szCs w:val="28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802" w:right="-20"/>
        <w:jc w:val="left"/>
        <w:tabs>
          <w:tab w:pos="3620" w:val="left"/>
          <w:tab w:pos="4420" w:val="left"/>
          <w:tab w:pos="5380" w:val="left"/>
          <w:tab w:pos="59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Courier" w:hAnsi="Courier" w:cs="Courier" w:eastAsia="Courier"/>
          <w:sz w:val="28"/>
          <w:szCs w:val="28"/>
          <w:w w:val="162"/>
        </w:rPr>
        <w:t> </w:t>
      </w:r>
      <w:r>
        <w:rPr>
          <w:rFonts w:ascii="Courier" w:hAnsi="Courier" w:cs="Courier" w:eastAsia="Courier"/>
          <w:sz w:val="28"/>
          <w:szCs w:val="28"/>
          <w:w w:val="100"/>
        </w:rPr>
        <w:tab/>
      </w:r>
      <w:r>
        <w:rPr>
          <w:rFonts w:ascii="Courier" w:hAnsi="Courier" w:cs="Courier" w:eastAsia="Courier"/>
          <w:sz w:val="28"/>
          <w:szCs w:val="28"/>
          <w:w w:val="100"/>
        </w:rPr>
      </w:r>
      <w:r>
        <w:rPr>
          <w:rFonts w:ascii="Apple Symbols" w:hAnsi="Apple Symbols" w:cs="Apple Symbols" w:eastAsia="Apple Symbols"/>
          <w:sz w:val="28"/>
          <w:szCs w:val="28"/>
          <w:w w:val="292"/>
        </w:rPr>
        <w:t> </w:t>
      </w:r>
      <w:r>
        <w:rPr>
          <w:rFonts w:ascii="Courier" w:hAnsi="Courier" w:cs="Courier" w:eastAsia="Courier"/>
          <w:sz w:val="28"/>
          <w:szCs w:val="28"/>
          <w:w w:val="162"/>
        </w:rPr>
        <w:t> </w:t>
      </w:r>
      <w:r>
        <w:rPr>
          <w:rFonts w:ascii="Courier" w:hAnsi="Courier" w:cs="Courier" w:eastAsia="Courier"/>
          <w:sz w:val="28"/>
          <w:szCs w:val="28"/>
          <w:w w:val="100"/>
        </w:rPr>
        <w:tab/>
      </w:r>
      <w:r>
        <w:rPr>
          <w:rFonts w:ascii="Courier" w:hAnsi="Courier" w:cs="Courier" w:eastAsia="Courier"/>
          <w:sz w:val="28"/>
          <w:szCs w:val="28"/>
          <w:w w:val="100"/>
        </w:rPr>
      </w:r>
      <w:r>
        <w:rPr>
          <w:rFonts w:ascii="Courier" w:hAnsi="Courier" w:cs="Courier" w:eastAsia="Courier"/>
          <w:sz w:val="28"/>
          <w:szCs w:val="28"/>
          <w:w w:val="162"/>
        </w:rPr>
        <w:t> </w:t>
      </w:r>
      <w:r>
        <w:rPr>
          <w:rFonts w:ascii="Courier" w:hAnsi="Courier" w:cs="Courier" w:eastAsia="Courier"/>
          <w:sz w:val="28"/>
          <w:szCs w:val="28"/>
          <w:spacing w:val="-96"/>
          <w:w w:val="100"/>
        </w:rPr>
        <w:t> </w:t>
      </w:r>
      <w:r>
        <w:rPr>
          <w:rFonts w:ascii="Courier" w:hAnsi="Courier" w:cs="Courier" w:eastAsia="Courier"/>
          <w:sz w:val="28"/>
          <w:szCs w:val="28"/>
          <w:spacing w:val="0"/>
          <w:w w:val="162"/>
        </w:rPr>
        <w:t> </w:t>
      </w:r>
      <w:r>
        <w:rPr>
          <w:rFonts w:ascii="Courier" w:hAnsi="Courier" w:cs="Courier" w:eastAsia="Courier"/>
          <w:sz w:val="28"/>
          <w:szCs w:val="28"/>
          <w:spacing w:val="0"/>
          <w:w w:val="100"/>
        </w:rPr>
        <w:tab/>
      </w:r>
      <w:r>
        <w:rPr>
          <w:rFonts w:ascii="Courier" w:hAnsi="Courier" w:cs="Courier" w:eastAsia="Courier"/>
          <w:sz w:val="28"/>
          <w:szCs w:val="28"/>
          <w:spacing w:val="0"/>
          <w:w w:val="100"/>
        </w:rPr>
      </w:r>
      <w:r>
        <w:rPr>
          <w:rFonts w:ascii="Courier" w:hAnsi="Courier" w:cs="Courier" w:eastAsia="Courier"/>
          <w:sz w:val="28"/>
          <w:szCs w:val="28"/>
          <w:spacing w:val="0"/>
          <w:w w:val="162"/>
        </w:rPr>
        <w:t> </w:t>
      </w:r>
      <w:r>
        <w:rPr>
          <w:rFonts w:ascii="Courier" w:hAnsi="Courier" w:cs="Courier" w:eastAsia="Courier"/>
          <w:sz w:val="28"/>
          <w:szCs w:val="28"/>
          <w:spacing w:val="0"/>
          <w:w w:val="100"/>
        </w:rPr>
        <w:tab/>
      </w:r>
      <w:r>
        <w:rPr>
          <w:rFonts w:ascii="Courier" w:hAnsi="Courier" w:cs="Courier" w:eastAsia="Courier"/>
          <w:sz w:val="28"/>
          <w:szCs w:val="28"/>
          <w:spacing w:val="0"/>
          <w:w w:val="100"/>
        </w:rPr>
      </w:r>
      <w:r>
        <w:rPr>
          <w:rFonts w:ascii="Courier" w:hAnsi="Courier" w:cs="Courier" w:eastAsia="Courier"/>
          <w:sz w:val="28"/>
          <w:szCs w:val="28"/>
          <w:spacing w:val="0"/>
          <w:w w:val="162"/>
        </w:rPr>
        <w:t> </w:t>
      </w:r>
      <w:r>
        <w:rPr>
          <w:rFonts w:ascii="Apple Symbols" w:hAnsi="Apple Symbols" w:cs="Apple Symbols" w:eastAsia="Apple Symbols"/>
          <w:sz w:val="28"/>
          <w:szCs w:val="28"/>
          <w:spacing w:val="0"/>
          <w:w w:val="292"/>
        </w:rPr>
        <w:t> </w:t>
      </w:r>
      <w:r>
        <w:rPr>
          <w:rFonts w:ascii="Apple Symbols" w:hAnsi="Apple Symbols" w:cs="Apple Symbols" w:eastAsia="Apple Symbols"/>
          <w:sz w:val="28"/>
          <w:szCs w:val="28"/>
          <w:spacing w:val="0"/>
          <w:w w:val="29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563" w:right="-20"/>
        <w:jc w:val="left"/>
        <w:rPr>
          <w:rFonts w:ascii="Apple Symbols" w:hAnsi="Apple Symbols" w:cs="Apple Symbols" w:eastAsia="Apple Symbols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102"/>
        </w:rPr>
        <w:t>2015</w:t>
      </w:r>
      <w:r>
        <w:rPr>
          <w:rFonts w:ascii="Courier" w:hAnsi="Courier" w:cs="Courier" w:eastAsia="Courier"/>
          <w:sz w:val="28"/>
          <w:szCs w:val="28"/>
          <w:w w:val="54"/>
        </w:rPr>
        <w:t>\::</w:t>
      </w:r>
      <w:r>
        <w:rPr>
          <w:rFonts w:ascii="Courier" w:hAnsi="Courier" w:cs="Courier" w:eastAsia="Courier"/>
          <w:sz w:val="28"/>
          <w:szCs w:val="28"/>
          <w:spacing w:val="-9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07</w:t>
      </w:r>
      <w:r>
        <w:rPr>
          <w:rFonts w:ascii="Apple Symbols" w:hAnsi="Apple Symbols" w:cs="Apple Symbols" w:eastAsia="Apple Symbols"/>
          <w:sz w:val="28"/>
          <w:szCs w:val="28"/>
          <w:spacing w:val="0"/>
          <w:w w:val="100"/>
        </w:rPr>
        <w:t>�</w:t>
      </w:r>
      <w:r>
        <w:rPr>
          <w:rFonts w:ascii="Apple Symbols" w:hAnsi="Apple Symbols" w:cs="Apple Symbols" w:eastAsia="Apple Symbols"/>
          <w:sz w:val="28"/>
          <w:szCs w:val="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15</w:t>
      </w:r>
      <w:r>
        <w:rPr>
          <w:rFonts w:ascii="Apple Symbols" w:hAnsi="Apple Symbols" w:cs="Apple Symbols" w:eastAsia="Apple Symbols"/>
          <w:sz w:val="28"/>
          <w:szCs w:val="28"/>
          <w:spacing w:val="0"/>
          <w:w w:val="118"/>
        </w:rPr>
        <w:t>�</w:t>
      </w:r>
      <w:r>
        <w:rPr>
          <w:rFonts w:ascii="Apple Symbols" w:hAnsi="Apple Symbols" w:cs="Apple Symbols" w:eastAsia="Apple Symbols"/>
          <w:sz w:val="28"/>
          <w:szCs w:val="28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191" w:right="-20"/>
        <w:jc w:val="left"/>
        <w:tabs>
          <w:tab w:pos="5000" w:val="left"/>
          <w:tab w:pos="5860" w:val="left"/>
          <w:tab w:pos="71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Courier" w:hAnsi="Courier" w:cs="Courier" w:eastAsia="Courier"/>
          <w:sz w:val="28"/>
          <w:szCs w:val="28"/>
          <w:w w:val="162"/>
        </w:rPr>
        <w:t> </w:t>
      </w:r>
      <w:r>
        <w:rPr>
          <w:rFonts w:ascii="Courier" w:hAnsi="Courier" w:cs="Courier" w:eastAsia="Courier"/>
          <w:sz w:val="28"/>
          <w:szCs w:val="28"/>
          <w:w w:val="100"/>
        </w:rPr>
        <w:tab/>
      </w:r>
      <w:r>
        <w:rPr>
          <w:rFonts w:ascii="Courier" w:hAnsi="Courier" w:cs="Courier" w:eastAsia="Courier"/>
          <w:sz w:val="28"/>
          <w:szCs w:val="28"/>
          <w:w w:val="100"/>
        </w:rPr>
      </w:r>
      <w:r>
        <w:rPr>
          <w:rFonts w:ascii="Apple Symbols" w:hAnsi="Apple Symbols" w:cs="Apple Symbols" w:eastAsia="Apple Symbols"/>
          <w:sz w:val="28"/>
          <w:szCs w:val="28"/>
          <w:w w:val="292"/>
        </w:rPr>
        <w:t> </w:t>
      </w:r>
      <w:r>
        <w:rPr>
          <w:rFonts w:ascii="Apple Symbols" w:hAnsi="Apple Symbols" w:cs="Apple Symbols" w:eastAsia="Apple Symbols"/>
          <w:sz w:val="28"/>
          <w:szCs w:val="28"/>
          <w:w w:val="292"/>
        </w:rPr>
        <w:t> </w:t>
      </w:r>
      <w:r>
        <w:rPr>
          <w:rFonts w:ascii="Apple Symbols" w:hAnsi="Apple Symbols" w:cs="Apple Symbols" w:eastAsia="Apple Symbols"/>
          <w:sz w:val="28"/>
          <w:szCs w:val="28"/>
          <w:w w:val="100"/>
        </w:rPr>
        <w:tab/>
      </w:r>
      <w:r>
        <w:rPr>
          <w:rFonts w:ascii="Apple Symbols" w:hAnsi="Apple Symbols" w:cs="Apple Symbols" w:eastAsia="Apple Symbols"/>
          <w:sz w:val="28"/>
          <w:szCs w:val="28"/>
          <w:w w:val="100"/>
        </w:rPr>
      </w:r>
      <w:r>
        <w:rPr>
          <w:rFonts w:ascii="Courier" w:hAnsi="Courier" w:cs="Courier" w:eastAsia="Courier"/>
          <w:sz w:val="28"/>
          <w:szCs w:val="28"/>
          <w:w w:val="162"/>
        </w:rPr>
        <w:t> </w:t>
      </w:r>
      <w:r>
        <w:rPr>
          <w:rFonts w:ascii="Courier" w:hAnsi="Courier" w:cs="Courier" w:eastAsia="Courier"/>
          <w:sz w:val="28"/>
          <w:szCs w:val="28"/>
          <w:spacing w:val="-96"/>
          <w:w w:val="100"/>
        </w:rPr>
        <w:t> </w:t>
      </w:r>
      <w:r>
        <w:rPr>
          <w:rFonts w:ascii="Courier" w:hAnsi="Courier" w:cs="Courier" w:eastAsia="Courier"/>
          <w:sz w:val="28"/>
          <w:szCs w:val="28"/>
          <w:spacing w:val="0"/>
          <w:w w:val="162"/>
        </w:rPr>
        <w:t> </w:t>
      </w:r>
      <w:r>
        <w:rPr>
          <w:rFonts w:ascii="Courier" w:hAnsi="Courier" w:cs="Courier" w:eastAsia="Courier"/>
          <w:sz w:val="28"/>
          <w:szCs w:val="28"/>
          <w:spacing w:val="-96"/>
          <w:w w:val="100"/>
        </w:rPr>
        <w:t> </w:t>
      </w:r>
      <w:r>
        <w:rPr>
          <w:rFonts w:ascii="Courier" w:hAnsi="Courier" w:cs="Courier" w:eastAsia="Courier"/>
          <w:sz w:val="28"/>
          <w:szCs w:val="28"/>
          <w:spacing w:val="0"/>
          <w:w w:val="162"/>
        </w:rPr>
        <w:t> </w:t>
      </w:r>
      <w:r>
        <w:rPr>
          <w:rFonts w:ascii="Courier" w:hAnsi="Courier" w:cs="Courier" w:eastAsia="Courier"/>
          <w:sz w:val="28"/>
          <w:szCs w:val="28"/>
          <w:spacing w:val="0"/>
          <w:w w:val="100"/>
        </w:rPr>
        <w:tab/>
      </w:r>
      <w:r>
        <w:rPr>
          <w:rFonts w:ascii="Courier" w:hAnsi="Courier" w:cs="Courier" w:eastAsia="Courier"/>
          <w:sz w:val="28"/>
          <w:szCs w:val="28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(</w:t>
      </w:r>
      <w:r>
        <w:rPr>
          <w:rFonts w:ascii="Apple Symbols" w:hAnsi="Apple Symbols" w:cs="Apple Symbols" w:eastAsia="Apple Symbols"/>
          <w:sz w:val="28"/>
          <w:szCs w:val="28"/>
          <w:spacing w:val="0"/>
          <w:w w:val="100"/>
        </w:rPr>
        <w:t> </w:t>
      </w:r>
      <w:r>
        <w:rPr>
          <w:rFonts w:ascii="Apple Symbols" w:hAnsi="Apple Symbols" w:cs="Apple Symbols" w:eastAsia="Apple Symbols"/>
          <w:sz w:val="28"/>
          <w:szCs w:val="28"/>
          <w:spacing w:val="88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)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464" w:right="-20"/>
        <w:jc w:val="left"/>
        <w:tabs>
          <w:tab w:pos="5280" w:val="left"/>
          <w:tab w:pos="6380" w:val="left"/>
          <w:tab w:pos="71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Courier" w:hAnsi="Courier" w:cs="Courier" w:eastAsia="Courier"/>
          <w:sz w:val="28"/>
          <w:szCs w:val="28"/>
          <w:w w:val="162"/>
        </w:rPr>
        <w:t> </w:t>
      </w:r>
      <w:r>
        <w:rPr>
          <w:rFonts w:ascii="Courier" w:hAnsi="Courier" w:cs="Courier" w:eastAsia="Courier"/>
          <w:sz w:val="28"/>
          <w:szCs w:val="28"/>
          <w:w w:val="100"/>
        </w:rPr>
        <w:tab/>
      </w:r>
      <w:r>
        <w:rPr>
          <w:rFonts w:ascii="Courier" w:hAnsi="Courier" w:cs="Courier" w:eastAsia="Courier"/>
          <w:sz w:val="28"/>
          <w:szCs w:val="28"/>
          <w:w w:val="100"/>
        </w:rPr>
      </w:r>
      <w:r>
        <w:rPr>
          <w:rFonts w:ascii="Apple Symbols" w:hAnsi="Apple Symbols" w:cs="Apple Symbols" w:eastAsia="Apple Symbols"/>
          <w:sz w:val="28"/>
          <w:szCs w:val="28"/>
          <w:w w:val="292"/>
        </w:rPr>
        <w:t> </w:t>
      </w:r>
      <w:r>
        <w:rPr>
          <w:rFonts w:ascii="Apple Symbols" w:hAnsi="Apple Symbols" w:cs="Apple Symbols" w:eastAsia="Apple Symbols"/>
          <w:sz w:val="28"/>
          <w:szCs w:val="28"/>
          <w:w w:val="100"/>
        </w:rPr>
        <w:tab/>
      </w:r>
      <w:r>
        <w:rPr>
          <w:rFonts w:ascii="Apple Symbols" w:hAnsi="Apple Symbols" w:cs="Apple Symbols" w:eastAsia="Apple Symbols"/>
          <w:sz w:val="28"/>
          <w:szCs w:val="28"/>
          <w:w w:val="292"/>
        </w:rPr>
        <w:t> </w:t>
      </w:r>
      <w:r>
        <w:rPr>
          <w:rFonts w:ascii="Apple Symbols" w:hAnsi="Apple Symbols" w:cs="Apple Symbols" w:eastAsia="Apple Symbols"/>
          <w:sz w:val="28"/>
          <w:szCs w:val="28"/>
          <w:w w:val="100"/>
        </w:rPr>
        <w:tab/>
      </w:r>
      <w:r>
        <w:rPr>
          <w:rFonts w:ascii="Apple Symbols" w:hAnsi="Apple Symbols" w:cs="Apple Symbols" w:eastAsia="Apple Symbols"/>
          <w:sz w:val="28"/>
          <w:szCs w:val="28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(</w:t>
      </w:r>
      <w:r>
        <w:rPr>
          <w:rFonts w:ascii="Apple Symbols" w:hAnsi="Apple Symbols" w:cs="Apple Symbols" w:eastAsia="Apple Symbols"/>
          <w:sz w:val="28"/>
          <w:szCs w:val="28"/>
          <w:spacing w:val="0"/>
          <w:w w:val="100"/>
        </w:rPr>
        <w:t> </w:t>
      </w:r>
      <w:r>
        <w:rPr>
          <w:rFonts w:ascii="Apple Symbols" w:hAnsi="Apple Symbols" w:cs="Apple Symbols" w:eastAsia="Apple Symbols"/>
          <w:sz w:val="28"/>
          <w:szCs w:val="28"/>
          <w:spacing w:val="88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)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464" w:right="-20"/>
        <w:jc w:val="left"/>
        <w:tabs>
          <w:tab w:pos="5280" w:val="left"/>
          <w:tab w:pos="5860" w:val="left"/>
          <w:tab w:pos="71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Courier" w:hAnsi="Courier" w:cs="Courier" w:eastAsia="Courier"/>
          <w:sz w:val="28"/>
          <w:szCs w:val="28"/>
          <w:w w:val="162"/>
        </w:rPr>
        <w:t> </w:t>
      </w:r>
      <w:r>
        <w:rPr>
          <w:rFonts w:ascii="Courier" w:hAnsi="Courier" w:cs="Courier" w:eastAsia="Courier"/>
          <w:sz w:val="28"/>
          <w:szCs w:val="28"/>
          <w:w w:val="100"/>
        </w:rPr>
        <w:tab/>
      </w:r>
      <w:r>
        <w:rPr>
          <w:rFonts w:ascii="Courier" w:hAnsi="Courier" w:cs="Courier" w:eastAsia="Courier"/>
          <w:sz w:val="28"/>
          <w:szCs w:val="28"/>
          <w:w w:val="100"/>
        </w:rPr>
      </w:r>
      <w:r>
        <w:rPr>
          <w:rFonts w:ascii="Apple Symbols" w:hAnsi="Apple Symbols" w:cs="Apple Symbols" w:eastAsia="Apple Symbols"/>
          <w:sz w:val="28"/>
          <w:szCs w:val="28"/>
          <w:w w:val="292"/>
        </w:rPr>
        <w:t> </w:t>
      </w:r>
      <w:r>
        <w:rPr>
          <w:rFonts w:ascii="Apple Symbols" w:hAnsi="Apple Symbols" w:cs="Apple Symbols" w:eastAsia="Apple Symbols"/>
          <w:sz w:val="28"/>
          <w:szCs w:val="28"/>
          <w:w w:val="100"/>
        </w:rPr>
        <w:tab/>
      </w:r>
      <w:r>
        <w:rPr>
          <w:rFonts w:ascii="Apple Symbols" w:hAnsi="Apple Symbols" w:cs="Apple Symbols" w:eastAsia="Apple Symbols"/>
          <w:sz w:val="28"/>
          <w:szCs w:val="28"/>
          <w:w w:val="100"/>
        </w:rPr>
      </w:r>
      <w:r>
        <w:rPr>
          <w:rFonts w:ascii="Courier" w:hAnsi="Courier" w:cs="Courier" w:eastAsia="Courier"/>
          <w:sz w:val="28"/>
          <w:szCs w:val="28"/>
          <w:w w:val="162"/>
        </w:rPr>
        <w:t> </w:t>
      </w:r>
      <w:r>
        <w:rPr>
          <w:rFonts w:ascii="Courier" w:hAnsi="Courier" w:cs="Courier" w:eastAsia="Courier"/>
          <w:sz w:val="28"/>
          <w:szCs w:val="28"/>
          <w:spacing w:val="-96"/>
          <w:w w:val="100"/>
        </w:rPr>
        <w:t> </w:t>
      </w:r>
      <w:r>
        <w:rPr>
          <w:rFonts w:ascii="Courier" w:hAnsi="Courier" w:cs="Courier" w:eastAsia="Courier"/>
          <w:sz w:val="28"/>
          <w:szCs w:val="28"/>
          <w:spacing w:val="0"/>
          <w:w w:val="162"/>
        </w:rPr>
        <w:t> </w:t>
      </w:r>
      <w:r>
        <w:rPr>
          <w:rFonts w:ascii="Courier" w:hAnsi="Courier" w:cs="Courier" w:eastAsia="Courier"/>
          <w:sz w:val="28"/>
          <w:szCs w:val="28"/>
          <w:spacing w:val="-96"/>
          <w:w w:val="100"/>
        </w:rPr>
        <w:t> </w:t>
      </w:r>
      <w:r>
        <w:rPr>
          <w:rFonts w:ascii="Courier" w:hAnsi="Courier" w:cs="Courier" w:eastAsia="Courier"/>
          <w:sz w:val="28"/>
          <w:szCs w:val="28"/>
          <w:spacing w:val="0"/>
          <w:w w:val="162"/>
        </w:rPr>
        <w:t> </w:t>
      </w:r>
      <w:r>
        <w:rPr>
          <w:rFonts w:ascii="Courier" w:hAnsi="Courier" w:cs="Courier" w:eastAsia="Courier"/>
          <w:sz w:val="28"/>
          <w:szCs w:val="28"/>
          <w:spacing w:val="0"/>
          <w:w w:val="100"/>
        </w:rPr>
        <w:tab/>
      </w:r>
      <w:r>
        <w:rPr>
          <w:rFonts w:ascii="Courier" w:hAnsi="Courier" w:cs="Courier" w:eastAsia="Courier"/>
          <w:sz w:val="28"/>
          <w:szCs w:val="28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(</w:t>
      </w:r>
      <w:r>
        <w:rPr>
          <w:rFonts w:ascii="Apple Symbols" w:hAnsi="Apple Symbols" w:cs="Apple Symbols" w:eastAsia="Apple Symbols"/>
          <w:sz w:val="28"/>
          <w:szCs w:val="28"/>
          <w:spacing w:val="0"/>
          <w:w w:val="100"/>
        </w:rPr>
        <w:t> </w:t>
      </w:r>
      <w:r>
        <w:rPr>
          <w:rFonts w:ascii="Apple Symbols" w:hAnsi="Apple Symbols" w:cs="Apple Symbols" w:eastAsia="Apple Symbols"/>
          <w:sz w:val="28"/>
          <w:szCs w:val="28"/>
          <w:spacing w:val="88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)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1560" w:bottom="280" w:left="1680" w:right="1680"/>
        </w:sectPr>
      </w:pPr>
      <w:rPr/>
    </w:p>
    <w:p>
      <w:pPr>
        <w:spacing w:before="7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</w:rPr>
        <w:t>MBIS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0" w:right="-83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13"/>
        </w:rPr>
        <w:t>20134765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88" w:after="0" w:line="324" w:lineRule="auto"/>
        <w:ind w:right="46"/>
        <w:jc w:val="left"/>
        <w:rPr>
          <w:rFonts w:ascii="Courier" w:hAnsi="Courier" w:cs="Courier" w:eastAsia="Courier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Saila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ul,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1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</w:rPr>
        <w:t>ach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1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1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modulation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mation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1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ans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1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83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</w:rPr>
        <w:t>eed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12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3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8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1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-6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-6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-6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-6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-6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281"/>
        </w:rPr>
        <w:t> </w:t>
      </w:r>
      <w:r>
        <w:rPr>
          <w:rFonts w:ascii="Apple Symbols" w:hAnsi="Apple Symbols" w:cs="Apple Symbols" w:eastAsia="Apple Symbols"/>
          <w:sz w:val="20"/>
          <w:szCs w:val="20"/>
          <w:spacing w:val="-6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-6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</w:p>
    <w:p>
      <w:pPr>
        <w:spacing w:before="3" w:after="0" w:line="315" w:lineRule="auto"/>
        <w:ind w:right="4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" w:hAnsi="Courier" w:cs="Courier" w:eastAsia="Courier"/>
          <w:sz w:val="20"/>
          <w:szCs w:val="20"/>
          <w:w w:val="52"/>
        </w:rPr>
        <w:t>{:I</w:t>
      </w:r>
      <w:r>
        <w:rPr>
          <w:rFonts w:ascii="Courier" w:hAnsi="Courier" w:cs="Courier" w:eastAsia="Courier"/>
          <w:sz w:val="20"/>
          <w:szCs w:val="20"/>
          <w:spacing w:val="-59"/>
          <w:w w:val="100"/>
        </w:rPr>
        <w:t> 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114"/>
        </w:rPr>
        <w:t>�</w:t>
      </w:r>
      <w:r>
        <w:rPr>
          <w:rFonts w:ascii="Courier" w:hAnsi="Courier" w:cs="Courier" w:eastAsia="Courier"/>
          <w:sz w:val="20"/>
          <w:szCs w:val="20"/>
          <w:spacing w:val="0"/>
          <w:w w:val="52"/>
        </w:rPr>
        <w:t>'?-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Depa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tment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Bio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Enginee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2015.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Advisor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1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5"/>
        </w:rPr>
        <w:t>aik,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Se-Bum.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4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English.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ABSTR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CT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1560" w:bottom="280" w:left="1320" w:right="1340"/>
          <w:cols w:num="2" w:equalWidth="0">
            <w:col w:w="1397" w:space="424"/>
            <w:col w:w="7439"/>
          </w:cols>
        </w:sectPr>
      </w:pPr>
      <w:rPr/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324" w:lineRule="auto"/>
        <w:ind w:left="120" w:right="4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amount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correlated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vities,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synchronization,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brain.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communication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brain.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questions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modulate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transfer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clearly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understood.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realistic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address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324" w:lineRule="auto"/>
        <w:ind w:left="120" w:right="4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consists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conductance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interlayer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statistical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wiring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diagram,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depend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distance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define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Gaussian-Gaussian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(GG)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rule.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comparison,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uilt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eeping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constant.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constant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called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Uniform-Uniform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(UU)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xponential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Uniform-Exponential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(UE)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rule.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measured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conditions.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system.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324" w:lineRule="auto"/>
        <w:ind w:left="120" w:right="4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despite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erage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less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induced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Similarl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stronger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en.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324" w:lineRule="auto"/>
        <w:ind w:left="120" w:right="4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summar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Uniform-Uniform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transferred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least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rules.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suggests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role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interlayer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brain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70" w:right="453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1560" w:bottom="280" w:left="1320" w:right="13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88" w:lineRule="exact"/>
        <w:ind w:left="3967" w:right="3947"/>
        <w:jc w:val="center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Contents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20" w:type="dxa"/>
      </w:tblPr>
      <w:tblGrid/>
      <w:tr>
        <w:trPr>
          <w:trHeight w:val="404" w:hRule="exact"/>
        </w:trPr>
        <w:tc>
          <w:tcPr>
            <w:tcW w:w="152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Abstract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2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6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63" w:hRule="exact"/>
        </w:trPr>
        <w:tc>
          <w:tcPr>
            <w:tcW w:w="152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40" w:right="-20"/>
              <w:jc w:val="left"/>
              <w:tabs>
                <w:tab w:pos="116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Contents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2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6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96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63" w:hRule="exact"/>
        </w:trPr>
        <w:tc>
          <w:tcPr>
            <w:tcW w:w="152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List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of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2"/>
                <w:w w:val="100"/>
                <w:b/>
                <w:bCs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ables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2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6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49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404" w:hRule="exact"/>
        </w:trPr>
        <w:tc>
          <w:tcPr>
            <w:tcW w:w="152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40" w:right="-7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List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of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Figu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  <w:b/>
                <w:bCs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2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6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09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</w:tbl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16" w:after="0" w:line="240" w:lineRule="auto"/>
        <w:ind w:left="160" w:right="-20"/>
        <w:jc w:val="left"/>
        <w:tabs>
          <w:tab w:pos="1700" w:val="left"/>
          <w:tab w:pos="90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Chapter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spacing w:val="-4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0"/>
          <w:b/>
          <w:bCs/>
        </w:rPr>
        <w:t>Int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1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0"/>
          <w:b/>
          <w:bCs/>
        </w:rPr>
        <w:t>oduction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0"/>
          <w:b/>
          <w:bCs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519" w:right="-20"/>
        <w:jc w:val="left"/>
        <w:tabs>
          <w:tab w:pos="1060" w:val="left"/>
          <w:tab w:pos="90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Old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519" w:right="-20"/>
        <w:jc w:val="left"/>
        <w:tabs>
          <w:tab w:pos="1060" w:val="left"/>
          <w:tab w:pos="90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New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according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ofessor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15.05.29</w:t>
      </w:r>
      <w:r>
        <w:rPr>
          <w:rFonts w:ascii="Times New Roman" w:hAnsi="Times New Roman" w:cs="Times New Roman" w:eastAsia="Times New Roman"/>
          <w:sz w:val="24"/>
          <w:szCs w:val="24"/>
          <w:spacing w:val="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519" w:right="-20"/>
        <w:jc w:val="left"/>
        <w:tabs>
          <w:tab w:pos="1060" w:val="left"/>
          <w:tab w:pos="90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1.3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Computational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Neu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oscience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519" w:right="-20"/>
        <w:jc w:val="left"/>
        <w:tabs>
          <w:tab w:pos="1060" w:val="left"/>
          <w:tab w:pos="90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1.4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Realistic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Neural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ork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simulation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519" w:right="-20"/>
        <w:jc w:val="left"/>
        <w:tabs>
          <w:tab w:pos="1060" w:val="left"/>
          <w:tab w:pos="3800" w:val="left"/>
          <w:tab w:pos="90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1.5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NEU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simulator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519" w:right="-20"/>
        <w:jc w:val="left"/>
        <w:tabs>
          <w:tab w:pos="1060" w:val="left"/>
          <w:tab w:pos="90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1.6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elated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Neural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Act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vities;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oscillation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synch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onization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519" w:right="-20"/>
        <w:jc w:val="left"/>
        <w:tabs>
          <w:tab w:pos="1060" w:val="left"/>
          <w:tab w:pos="90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1.7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eed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orward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0" w:right="-20"/>
        <w:jc w:val="left"/>
        <w:tabs>
          <w:tab w:pos="1700" w:val="left"/>
          <w:tab w:pos="90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Chapter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</w:t>
      </w:r>
      <w:r>
        <w:rPr>
          <w:rFonts w:ascii="Times New Roman" w:hAnsi="Times New Roman" w:cs="Times New Roman" w:eastAsia="Times New Roman"/>
          <w:sz w:val="24"/>
          <w:szCs w:val="24"/>
          <w:spacing w:val="-4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0"/>
          <w:b/>
          <w:bCs/>
        </w:rPr>
        <w:t>Methodology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0"/>
          <w:b/>
          <w:bCs/>
        </w:rPr>
        <w:t>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519" w:right="-20"/>
        <w:jc w:val="left"/>
        <w:tabs>
          <w:tab w:pos="1060" w:val="left"/>
          <w:tab w:pos="6300" w:val="left"/>
          <w:tab w:pos="90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Generalised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neural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ork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simulation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1069" w:right="-20"/>
        <w:jc w:val="left"/>
        <w:tabs>
          <w:tab w:pos="1820" w:val="left"/>
          <w:tab w:pos="90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2.1.1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Single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Cell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1069" w:right="-20"/>
        <w:jc w:val="left"/>
        <w:tabs>
          <w:tab w:pos="1820" w:val="left"/>
          <w:tab w:pos="90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2.1.2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Neural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opulation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1069" w:right="-20"/>
        <w:jc w:val="left"/>
        <w:tabs>
          <w:tab w:pos="1820" w:val="left"/>
          <w:tab w:pos="90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2.1.3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Lateral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Connection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modelling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1069" w:right="-20"/>
        <w:jc w:val="left"/>
        <w:tabs>
          <w:tab w:pos="1820" w:val="left"/>
          <w:tab w:pos="4340" w:val="left"/>
          <w:tab w:pos="90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2.1.4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Interla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ers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connection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1031" w:right="712"/>
        <w:jc w:val="center"/>
        <w:tabs>
          <w:tab w:pos="17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2.1.5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99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arameter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99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Sea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ch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uning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99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operties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99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desi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system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1834" w:right="-20"/>
        <w:jc w:val="left"/>
        <w:tabs>
          <w:tab w:pos="90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existing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experimental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519" w:right="-20"/>
        <w:jc w:val="left"/>
        <w:tabs>
          <w:tab w:pos="10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simulation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study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modulation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ormation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transfer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feed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28.600006" w:type="dxa"/>
      </w:tblPr>
      <w:tblGrid/>
      <w:tr>
        <w:trPr>
          <w:trHeight w:val="408" w:hRule="exact"/>
        </w:trPr>
        <w:tc>
          <w:tcPr>
            <w:tcW w:w="57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40" w:right="-73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ward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17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56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net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  <w:b/>
                <w:bCs/>
              </w:rPr>
              <w:t>w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orks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9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3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179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59" w:hRule="exact"/>
        </w:trPr>
        <w:tc>
          <w:tcPr>
            <w:tcW w:w="57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2.2.1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17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23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Int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  <w:b/>
                <w:bCs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oduction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3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and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  <w:b/>
                <w:bCs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erall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8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Modelling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9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3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179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63" w:hRule="exact"/>
        </w:trPr>
        <w:tc>
          <w:tcPr>
            <w:tcW w:w="57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2.2.2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17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3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Oscillating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1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Input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and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static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5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Input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6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9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3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79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6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63" w:hRule="exact"/>
        </w:trPr>
        <w:tc>
          <w:tcPr>
            <w:tcW w:w="57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2.2.3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17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30" w:right="-75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The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feed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100"/>
                <w:b/>
                <w:bCs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orward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3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interla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  <w:b/>
                <w:bCs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connection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9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3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79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6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63" w:hRule="exact"/>
        </w:trPr>
        <w:tc>
          <w:tcPr>
            <w:tcW w:w="57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2.2.4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17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3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The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co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0"/>
                <w:w w:val="100"/>
                <w:b/>
                <w:bCs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  <w:b/>
                <w:bCs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  <w:b/>
                <w:bCs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gent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1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connection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1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condition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9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3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79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8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404" w:hRule="exact"/>
        </w:trPr>
        <w:tc>
          <w:tcPr>
            <w:tcW w:w="57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2.2.5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17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3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The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equ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  <w:b/>
                <w:bCs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  <w:b/>
                <w:bCs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alent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1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condition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7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9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3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79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8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</w:tbl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16" w:after="0" w:line="240" w:lineRule="auto"/>
        <w:ind w:left="160" w:right="-20"/>
        <w:jc w:val="left"/>
        <w:tabs>
          <w:tab w:pos="1700" w:val="left"/>
          <w:tab w:pos="89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Chapter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</w:t>
      </w:r>
      <w:r>
        <w:rPr>
          <w:rFonts w:ascii="Times New Roman" w:hAnsi="Times New Roman" w:cs="Times New Roman" w:eastAsia="Times New Roman"/>
          <w:sz w:val="24"/>
          <w:szCs w:val="24"/>
          <w:spacing w:val="-4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2"/>
          <w:b/>
          <w:bCs/>
        </w:rPr>
        <w:t>Results</w:t>
      </w:r>
      <w:r>
        <w:rPr>
          <w:rFonts w:ascii="Times New Roman" w:hAnsi="Times New Roman" w:cs="Times New Roman" w:eastAsia="Times New Roman"/>
          <w:sz w:val="24"/>
          <w:szCs w:val="24"/>
          <w:spacing w:val="-45"/>
          <w:w w:val="112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2"/>
          <w:b/>
          <w:bCs/>
        </w:rPr>
        <w:t>10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519" w:right="-20"/>
        <w:jc w:val="left"/>
        <w:tabs>
          <w:tab w:pos="10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act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vity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map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get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sh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ws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unique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esponse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each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combina-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1069" w:right="-20"/>
        <w:jc w:val="left"/>
        <w:tabs>
          <w:tab w:pos="89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gent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rules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input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patte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519" w:right="-20"/>
        <w:jc w:val="left"/>
        <w:tabs>
          <w:tab w:pos="10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feed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orward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ork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ong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oscillation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input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highest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output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1069" w:right="-20"/>
        <w:jc w:val="left"/>
        <w:tabs>
          <w:tab w:pos="89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firing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rate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footer="795" w:header="0" w:top="1560" w:bottom="980" w:left="1280" w:right="1280"/>
          <w:footerReference w:type="default" r:id="rId5"/>
          <w:pgSz w:w="11920" w:h="16840"/>
        </w:sectPr>
      </w:pPr>
      <w:rPr/>
    </w:p>
    <w:p>
      <w:pPr>
        <w:spacing w:before="98" w:after="0" w:line="240" w:lineRule="auto"/>
        <w:ind w:left="459" w:right="-20"/>
        <w:jc w:val="left"/>
        <w:tabs>
          <w:tab w:pos="10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Uni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orm-Uni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orm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highest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esponse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gain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om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static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input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1009" w:right="-20"/>
        <w:jc w:val="left"/>
        <w:tabs>
          <w:tab w:pos="88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oscillating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input</w:t>
      </w:r>
      <w:r>
        <w:rPr>
          <w:rFonts w:ascii="Times New Roman" w:hAnsi="Times New Roman" w:cs="Times New Roman" w:eastAsia="Times New Roman"/>
          <w:sz w:val="24"/>
          <w:szCs w:val="24"/>
          <w:spacing w:val="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459" w:right="-20"/>
        <w:jc w:val="left"/>
        <w:tabs>
          <w:tab w:pos="10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Uni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orm-Uni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orm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highest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number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induced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spi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gain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1009" w:right="-20"/>
        <w:jc w:val="left"/>
        <w:tabs>
          <w:tab w:pos="5520" w:val="left"/>
          <w:tab w:pos="88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get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om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spi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459" w:right="-20"/>
        <w:jc w:val="left"/>
        <w:tabs>
          <w:tab w:pos="10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output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spi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get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Uni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orm-Uni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depend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1009" w:right="-20"/>
        <w:jc w:val="left"/>
        <w:tabs>
          <w:tab w:pos="88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phase-lock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oscillation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315" w:lineRule="auto"/>
        <w:ind w:left="1009" w:right="39" w:firstLine="-550"/>
        <w:jc w:val="left"/>
        <w:tabs>
          <w:tab w:pos="1000" w:val="left"/>
          <w:tab w:pos="88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3.6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Uni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orm-Uni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orm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highest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sensit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vity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synch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onized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input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because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its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optimal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distri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weighting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factor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62" w:right="42"/>
        <w:jc w:val="center"/>
        <w:tabs>
          <w:tab w:pos="1600" w:val="left"/>
          <w:tab w:pos="88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Chapter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4.</w:t>
      </w:r>
      <w:r>
        <w:rPr>
          <w:rFonts w:ascii="Times New Roman" w:hAnsi="Times New Roman" w:cs="Times New Roman" w:eastAsia="Times New Roman"/>
          <w:sz w:val="24"/>
          <w:szCs w:val="24"/>
          <w:spacing w:val="-4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0"/>
          <w:b/>
          <w:bCs/>
        </w:rPr>
        <w:t>Con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10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0"/>
          <w:b/>
          <w:bCs/>
        </w:rPr>
        <w:t>lusion</w:t>
      </w:r>
      <w:r>
        <w:rPr>
          <w:rFonts w:ascii="Times New Roman" w:hAnsi="Times New Roman" w:cs="Times New Roman" w:eastAsia="Times New Roman"/>
          <w:sz w:val="24"/>
          <w:szCs w:val="24"/>
          <w:spacing w:val="-30"/>
          <w:w w:val="11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0"/>
          <w:b/>
          <w:bCs/>
        </w:rPr>
        <w:t>19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2" w:right="42"/>
        <w:jc w:val="center"/>
        <w:tabs>
          <w:tab w:pos="88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10"/>
          <w:b/>
          <w:bCs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1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0"/>
          <w:b/>
          <w:bCs/>
        </w:rPr>
        <w:t>erences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1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0"/>
          <w:b/>
          <w:bCs/>
        </w:rPr>
        <w:t>20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2" w:right="42"/>
        <w:jc w:val="center"/>
        <w:tabs>
          <w:tab w:pos="88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7"/>
          <w:b/>
          <w:bCs/>
        </w:rPr>
        <w:t>Summa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7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7"/>
          <w:b/>
          <w:bCs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7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(in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orean)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0"/>
          <w:b/>
          <w:bCs/>
        </w:rPr>
        <w:t>21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320" w:right="435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iii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–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center"/>
        <w:spacing w:after="0"/>
        <w:sectPr>
          <w:pgMar w:footer="0" w:header="0" w:top="1560" w:bottom="280" w:left="1340" w:right="1340"/>
          <w:footerReference w:type="default" r:id="rId6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88" w:lineRule="exact"/>
        <w:ind w:left="3238" w:right="3218"/>
        <w:jc w:val="center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List</w:t>
      </w:r>
      <w:r>
        <w:rPr>
          <w:rFonts w:ascii="Times New Roman" w:hAnsi="Times New Roman" w:cs="Times New Roman" w:eastAsia="Times New Roman"/>
          <w:sz w:val="34"/>
          <w:szCs w:val="34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34"/>
          <w:szCs w:val="34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-32"/>
          <w:w w:val="101"/>
          <w:b/>
          <w:bCs/>
        </w:rPr>
        <w:t>T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ables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jc w:val="center"/>
        <w:spacing w:after="0"/>
        <w:sectPr>
          <w:pgNumType w:start="4"/>
          <w:pgMar w:footer="795" w:header="0" w:top="1560" w:bottom="980" w:left="1680" w:right="1680"/>
          <w:footerReference w:type="default" r:id="rId7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88" w:lineRule="exact"/>
        <w:ind w:left="3219" w:right="3499"/>
        <w:jc w:val="center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List</w:t>
      </w:r>
      <w:r>
        <w:rPr>
          <w:rFonts w:ascii="Times New Roman" w:hAnsi="Times New Roman" w:cs="Times New Roman" w:eastAsia="Times New Roman"/>
          <w:sz w:val="34"/>
          <w:szCs w:val="34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34"/>
          <w:szCs w:val="34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Figu</w:t>
      </w:r>
      <w:r>
        <w:rPr>
          <w:rFonts w:ascii="Times New Roman" w:hAnsi="Times New Roman" w:cs="Times New Roman" w:eastAsia="Times New Roman"/>
          <w:sz w:val="34"/>
          <w:szCs w:val="34"/>
          <w:spacing w:val="-6"/>
          <w:w w:val="101"/>
          <w:b/>
          <w:bCs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es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9" w:right="-20"/>
        <w:jc w:val="left"/>
        <w:tabs>
          <w:tab w:pos="560" w:val="left"/>
          <w:tab w:pos="8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Sample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324" w:lineRule="auto"/>
        <w:ind w:left="577" w:right="66" w:firstLine="-458"/>
        <w:jc w:val="left"/>
        <w:tabs>
          <w:tab w:pos="560" w:val="left"/>
          <w:tab w:pos="8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2.2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connections.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L1:Layer1,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L2:Layer2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240" w:lineRule="auto"/>
        <w:ind w:left="119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2.3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attern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75"/>
          <w:i/>
        </w:rPr>
        <w:t>f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14"/>
          <w:i/>
          <w:position w:val="-3"/>
        </w:rPr>
        <w:t>c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9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Hz,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75"/>
          <w:i/>
          <w:position w:val="0"/>
        </w:rPr>
        <w:t>f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20"/>
          <w:i/>
          <w:position w:val="-3"/>
        </w:rPr>
        <w:t>osc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9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40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Hz,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2"/>
          <w:i/>
          <w:position w:val="0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200"/>
          <w:i/>
          <w:position w:val="-3"/>
        </w:rPr>
        <w:t>f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12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  <w:position w:val="0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Hz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weak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oscilla-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64" w:after="0" w:line="240" w:lineRule="auto"/>
        <w:ind w:left="577" w:right="-20"/>
        <w:jc w:val="left"/>
        <w:tabs>
          <w:tab w:pos="8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2"/>
          <w:i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200"/>
          <w:i/>
          <w:position w:val="-3"/>
        </w:rPr>
        <w:t>f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11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Hz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oscillation.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64" w:after="0" w:line="324" w:lineRule="auto"/>
        <w:ind w:left="577" w:right="574" w:firstLine="-458"/>
        <w:jc w:val="both"/>
        <w:tabs>
          <w:tab w:pos="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2.4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ypes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Rules;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GG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ution,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UE-Uniform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240" w:lineRule="auto"/>
        <w:ind w:left="577" w:right="-20"/>
        <w:jc w:val="left"/>
        <w:tabs>
          <w:tab w:pos="8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xponential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119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2.5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Density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map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5"/>
          <w:i/>
        </w:rPr>
        <w:t>σ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577" w:right="-20"/>
        <w:jc w:val="left"/>
        <w:tabs>
          <w:tab w:pos="8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119" w:right="-20"/>
        <w:jc w:val="left"/>
        <w:tabs>
          <w:tab w:pos="560" w:val="left"/>
          <w:tab w:pos="8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2.6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119" w:right="-20"/>
        <w:jc w:val="left"/>
        <w:tabs>
          <w:tab w:pos="560" w:val="left"/>
          <w:tab w:pos="8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2.7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total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summation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controlled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24" w:lineRule="auto"/>
        <w:ind w:left="577" w:right="408" w:firstLine="-458"/>
        <w:jc w:val="left"/>
        <w:tabs>
          <w:tab w:pos="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matrix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9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Rules;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Gaussian-Gaussian(GG),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Uniform-Uniform(UU),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Uniform-Exponential(UE)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240" w:lineRule="auto"/>
        <w:ind w:left="577" w:right="-20"/>
        <w:jc w:val="left"/>
        <w:tabs>
          <w:tab w:pos="8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Column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pattern;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weak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324" w:lineRule="auto"/>
        <w:ind w:left="577" w:right="66" w:firstLine="-458"/>
        <w:jc w:val="left"/>
        <w:tabs>
          <w:tab w:pos="560" w:val="left"/>
          <w:tab w:pos="8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3.2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contour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plot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matrix.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location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240" w:lineRule="auto"/>
        <w:ind w:left="119" w:right="-20"/>
        <w:jc w:val="left"/>
        <w:tabs>
          <w:tab w:pos="560" w:val="left"/>
          <w:tab w:pos="8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3.3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119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3.4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(or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weight)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577" w:right="-20"/>
        <w:jc w:val="left"/>
        <w:tabs>
          <w:tab w:pos="8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119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3.5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(mean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vs.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total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strength)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GG,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577" w:right="-20"/>
        <w:jc w:val="left"/>
        <w:tabs>
          <w:tab w:pos="8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left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right.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strengthens.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324" w:lineRule="auto"/>
        <w:ind w:left="577" w:right="66" w:firstLine="-458"/>
        <w:jc w:val="left"/>
        <w:tabs>
          <w:tab w:pos="560" w:val="left"/>
          <w:tab w:pos="8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3.6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Comparison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slope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ain.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324" w:lineRule="auto"/>
        <w:ind w:left="577" w:right="66" w:firstLine="-458"/>
        <w:jc w:val="left"/>
        <w:tabs>
          <w:tab w:pos="560" w:val="left"/>
          <w:tab w:pos="8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3.7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Comparing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7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O-S,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SO-S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comparison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weak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240" w:lineRule="auto"/>
        <w:ind w:left="119" w:right="-20"/>
        <w:jc w:val="left"/>
        <w:tabs>
          <w:tab w:pos="560" w:val="left"/>
          <w:tab w:pos="8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3.8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Uniform-Uniform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biggest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119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3.9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Example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plot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Induced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shade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area,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577" w:right="-20"/>
        <w:jc w:val="left"/>
        <w:tabs>
          <w:tab w:pos="8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peak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baseline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imply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total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induced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induced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577" w:right="-20"/>
        <w:jc w:val="left"/>
        <w:tabs>
          <w:tab w:pos="8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oscillation.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-test,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05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Spiking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timing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period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Left,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tuning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plot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57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Right,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normalised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spiking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width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measurement,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Full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width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577" w:right="-20"/>
        <w:jc w:val="left"/>
        <w:tabs>
          <w:tab w:pos="8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half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maximum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(FWHM).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324" w:lineRule="auto"/>
        <w:ind w:left="577" w:right="66" w:firstLine="-458"/>
        <w:jc w:val="left"/>
        <w:tabs>
          <w:tab w:pos="8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3.12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smallest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width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indicating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tuning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pgNumType w:start="5"/>
          <w:pgMar w:footer="795" w:header="0" w:top="1560" w:bottom="980" w:left="1620" w:right="1320"/>
          <w:footerReference w:type="default" r:id="rId8"/>
          <w:pgSz w:w="11920" w:h="16840"/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9" w:right="-20"/>
        <w:jc w:val="left"/>
        <w:tabs>
          <w:tab w:pos="8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3.13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actors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324" w:lineRule="auto"/>
        <w:ind w:left="577" w:right="574" w:firstLine="-45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3.14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actors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Small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cumulat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types.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Bottom: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plot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324" w:lineRule="auto"/>
        <w:ind w:left="577" w:right="66"/>
        <w:jc w:val="left"/>
        <w:tabs>
          <w:tab w:pos="8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filter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increasing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ring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area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boundary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inner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limited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space.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324" w:lineRule="auto"/>
        <w:ind w:left="577" w:right="66" w:firstLine="-458"/>
        <w:jc w:val="left"/>
        <w:tabs>
          <w:tab w:pos="8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3.15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schematic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temporal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summation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[7]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xplain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sensit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pgMar w:footer="795" w:header="0" w:top="1560" w:bottom="980" w:left="1620" w:right="1320"/>
          <w:footerReference w:type="default" r:id="rId9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88" w:lineRule="exact"/>
        <w:ind w:left="2694" w:right="-20"/>
        <w:jc w:val="left"/>
        <w:tabs>
          <w:tab w:pos="4120" w:val="left"/>
          <w:tab w:pos="466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Chapter</w:t>
      </w:r>
      <w:r>
        <w:rPr>
          <w:rFonts w:ascii="Times New Roman" w:hAnsi="Times New Roman" w:cs="Times New Roman" w:eastAsia="Times New Roman"/>
          <w:sz w:val="34"/>
          <w:szCs w:val="34"/>
          <w:spacing w:val="-7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1.</w:t>
      </w:r>
      <w:r>
        <w:rPr>
          <w:rFonts w:ascii="Times New Roman" w:hAnsi="Times New Roman" w:cs="Times New Roman" w:eastAsia="Times New Roman"/>
          <w:sz w:val="34"/>
          <w:szCs w:val="34"/>
          <w:spacing w:val="-8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Int</w:t>
      </w:r>
      <w:r>
        <w:rPr>
          <w:rFonts w:ascii="Times New Roman" w:hAnsi="Times New Roman" w:cs="Times New Roman" w:eastAsia="Times New Roman"/>
          <w:sz w:val="34"/>
          <w:szCs w:val="34"/>
          <w:spacing w:val="-6"/>
          <w:w w:val="101"/>
          <w:b/>
          <w:bCs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oduction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auto"/>
        <w:ind w:left="100" w:right="-20"/>
        <w:jc w:val="left"/>
        <w:tabs>
          <w:tab w:pos="7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1.1</w:t>
      </w:r>
      <w:r>
        <w:rPr>
          <w:rFonts w:ascii="Times New Roman" w:hAnsi="Times New Roman" w:cs="Times New Roman" w:eastAsia="Times New Roman"/>
          <w:sz w:val="28"/>
          <w:szCs w:val="28"/>
          <w:spacing w:val="-6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Old</w:t>
      </w:r>
      <w:r>
        <w:rPr>
          <w:rFonts w:ascii="Times New Roman" w:hAnsi="Times New Roman" w:cs="Times New Roman" w:eastAsia="Times New Roman"/>
          <w:sz w:val="28"/>
          <w:szCs w:val="28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Int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2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24" w:lineRule="auto"/>
        <w:ind w:left="100" w:right="4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Correlated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areas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brain.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studies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suggest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might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brain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brain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diseases,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detailed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mechanism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system-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atically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controlled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completely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understood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yet.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simulated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modulated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channel.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xamine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role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transmission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neuronal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xamine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interlayer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transfer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across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neuronal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240" w:lineRule="auto"/>
        <w:ind w:left="49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49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Reproduce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arkinson’s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Disease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animal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49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ursting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thalamic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without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-type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calcium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channel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49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Simulate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thalamocortical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arkinson’s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Disease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animal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statistical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wiring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diagram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49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justification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es: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324" w:lineRule="auto"/>
        <w:ind w:left="100" w:right="46" w:firstLine="45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Existing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xperiments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animals’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brain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require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much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human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preparing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genetic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animals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240" w:lineRule="auto"/>
        <w:ind w:left="54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Outcomes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xperiments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limited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54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xperiments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ficient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xplain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mechanisms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324" w:lineRule="auto"/>
        <w:ind w:left="100" w:right="46" w:firstLine="45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simulations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parameters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xperiments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literatures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without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vidual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animal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Suggests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bridge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simulations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xperiment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fort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animals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324" w:lineRule="auto"/>
        <w:ind w:left="100" w:right="4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Background: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else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done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done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viously?’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Guidance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reader: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reader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paper?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points?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Summary/conclusion: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reader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xpect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conclusion?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Question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RQ1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simulation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resemble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xperimental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animal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study?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RQ2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simulation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predict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thalamus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motor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real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animal?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RQ3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un-synchronized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transfer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RQ4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require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small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gence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presynaptic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unsynchronized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tabs>
          <w:tab w:pos="7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1.2</w:t>
      </w:r>
      <w:r>
        <w:rPr>
          <w:rFonts w:ascii="Times New Roman" w:hAnsi="Times New Roman" w:cs="Times New Roman" w:eastAsia="Times New Roman"/>
          <w:sz w:val="28"/>
          <w:szCs w:val="28"/>
          <w:spacing w:val="-6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New</w:t>
      </w:r>
      <w:r>
        <w:rPr>
          <w:rFonts w:ascii="Times New Roman" w:hAnsi="Times New Roman" w:cs="Times New Roman" w:eastAsia="Times New Roman"/>
          <w:sz w:val="28"/>
          <w:szCs w:val="28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Int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according</w:t>
      </w:r>
      <w:r>
        <w:rPr>
          <w:rFonts w:ascii="Times New Roman" w:hAnsi="Times New Roman" w:cs="Times New Roman" w:eastAsia="Times New Roman"/>
          <w:sz w:val="28"/>
          <w:szCs w:val="28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28"/>
          <w:szCs w:val="28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ofessor</w:t>
      </w:r>
      <w:r>
        <w:rPr>
          <w:rFonts w:ascii="Times New Roman" w:hAnsi="Times New Roman" w:cs="Times New Roman" w:eastAsia="Times New Roman"/>
          <w:sz w:val="28"/>
          <w:szCs w:val="28"/>
          <w:spacing w:val="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on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15.05.29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24" w:lineRule="auto"/>
        <w:ind w:left="100" w:right="4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¡Re-arrange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&amp;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sentences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¿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inspired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manuscript(?)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findings(?)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.Kim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animal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-type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calcium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channel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M1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reduce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motor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normal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of,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role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relationship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NumType w:start="1"/>
          <w:pgMar w:footer="795" w:header="0" w:top="1560" w:bottom="980" w:left="1340" w:right="1340"/>
          <w:footerReference w:type="default" r:id="rId10"/>
          <w:pgSz w:w="11920" w:h="16840"/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24" w:lineRule="auto"/>
        <w:ind w:left="100" w:right="4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interlayer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clearly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understood.</w:t>
      </w:r>
      <w:r>
        <w:rPr>
          <w:rFonts w:ascii="Times New Roman" w:hAnsi="Times New Roman" w:cs="Times New Roman" w:eastAsia="Times New Roman"/>
          <w:sz w:val="20"/>
          <w:szCs w:val="20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Clearly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mentioned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analysis.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reference.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240" w:lineRule="auto"/>
        <w:ind w:left="49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talk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neuro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Statistics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tabs>
          <w:tab w:pos="7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1.3</w:t>
      </w:r>
      <w:r>
        <w:rPr>
          <w:rFonts w:ascii="Times New Roman" w:hAnsi="Times New Roman" w:cs="Times New Roman" w:eastAsia="Times New Roman"/>
          <w:sz w:val="28"/>
          <w:szCs w:val="28"/>
          <w:spacing w:val="-6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Computational</w:t>
      </w:r>
      <w:r>
        <w:rPr>
          <w:rFonts w:ascii="Times New Roman" w:hAnsi="Times New Roman" w:cs="Times New Roman" w:eastAsia="Times New Roman"/>
          <w:sz w:val="28"/>
          <w:szCs w:val="28"/>
          <w:spacing w:val="3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Neu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2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oscience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tabs>
          <w:tab w:pos="7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1.4</w:t>
      </w:r>
      <w:r>
        <w:rPr>
          <w:rFonts w:ascii="Times New Roman" w:hAnsi="Times New Roman" w:cs="Times New Roman" w:eastAsia="Times New Roman"/>
          <w:sz w:val="28"/>
          <w:szCs w:val="28"/>
          <w:spacing w:val="-6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Realistic</w:t>
      </w:r>
      <w:r>
        <w:rPr>
          <w:rFonts w:ascii="Times New Roman" w:hAnsi="Times New Roman" w:cs="Times New Roman" w:eastAsia="Times New Roman"/>
          <w:sz w:val="28"/>
          <w:szCs w:val="28"/>
          <w:spacing w:val="2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Neural</w:t>
      </w:r>
      <w:r>
        <w:rPr>
          <w:rFonts w:ascii="Times New Roman" w:hAnsi="Times New Roman" w:cs="Times New Roman" w:eastAsia="Times New Roman"/>
          <w:sz w:val="28"/>
          <w:szCs w:val="28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Net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ork</w:t>
      </w:r>
      <w:r>
        <w:rPr>
          <w:rFonts w:ascii="Times New Roman" w:hAnsi="Times New Roman" w:cs="Times New Roman" w:eastAsia="Times New Roman"/>
          <w:sz w:val="28"/>
          <w:szCs w:val="28"/>
          <w:spacing w:val="2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simulation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tabs>
          <w:tab w:pos="7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1.5</w:t>
      </w:r>
      <w:r>
        <w:rPr>
          <w:rFonts w:ascii="Times New Roman" w:hAnsi="Times New Roman" w:cs="Times New Roman" w:eastAsia="Times New Roman"/>
          <w:sz w:val="28"/>
          <w:szCs w:val="28"/>
          <w:spacing w:val="-6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NEU</w:t>
      </w:r>
      <w:r>
        <w:rPr>
          <w:rFonts w:ascii="Times New Roman" w:hAnsi="Times New Roman" w:cs="Times New Roman" w:eastAsia="Times New Roman"/>
          <w:sz w:val="28"/>
          <w:szCs w:val="28"/>
          <w:spacing w:val="-9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ON</w:t>
      </w:r>
      <w:r>
        <w:rPr>
          <w:rFonts w:ascii="Times New Roman" w:hAnsi="Times New Roman" w:cs="Times New Roman" w:eastAsia="Times New Roman"/>
          <w:sz w:val="28"/>
          <w:szCs w:val="28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simulator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tabs>
          <w:tab w:pos="7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1.6</w:t>
      </w:r>
      <w:r>
        <w:rPr>
          <w:rFonts w:ascii="Times New Roman" w:hAnsi="Times New Roman" w:cs="Times New Roman" w:eastAsia="Times New Roman"/>
          <w:sz w:val="28"/>
          <w:szCs w:val="28"/>
          <w:spacing w:val="-6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Cor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elated</w:t>
      </w:r>
      <w:r>
        <w:rPr>
          <w:rFonts w:ascii="Times New Roman" w:hAnsi="Times New Roman" w:cs="Times New Roman" w:eastAsia="Times New Roman"/>
          <w:sz w:val="28"/>
          <w:szCs w:val="28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Neural</w:t>
      </w:r>
      <w:r>
        <w:rPr>
          <w:rFonts w:ascii="Times New Roman" w:hAnsi="Times New Roman" w:cs="Times New Roman" w:eastAsia="Times New Roman"/>
          <w:sz w:val="28"/>
          <w:szCs w:val="28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Act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vities;</w:t>
      </w:r>
      <w:r>
        <w:rPr>
          <w:rFonts w:ascii="Times New Roman" w:hAnsi="Times New Roman" w:cs="Times New Roman" w:eastAsia="Times New Roman"/>
          <w:sz w:val="28"/>
          <w:szCs w:val="28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oscillation</w:t>
      </w:r>
      <w:r>
        <w:rPr>
          <w:rFonts w:ascii="Times New Roman" w:hAnsi="Times New Roman" w:cs="Times New Roman" w:eastAsia="Times New Roman"/>
          <w:sz w:val="28"/>
          <w:szCs w:val="28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synch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2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onization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tabs>
          <w:tab w:pos="7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1.7</w:t>
      </w:r>
      <w:r>
        <w:rPr>
          <w:rFonts w:ascii="Times New Roman" w:hAnsi="Times New Roman" w:cs="Times New Roman" w:eastAsia="Times New Roman"/>
          <w:sz w:val="28"/>
          <w:szCs w:val="28"/>
          <w:spacing w:val="-6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eed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orward</w:t>
      </w:r>
      <w:r>
        <w:rPr>
          <w:rFonts w:ascii="Times New Roman" w:hAnsi="Times New Roman" w:cs="Times New Roman" w:eastAsia="Times New Roman"/>
          <w:sz w:val="28"/>
          <w:szCs w:val="28"/>
          <w:spacing w:val="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Net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2"/>
          <w:b/>
          <w:bCs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ork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jc w:val="left"/>
        <w:spacing w:after="0"/>
        <w:sectPr>
          <w:pgMar w:header="0" w:footer="795" w:top="1560" w:bottom="980" w:left="1340" w:right="1340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88" w:lineRule="exact"/>
        <w:ind w:left="2662" w:right="-20"/>
        <w:jc w:val="left"/>
        <w:tabs>
          <w:tab w:pos="4100" w:val="left"/>
          <w:tab w:pos="462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Chapter</w:t>
      </w:r>
      <w:r>
        <w:rPr>
          <w:rFonts w:ascii="Times New Roman" w:hAnsi="Times New Roman" w:cs="Times New Roman" w:eastAsia="Times New Roman"/>
          <w:sz w:val="34"/>
          <w:szCs w:val="34"/>
          <w:spacing w:val="-7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2.</w:t>
      </w:r>
      <w:r>
        <w:rPr>
          <w:rFonts w:ascii="Times New Roman" w:hAnsi="Times New Roman" w:cs="Times New Roman" w:eastAsia="Times New Roman"/>
          <w:sz w:val="34"/>
          <w:szCs w:val="34"/>
          <w:spacing w:val="-8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Methodology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24" w:lineRule="auto"/>
        <w:ind w:left="100" w:right="4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pape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generalised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simulation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introduced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rst.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template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simulation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limit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paper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generalised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modulation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later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methodolog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tabs>
          <w:tab w:pos="7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2.1</w:t>
      </w:r>
      <w:r>
        <w:rPr>
          <w:rFonts w:ascii="Times New Roman" w:hAnsi="Times New Roman" w:cs="Times New Roman" w:eastAsia="Times New Roman"/>
          <w:sz w:val="28"/>
          <w:szCs w:val="28"/>
          <w:spacing w:val="-6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Generalised</w:t>
      </w:r>
      <w:r>
        <w:rPr>
          <w:rFonts w:ascii="Times New Roman" w:hAnsi="Times New Roman" w:cs="Times New Roman" w:eastAsia="Times New Roman"/>
          <w:sz w:val="28"/>
          <w:szCs w:val="28"/>
          <w:spacing w:val="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8"/>
          <w:szCs w:val="28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or</w:t>
      </w:r>
      <w:r>
        <w:rPr>
          <w:rFonts w:ascii="Times New Roman" w:hAnsi="Times New Roman" w:cs="Times New Roman" w:eastAsia="Times New Roman"/>
          <w:sz w:val="28"/>
          <w:szCs w:val="28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neural</w:t>
      </w:r>
      <w:r>
        <w:rPr>
          <w:rFonts w:ascii="Times New Roman" w:hAnsi="Times New Roman" w:cs="Times New Roman" w:eastAsia="Times New Roman"/>
          <w:sz w:val="28"/>
          <w:szCs w:val="28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net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ork</w:t>
      </w:r>
      <w:r>
        <w:rPr>
          <w:rFonts w:ascii="Times New Roman" w:hAnsi="Times New Roman" w:cs="Times New Roman" w:eastAsia="Times New Roman"/>
          <w:sz w:val="28"/>
          <w:szCs w:val="28"/>
          <w:spacing w:val="2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simulation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0" w:right="-20"/>
        <w:jc w:val="left"/>
        <w:tabs>
          <w:tab w:pos="8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2.1.1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Single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Cell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310" w:lineRule="atLeast"/>
        <w:ind w:left="100" w:right="4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Hodgkin-Huxl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model,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conductance-based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ype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calcium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channel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synaptic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connections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[1,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2,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3].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ferential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equations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2" w:after="0" w:line="201" w:lineRule="exact"/>
        <w:ind w:left="15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  <w:i/>
          <w:position w:val="-3"/>
        </w:rPr>
        <w:t>dv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304" w:lineRule="exact"/>
        <w:ind w:left="13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43.945007pt;margin-top:3.533432pt;width:10.372pt;height:.1pt;mso-position-horizontal-relative:page;mso-position-vertical-relative:paragraph;z-index:-5335" coordorigin="2879,71" coordsize="207,2">
            <v:shape style="position:absolute;left:2879;top:71;width:207;height:2" coordorigin="2879,71" coordsize="207,0" path="m2879,71l3086,71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2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-1"/>
        </w:rPr>
        <w:t>dt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12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-24"/>
          <w:w w:val="137"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4"/>
          <w:i/>
          <w:position w:val="12"/>
        </w:rPr>
        <w:t>g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40"/>
          <w:i/>
          <w:position w:val="9"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spacing w:val="-25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i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5"/>
          <w:i/>
          <w:position w:val="12"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40"/>
          <w:i/>
          <w:position w:val="9"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spacing w:val="-25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i/>
          <w:position w:val="12"/>
        </w:rPr>
        <w:t>G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5"/>
          <w:i/>
          <w:position w:val="9"/>
        </w:rPr>
        <w:t>N</w:t>
      </w:r>
      <w:r>
        <w:rPr>
          <w:rFonts w:ascii="Times New Roman" w:hAnsi="Times New Roman" w:cs="Times New Roman" w:eastAsia="Times New Roman"/>
          <w:sz w:val="14"/>
          <w:szCs w:val="14"/>
          <w:spacing w:val="-20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9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-9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i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5"/>
          <w:i/>
          <w:position w:val="12"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5"/>
          <w:i/>
          <w:position w:val="9"/>
        </w:rPr>
        <w:t>N</w:t>
      </w:r>
      <w:r>
        <w:rPr>
          <w:rFonts w:ascii="Times New Roman" w:hAnsi="Times New Roman" w:cs="Times New Roman" w:eastAsia="Times New Roman"/>
          <w:sz w:val="14"/>
          <w:szCs w:val="14"/>
          <w:spacing w:val="-20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9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-9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1"/>
          <w:i/>
          <w:position w:val="12"/>
        </w:rPr>
        <w:t>G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21"/>
          <w:i/>
          <w:position w:val="9"/>
        </w:rPr>
        <w:t>K</w:t>
      </w:r>
      <w:r>
        <w:rPr>
          <w:rFonts w:ascii="Times New Roman" w:hAnsi="Times New Roman" w:cs="Times New Roman" w:eastAsia="Times New Roman"/>
          <w:sz w:val="14"/>
          <w:szCs w:val="14"/>
          <w:spacing w:val="-21"/>
          <w:w w:val="121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i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5"/>
          <w:i/>
          <w:position w:val="12"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43"/>
          <w:i/>
          <w:position w:val="9"/>
        </w:rPr>
        <w:t>K</w:t>
      </w:r>
      <w:r>
        <w:rPr>
          <w:rFonts w:ascii="Times New Roman" w:hAnsi="Times New Roman" w:cs="Times New Roman" w:eastAsia="Times New Roman"/>
          <w:sz w:val="14"/>
          <w:szCs w:val="14"/>
          <w:spacing w:val="-15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5"/>
          <w:i/>
          <w:position w:val="12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-34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2"/>
        </w:rPr>
        <w:t>G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9"/>
        </w:rPr>
        <w:t>C</w:t>
      </w:r>
      <w:r>
        <w:rPr>
          <w:rFonts w:ascii="Times New Roman" w:hAnsi="Times New Roman" w:cs="Times New Roman" w:eastAsia="Times New Roman"/>
          <w:sz w:val="14"/>
          <w:szCs w:val="14"/>
          <w:spacing w:val="7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9"/>
        </w:rPr>
        <w:t>aT</w:t>
      </w:r>
      <w:r>
        <w:rPr>
          <w:rFonts w:ascii="Times New Roman" w:hAnsi="Times New Roman" w:cs="Times New Roman" w:eastAsia="Times New Roman"/>
          <w:sz w:val="14"/>
          <w:szCs w:val="14"/>
          <w:spacing w:val="28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i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2"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9"/>
        </w:rPr>
        <w:t>C</w:t>
      </w:r>
      <w:r>
        <w:rPr>
          <w:rFonts w:ascii="Times New Roman" w:hAnsi="Times New Roman" w:cs="Times New Roman" w:eastAsia="Times New Roman"/>
          <w:sz w:val="14"/>
          <w:szCs w:val="14"/>
          <w:spacing w:val="-11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9"/>
        </w:rPr>
        <w:t>aT</w:t>
      </w:r>
      <w:r>
        <w:rPr>
          <w:rFonts w:ascii="Times New Roman" w:hAnsi="Times New Roman" w:cs="Times New Roman" w:eastAsia="Times New Roman"/>
          <w:sz w:val="14"/>
          <w:szCs w:val="14"/>
          <w:spacing w:val="28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1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64" w:after="0" w:line="240" w:lineRule="auto"/>
        <w:ind w:left="20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" w:hAnsi="Courier" w:cs="Courier" w:eastAsia="Courier"/>
          <w:sz w:val="20"/>
          <w:szCs w:val="20"/>
          <w:w w:val="129"/>
          <w:i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4"/>
          <w:i/>
        </w:rPr>
        <w:t>g</w:t>
      </w:r>
      <w:r>
        <w:rPr>
          <w:rFonts w:ascii="Times New Roman" w:hAnsi="Times New Roman" w:cs="Times New Roman" w:eastAsia="Times New Roman"/>
          <w:sz w:val="14"/>
          <w:szCs w:val="14"/>
          <w:spacing w:val="5"/>
          <w:w w:val="133"/>
          <w:i/>
          <w:position w:val="-3"/>
        </w:rPr>
        <w:t>σ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6"/>
          <w:i/>
          <w:position w:val="-3"/>
        </w:rPr>
        <w:t>E</w:t>
      </w:r>
      <w:r>
        <w:rPr>
          <w:rFonts w:ascii="Times New Roman" w:hAnsi="Times New Roman" w:cs="Times New Roman" w:eastAsia="Times New Roman"/>
          <w:sz w:val="14"/>
          <w:szCs w:val="14"/>
          <w:spacing w:val="-17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i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0"/>
        </w:rPr>
        <w:t>)(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16"/>
          <w:i/>
          <w:position w:val="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0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5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6"/>
          <w:i/>
          <w:position w:val="-3"/>
        </w:rPr>
        <w:t>E</w:t>
      </w:r>
      <w:r>
        <w:rPr>
          <w:rFonts w:ascii="Times New Roman" w:hAnsi="Times New Roman" w:cs="Times New Roman" w:eastAsia="Times New Roman"/>
          <w:sz w:val="14"/>
          <w:szCs w:val="14"/>
          <w:spacing w:val="-17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0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4"/>
          <w:i/>
          <w:position w:val="0"/>
        </w:rPr>
        <w:t>g</w:t>
      </w:r>
      <w:r>
        <w:rPr>
          <w:rFonts w:ascii="Times New Roman" w:hAnsi="Times New Roman" w:cs="Times New Roman" w:eastAsia="Times New Roman"/>
          <w:sz w:val="14"/>
          <w:szCs w:val="14"/>
          <w:spacing w:val="5"/>
          <w:w w:val="133"/>
          <w:i/>
          <w:position w:val="-3"/>
        </w:rPr>
        <w:t>σ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51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spacing w:val="-14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i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0"/>
        </w:rPr>
        <w:t>)(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16"/>
          <w:i/>
          <w:position w:val="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0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5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51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spacing w:val="-14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0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4"/>
          <w:i/>
          <w:position w:val="0"/>
        </w:rPr>
        <w:t>g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6"/>
          <w:i/>
          <w:position w:val="-3"/>
        </w:rPr>
        <w:t>input</w:t>
      </w:r>
      <w:r>
        <w:rPr>
          <w:rFonts w:ascii="Times New Roman" w:hAnsi="Times New Roman" w:cs="Times New Roman" w:eastAsia="Times New Roman"/>
          <w:sz w:val="14"/>
          <w:szCs w:val="14"/>
          <w:spacing w:val="-2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i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0"/>
        </w:rPr>
        <w:t>)(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16"/>
          <w:i/>
          <w:position w:val="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0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5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6"/>
          <w:i/>
          <w:position w:val="-3"/>
        </w:rPr>
        <w:t>E</w:t>
      </w:r>
      <w:r>
        <w:rPr>
          <w:rFonts w:ascii="Times New Roman" w:hAnsi="Times New Roman" w:cs="Times New Roman" w:eastAsia="Times New Roman"/>
          <w:sz w:val="14"/>
          <w:szCs w:val="14"/>
          <w:spacing w:val="-17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240" w:lineRule="auto"/>
        <w:ind w:left="925" w:right="2181"/>
        <w:jc w:val="center"/>
        <w:tabs>
          <w:tab w:pos="3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σ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neuron,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xcitatory(E)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inhibitory(I),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2965" w:right="409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w w:val="94"/>
          <w:i/>
        </w:rPr>
        <w:t>g</w:t>
      </w:r>
      <w:r>
        <w:rPr>
          <w:rFonts w:ascii="Times New Roman" w:hAnsi="Times New Roman" w:cs="Times New Roman" w:eastAsia="Times New Roman"/>
          <w:sz w:val="14"/>
          <w:szCs w:val="14"/>
          <w:w w:val="140"/>
          <w:i/>
          <w:position w:val="-3"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leakage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conductance,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3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w w:val="94"/>
          <w:i/>
        </w:rPr>
        <w:t>g</w:t>
      </w:r>
      <w:r>
        <w:rPr>
          <w:rFonts w:ascii="Times New Roman" w:hAnsi="Times New Roman" w:cs="Times New Roman" w:eastAsia="Times New Roman"/>
          <w:sz w:val="14"/>
          <w:szCs w:val="14"/>
          <w:spacing w:val="5"/>
          <w:w w:val="133"/>
          <w:i/>
          <w:position w:val="-3"/>
        </w:rPr>
        <w:t>σ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6"/>
          <w:i/>
          <w:position w:val="-3"/>
        </w:rPr>
        <w:t>E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4"/>
          <w:i/>
          <w:position w:val="0"/>
        </w:rPr>
        <w:t>g</w:t>
      </w:r>
      <w:r>
        <w:rPr>
          <w:rFonts w:ascii="Times New Roman" w:hAnsi="Times New Roman" w:cs="Times New Roman" w:eastAsia="Times New Roman"/>
          <w:sz w:val="14"/>
          <w:szCs w:val="14"/>
          <w:spacing w:val="5"/>
          <w:w w:val="133"/>
          <w:i/>
          <w:position w:val="-3"/>
        </w:rPr>
        <w:t>σ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51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6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synaptic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conductance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viding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xcitatory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inhibitory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373" w:lineRule="auto"/>
        <w:ind w:left="2802" w:right="3814" w:firstLine="11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membrane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capacitance,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i/>
        </w:rPr>
        <w:t>G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5"/>
          <w:i/>
          <w:position w:val="-3"/>
        </w:rPr>
        <w:t>N</w:t>
      </w:r>
      <w:r>
        <w:rPr>
          <w:rFonts w:ascii="Times New Roman" w:hAnsi="Times New Roman" w:cs="Times New Roman" w:eastAsia="Times New Roman"/>
          <w:sz w:val="14"/>
          <w:szCs w:val="14"/>
          <w:spacing w:val="-2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11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channel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conductance,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1"/>
          <w:i/>
          <w:position w:val="0"/>
        </w:rPr>
        <w:t>G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21"/>
          <w:i/>
          <w:position w:val="-3"/>
        </w:rPr>
        <w:t>K</w:t>
      </w:r>
      <w:r>
        <w:rPr>
          <w:rFonts w:ascii="Times New Roman" w:hAnsi="Times New Roman" w:cs="Times New Roman" w:eastAsia="Times New Roman"/>
          <w:sz w:val="14"/>
          <w:szCs w:val="14"/>
          <w:spacing w:val="34"/>
          <w:w w:val="121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channel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conductance,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238" w:lineRule="exact"/>
        <w:ind w:left="2686" w:right="279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"/>
        </w:rPr>
        <w:t>G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2"/>
        </w:rPr>
        <w:t>C</w:t>
      </w:r>
      <w:r>
        <w:rPr>
          <w:rFonts w:ascii="Times New Roman" w:hAnsi="Times New Roman" w:cs="Times New Roman" w:eastAsia="Times New Roman"/>
          <w:sz w:val="14"/>
          <w:szCs w:val="14"/>
          <w:spacing w:val="7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2"/>
        </w:rPr>
        <w:t>aT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2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spacing w:val="13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-type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Calcium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channel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1"/>
        </w:rPr>
        <w:t>conductance,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999" w:right="306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35"/>
          <w:i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35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-type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Calcium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controlling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actor;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386" w:lineRule="auto"/>
        <w:ind w:left="3376" w:right="268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X=1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normal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(WT)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X=0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499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equations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sodium,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potassium,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-type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calcium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oltage-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channel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conductances(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i/>
        </w:rPr>
        <w:t>G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5"/>
          <w:i/>
          <w:position w:val="-3"/>
        </w:rPr>
        <w:t>N</w:t>
      </w:r>
      <w:r>
        <w:rPr>
          <w:rFonts w:ascii="Times New Roman" w:hAnsi="Times New Roman" w:cs="Times New Roman" w:eastAsia="Times New Roman"/>
          <w:sz w:val="14"/>
          <w:szCs w:val="14"/>
          <w:spacing w:val="-2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17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i/>
          <w:position w:val="0"/>
        </w:rPr>
        <w:t>G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43"/>
          <w:i/>
          <w:position w:val="-3"/>
        </w:rPr>
        <w:t>K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position w:val="0"/>
        </w:rPr>
      </w:r>
    </w:p>
    <w:p>
      <w:pPr>
        <w:spacing w:before="64" w:after="0" w:line="240" w:lineRule="auto"/>
        <w:ind w:left="64" w:right="493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C</w:t>
      </w:r>
      <w:r>
        <w:rPr>
          <w:rFonts w:ascii="Times New Roman" w:hAnsi="Times New Roman" w:cs="Times New Roman" w:eastAsia="Times New Roman"/>
          <w:sz w:val="14"/>
          <w:szCs w:val="14"/>
          <w:spacing w:val="7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aT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spacing w:val="7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83" w:right="246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w w:val="108"/>
          <w:i/>
        </w:rPr>
        <w:t>G</w:t>
      </w:r>
      <w:r>
        <w:rPr>
          <w:rFonts w:ascii="Times New Roman" w:hAnsi="Times New Roman" w:cs="Times New Roman" w:eastAsia="Times New Roman"/>
          <w:sz w:val="14"/>
          <w:szCs w:val="14"/>
          <w:w w:val="135"/>
          <w:i/>
          <w:position w:val="-3"/>
        </w:rPr>
        <w:t>N</w:t>
      </w:r>
      <w:r>
        <w:rPr>
          <w:rFonts w:ascii="Times New Roman" w:hAnsi="Times New Roman" w:cs="Times New Roman" w:eastAsia="Times New Roman"/>
          <w:sz w:val="14"/>
          <w:szCs w:val="14"/>
          <w:spacing w:val="-2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spacing w:val="26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88"/>
          <w:w w:val="94"/>
          <w:i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  <w:position w:val="0"/>
        </w:rPr>
        <w:t>¯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5"/>
          <w:i/>
          <w:position w:val="-3"/>
        </w:rPr>
        <w:t>N</w:t>
      </w:r>
      <w:r>
        <w:rPr>
          <w:rFonts w:ascii="Times New Roman" w:hAnsi="Times New Roman" w:cs="Times New Roman" w:eastAsia="Times New Roman"/>
          <w:sz w:val="14"/>
          <w:szCs w:val="14"/>
          <w:spacing w:val="-2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-9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0"/>
        </w:rPr>
        <w:t>m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position w:val="8"/>
        </w:rPr>
        <w:t>3</w:t>
      </w:r>
      <w:r>
        <w:rPr>
          <w:rFonts w:ascii="Times New Roman" w:hAnsi="Times New Roman" w:cs="Times New Roman" w:eastAsia="Times New Roman"/>
          <w:sz w:val="14"/>
          <w:szCs w:val="14"/>
          <w:spacing w:val="1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0"/>
        </w:rPr>
        <w:t>h,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9"/>
          <w:i/>
          <w:position w:val="0"/>
        </w:rPr>
        <w:t>G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29"/>
          <w:i/>
          <w:position w:val="-3"/>
        </w:rPr>
        <w:t>K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29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17"/>
          <w:w w:val="129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9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88"/>
          <w:w w:val="94"/>
          <w:i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  <w:position w:val="0"/>
        </w:rPr>
        <w:t>¯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6"/>
          <w:i/>
          <w:position w:val="-3"/>
        </w:rPr>
        <w:t>k</w:t>
      </w:r>
      <w:r>
        <w:rPr>
          <w:rFonts w:ascii="Times New Roman" w:hAnsi="Times New Roman" w:cs="Times New Roman" w:eastAsia="Times New Roman"/>
          <w:sz w:val="14"/>
          <w:szCs w:val="14"/>
          <w:spacing w:val="-22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0"/>
        </w:rPr>
        <w:t>n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position w:val="8"/>
        </w:rPr>
        <w:t>4</w:t>
      </w:r>
      <w:r>
        <w:rPr>
          <w:rFonts w:ascii="Times New Roman" w:hAnsi="Times New Roman" w:cs="Times New Roman" w:eastAsia="Times New Roman"/>
          <w:sz w:val="14"/>
          <w:szCs w:val="14"/>
          <w:spacing w:val="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0"/>
        </w:rPr>
        <w:t>G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C</w:t>
      </w:r>
      <w:r>
        <w:rPr>
          <w:rFonts w:ascii="Times New Roman" w:hAnsi="Times New Roman" w:cs="Times New Roman" w:eastAsia="Times New Roman"/>
          <w:sz w:val="14"/>
          <w:szCs w:val="14"/>
          <w:spacing w:val="7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aT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spacing w:val="13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88"/>
          <w:w w:val="100"/>
          <w:i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¯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C</w:t>
      </w:r>
      <w:r>
        <w:rPr>
          <w:rFonts w:ascii="Times New Roman" w:hAnsi="Times New Roman" w:cs="Times New Roman" w:eastAsia="Times New Roman"/>
          <w:sz w:val="14"/>
          <w:szCs w:val="14"/>
          <w:spacing w:val="-11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aT</w:t>
      </w:r>
      <w:r>
        <w:rPr>
          <w:rFonts w:ascii="Times New Roman" w:hAnsi="Times New Roman" w:cs="Times New Roman" w:eastAsia="Times New Roman"/>
          <w:sz w:val="14"/>
          <w:szCs w:val="14"/>
          <w:spacing w:val="28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  <w:position w:val="0"/>
        </w:rPr>
        <w:t>r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position w:val="8"/>
        </w:rPr>
        <w:t>3</w:t>
      </w:r>
      <w:r>
        <w:rPr>
          <w:rFonts w:ascii="Times New Roman" w:hAnsi="Times New Roman" w:cs="Times New Roman" w:eastAsia="Times New Roman"/>
          <w:sz w:val="14"/>
          <w:szCs w:val="14"/>
          <w:spacing w:val="-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9"/>
          <w:i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1" w:right="134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m,h,n,r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channel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ariable.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sodium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potassium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channel,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72" w:lineRule="exact"/>
        <w:ind w:left="1998" w:right="692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15"/>
          <w:i/>
          <w:position w:val="-5"/>
        </w:rPr>
        <w:t>dx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333" w:lineRule="exact"/>
        <w:ind w:left="2053" w:right="-20"/>
        <w:jc w:val="left"/>
        <w:tabs>
          <w:tab w:pos="6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68.625pt;margin-top:4.981950pt;width:10.879pt;height:.1pt;mso-position-horizontal-relative:page;mso-position-vertical-relative:paragraph;z-index:-5334" coordorigin="3373,100" coordsize="218,2">
            <v:shape style="position:absolute;left:3373;top:100;width:218;height:2" coordorigin="3373,100" coordsize="218,0" path="m3373,100l3590,100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-2"/>
        </w:rPr>
        <w:t>dt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12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1"/>
          <w:i/>
          <w:position w:val="12"/>
        </w:rPr>
        <w:t>α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45"/>
          <w:i/>
          <w:position w:val="9"/>
        </w:rPr>
        <w:t>x</w:t>
      </w:r>
      <w:r>
        <w:rPr>
          <w:rFonts w:ascii="Times New Roman" w:hAnsi="Times New Roman" w:cs="Times New Roman" w:eastAsia="Times New Roman"/>
          <w:sz w:val="14"/>
          <w:szCs w:val="14"/>
          <w:spacing w:val="-25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  <w:position w:val="1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)(1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2"/>
          <w:i/>
          <w:position w:val="12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2"/>
          <w:position w:val="1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22"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3"/>
          <w:i/>
          <w:position w:val="12"/>
        </w:rPr>
        <w:t>β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45"/>
          <w:i/>
          <w:position w:val="9"/>
        </w:rPr>
        <w:t>x</w:t>
      </w:r>
      <w:r>
        <w:rPr>
          <w:rFonts w:ascii="Times New Roman" w:hAnsi="Times New Roman" w:cs="Times New Roman" w:eastAsia="Times New Roman"/>
          <w:sz w:val="14"/>
          <w:szCs w:val="14"/>
          <w:spacing w:val="-25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2"/>
        </w:rPr>
        <w:t>x,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2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2"/>
          <w:i/>
          <w:position w:val="12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32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2"/>
          <w:position w:val="12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32"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2"/>
        </w:rPr>
        <w:t>m,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2"/>
        </w:rPr>
        <w:t>h,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9"/>
          <w:i/>
          <w:position w:val="1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jc w:val="left"/>
        <w:spacing w:after="0"/>
        <w:sectPr>
          <w:pgMar w:header="0" w:footer="795" w:top="1560" w:bottom="980" w:left="1340" w:right="1340"/>
          <w:pgSz w:w="11920" w:h="16840"/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-type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calcium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channel,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mechanism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kinetic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72" w:lineRule="exact"/>
        <w:ind w:left="3254" w:right="570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i/>
          <w:position w:val="-5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333" w:lineRule="exact"/>
        <w:ind w:left="3256" w:right="354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30.453995pt;margin-top:4.98095pt;width:9.957pt;height:.1pt;mso-position-horizontal-relative:page;mso-position-vertical-relative:paragraph;z-index:-5333" coordorigin="4609,100" coordsize="199,2">
            <v:shape style="position:absolute;left:4609;top:100;width:199;height:2" coordorigin="4609,100" coordsize="199,0" path="m4609,100l4808,100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-2"/>
        </w:rPr>
        <w:t>dt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12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1"/>
          <w:i/>
          <w:position w:val="12"/>
        </w:rPr>
        <w:t>α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5"/>
          <w:i/>
          <w:position w:val="9"/>
        </w:rPr>
        <w:t>r</w:t>
      </w:r>
      <w:r>
        <w:rPr>
          <w:rFonts w:ascii="Times New Roman" w:hAnsi="Times New Roman" w:cs="Times New Roman" w:eastAsia="Times New Roman"/>
          <w:sz w:val="14"/>
          <w:szCs w:val="14"/>
          <w:spacing w:val="-21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  <w:position w:val="1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)(1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  <w:position w:val="1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3"/>
          <w:i/>
          <w:position w:val="12"/>
        </w:rPr>
        <w:t>β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5"/>
          <w:i/>
          <w:position w:val="9"/>
        </w:rPr>
        <w:t>r</w:t>
      </w:r>
      <w:r>
        <w:rPr>
          <w:rFonts w:ascii="Times New Roman" w:hAnsi="Times New Roman" w:cs="Times New Roman" w:eastAsia="Times New Roman"/>
          <w:sz w:val="14"/>
          <w:szCs w:val="14"/>
          <w:spacing w:val="-21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1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5"/>
          <w:i/>
          <w:position w:val="1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186" w:lineRule="exact"/>
        <w:ind w:left="3256" w:right="570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  <w:i/>
          <w:position w:val="-2"/>
        </w:rPr>
        <w:t>ds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304" w:lineRule="exact"/>
        <w:ind w:left="3257" w:right="319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30.554993pt;margin-top:3.533424pt;width:9.855pt;height:.1pt;mso-position-horizontal-relative:page;mso-position-vertical-relative:paragraph;z-index:-5332" coordorigin="4611,71" coordsize="197,2">
            <v:shape style="position:absolute;left:4611;top:71;width:197;height:2" coordorigin="4611,71" coordsize="197,0" path="m4611,71l4808,71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-1"/>
        </w:rPr>
        <w:t>dt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12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1"/>
          <w:i/>
          <w:position w:val="12"/>
        </w:rPr>
        <w:t>α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8"/>
          <w:i/>
          <w:position w:val="9"/>
        </w:rPr>
        <w:t>s</w:t>
      </w:r>
      <w:r>
        <w:rPr>
          <w:rFonts w:ascii="Times New Roman" w:hAnsi="Times New Roman" w:cs="Times New Roman" w:eastAsia="Times New Roman"/>
          <w:sz w:val="14"/>
          <w:szCs w:val="14"/>
          <w:spacing w:val="-25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  <w:position w:val="1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)(1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3"/>
          <w:i/>
          <w:position w:val="12"/>
        </w:rPr>
        <w:t>β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8"/>
          <w:i/>
          <w:position w:val="9"/>
        </w:rPr>
        <w:t>s</w:t>
      </w:r>
      <w:r>
        <w:rPr>
          <w:rFonts w:ascii="Times New Roman" w:hAnsi="Times New Roman" w:cs="Times New Roman" w:eastAsia="Times New Roman"/>
          <w:sz w:val="14"/>
          <w:szCs w:val="14"/>
          <w:spacing w:val="-25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1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9"/>
          <w:i/>
          <w:position w:val="1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186" w:lineRule="exact"/>
        <w:ind w:left="3246" w:right="570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  <w:i/>
          <w:position w:val="-2"/>
        </w:rPr>
        <w:t>dd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304" w:lineRule="exact"/>
        <w:ind w:left="3251" w:right="317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30.039993pt;margin-top:3.533429pt;width:10.371pt;height:.1pt;mso-position-horizontal-relative:page;mso-position-vertical-relative:paragraph;z-index:-5331" coordorigin="4601,71" coordsize="207,2">
            <v:shape style="position:absolute;left:4601;top:71;width:207;height:2" coordorigin="4601,71" coordsize="207,0" path="m4601,71l4808,71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-1"/>
        </w:rPr>
        <w:t>dt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12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3"/>
          <w:i/>
          <w:position w:val="12"/>
        </w:rPr>
        <w:t>β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18"/>
          <w:i/>
          <w:position w:val="9"/>
        </w:rPr>
        <w:t>d</w:t>
      </w:r>
      <w:r>
        <w:rPr>
          <w:rFonts w:ascii="Times New Roman" w:hAnsi="Times New Roman" w:cs="Times New Roman" w:eastAsia="Times New Roman"/>
          <w:sz w:val="14"/>
          <w:szCs w:val="14"/>
          <w:spacing w:val="-25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  <w:position w:val="1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)(1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2"/>
        </w:rPr>
        <w:t>α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9"/>
        </w:rPr>
        <w:t>d</w:t>
      </w:r>
      <w:r>
        <w:rPr>
          <w:rFonts w:ascii="Times New Roman" w:hAnsi="Times New Roman" w:cs="Times New Roman" w:eastAsia="Times New Roman"/>
          <w:sz w:val="14"/>
          <w:szCs w:val="14"/>
          <w:spacing w:val="10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1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  <w:i/>
          <w:position w:val="1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301" w:lineRule="auto"/>
        <w:ind w:left="120" w:right="4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9"/>
          <w:i/>
        </w:rPr>
        <w:t>α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29"/>
          <w:i/>
          <w:position w:val="-3"/>
        </w:rPr>
        <w:t>x</w:t>
      </w:r>
      <w:r>
        <w:rPr>
          <w:rFonts w:ascii="Times New Roman" w:hAnsi="Times New Roman" w:cs="Times New Roman" w:eastAsia="Times New Roman"/>
          <w:sz w:val="14"/>
          <w:szCs w:val="14"/>
          <w:spacing w:val="14"/>
          <w:w w:val="129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5"/>
          <w:i/>
          <w:position w:val="0"/>
        </w:rPr>
        <w:t>β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25"/>
          <w:i/>
          <w:position w:val="-3"/>
        </w:rPr>
        <w:t>x</w:t>
      </w:r>
      <w:r>
        <w:rPr>
          <w:rFonts w:ascii="Times New Roman" w:hAnsi="Times New Roman" w:cs="Times New Roman" w:eastAsia="Times New Roman"/>
          <w:sz w:val="14"/>
          <w:szCs w:val="14"/>
          <w:spacing w:val="15"/>
          <w:w w:val="125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constants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type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channel.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constants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empirical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measurements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[1,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4,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2].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23" w:after="0" w:line="240" w:lineRule="auto"/>
        <w:ind w:left="5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sodium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channel,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0" w:footer="795" w:top="1560" w:bottom="980" w:left="1320" w:right="1340"/>
          <w:pgSz w:w="11920" w:h="16840"/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228" w:right="-8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w w:val="121"/>
          <w:i/>
        </w:rPr>
        <w:t>α</w:t>
      </w:r>
      <w:r>
        <w:rPr>
          <w:rFonts w:ascii="Times New Roman" w:hAnsi="Times New Roman" w:cs="Times New Roman" w:eastAsia="Times New Roman"/>
          <w:sz w:val="14"/>
          <w:szCs w:val="14"/>
          <w:w w:val="139"/>
          <w:i/>
          <w:position w:val="-3"/>
        </w:rPr>
        <w:t>m</w:t>
      </w:r>
      <w:r>
        <w:rPr>
          <w:rFonts w:ascii="Times New Roman" w:hAnsi="Times New Roman" w:cs="Times New Roman" w:eastAsia="Times New Roman"/>
          <w:sz w:val="14"/>
          <w:szCs w:val="14"/>
          <w:spacing w:val="-2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8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82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16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0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0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  <w:position w:val="0"/>
        </w:rPr>
        <w:t>40)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82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5"/>
        </w:rPr>
        <w:t>exp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6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w w:val="293"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-2"/>
        </w:rPr>
        <w:t>−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-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i/>
          <w:position w:val="-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-2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  <w:position w:val="-2"/>
        </w:rPr>
        <w:t>40)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293"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301" w:lineRule="exact"/>
        <w:ind w:left="499" w:right="-20"/>
        <w:jc w:val="left"/>
        <w:tabs>
          <w:tab w:pos="1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39.524994pt;margin-top:3.384507pt;width:42.823pt;height:.1pt;mso-position-horizontal-relative:page;mso-position-vertical-relative:paragraph;z-index:-5330" coordorigin="6790,68" coordsize="856,2">
            <v:shape style="position:absolute;left:6790;top:68;width:856;height:2" coordorigin="6790,68" coordsize="856,0" path="m6790,68l7647,68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20" w:right="1340"/>
          <w:cols w:num="3" w:equalWidth="0">
            <w:col w:w="4464" w:space="498"/>
            <w:col w:w="305" w:space="33"/>
            <w:col w:w="3960"/>
          </w:cols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243" w:right="-7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w w:val="113"/>
          <w:i/>
        </w:rPr>
        <w:t>β</w:t>
      </w:r>
      <w:r>
        <w:rPr>
          <w:rFonts w:ascii="Times New Roman" w:hAnsi="Times New Roman" w:cs="Times New Roman" w:eastAsia="Times New Roman"/>
          <w:sz w:val="14"/>
          <w:szCs w:val="14"/>
          <w:w w:val="139"/>
          <w:i/>
          <w:position w:val="-3"/>
        </w:rPr>
        <w:t>m</w:t>
      </w:r>
      <w:r>
        <w:rPr>
          <w:rFonts w:ascii="Times New Roman" w:hAnsi="Times New Roman" w:cs="Times New Roman" w:eastAsia="Times New Roman"/>
          <w:sz w:val="14"/>
          <w:szCs w:val="14"/>
          <w:spacing w:val="-2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5"/>
          <w:position w:val="0"/>
        </w:rPr>
        <w:t>exp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53" w:after="0" w:line="240" w:lineRule="auto"/>
        <w:ind w:left="-42" w:right="443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w w:val="293"/>
          <w:position w:val="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15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0"/>
        </w:rPr>
        <w:t>−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0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  <w:position w:val="0"/>
        </w:rPr>
        <w:t>65)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293"/>
          <w:position w:val="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35" w:after="0" w:line="240" w:lineRule="auto"/>
        <w:ind w:left="464" w:right="494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52.119003pt;margin-top:1.761946pt;width:42.823pt;height:.1pt;mso-position-horizontal-relative:page;mso-position-vertical-relative:paragraph;z-index:-5329" coordorigin="5042,35" coordsize="856,2">
            <v:shape style="position:absolute;left:5042;top:35;width:856;height:2" coordorigin="5042,35" coordsize="856,0" path="m5042,35l5899,35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18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1560" w:bottom="280" w:left="1320" w:right="1340"/>
          <w:cols w:num="2" w:equalWidth="0">
            <w:col w:w="3519" w:space="33"/>
            <w:col w:w="5708"/>
          </w:cols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276" w:right="-8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w w:val="121"/>
          <w:i/>
        </w:rPr>
        <w:t>α</w:t>
      </w:r>
      <w:r>
        <w:rPr>
          <w:rFonts w:ascii="Times New Roman" w:hAnsi="Times New Roman" w:cs="Times New Roman" w:eastAsia="Times New Roman"/>
          <w:sz w:val="14"/>
          <w:szCs w:val="14"/>
          <w:w w:val="133"/>
          <w:i/>
          <w:position w:val="-3"/>
        </w:rPr>
        <w:t>h</w:t>
      </w:r>
      <w:r>
        <w:rPr>
          <w:rFonts w:ascii="Times New Roman" w:hAnsi="Times New Roman" w:cs="Times New Roman" w:eastAsia="Times New Roman"/>
          <w:sz w:val="14"/>
          <w:szCs w:val="14"/>
          <w:spacing w:val="-2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8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07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82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16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0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0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  <w:position w:val="0"/>
        </w:rPr>
        <w:t>65)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82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5"/>
        </w:rPr>
        <w:t>exp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56" w:after="0" w:line="204" w:lineRule="exact"/>
        <w:ind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w w:val="293"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-2"/>
        </w:rPr>
        <w:t>−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-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i/>
          <w:position w:val="-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-2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  <w:position w:val="-2"/>
        </w:rPr>
        <w:t>65)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293"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293"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301" w:lineRule="exact"/>
        <w:ind w:left="499" w:right="-20"/>
        <w:jc w:val="left"/>
        <w:tabs>
          <w:tab w:pos="1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42.015015pt;margin-top:3.3845pt;width:42.823pt;height:.1pt;mso-position-horizontal-relative:page;mso-position-vertical-relative:paragraph;z-index:-5328" coordorigin="6840,68" coordsize="856,2">
            <v:shape style="position:absolute;left:6840;top:68;width:856;height:2" coordorigin="6840,68" coordsize="856,0" path="m6840,68l7697,68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20" w:right="1340"/>
          <w:cols w:num="3" w:equalWidth="0">
            <w:col w:w="4514" w:space="498"/>
            <w:col w:w="305" w:space="33"/>
            <w:col w:w="3910"/>
          </w:cols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w w:val="113"/>
          <w:i/>
        </w:rPr>
        <w:t>β</w:t>
      </w:r>
      <w:r>
        <w:rPr>
          <w:rFonts w:ascii="Times New Roman" w:hAnsi="Times New Roman" w:cs="Times New Roman" w:eastAsia="Times New Roman"/>
          <w:sz w:val="14"/>
          <w:szCs w:val="14"/>
          <w:w w:val="133"/>
          <w:i/>
          <w:position w:val="-3"/>
        </w:rPr>
        <w:t>h</w:t>
      </w:r>
      <w:r>
        <w:rPr>
          <w:rFonts w:ascii="Times New Roman" w:hAnsi="Times New Roman" w:cs="Times New Roman" w:eastAsia="Times New Roman"/>
          <w:sz w:val="14"/>
          <w:szCs w:val="14"/>
          <w:spacing w:val="-2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79"/>
          <w:i/>
          <w:position w:val="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5"/>
        </w:rPr>
        <w:t>exp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53" w:after="0" w:line="33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w w:val="293"/>
          <w:position w:val="2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23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7"/>
          <w:i/>
          <w:position w:val="8"/>
        </w:rPr>
        <w:t>−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7"/>
          <w:position w:val="8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7"/>
          <w:i/>
          <w:position w:val="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3"/>
          <w:w w:val="127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7"/>
          <w:position w:val="8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27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8"/>
        </w:rPr>
        <w:t>35)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23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position w:val="2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-5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24"/>
          <w:w w:val="137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167" w:lineRule="exact"/>
        <w:ind w:left="4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61.942993pt;margin-top:-3.133073pt;width:42.823pt;height:.1pt;mso-position-horizontal-relative:page;mso-position-vertical-relative:paragraph;z-index:-5327" coordorigin="5239,-63" coordsize="856,2">
            <v:shape style="position:absolute;left:5239;top:-63;width:856;height:2" coordorigin="5239,-63" coordsize="856,0" path="m5239,-63l6095,-63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20" w:right="1340"/>
          <w:cols w:num="3" w:equalWidth="0">
            <w:col w:w="3231" w:space="179"/>
            <w:col w:w="305" w:space="33"/>
            <w:col w:w="5512"/>
          </w:cols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20" w:right="1340"/>
        </w:sectPr>
      </w:pPr>
      <w:rPr/>
    </w:p>
    <w:p>
      <w:pPr>
        <w:spacing w:before="26" w:after="0" w:line="240" w:lineRule="auto"/>
        <w:ind w:left="5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potassium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channel,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58" w:right="-7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w w:val="121"/>
          <w:i/>
        </w:rPr>
        <w:t>α</w:t>
      </w:r>
      <w:r>
        <w:rPr>
          <w:rFonts w:ascii="Times New Roman" w:hAnsi="Times New Roman" w:cs="Times New Roman" w:eastAsia="Times New Roman"/>
          <w:sz w:val="14"/>
          <w:szCs w:val="14"/>
          <w:w w:val="140"/>
          <w:i/>
          <w:position w:val="-3"/>
        </w:rPr>
        <w:t>n</w:t>
      </w:r>
      <w:r>
        <w:rPr>
          <w:rFonts w:ascii="Times New Roman" w:hAnsi="Times New Roman" w:cs="Times New Roman" w:eastAsia="Times New Roman"/>
          <w:sz w:val="14"/>
          <w:szCs w:val="14"/>
          <w:spacing w:val="-2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4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4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4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4"/>
          <w:position w:val="0"/>
        </w:rPr>
        <w:t>1(</w:t>
      </w:r>
      <w:r>
        <w:rPr>
          <w:rFonts w:ascii="Courier" w:hAnsi="Courier" w:cs="Courier" w:eastAsia="Courier"/>
          <w:sz w:val="20"/>
          <w:szCs w:val="20"/>
          <w:spacing w:val="0"/>
          <w:w w:val="114"/>
          <w:i/>
          <w:position w:val="0"/>
        </w:rPr>
        <w:t>−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4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4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21"/>
          <w:w w:val="114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4"/>
          <w:position w:val="0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4"/>
          <w:position w:val="0"/>
        </w:rPr>
        <w:t>55))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5"/>
        </w:rPr>
        <w:t>exp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w w:val="293"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1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-2"/>
        </w:rPr>
        <w:t>−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-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i/>
          <w:position w:val="-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-2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  <w:position w:val="-2"/>
        </w:rPr>
        <w:t>55)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293"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301" w:lineRule="exact"/>
        <w:ind w:left="499" w:right="-20"/>
        <w:jc w:val="left"/>
        <w:tabs>
          <w:tab w:pos="1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35.546997pt;margin-top:3.3845pt;width:42.823pt;height:.1pt;mso-position-horizontal-relative:page;mso-position-vertical-relative:paragraph;z-index:-5326" coordorigin="6711,68" coordsize="856,2">
            <v:shape style="position:absolute;left:6711;top:68;width:856;height:2" coordorigin="6711,68" coordsize="856,0" path="m6711,68l7567,68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"/>
        </w:rPr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2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20" w:right="1340"/>
          <w:cols w:num="3" w:equalWidth="0">
            <w:col w:w="4384" w:space="499"/>
            <w:col w:w="305" w:space="33"/>
            <w:col w:w="4039"/>
          </w:cols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372" w:right="-7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w w:val="113"/>
          <w:i/>
        </w:rPr>
        <w:t>β</w:t>
      </w:r>
      <w:r>
        <w:rPr>
          <w:rFonts w:ascii="Times New Roman" w:hAnsi="Times New Roman" w:cs="Times New Roman" w:eastAsia="Times New Roman"/>
          <w:sz w:val="14"/>
          <w:szCs w:val="14"/>
          <w:w w:val="140"/>
          <w:i/>
          <w:position w:val="-3"/>
        </w:rPr>
        <w:t>n</w:t>
      </w:r>
      <w:r>
        <w:rPr>
          <w:rFonts w:ascii="Times New Roman" w:hAnsi="Times New Roman" w:cs="Times New Roman" w:eastAsia="Times New Roman"/>
          <w:sz w:val="14"/>
          <w:szCs w:val="14"/>
          <w:spacing w:val="-2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125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5"/>
          <w:position w:val="0"/>
        </w:rPr>
        <w:t>exp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53" w:after="0" w:line="240" w:lineRule="auto"/>
        <w:ind w:left="-42" w:right="399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w w:val="293"/>
          <w:position w:val="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15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0"/>
        </w:rPr>
        <w:t>−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0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  <w:position w:val="0"/>
        </w:rPr>
        <w:t>65)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293"/>
          <w:position w:val="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35" w:after="0" w:line="240" w:lineRule="auto"/>
        <w:ind w:left="464" w:right="450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74.153992pt;margin-top:1.760923pt;width:42.823pt;height:.1pt;mso-position-horizontal-relative:page;mso-position-vertical-relative:paragraph;z-index:-5325" coordorigin="5483,35" coordsize="856,2">
            <v:shape style="position:absolute;left:5483;top:35;width:856;height:2" coordorigin="5483,35" coordsize="856,0" path="m5483,35l6340,35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80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1560" w:bottom="280" w:left="1320" w:right="1340"/>
          <w:cols w:num="2" w:equalWidth="0">
            <w:col w:w="3960" w:space="33"/>
            <w:col w:w="5267"/>
          </w:cols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20" w:right="1340"/>
        </w:sectPr>
      </w:pPr>
      <w:rPr/>
    </w:p>
    <w:p>
      <w:pPr>
        <w:spacing w:before="26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-type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calcium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channel,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w w:val="4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2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322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53.363998pt;margin-top:21.084925pt;width:50.572pt;height:.1pt;mso-position-horizontal-relative:page;mso-position-vertical-relative:paragraph;z-index:-5324" coordorigin="5067,422" coordsize="1011,2">
            <v:shape style="position:absolute;left:5067;top:422;width:1011;height:2" coordorigin="5067,422" coordsize="1011,0" path="m5067,422l6079,422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w w:val="293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-8"/>
        </w:rPr>
        <w:t>−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-8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i/>
          <w:position w:val="-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-8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-8"/>
        </w:rPr>
        <w:t>28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  <w:i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  <w:position w:val="-8"/>
        </w:rPr>
        <w:t>2)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293"/>
          <w:position w:val="7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20" w:right="1340"/>
          <w:cols w:num="2" w:equalWidth="0">
            <w:col w:w="2755" w:space="821"/>
            <w:col w:w="5684"/>
          </w:cols>
        </w:sectPr>
      </w:pPr>
      <w:rPr/>
    </w:p>
    <w:p>
      <w:pPr>
        <w:spacing w:before="0" w:after="0" w:line="210" w:lineRule="exact"/>
        <w:ind w:left="1286" w:right="-7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w w:val="121"/>
          <w:i/>
          <w:position w:val="2"/>
        </w:rPr>
        <w:t>α</w:t>
      </w:r>
      <w:r>
        <w:rPr>
          <w:rFonts w:ascii="Times New Roman" w:hAnsi="Times New Roman" w:cs="Times New Roman" w:eastAsia="Times New Roman"/>
          <w:sz w:val="14"/>
          <w:szCs w:val="14"/>
          <w:w w:val="135"/>
          <w:i/>
          <w:position w:val="-1"/>
        </w:rPr>
        <w:t>r</w:t>
      </w:r>
      <w:r>
        <w:rPr>
          <w:rFonts w:ascii="Times New Roman" w:hAnsi="Times New Roman" w:cs="Times New Roman" w:eastAsia="Times New Roman"/>
          <w:sz w:val="14"/>
          <w:szCs w:val="14"/>
          <w:spacing w:val="-21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  <w:position w:val="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2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3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  <w:i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2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193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1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2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1"/>
        </w:rPr>
        <w:t>exp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w w:val="11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20" w:right="1340"/>
          <w:cols w:num="3" w:equalWidth="0">
            <w:col w:w="2276" w:space="465"/>
            <w:col w:w="803" w:space="532"/>
            <w:col w:w="5184"/>
          </w:cols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301" w:right="-7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w w:val="113"/>
          <w:i/>
        </w:rPr>
        <w:t>β</w:t>
      </w:r>
      <w:r>
        <w:rPr>
          <w:rFonts w:ascii="Times New Roman" w:hAnsi="Times New Roman" w:cs="Times New Roman" w:eastAsia="Times New Roman"/>
          <w:sz w:val="14"/>
          <w:szCs w:val="14"/>
          <w:w w:val="135"/>
          <w:i/>
          <w:position w:val="-3"/>
        </w:rPr>
        <w:t>r</w:t>
      </w:r>
      <w:r>
        <w:rPr>
          <w:rFonts w:ascii="Times New Roman" w:hAnsi="Times New Roman" w:cs="Times New Roman" w:eastAsia="Times New Roman"/>
          <w:sz w:val="14"/>
          <w:szCs w:val="14"/>
          <w:spacing w:val="-21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1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1"/>
          <w:position w:val="0"/>
        </w:rPr>
        <w:t>exp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56" w:after="0" w:line="240" w:lineRule="auto"/>
        <w:ind w:right="-8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w w:val="293"/>
          <w:position w:val="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15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0"/>
        </w:rPr>
        <w:t>−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0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63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  <w:position w:val="0"/>
        </w:rPr>
        <w:t>0)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293"/>
          <w:position w:val="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416"/>
          <w:position w:val="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293"/>
          <w:position w:val="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35" w:after="0" w:line="240" w:lineRule="auto"/>
        <w:ind w:left="514" w:right="96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94.113998pt;margin-top:1.760923pt;width:50.572pt;height:.1pt;mso-position-horizontal-relative:page;mso-position-vertical-relative:paragraph;z-index:-5323" coordorigin="3882,35" coordsize="1011,2">
            <v:shape style="position:absolute;left:3882;top:35;width:1011;height:2" coordorigin="3882,35" coordsize="1011,0" path="m3882,35l4894,35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w w:val="11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w w:val="100"/>
        </w:rPr>
      </w:r>
    </w:p>
    <w:p>
      <w:pPr>
        <w:spacing w:before="51" w:after="0" w:line="59" w:lineRule="exact"/>
        <w:ind w:left="263" w:right="50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-14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-14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i/>
          <w:position w:val="-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-14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24"/>
          <w:w w:val="137"/>
          <w:position w:val="-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-14"/>
        </w:rPr>
        <w:t>160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  <w:i/>
          <w:position w:val="-1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  <w:position w:val="-14"/>
        </w:rPr>
        <w:t>3)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5"/>
        </w:rPr>
        <w:t>exp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56" w:after="0" w:line="240" w:lineRule="auto"/>
        <w:ind w:left="-42" w:right="-6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w w:val="293"/>
          <w:position w:val="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15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0"/>
        </w:rPr>
        <w:t>−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0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28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  <w:position w:val="0"/>
        </w:rPr>
        <w:t>8)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293"/>
          <w:position w:val="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35" w:after="0" w:line="240" w:lineRule="auto"/>
        <w:ind w:left="464" w:right="44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03.559998pt;margin-top:1.760923pt;width:50.572pt;height:.1pt;mso-position-horizontal-relative:page;mso-position-vertical-relative:paragraph;z-index:-5322" coordorigin="6071,35" coordsize="1011,2">
            <v:shape style="position:absolute;left:6071;top:35;width:1011;height:2" coordorigin="6071,35" coordsize="1011,0" path="m6071,35l7083,35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w w:val="11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w w:val="100"/>
        </w:rPr>
      </w:r>
    </w:p>
    <w:p>
      <w:pPr>
        <w:spacing w:before="0" w:after="0" w:line="140" w:lineRule="exact"/>
        <w:ind w:left="4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w w:val="29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w w:val="100"/>
          <w:position w:val="0"/>
        </w:rPr>
      </w:r>
    </w:p>
    <w:p>
      <w:pPr>
        <w:spacing w:before="5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24"/>
          <w:w w:val="13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20" w:right="1340"/>
          <w:cols w:num="5" w:equalWidth="0">
            <w:col w:w="2359" w:space="33"/>
            <w:col w:w="1819" w:space="33"/>
            <w:col w:w="305" w:space="33"/>
            <w:col w:w="1353" w:space="44"/>
            <w:col w:w="3281"/>
          </w:cols>
        </w:sectPr>
      </w:pPr>
      <w:rPr/>
    </w:p>
    <w:p>
      <w:pPr>
        <w:spacing w:before="0" w:after="0" w:line="323" w:lineRule="exact"/>
        <w:ind w:left="1289" w:right="-89"/>
        <w:jc w:val="left"/>
        <w:rPr>
          <w:rFonts w:ascii="Courier" w:hAnsi="Courier" w:cs="Courier" w:eastAsia="Courier"/>
          <w:sz w:val="20"/>
          <w:szCs w:val="20"/>
        </w:rPr>
      </w:pPr>
      <w:rPr/>
      <w:r>
        <w:rPr/>
        <w:pict>
          <v:group style="position:absolute;margin-left:192.729996pt;margin-top:10.62886pt;width:55.553pt;height:.1pt;mso-position-horizontal-relative:page;mso-position-vertical-relative:paragraph;z-index:-5321" coordorigin="3855,213" coordsize="1111,2">
            <v:shape style="position:absolute;left:3855;top:213;width:1111;height:2" coordorigin="3855,213" coordsize="1111,0" path="m3855,213l4966,213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w w:val="121"/>
          <w:i/>
        </w:rPr>
        <w:t>α</w:t>
      </w:r>
      <w:r>
        <w:rPr>
          <w:rFonts w:ascii="Times New Roman" w:hAnsi="Times New Roman" w:cs="Times New Roman" w:eastAsia="Times New Roman"/>
          <w:sz w:val="14"/>
          <w:szCs w:val="14"/>
          <w:w w:val="138"/>
          <w:i/>
          <w:position w:val="-3"/>
        </w:rPr>
        <w:t>s</w:t>
      </w:r>
      <w:r>
        <w:rPr>
          <w:rFonts w:ascii="Times New Roman" w:hAnsi="Times New Roman" w:cs="Times New Roman" w:eastAsia="Times New Roman"/>
          <w:sz w:val="14"/>
          <w:szCs w:val="14"/>
          <w:spacing w:val="-2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exp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78"/>
          <w:position w:val="2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22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13"/>
        </w:rPr>
        <w:t>−</w:t>
      </w:r>
      <w:r>
        <w:rPr>
          <w:rFonts w:ascii="Courier" w:hAnsi="Courier" w:cs="Courier" w:eastAsia="Courier"/>
          <w:sz w:val="20"/>
          <w:szCs w:val="20"/>
          <w:spacing w:val="0"/>
          <w:w w:val="100"/>
          <w:position w:val="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303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84.339996pt;margin-top:-.199008pt;width:98.902pt;height:.1pt;mso-position-horizontal-relative:page;mso-position-vertical-relative:paragraph;z-index:-5320" coordorigin="3687,-4" coordsize="1978,2">
            <v:shape style="position:absolute;left:3687;top:-4;width:1978;height:2" coordorigin="3687,-4" coordsize="1978,0" path="m3687,-4l5665,-4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w w:val="293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w w:val="39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w w:val="99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w w:val="11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w w:val="100"/>
        </w:rPr>
      </w:r>
    </w:p>
    <w:p>
      <w:pPr>
        <w:spacing w:before="0" w:after="0" w:line="84" w:lineRule="exact"/>
        <w:ind w:left="332" w:right="50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w w:val="237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72" w:lineRule="exact"/>
        <w:ind w:left="-38" w:right="-5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39.638pt;margin-top:13.584943pt;width:35.074pt;height:.1pt;mso-position-horizontal-relative:page;mso-position-vertical-relative:paragraph;z-index:-5319" coordorigin="4793,272" coordsize="701,2">
            <v:shape style="position:absolute;left:4793;top:272;width:701;height:2" coordorigin="4793,272" coordsize="701,0" path="m4793,272l5494,272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w w:val="293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i/>
          <w:position w:val="-5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-5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-5"/>
        </w:rPr>
        <w:t>83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  <w:i/>
          <w:position w:val="-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-5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293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2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59.295013pt;margin-top:21.084942pt;width:55.553pt;height:.1pt;mso-position-horizontal-relative:page;mso-position-vertical-relative:paragraph;z-index:-5318" coordorigin="7186,422" coordsize="1111,2">
            <v:shape style="position:absolute;left:7186;top:422;width:1111;height:2" coordorigin="7186,422" coordsize="1111,0" path="m7186,422l8297,422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w w:val="293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-8"/>
        </w:rPr>
        <w:t>−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6"/>
          <w:position w:val="-8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i/>
          <w:position w:val="-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-8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-8"/>
        </w:rPr>
        <w:t>160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  <w:i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  <w:position w:val="-8"/>
        </w:rPr>
        <w:t>3)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293"/>
          <w:position w:val="7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20" w:right="1340"/>
          <w:cols w:num="4" w:equalWidth="0">
            <w:col w:w="2690" w:space="223"/>
            <w:col w:w="355" w:space="34"/>
            <w:col w:w="1043" w:space="1350"/>
            <w:col w:w="3565"/>
          </w:cols>
        </w:sectPr>
      </w:pPr>
      <w:rPr/>
    </w:p>
    <w:p>
      <w:pPr>
        <w:spacing w:before="0" w:after="0" w:line="210" w:lineRule="exact"/>
        <w:ind w:left="1304" w:right="-7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w w:val="113"/>
          <w:i/>
          <w:position w:val="2"/>
        </w:rPr>
        <w:t>β</w:t>
      </w:r>
      <w:r>
        <w:rPr>
          <w:rFonts w:ascii="Times New Roman" w:hAnsi="Times New Roman" w:cs="Times New Roman" w:eastAsia="Times New Roman"/>
          <w:sz w:val="14"/>
          <w:szCs w:val="14"/>
          <w:w w:val="138"/>
          <w:i/>
          <w:position w:val="-1"/>
        </w:rPr>
        <w:t>s</w:t>
      </w:r>
      <w:r>
        <w:rPr>
          <w:rFonts w:ascii="Times New Roman" w:hAnsi="Times New Roman" w:cs="Times New Roman" w:eastAsia="Times New Roman"/>
          <w:sz w:val="14"/>
          <w:szCs w:val="14"/>
          <w:spacing w:val="-25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  <w:position w:val="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2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193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24"/>
          <w:w w:val="13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5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9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w w:val="11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w w:val="100"/>
        </w:rPr>
      </w:r>
    </w:p>
    <w:p>
      <w:pPr>
        <w:spacing w:before="0" w:after="0" w:line="199" w:lineRule="exact"/>
        <w:ind w:right="-79"/>
        <w:jc w:val="left"/>
        <w:rPr>
          <w:rFonts w:ascii="Courier" w:hAnsi="Courier" w:cs="Courier" w:eastAsia="Courier"/>
          <w:sz w:val="20"/>
          <w:szCs w:val="20"/>
        </w:rPr>
      </w:pPr>
      <w:rPr/>
      <w:r>
        <w:rPr/>
        <w:br w:type="column"/>
      </w:r>
      <w:r>
        <w:rPr>
          <w:rFonts w:ascii="Courier" w:hAnsi="Courier" w:cs="Courier" w:eastAsia="Courier"/>
          <w:sz w:val="20"/>
          <w:szCs w:val="20"/>
          <w:w w:val="129"/>
          <w:i/>
          <w:position w:val="1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  <w:position w:val="1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83"/>
          <w:i/>
          <w:position w:val="1"/>
        </w:rPr>
        <w:t>∗</w:t>
      </w:r>
      <w:r>
        <w:rPr>
          <w:rFonts w:ascii="Courier" w:hAnsi="Courier" w:cs="Courier" w:eastAsia="Courier"/>
          <w:sz w:val="20"/>
          <w:szCs w:val="20"/>
          <w:spacing w:val="0"/>
          <w:w w:val="100"/>
          <w:position w:val="0"/>
        </w:rPr>
      </w:r>
    </w:p>
    <w:p>
      <w:pPr>
        <w:spacing w:before="0" w:after="0" w:line="193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5"/>
        </w:rPr>
        <w:t>exp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w w:val="11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20" w:right="1340"/>
          <w:cols w:num="6" w:equalWidth="0">
            <w:col w:w="1971" w:space="395"/>
            <w:col w:w="902" w:space="427"/>
            <w:col w:w="255" w:space="438"/>
            <w:col w:w="745" w:space="224"/>
            <w:col w:w="305" w:space="582"/>
            <w:col w:w="3016"/>
          </w:cols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72" w:lineRule="exact"/>
        <w:ind w:left="2934" w:right="-7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58.957001pt;margin-top:-2.094061pt;width:98.902pt;height:.1pt;mso-position-horizontal-relative:page;mso-position-vertical-relative:paragraph;z-index:-5316" coordorigin="7179,-42" coordsize="1978,2">
            <v:shape style="position:absolute;left:7179;top:-42;width:1978;height:2" coordorigin="7179,-42" coordsize="1978,0" path="m7179,-42l9157,-42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w w:val="293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i/>
          <w:position w:val="-5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-5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-5"/>
        </w:rPr>
        <w:t>37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  <w:i/>
          <w:position w:val="-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-5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293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416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293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34" w:after="0" w:line="322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w w:val="293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i/>
          <w:position w:val="-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-8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-8"/>
        </w:rPr>
        <w:t>83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  <w:i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-8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293"/>
          <w:position w:val="7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20" w:right="1340"/>
          <w:cols w:num="2" w:equalWidth="0">
            <w:col w:w="4443" w:space="2352"/>
            <w:col w:w="2465"/>
          </w:cols>
        </w:sectPr>
      </w:pPr>
      <w:rPr/>
    </w:p>
    <w:p>
      <w:pPr>
        <w:spacing w:before="0" w:after="0" w:line="210" w:lineRule="exact"/>
        <w:ind w:left="1282" w:right="-7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21.235001pt;margin-top:4.98095pt;width:35.074pt;height:.1pt;mso-position-horizontal-relative:page;mso-position-vertical-relative:paragraph;z-index:-5317" coordorigin="4425,100" coordsize="701,2">
            <v:shape style="position:absolute;left:4425;top:100;width:701;height:2" coordorigin="4425,100" coordsize="701,0" path="m4425,100l5126,100e" filled="f" stroked="t" strokeweight=".398pt" strokecolor="#000000">
              <v:path arrowok="t"/>
            </v:shape>
          </v:group>
          <w10:wrap type="none"/>
        </w:pict>
      </w:r>
      <w:r>
        <w:rPr/>
        <w:pict>
          <v:group style="position:absolute;margin-left:414.256012pt;margin-top:4.98095pt;width:35.074pt;height:.1pt;mso-position-horizontal-relative:page;mso-position-vertical-relative:paragraph;z-index:-5315" coordorigin="8285,100" coordsize="701,2">
            <v:shape style="position:absolute;left:8285;top:100;width:701;height:2" coordorigin="8285,100" coordsize="701,0" path="m8285,100l8987,100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2"/>
        </w:rPr>
        <w:t>α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1"/>
        </w:rPr>
        <w:t>d</w:t>
      </w:r>
      <w:r>
        <w:rPr>
          <w:rFonts w:ascii="Times New Roman" w:hAnsi="Times New Roman" w:cs="Times New Roman" w:eastAsia="Times New Roman"/>
          <w:sz w:val="14"/>
          <w:szCs w:val="14"/>
          <w:spacing w:val="10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  <w:position w:val="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2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3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2"/>
        </w:rPr>
        <w:t>(1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2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2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24"/>
          <w:w w:val="13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5"/>
          <w:position w:val="2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  <w:position w:val="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514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84.339996pt;margin-top:-.199999pt;width:98.902pt;height:.1pt;mso-position-horizontal-relative:page;mso-position-vertical-relative:paragraph;z-index:-5314" coordorigin="3687,-4" coordsize="1978,2">
            <v:shape style="position:absolute;left:3687;top:-4;width:1978;height:2" coordorigin="3687,-4" coordsize="1978,0" path="m3687,-4l5665,-4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w w:val="293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w w:val="39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w w:val="100"/>
          <w:position w:val="0"/>
        </w:rPr>
      </w:r>
    </w:p>
    <w:p>
      <w:pPr>
        <w:spacing w:before="9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w w:val="11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72" w:lineRule="exact"/>
        <w:ind w:left="24" w:right="-7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39.638pt;margin-top:13.584936pt;width:35.074pt;height:.1pt;mso-position-horizontal-relative:page;mso-position-vertical-relative:paragraph;z-index:-5313" coordorigin="4793,272" coordsize="701,2">
            <v:shape style="position:absolute;left:4793;top:272;width:701;height:2" coordorigin="4793,272" coordsize="701,0" path="m4793,272l5494,272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w w:val="293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  <w:i/>
          <w:position w:val="-5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-5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-5"/>
        </w:rPr>
        <w:t>83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  <w:i/>
          <w:position w:val="-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-5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spacing w:val="-2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293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199" w:lineRule="exact"/>
        <w:ind w:right="-7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240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1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83"/>
          <w:i/>
          <w:position w:val="1"/>
        </w:rPr>
        <w:t>∗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(0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1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366" w:right="57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w w:val="2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w w:val="100"/>
        </w:rPr>
      </w:r>
    </w:p>
    <w:p>
      <w:pPr>
        <w:spacing w:before="0" w:after="0" w:line="193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1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2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1"/>
        </w:rPr>
        <w:t>exp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w w:val="11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20" w:right="1340"/>
          <w:cols w:num="5" w:equalWidth="0">
            <w:col w:w="2901" w:space="377"/>
            <w:col w:w="1067" w:space="97"/>
            <w:col w:w="1174" w:space="243"/>
            <w:col w:w="902" w:space="427"/>
            <w:col w:w="2072"/>
          </w:cols>
        </w:sectPr>
      </w:pPr>
      <w:rPr/>
    </w:p>
    <w:p>
      <w:pPr>
        <w:spacing w:before="0" w:after="0" w:line="210" w:lineRule="exact"/>
        <w:ind w:left="1296" w:right="-7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2"/>
        </w:rPr>
        <w:t>β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1"/>
        </w:rPr>
        <w:t>d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  <w:position w:val="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2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193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24"/>
          <w:w w:val="13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5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9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w w:val="11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w w:val="99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w w:val="100"/>
        </w:rPr>
      </w:r>
    </w:p>
    <w:p>
      <w:pPr>
        <w:spacing w:before="0" w:after="0" w:line="199" w:lineRule="exact"/>
        <w:ind w:right="-7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Courier" w:hAnsi="Courier" w:cs="Courier" w:eastAsia="Courier"/>
          <w:sz w:val="20"/>
          <w:szCs w:val="20"/>
          <w:w w:val="129"/>
          <w:i/>
          <w:position w:val="1"/>
        </w:rPr>
        <w:t>−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210" w:lineRule="exact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Courier" w:hAnsi="Courier" w:cs="Courier" w:eastAsia="Courier"/>
          <w:sz w:val="20"/>
          <w:szCs w:val="20"/>
          <w:w w:val="83"/>
          <w:i/>
          <w:position w:val="2"/>
        </w:rPr>
        <w:t>∗</w:t>
      </w:r>
      <w:r>
        <w:rPr>
          <w:rFonts w:ascii="Courier" w:hAnsi="Courier" w:cs="Courier" w:eastAsia="Courier"/>
          <w:sz w:val="20"/>
          <w:szCs w:val="20"/>
          <w:spacing w:val="-76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1"/>
          <w:i/>
          <w:position w:val="2"/>
        </w:rPr>
        <w:t>α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18"/>
          <w:i/>
          <w:position w:val="-1"/>
        </w:rPr>
        <w:t>d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20" w:right="1340"/>
          <w:cols w:num="5" w:equalWidth="0">
            <w:col w:w="1971" w:space="395"/>
            <w:col w:w="902" w:space="427"/>
            <w:col w:w="255" w:space="438"/>
            <w:col w:w="454" w:space="190"/>
            <w:col w:w="422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26" w:after="0" w:line="324" w:lineRule="auto"/>
        <w:ind w:left="120" w:right="46" w:firstLine="39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synaptic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input,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xcitatory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inhibitory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Upon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ent,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membrane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potential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postsynaptic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called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20" w:right="1340"/>
        </w:sectPr>
      </w:pPr>
      <w:rPr/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3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27.565pt;height:159.9975pt;mso-position-horizontal-relative:char;mso-position-vertical-relative:line" type="#_x0000_t75">
            <v:imagedata r:id="rId1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26" w:after="0" w:line="240" w:lineRule="auto"/>
        <w:ind w:left="3458" w:right="343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2.1: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Sample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0" w:lineRule="exact"/>
        <w:ind w:left="120" w:right="5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xcitatory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postsynaptic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potential(EPSP)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inhibitory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postsynaptic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potential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(IPSP)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xcitatory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inhibitory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conductance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responsible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EPSP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IPSP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modelled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3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  <w:i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83"/>
          <w:i/>
        </w:rPr>
        <w:t>∗</w:t>
      </w:r>
      <w:r>
        <w:rPr>
          <w:rFonts w:ascii="Courier" w:hAnsi="Courier" w:cs="Courier" w:eastAsia="Courier"/>
          <w:sz w:val="20"/>
          <w:szCs w:val="20"/>
          <w:spacing w:val="-6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(exp(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17"/>
          <w:w w:val="100"/>
          <w:i/>
          <w:position w:val="8"/>
        </w:rPr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8"/>
          <w:i/>
          <w:u w:val="single" w:color="000000"/>
          <w:position w:val="8"/>
        </w:rPr>
        <w:t>−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8"/>
          <w:i/>
          <w:u w:val="single" w:color="000000"/>
          <w:position w:val="8"/>
        </w:rPr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8"/>
          <w:i/>
          <w:u w:val="single" w:color="000000"/>
          <w:position w:val="8"/>
        </w:rPr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8"/>
          <w:i/>
          <w:u w:val="single" w:color="000000"/>
          <w:position w:val="8"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spacing w:val="-24"/>
          <w:w w:val="138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position w:val="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29"/>
          <w:i/>
          <w:position w:val="0"/>
        </w:rPr>
        <w:t>−</w:t>
      </w:r>
      <w:r>
        <w:rPr>
          <w:rFonts w:ascii="Courier" w:hAnsi="Courier" w:cs="Courier" w:eastAsia="Courier"/>
          <w:sz w:val="20"/>
          <w:szCs w:val="20"/>
          <w:spacing w:val="-62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exp(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2"/>
          <w:w w:val="100"/>
          <w:i/>
          <w:position w:val="8"/>
        </w:rPr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8"/>
          <w:i/>
          <w:u w:val="single" w:color="000000"/>
          <w:position w:val="8"/>
        </w:rPr>
        <w:t>−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8"/>
          <w:i/>
          <w:u w:val="single" w:color="000000"/>
          <w:position w:val="8"/>
        </w:rPr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8"/>
          <w:i/>
          <w:u w:val="single" w:color="000000"/>
          <w:position w:val="8"/>
        </w:rPr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8"/>
          <w:i/>
          <w:u w:val="single" w:color="000000"/>
          <w:position w:val="8"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spacing w:val="-24"/>
          <w:w w:val="138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where,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weighting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acto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0"/>
        </w:rPr>
        <w:t>τ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position w:val="-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rise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time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constant,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0"/>
        </w:rPr>
        <w:t>τ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decay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48" w:lineRule="exact"/>
        <w:ind w:left="1475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4"/>
          <w:szCs w:val="14"/>
          <w:spacing w:val="0"/>
          <w:w w:val="140"/>
          <w:i/>
          <w:position w:val="3"/>
        </w:rPr>
        <w:t>τ</w:t>
      </w:r>
      <w:r>
        <w:rPr>
          <w:rFonts w:ascii="Times New Roman" w:hAnsi="Times New Roman" w:cs="Times New Roman" w:eastAsia="Times New Roman"/>
          <w:sz w:val="10"/>
          <w:szCs w:val="10"/>
          <w:spacing w:val="0"/>
          <w:w w:val="140"/>
          <w:position w:val="1"/>
        </w:rPr>
        <w:t>2</w:t>
      </w:r>
      <w:r>
        <w:rPr>
          <w:rFonts w:ascii="Times New Roman" w:hAnsi="Times New Roman" w:cs="Times New Roman" w:eastAsia="Times New Roman"/>
          <w:sz w:val="10"/>
          <w:szCs w:val="10"/>
          <w:spacing w:val="-34"/>
          <w:w w:val="140"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0"/>
          <w:szCs w:val="1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46"/>
          <w:i/>
          <w:position w:val="3"/>
        </w:rPr>
        <w:t>τ</w:t>
      </w:r>
      <w:r>
        <w:rPr>
          <w:rFonts w:ascii="Times New Roman" w:hAnsi="Times New Roman" w:cs="Times New Roman" w:eastAsia="Times New Roman"/>
          <w:sz w:val="10"/>
          <w:szCs w:val="10"/>
          <w:spacing w:val="0"/>
          <w:w w:val="135"/>
          <w:position w:val="1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spacing w:val="0"/>
          <w:w w:val="100"/>
          <w:position w:val="0"/>
        </w:rPr>
      </w:r>
    </w:p>
    <w:p>
      <w:pPr>
        <w:spacing w:before="14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[4].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τ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position w:val="-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0"/>
        </w:rPr>
        <w:t>τ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millisecond(ms)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EPS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64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IPS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tabs>
          <w:tab w:pos="8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2.1.2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Neural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opulation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1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–¿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Repuls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//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Reference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PIPP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tabs>
          <w:tab w:pos="8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2.1.3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Lateral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Connection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modelling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1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2.1.3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sample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Synaptic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ransmission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Statistical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iring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Diagram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1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depend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distance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[5,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6]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tabs>
          <w:tab w:pos="8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2.1.4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Interla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ers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connection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15" w:lineRule="auto"/>
        <w:ind w:left="837" w:right="59" w:firstLine="-717"/>
        <w:jc w:val="left"/>
        <w:tabs>
          <w:tab w:pos="8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2.1.5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arameter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Sea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ch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uning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operties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desi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system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existing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experimental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7" w:lineRule="auto"/>
        <w:ind w:left="766" w:right="52" w:firstLine="-646"/>
        <w:jc w:val="left"/>
        <w:tabs>
          <w:tab w:pos="7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2.2</w:t>
      </w:r>
      <w:r>
        <w:rPr>
          <w:rFonts w:ascii="Times New Roman" w:hAnsi="Times New Roman" w:cs="Times New Roman" w:eastAsia="Times New Roman"/>
          <w:sz w:val="28"/>
          <w:szCs w:val="28"/>
          <w:spacing w:val="-6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simulation</w:t>
      </w:r>
      <w:r>
        <w:rPr>
          <w:rFonts w:ascii="Times New Roman" w:hAnsi="Times New Roman" w:cs="Times New Roman" w:eastAsia="Times New Roman"/>
          <w:sz w:val="28"/>
          <w:szCs w:val="28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study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on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modulation</w:t>
      </w:r>
      <w:r>
        <w:rPr>
          <w:rFonts w:ascii="Times New Roman" w:hAnsi="Times New Roman" w:cs="Times New Roman" w:eastAsia="Times New Roman"/>
          <w:sz w:val="28"/>
          <w:szCs w:val="28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ormation</w:t>
      </w:r>
      <w:r>
        <w:rPr>
          <w:rFonts w:ascii="Times New Roman" w:hAnsi="Times New Roman" w:cs="Times New Roman" w:eastAsia="Times New Roman"/>
          <w:sz w:val="28"/>
          <w:szCs w:val="28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transfer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28"/>
          <w:szCs w:val="28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feed-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orward</w:t>
      </w:r>
      <w:r>
        <w:rPr>
          <w:rFonts w:ascii="Times New Roman" w:hAnsi="Times New Roman" w:cs="Times New Roman" w:eastAsia="Times New Roman"/>
          <w:sz w:val="28"/>
          <w:szCs w:val="28"/>
          <w:spacing w:val="2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net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2"/>
          <w:b/>
          <w:bCs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orks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0" w:right="-20"/>
        <w:jc w:val="left"/>
        <w:tabs>
          <w:tab w:pos="8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2.2.1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oduction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erall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Modelling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4" w:lineRule="auto"/>
        <w:ind w:left="120" w:right="66" w:firstLine="39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After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generalised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simulation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introduced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utilised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ork.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question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ference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pgMar w:header="0" w:footer="795" w:top="1560" w:bottom="980" w:left="1320" w:right="1320"/>
          <w:pgSz w:w="11920" w:h="16840"/>
        </w:sectPr>
      </w:pPr>
      <w:rPr/>
    </w:p>
    <w:p>
      <w:pPr>
        <w:spacing w:before="55" w:after="0" w:line="310" w:lineRule="atLeast"/>
        <w:ind w:left="100" w:right="20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transfer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nization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question,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2.2.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ypothesis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rules;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Uniform-Uniform,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Gaussian-Gaussian,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Uniform-Exponential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determine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dependent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pgMar w:header="0" w:footer="795" w:top="1560" w:bottom="980" w:left="1340" w:right="1180"/>
          <w:pgSz w:w="11920" w:h="16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49" w:lineRule="exact"/>
        <w:ind w:left="174" w:right="-83"/>
        <w:jc w:val="left"/>
        <w:rPr>
          <w:rFonts w:ascii="Calibri" w:hAnsi="Calibri" w:cs="Calibri" w:eastAsia="Calibri"/>
          <w:sz w:val="29"/>
          <w:szCs w:val="29"/>
        </w:rPr>
      </w:pPr>
      <w:rPr/>
      <w:r>
        <w:rPr>
          <w:rFonts w:ascii="Calibri" w:hAnsi="Calibri" w:cs="Calibri" w:eastAsia="Calibri"/>
          <w:sz w:val="29"/>
          <w:szCs w:val="29"/>
          <w:spacing w:val="0"/>
          <w:w w:val="100"/>
        </w:rPr>
        <w:t>Input</w:t>
      </w:r>
      <w:r>
        <w:rPr>
          <w:rFonts w:ascii="Calibri" w:hAnsi="Calibri" w:cs="Calibri" w:eastAsia="Calibri"/>
          <w:sz w:val="29"/>
          <w:szCs w:val="29"/>
          <w:spacing w:val="0"/>
          <w:w w:val="100"/>
        </w:rPr>
        <w:t> </w:t>
      </w:r>
      <w:r>
        <w:rPr>
          <w:rFonts w:ascii="Calibri" w:hAnsi="Calibri" w:cs="Calibri" w:eastAsia="Calibri"/>
          <w:sz w:val="29"/>
          <w:szCs w:val="29"/>
          <w:spacing w:val="-3"/>
          <w:w w:val="100"/>
        </w:rPr>
        <w:t>t</w:t>
      </w:r>
      <w:r>
        <w:rPr>
          <w:rFonts w:ascii="Calibri" w:hAnsi="Calibri" w:cs="Calibri" w:eastAsia="Calibri"/>
          <w:sz w:val="29"/>
          <w:szCs w:val="29"/>
          <w:spacing w:val="0"/>
          <w:w w:val="100"/>
        </w:rPr>
        <w:t>o</w:t>
      </w:r>
      <w:r>
        <w:rPr>
          <w:rFonts w:ascii="Calibri" w:hAnsi="Calibri" w:cs="Calibri" w:eastAsia="Calibri"/>
          <w:sz w:val="29"/>
          <w:szCs w:val="29"/>
          <w:spacing w:val="-5"/>
          <w:w w:val="100"/>
        </w:rPr>
        <w:t> </w:t>
      </w:r>
      <w:r>
        <w:rPr>
          <w:rFonts w:ascii="Calibri" w:hAnsi="Calibri" w:cs="Calibri" w:eastAsia="Calibri"/>
          <w:sz w:val="29"/>
          <w:szCs w:val="29"/>
          <w:spacing w:val="0"/>
          <w:w w:val="100"/>
        </w:rPr>
        <w:t>the</w:t>
      </w:r>
      <w:r>
        <w:rPr>
          <w:rFonts w:ascii="Calibri" w:hAnsi="Calibri" w:cs="Calibri" w:eastAsia="Calibri"/>
          <w:sz w:val="29"/>
          <w:szCs w:val="29"/>
          <w:spacing w:val="-1"/>
          <w:w w:val="100"/>
        </w:rPr>
        <w:t> </w:t>
      </w:r>
      <w:r>
        <w:rPr>
          <w:rFonts w:ascii="Calibri" w:hAnsi="Calibri" w:cs="Calibri" w:eastAsia="Calibri"/>
          <w:sz w:val="29"/>
          <w:szCs w:val="29"/>
          <w:spacing w:val="-6"/>
          <w:w w:val="100"/>
        </w:rPr>
        <w:t>s</w:t>
      </w:r>
      <w:r>
        <w:rPr>
          <w:rFonts w:ascii="Calibri" w:hAnsi="Calibri" w:cs="Calibri" w:eastAsia="Calibri"/>
          <w:sz w:val="29"/>
          <w:szCs w:val="29"/>
          <w:spacing w:val="-3"/>
          <w:w w:val="100"/>
        </w:rPr>
        <w:t>y</w:t>
      </w:r>
      <w:r>
        <w:rPr>
          <w:rFonts w:ascii="Calibri" w:hAnsi="Calibri" w:cs="Calibri" w:eastAsia="Calibri"/>
          <w:sz w:val="29"/>
          <w:szCs w:val="29"/>
          <w:spacing w:val="-2"/>
          <w:w w:val="100"/>
        </w:rPr>
        <w:t>s</w:t>
      </w:r>
      <w:r>
        <w:rPr>
          <w:rFonts w:ascii="Calibri" w:hAnsi="Calibri" w:cs="Calibri" w:eastAsia="Calibri"/>
          <w:sz w:val="29"/>
          <w:szCs w:val="29"/>
          <w:spacing w:val="-2"/>
          <w:w w:val="100"/>
        </w:rPr>
        <w:t>t</w:t>
      </w:r>
      <w:r>
        <w:rPr>
          <w:rFonts w:ascii="Calibri" w:hAnsi="Calibri" w:cs="Calibri" w:eastAsia="Calibri"/>
          <w:sz w:val="29"/>
          <w:szCs w:val="29"/>
          <w:spacing w:val="-1"/>
          <w:w w:val="100"/>
        </w:rPr>
        <w:t>e</w:t>
      </w:r>
      <w:r>
        <w:rPr>
          <w:rFonts w:ascii="Calibri" w:hAnsi="Calibri" w:cs="Calibri" w:eastAsia="Calibri"/>
          <w:sz w:val="29"/>
          <w:szCs w:val="29"/>
          <w:spacing w:val="0"/>
          <w:w w:val="100"/>
        </w:rPr>
        <w:t>m</w:t>
      </w:r>
      <w:r>
        <w:rPr>
          <w:rFonts w:ascii="Calibri" w:hAnsi="Calibri" w:cs="Calibri" w:eastAsia="Calibri"/>
          <w:sz w:val="29"/>
          <w:szCs w:val="29"/>
          <w:spacing w:val="0"/>
          <w:w w:val="100"/>
        </w:rPr>
      </w:r>
    </w:p>
    <w:p>
      <w:pPr>
        <w:spacing w:before="1" w:after="0" w:line="240" w:lineRule="auto"/>
        <w:ind w:right="-83"/>
        <w:jc w:val="left"/>
        <w:rPr>
          <w:rFonts w:ascii="Calibri" w:hAnsi="Calibri" w:cs="Calibri" w:eastAsia="Calibri"/>
          <w:sz w:val="29"/>
          <w:szCs w:val="29"/>
        </w:rPr>
      </w:pPr>
      <w:rPr/>
      <w:r>
        <w:rPr/>
        <w:br w:type="column"/>
      </w:r>
      <w:r>
        <w:rPr>
          <w:rFonts w:ascii="Calibri" w:hAnsi="Calibri" w:cs="Calibri" w:eastAsia="Calibri"/>
          <w:sz w:val="29"/>
          <w:szCs w:val="29"/>
          <w:spacing w:val="0"/>
          <w:w w:val="100"/>
        </w:rPr>
        <w:t>A</w:t>
      </w:r>
      <w:r>
        <w:rPr>
          <w:rFonts w:ascii="Calibri" w:hAnsi="Calibri" w:cs="Calibri" w:eastAsia="Calibri"/>
          <w:sz w:val="29"/>
          <w:szCs w:val="29"/>
          <w:spacing w:val="-2"/>
          <w:w w:val="100"/>
        </w:rPr>
        <w:t> </w:t>
      </w:r>
      <w:r>
        <w:rPr>
          <w:rFonts w:ascii="Calibri" w:hAnsi="Calibri" w:cs="Calibri" w:eastAsia="Calibri"/>
          <w:sz w:val="29"/>
          <w:szCs w:val="29"/>
          <w:spacing w:val="-8"/>
          <w:w w:val="100"/>
        </w:rPr>
        <w:t>f</w:t>
      </w:r>
      <w:r>
        <w:rPr>
          <w:rFonts w:ascii="Calibri" w:hAnsi="Calibri" w:cs="Calibri" w:eastAsia="Calibri"/>
          <w:sz w:val="29"/>
          <w:szCs w:val="29"/>
          <w:spacing w:val="0"/>
          <w:w w:val="100"/>
        </w:rPr>
        <w:t>e</w:t>
      </w:r>
      <w:r>
        <w:rPr>
          <w:rFonts w:ascii="Calibri" w:hAnsi="Calibri" w:cs="Calibri" w:eastAsia="Calibri"/>
          <w:sz w:val="29"/>
          <w:szCs w:val="29"/>
          <w:spacing w:val="1"/>
          <w:w w:val="100"/>
        </w:rPr>
        <w:t>e</w:t>
      </w:r>
      <w:r>
        <w:rPr>
          <w:rFonts w:ascii="Calibri" w:hAnsi="Calibri" w:cs="Calibri" w:eastAsia="Calibri"/>
          <w:sz w:val="29"/>
          <w:szCs w:val="29"/>
          <w:spacing w:val="0"/>
          <w:w w:val="100"/>
        </w:rPr>
        <w:t>d</w:t>
      </w:r>
      <w:r>
        <w:rPr>
          <w:rFonts w:ascii="Calibri" w:hAnsi="Calibri" w:cs="Calibri" w:eastAsia="Calibri"/>
          <w:sz w:val="29"/>
          <w:szCs w:val="29"/>
          <w:spacing w:val="-6"/>
          <w:w w:val="100"/>
        </w:rPr>
        <w:t>f</w:t>
      </w:r>
      <w:r>
        <w:rPr>
          <w:rFonts w:ascii="Calibri" w:hAnsi="Calibri" w:cs="Calibri" w:eastAsia="Calibri"/>
          <w:sz w:val="29"/>
          <w:szCs w:val="29"/>
          <w:spacing w:val="0"/>
          <w:w w:val="100"/>
        </w:rPr>
        <w:t>or</w:t>
      </w:r>
      <w:r>
        <w:rPr>
          <w:rFonts w:ascii="Calibri" w:hAnsi="Calibri" w:cs="Calibri" w:eastAsia="Calibri"/>
          <w:sz w:val="29"/>
          <w:szCs w:val="29"/>
          <w:spacing w:val="-4"/>
          <w:w w:val="100"/>
        </w:rPr>
        <w:t>w</w:t>
      </w:r>
      <w:r>
        <w:rPr>
          <w:rFonts w:ascii="Calibri" w:hAnsi="Calibri" w:cs="Calibri" w:eastAsia="Calibri"/>
          <w:sz w:val="29"/>
          <w:szCs w:val="29"/>
          <w:spacing w:val="0"/>
          <w:w w:val="100"/>
        </w:rPr>
        <w:t>a</w:t>
      </w:r>
      <w:r>
        <w:rPr>
          <w:rFonts w:ascii="Calibri" w:hAnsi="Calibri" w:cs="Calibri" w:eastAsia="Calibri"/>
          <w:sz w:val="29"/>
          <w:szCs w:val="29"/>
          <w:spacing w:val="-5"/>
          <w:w w:val="100"/>
        </w:rPr>
        <w:t>r</w:t>
      </w:r>
      <w:r>
        <w:rPr>
          <w:rFonts w:ascii="Calibri" w:hAnsi="Calibri" w:cs="Calibri" w:eastAsia="Calibri"/>
          <w:sz w:val="29"/>
          <w:szCs w:val="29"/>
          <w:spacing w:val="0"/>
          <w:w w:val="100"/>
        </w:rPr>
        <w:t>d</w:t>
      </w:r>
      <w:r>
        <w:rPr>
          <w:rFonts w:ascii="Calibri" w:hAnsi="Calibri" w:cs="Calibri" w:eastAsia="Calibri"/>
          <w:sz w:val="29"/>
          <w:szCs w:val="29"/>
          <w:spacing w:val="-20"/>
          <w:w w:val="100"/>
        </w:rPr>
        <w:t> </w:t>
      </w:r>
      <w:r>
        <w:rPr>
          <w:rFonts w:ascii="Calibri" w:hAnsi="Calibri" w:cs="Calibri" w:eastAsia="Calibri"/>
          <w:sz w:val="29"/>
          <w:szCs w:val="29"/>
          <w:spacing w:val="0"/>
          <w:w w:val="100"/>
        </w:rPr>
        <w:t>net</w:t>
      </w:r>
      <w:r>
        <w:rPr>
          <w:rFonts w:ascii="Calibri" w:hAnsi="Calibri" w:cs="Calibri" w:eastAsia="Calibri"/>
          <w:sz w:val="29"/>
          <w:szCs w:val="29"/>
          <w:spacing w:val="-3"/>
          <w:w w:val="100"/>
        </w:rPr>
        <w:t>w</w:t>
      </w:r>
      <w:r>
        <w:rPr>
          <w:rFonts w:ascii="Calibri" w:hAnsi="Calibri" w:cs="Calibri" w:eastAsia="Calibri"/>
          <w:sz w:val="29"/>
          <w:szCs w:val="29"/>
          <w:spacing w:val="0"/>
          <w:w w:val="100"/>
        </w:rPr>
        <w:t>o</w:t>
      </w:r>
      <w:r>
        <w:rPr>
          <w:rFonts w:ascii="Calibri" w:hAnsi="Calibri" w:cs="Calibri" w:eastAsia="Calibri"/>
          <w:sz w:val="29"/>
          <w:szCs w:val="29"/>
          <w:spacing w:val="-1"/>
          <w:w w:val="100"/>
        </w:rPr>
        <w:t>r</w:t>
      </w:r>
      <w:r>
        <w:rPr>
          <w:rFonts w:ascii="Calibri" w:hAnsi="Calibri" w:cs="Calibri" w:eastAsia="Calibri"/>
          <w:sz w:val="29"/>
          <w:szCs w:val="29"/>
          <w:spacing w:val="0"/>
          <w:w w:val="100"/>
        </w:rPr>
        <w:t>k</w:t>
      </w:r>
      <w:r>
        <w:rPr>
          <w:rFonts w:ascii="Calibri" w:hAnsi="Calibri" w:cs="Calibri" w:eastAsia="Calibri"/>
          <w:sz w:val="29"/>
          <w:szCs w:val="29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Calibri" w:hAnsi="Calibri" w:cs="Calibri" w:eastAsia="Calibri"/>
          <w:sz w:val="29"/>
          <w:szCs w:val="29"/>
        </w:rPr>
      </w:pPr>
      <w:rPr/>
      <w:r>
        <w:rPr>
          <w:rFonts w:ascii="Calibri" w:hAnsi="Calibri" w:cs="Calibri" w:eastAsia="Calibri"/>
          <w:sz w:val="29"/>
          <w:szCs w:val="29"/>
          <w:spacing w:val="0"/>
          <w:w w:val="100"/>
        </w:rPr>
        <w:t>Co</w:t>
      </w:r>
      <w:r>
        <w:rPr>
          <w:rFonts w:ascii="Calibri" w:hAnsi="Calibri" w:cs="Calibri" w:eastAsia="Calibri"/>
          <w:sz w:val="29"/>
          <w:szCs w:val="29"/>
          <w:spacing w:val="-5"/>
          <w:w w:val="100"/>
        </w:rPr>
        <w:t>n</w:t>
      </w:r>
      <w:r>
        <w:rPr>
          <w:rFonts w:ascii="Calibri" w:hAnsi="Calibri" w:cs="Calibri" w:eastAsia="Calibri"/>
          <w:sz w:val="29"/>
          <w:szCs w:val="29"/>
          <w:spacing w:val="-3"/>
          <w:w w:val="100"/>
        </w:rPr>
        <w:t>v</w:t>
      </w:r>
      <w:r>
        <w:rPr>
          <w:rFonts w:ascii="Calibri" w:hAnsi="Calibri" w:cs="Calibri" w:eastAsia="Calibri"/>
          <w:sz w:val="29"/>
          <w:szCs w:val="29"/>
          <w:spacing w:val="0"/>
          <w:w w:val="100"/>
        </w:rPr>
        <w:t>e</w:t>
      </w:r>
      <w:r>
        <w:rPr>
          <w:rFonts w:ascii="Calibri" w:hAnsi="Calibri" w:cs="Calibri" w:eastAsia="Calibri"/>
          <w:sz w:val="29"/>
          <w:szCs w:val="29"/>
          <w:spacing w:val="-4"/>
          <w:w w:val="100"/>
        </w:rPr>
        <w:t>r</w:t>
      </w:r>
      <w:r>
        <w:rPr>
          <w:rFonts w:ascii="Calibri" w:hAnsi="Calibri" w:cs="Calibri" w:eastAsia="Calibri"/>
          <w:sz w:val="29"/>
          <w:szCs w:val="29"/>
          <w:spacing w:val="-3"/>
          <w:w w:val="100"/>
        </w:rPr>
        <w:t>g</w:t>
      </w:r>
      <w:r>
        <w:rPr>
          <w:rFonts w:ascii="Calibri" w:hAnsi="Calibri" w:cs="Calibri" w:eastAsia="Calibri"/>
          <w:sz w:val="29"/>
          <w:szCs w:val="29"/>
          <w:spacing w:val="0"/>
          <w:w w:val="100"/>
        </w:rPr>
        <w:t>e</w:t>
      </w:r>
      <w:r>
        <w:rPr>
          <w:rFonts w:ascii="Calibri" w:hAnsi="Calibri" w:cs="Calibri" w:eastAsia="Calibri"/>
          <w:sz w:val="29"/>
          <w:szCs w:val="29"/>
          <w:spacing w:val="-3"/>
          <w:w w:val="100"/>
        </w:rPr>
        <w:t>n</w:t>
      </w:r>
      <w:r>
        <w:rPr>
          <w:rFonts w:ascii="Calibri" w:hAnsi="Calibri" w:cs="Calibri" w:eastAsia="Calibri"/>
          <w:sz w:val="29"/>
          <w:szCs w:val="29"/>
          <w:spacing w:val="0"/>
          <w:w w:val="100"/>
        </w:rPr>
        <w:t>t</w:t>
      </w:r>
      <w:r>
        <w:rPr>
          <w:rFonts w:ascii="Calibri" w:hAnsi="Calibri" w:cs="Calibri" w:eastAsia="Calibri"/>
          <w:sz w:val="29"/>
          <w:szCs w:val="29"/>
          <w:spacing w:val="-6"/>
          <w:w w:val="100"/>
        </w:rPr>
        <w:t> </w:t>
      </w:r>
      <w:r>
        <w:rPr>
          <w:rFonts w:ascii="Calibri" w:hAnsi="Calibri" w:cs="Calibri" w:eastAsia="Calibri"/>
          <w:sz w:val="29"/>
          <w:szCs w:val="29"/>
          <w:spacing w:val="-3"/>
          <w:w w:val="100"/>
        </w:rPr>
        <w:t>c</w:t>
      </w:r>
      <w:r>
        <w:rPr>
          <w:rFonts w:ascii="Calibri" w:hAnsi="Calibri" w:cs="Calibri" w:eastAsia="Calibri"/>
          <w:sz w:val="29"/>
          <w:szCs w:val="29"/>
          <w:spacing w:val="0"/>
          <w:w w:val="100"/>
        </w:rPr>
        <w:t>onnection</w:t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180"/>
          <w:cols w:num="3" w:equalWidth="0">
            <w:col w:w="2450" w:space="770"/>
            <w:col w:w="2725" w:space="379"/>
            <w:col w:w="3076"/>
          </w:cols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180"/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8" w:lineRule="exact"/>
        <w:ind w:left="127" w:right="-71"/>
        <w:jc w:val="left"/>
        <w:tabs>
          <w:tab w:pos="2980" w:val="left"/>
        </w:tabs>
        <w:rPr>
          <w:rFonts w:ascii="Calibri" w:hAnsi="Calibri" w:cs="Calibri" w:eastAsia="Calibri"/>
          <w:sz w:val="17"/>
          <w:szCs w:val="17"/>
        </w:rPr>
      </w:pPr>
      <w:rPr/>
      <w:r>
        <w:rPr/>
        <w:pict>
          <v:shape style="position:absolute;margin-left:168.712585pt;margin-top:-11.930302pt;width:258.922270pt;height:82.944569pt;mso-position-horizontal-relative:page;mso-position-vertical-relative:paragraph;z-index:-5312" type="#_x0000_t75">
            <v:imagedata r:id="rId12" o:title=""/>
          </v:shape>
        </w:pict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-7"/>
        </w:rPr>
        <w:t>S</w:t>
      </w:r>
      <w:r>
        <w:rPr>
          <w:rFonts w:ascii="Calibri" w:hAnsi="Calibri" w:cs="Calibri" w:eastAsia="Calibri"/>
          <w:sz w:val="21"/>
          <w:szCs w:val="21"/>
          <w:spacing w:val="-3"/>
          <w:w w:val="100"/>
          <w:position w:val="-7"/>
        </w:rPr>
        <w:t>t</w:t>
      </w:r>
      <w:r>
        <w:rPr>
          <w:rFonts w:ascii="Calibri" w:hAnsi="Calibri" w:cs="Calibri" w:eastAsia="Calibri"/>
          <w:sz w:val="21"/>
          <w:szCs w:val="21"/>
          <w:spacing w:val="-1"/>
          <w:w w:val="100"/>
          <w:position w:val="-7"/>
        </w:rPr>
        <w:t>a</w:t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-7"/>
        </w:rPr>
        <w:t>tic</w:t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-7"/>
        </w:rPr>
        <w:t> </w:t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-7"/>
        </w:rPr>
        <w:t>I</w:t>
      </w:r>
      <w:r>
        <w:rPr>
          <w:rFonts w:ascii="Calibri" w:hAnsi="Calibri" w:cs="Calibri" w:eastAsia="Calibri"/>
          <w:sz w:val="21"/>
          <w:szCs w:val="21"/>
          <w:spacing w:val="1"/>
          <w:w w:val="100"/>
          <w:position w:val="-7"/>
        </w:rPr>
        <w:t>n</w:t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-7"/>
        </w:rPr>
        <w:t>put</w:t>
        <w:tab/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-7"/>
        </w:rPr>
      </w:r>
      <w:r>
        <w:rPr>
          <w:rFonts w:ascii="Calibri" w:hAnsi="Calibri" w:cs="Calibri" w:eastAsia="Calibri"/>
          <w:sz w:val="17"/>
          <w:szCs w:val="17"/>
          <w:spacing w:val="-1"/>
          <w:w w:val="104"/>
          <w:position w:val="-4"/>
        </w:rPr>
        <w:t>L2</w:t>
      </w:r>
      <w:r>
        <w:rPr>
          <w:rFonts w:ascii="Calibri" w:hAnsi="Calibri" w:cs="Calibri" w:eastAsia="Calibri"/>
          <w:sz w:val="17"/>
          <w:szCs w:val="17"/>
          <w:spacing w:val="0"/>
          <w:w w:val="100"/>
          <w:position w:val="0"/>
        </w:rPr>
      </w:r>
    </w:p>
    <w:p>
      <w:pPr>
        <w:spacing w:before="27" w:after="0" w:line="240" w:lineRule="auto"/>
        <w:ind w:left="-36" w:right="266"/>
        <w:jc w:val="center"/>
        <w:rPr>
          <w:rFonts w:ascii="Calibri" w:hAnsi="Calibri" w:cs="Calibri" w:eastAsia="Calibri"/>
          <w:sz w:val="18"/>
          <w:szCs w:val="18"/>
        </w:rPr>
      </w:pPr>
      <w:rPr/>
      <w:r>
        <w:rPr/>
        <w:br w:type="column"/>
      </w:r>
      <w:r>
        <w:rPr>
          <w:rFonts w:ascii="Calibri" w:hAnsi="Calibri" w:cs="Calibri" w:eastAsia="Calibri"/>
          <w:sz w:val="18"/>
          <w:szCs w:val="18"/>
          <w:spacing w:val="1"/>
          <w:w w:val="100"/>
        </w:rPr>
        <w:t>C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  <w:t>o</w:t>
      </w:r>
      <w:r>
        <w:rPr>
          <w:rFonts w:ascii="Calibri" w:hAnsi="Calibri" w:cs="Calibri" w:eastAsia="Calibri"/>
          <w:sz w:val="18"/>
          <w:szCs w:val="18"/>
          <w:spacing w:val="-2"/>
          <w:w w:val="100"/>
        </w:rPr>
        <w:t>n</w:t>
      </w:r>
      <w:r>
        <w:rPr>
          <w:rFonts w:ascii="Calibri" w:hAnsi="Calibri" w:cs="Calibri" w:eastAsia="Calibri"/>
          <w:sz w:val="18"/>
          <w:szCs w:val="18"/>
          <w:spacing w:val="-2"/>
          <w:w w:val="100"/>
        </w:rPr>
        <w:t>v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  <w:t>e</w:t>
      </w:r>
      <w:r>
        <w:rPr>
          <w:rFonts w:ascii="Calibri" w:hAnsi="Calibri" w:cs="Calibri" w:eastAsia="Calibri"/>
          <w:sz w:val="18"/>
          <w:szCs w:val="18"/>
          <w:spacing w:val="-2"/>
          <w:w w:val="100"/>
        </w:rPr>
        <w:t>r</w:t>
      </w:r>
      <w:r>
        <w:rPr>
          <w:rFonts w:ascii="Calibri" w:hAnsi="Calibri" w:cs="Calibri" w:eastAsia="Calibri"/>
          <w:sz w:val="18"/>
          <w:szCs w:val="18"/>
          <w:spacing w:val="-1"/>
          <w:w w:val="100"/>
        </w:rPr>
        <w:t>g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  <w:t>e</w:t>
      </w:r>
      <w:r>
        <w:rPr>
          <w:rFonts w:ascii="Calibri" w:hAnsi="Calibri" w:cs="Calibri" w:eastAsia="Calibri"/>
          <w:sz w:val="18"/>
          <w:szCs w:val="18"/>
          <w:spacing w:val="-1"/>
          <w:w w:val="100"/>
        </w:rPr>
        <w:t>n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  <w:t>t</w:t>
      </w:r>
      <w:r>
        <w:rPr>
          <w:rFonts w:ascii="Calibri" w:hAnsi="Calibri" w:cs="Calibri" w:eastAsia="Calibri"/>
          <w:sz w:val="18"/>
          <w:szCs w:val="18"/>
          <w:spacing w:val="13"/>
          <w:w w:val="100"/>
        </w:rPr>
        <w:t> </w:t>
      </w:r>
      <w:r>
        <w:rPr>
          <w:rFonts w:ascii="Calibri" w:hAnsi="Calibri" w:cs="Calibri" w:eastAsia="Calibri"/>
          <w:sz w:val="18"/>
          <w:szCs w:val="18"/>
          <w:spacing w:val="1"/>
          <w:w w:val="102"/>
        </w:rPr>
        <w:t>C</w:t>
      </w:r>
      <w:r>
        <w:rPr>
          <w:rFonts w:ascii="Calibri" w:hAnsi="Calibri" w:cs="Calibri" w:eastAsia="Calibri"/>
          <w:sz w:val="18"/>
          <w:szCs w:val="18"/>
          <w:spacing w:val="0"/>
          <w:w w:val="102"/>
        </w:rPr>
        <w:t>o</w:t>
      </w:r>
      <w:r>
        <w:rPr>
          <w:rFonts w:ascii="Calibri" w:hAnsi="Calibri" w:cs="Calibri" w:eastAsia="Calibri"/>
          <w:sz w:val="18"/>
          <w:szCs w:val="18"/>
          <w:spacing w:val="1"/>
          <w:w w:val="102"/>
        </w:rPr>
        <w:t>n</w:t>
      </w:r>
      <w:r>
        <w:rPr>
          <w:rFonts w:ascii="Calibri" w:hAnsi="Calibri" w:cs="Calibri" w:eastAsia="Calibri"/>
          <w:sz w:val="18"/>
          <w:szCs w:val="18"/>
          <w:spacing w:val="0"/>
          <w:w w:val="102"/>
        </w:rPr>
        <w:t>nect</w:t>
      </w:r>
      <w:r>
        <w:rPr>
          <w:rFonts w:ascii="Calibri" w:hAnsi="Calibri" w:cs="Calibri" w:eastAsia="Calibri"/>
          <w:sz w:val="18"/>
          <w:szCs w:val="18"/>
          <w:spacing w:val="1"/>
          <w:w w:val="102"/>
        </w:rPr>
        <w:t>i</w:t>
      </w:r>
      <w:r>
        <w:rPr>
          <w:rFonts w:ascii="Calibri" w:hAnsi="Calibri" w:cs="Calibri" w:eastAsia="Calibri"/>
          <w:sz w:val="18"/>
          <w:szCs w:val="18"/>
          <w:spacing w:val="0"/>
          <w:w w:val="102"/>
        </w:rPr>
        <w:t>on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</w:r>
    </w:p>
    <w:p>
      <w:pPr>
        <w:spacing w:before="0" w:after="0" w:line="240" w:lineRule="auto"/>
        <w:ind w:left="417" w:right="722"/>
        <w:jc w:val="center"/>
        <w:rPr>
          <w:rFonts w:ascii="Calibri" w:hAnsi="Calibri" w:cs="Calibri" w:eastAsia="Calibri"/>
          <w:sz w:val="18"/>
          <w:szCs w:val="18"/>
        </w:rPr>
      </w:pPr>
      <w:rPr/>
      <w:r>
        <w:rPr>
          <w:rFonts w:ascii="Calibri" w:hAnsi="Calibri" w:cs="Calibri" w:eastAsia="Calibri"/>
          <w:sz w:val="18"/>
          <w:szCs w:val="18"/>
          <w:w w:val="102"/>
        </w:rPr>
        <w:t>pa</w:t>
      </w:r>
      <w:r>
        <w:rPr>
          <w:rFonts w:ascii="Calibri" w:hAnsi="Calibri" w:cs="Calibri" w:eastAsia="Calibri"/>
          <w:sz w:val="18"/>
          <w:szCs w:val="18"/>
          <w:spacing w:val="-4"/>
          <w:w w:val="102"/>
        </w:rPr>
        <w:t>r</w:t>
      </w:r>
      <w:r>
        <w:rPr>
          <w:rFonts w:ascii="Calibri" w:hAnsi="Calibri" w:cs="Calibri" w:eastAsia="Calibri"/>
          <w:sz w:val="18"/>
          <w:szCs w:val="18"/>
          <w:spacing w:val="0"/>
          <w:w w:val="102"/>
        </w:rPr>
        <w:t>am</w:t>
      </w:r>
      <w:r>
        <w:rPr>
          <w:rFonts w:ascii="Calibri" w:hAnsi="Calibri" w:cs="Calibri" w:eastAsia="Calibri"/>
          <w:sz w:val="18"/>
          <w:szCs w:val="18"/>
          <w:spacing w:val="-1"/>
          <w:w w:val="102"/>
        </w:rPr>
        <w:t>e</w:t>
      </w:r>
      <w:r>
        <w:rPr>
          <w:rFonts w:ascii="Calibri" w:hAnsi="Calibri" w:cs="Calibri" w:eastAsia="Calibri"/>
          <w:sz w:val="18"/>
          <w:szCs w:val="18"/>
          <w:spacing w:val="-1"/>
          <w:w w:val="102"/>
        </w:rPr>
        <w:t>t</w:t>
      </w:r>
      <w:r>
        <w:rPr>
          <w:rFonts w:ascii="Calibri" w:hAnsi="Calibri" w:cs="Calibri" w:eastAsia="Calibri"/>
          <w:sz w:val="18"/>
          <w:szCs w:val="18"/>
          <w:spacing w:val="-2"/>
          <w:w w:val="102"/>
        </w:rPr>
        <w:t>e</w:t>
      </w:r>
      <w:r>
        <w:rPr>
          <w:rFonts w:ascii="Calibri" w:hAnsi="Calibri" w:cs="Calibri" w:eastAsia="Calibri"/>
          <w:sz w:val="18"/>
          <w:szCs w:val="18"/>
          <w:spacing w:val="-2"/>
          <w:w w:val="102"/>
        </w:rPr>
        <w:t>r</w:t>
      </w:r>
      <w:r>
        <w:rPr>
          <w:rFonts w:ascii="Calibri" w:hAnsi="Calibri" w:cs="Calibri" w:eastAsia="Calibri"/>
          <w:sz w:val="18"/>
          <w:szCs w:val="18"/>
          <w:spacing w:val="0"/>
          <w:w w:val="102"/>
        </w:rPr>
        <w:t>s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1560" w:bottom="280" w:left="1340" w:right="1180"/>
          <w:cols w:num="2" w:equalWidth="0">
            <w:col w:w="3153" w:space="4148"/>
            <w:col w:w="209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7" w:right="-71"/>
        <w:jc w:val="left"/>
        <w:rPr>
          <w:rFonts w:ascii="Calibri" w:hAnsi="Calibri" w:cs="Calibri" w:eastAsia="Calibri"/>
          <w:sz w:val="21"/>
          <w:szCs w:val="21"/>
        </w:rPr>
      </w:pPr>
      <w:rPr/>
      <w:r>
        <w:rPr/>
        <w:pict>
          <v:group style="position:absolute;margin-left:79.831573pt;margin-top:15.187799pt;width:66.642286pt;height:19.271287pt;mso-position-horizontal-relative:page;mso-position-vertical-relative:paragraph;z-index:-5309" coordorigin="1597,304" coordsize="1333,385">
            <v:group style="position:absolute;left:1617;top:502;width:1290;height:2" coordorigin="1617,502" coordsize="1290,2">
              <v:shape style="position:absolute;left:1617;top:502;width:1290;height:2" coordorigin="1617,502" coordsize="1290,0" path="m1617,502l1636,502,1656,502,1676,502,1697,502,1717,502,1738,502,1758,502,1777,502,1799,502,1820,502,1839,502,1857,502,1878,502,1899,502,1918,502,1938,502,1959,502,1979,502,1998,502,2018,502,2038,502,2058,502,2078,502,2098,502,2120,502,2140,502,2159,502,2178,502,2198,502,2218,502,2239,502,2258,502,2281,502,2300,502,2319,502,2338,502,2358,502,2378,502,2399,502,2419,502,2441,502,2461,502,2480,502,2499,502,2519,502,2540,502,2560,502,2579,502,2602,502,2622,502,2720,502,2740,502,2761,502,2781,502,2800,502,2827,502,2854,502,2878,502,2897,502,2906,502,2907,502e" filled="f" stroked="t" strokeweight=".960476pt" strokecolor="#D6EEF5">
                <v:path arrowok="t"/>
              </v:shape>
              <v:shape style="position:absolute;left:1601;top:474;width:1328;height:56" type="#_x0000_t75">
                <v:imagedata r:id="rId13" o:title=""/>
              </v:shape>
            </v:group>
            <v:group style="position:absolute;left:1617;top:412;width:1291;height:170" coordorigin="1617,412" coordsize="1291,170">
              <v:shape style="position:absolute;left:1617;top:412;width:1291;height:170" coordorigin="1617,412" coordsize="1291,170" path="m1617,493l1658,434,1686,412,1704,414,1721,423,1736,437,1751,453,1764,470,1777,486,1792,505,1806,525,1820,544,1832,562,1845,575,1857,582,1872,578,1886,566,1900,550,1914,531,1927,513,1940,496,1954,479,1967,459,1981,440,1994,424,2007,413,2025,415,2041,424,2056,437,2071,453,2084,470,2097,487,2112,506,2126,526,2139,545,2152,562,2164,574,2176,581,2191,577,2206,566,2220,550,2235,532,2249,513,2262,497,2276,479,2290,459,2302,440,2315,423,2328,412,2345,414,2361,423,2376,436,2390,452,2404,470,2417,486,2432,505,2447,525,2460,544,2473,561,2485,574,2497,580,2513,576,2528,566,2542,550,2557,532,2570,514,2584,497,2598,479,2612,459,2625,440,2638,424,2651,413,2668,415,2684,424,2699,438,2713,454,2727,471,2740,487,2754,506,2768,526,2781,545,2793,562,2806,575,2818,581,2834,575,2889,520,2908,494e" filled="f" stroked="t" strokeweight="1.84707pt" strokecolor="#A6A6A6">
                <v:path arrowok="t"/>
              </v:shape>
            </v:group>
            <v:group style="position:absolute;left:1615;top:322;width:1293;height:348" coordorigin="1615,322" coordsize="1293,348">
              <v:shape style="position:absolute;left:1615;top:322;width:1293;height:348" coordorigin="1615,322" coordsize="1293,348" path="m1615,492l1641,414,1668,353,1694,325,1704,328,1742,393,1760,440,1769,463,1778,484,1787,505,1796,528,1804,553,1812,577,1820,600,1843,656,1859,671,1867,667,1901,601,1918,554,1926,530,1935,508,1944,486,1953,462,1962,438,1970,414,1978,391,2009,328,2017,325,2026,328,2063,394,2081,441,2090,464,2098,485,2107,507,2116,530,2125,555,2133,579,2140,602,2171,665,2179,669,2187,665,2223,600,2241,552,2249,529,2258,508,2267,486,2276,462,2285,437,2293,413,2300,390,2330,326,2338,322,2347,326,2383,391,2401,438,2410,461,2418,483,2428,505,2437,528,2445,553,2454,577,2462,600,2492,664,2500,668,2509,665,2545,600,2563,552,2572,529,2580,508,2590,485,2599,461,2608,436,2616,412,2624,389,2654,328,2662,325,2671,328,2706,394,2724,442,2733,465,2742,486,2750,507,2759,530,2767,554,2775,579,2782,602,2790,623,2798,642,2805,656,2813,665,2824,661,2861,607,2894,533,2908,494e" filled="f" stroked="t" strokeweight="1.84707pt" strokecolor="#000000">
                <v:path arrowok="t"/>
              </v:shape>
            </v:group>
            <w10:wrap type="none"/>
          </v:group>
        </w:pic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Osci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l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l</w:t>
      </w:r>
      <w:r>
        <w:rPr>
          <w:rFonts w:ascii="Calibri" w:hAnsi="Calibri" w:cs="Calibri" w:eastAsia="Calibri"/>
          <w:sz w:val="21"/>
          <w:szCs w:val="21"/>
          <w:spacing w:val="-1"/>
          <w:w w:val="100"/>
        </w:rPr>
        <w:t>a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t</w:t>
      </w:r>
      <w:r>
        <w:rPr>
          <w:rFonts w:ascii="Calibri" w:hAnsi="Calibri" w:cs="Calibri" w:eastAsia="Calibri"/>
          <w:sz w:val="21"/>
          <w:szCs w:val="21"/>
          <w:spacing w:val="-1"/>
          <w:w w:val="100"/>
        </w:rPr>
        <w:t>i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ng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 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I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n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p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u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t</w:t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Calibri" w:hAnsi="Calibri" w:cs="Calibri" w:eastAsia="Calibri"/>
          <w:sz w:val="16"/>
          <w:szCs w:val="16"/>
        </w:rPr>
      </w:pPr>
      <w:rPr/>
      <w:r>
        <w:rPr/>
        <w:pict>
          <v:group style="position:absolute;margin-left:80.127106pt;margin-top:-19.601223pt;width:66.420637pt;height:2.807546pt;mso-position-horizontal-relative:page;mso-position-vertical-relative:paragraph;z-index:-5310" coordorigin="1603,-392" coordsize="1328,56">
            <v:group style="position:absolute;left:1618;top:-363;width:1291;height:2" coordorigin="1618,-363" coordsize="1291,2">
              <v:shape style="position:absolute;left:1618;top:-363;width:1291;height:2" coordorigin="1618,-363" coordsize="1291,0" path="m1618,-363l1638,-363,1658,-363,1678,-363,1698,-363,1719,-363,1739,-363,1759,-363,1778,-363,1801,-363,1821,-363,1840,-363,1859,-363,1880,-363,1900,-363,1920,-363,1939,-363,1960,-363,1980,-363,2000,-363,2019,-363,2039,-363,2060,-363,2080,-363,2100,-363,2122,-363,2142,-363,2161,-363,2180,-363,2200,-363,2220,-363,2240,-363,2260,-363,2282,-363,2302,-363,2321,-363,2340,-363,2360,-363,2380,-363,2401,-363,2420,-363,2443,-363,2463,-363,2482,-363,2500,-363,2521,-363,2542,-363,2562,-363,2581,-363,2604,-363,2624,-363,2643,-363,2661,-363,2682,-363,2702,-363,2722,-363,2742,-363,2764,-363,2783,-363,2802,-363,2822,-363,2845,-363,2871,-363,2894,-363,2908,-363,2910,-363e" filled="f" stroked="t" strokeweight=".960476pt" strokecolor="#0D0D0D">
                <v:path arrowok="t"/>
              </v:shape>
              <v:shape style="position:absolute;left:1603;top:-392;width:1328;height:56" type="#_x0000_t75">
                <v:imagedata r:id="rId14" o:title=""/>
              </v:shape>
            </v:group>
            <w10:wrap type="none"/>
          </v:group>
        </w:pict>
      </w:r>
      <w:r>
        <w:rPr>
          <w:rFonts w:ascii="Calibri" w:hAnsi="Calibri" w:cs="Calibri" w:eastAsia="Calibri"/>
          <w:sz w:val="16"/>
          <w:szCs w:val="16"/>
          <w:color w:val="FFFFFF"/>
          <w:spacing w:val="0"/>
          <w:w w:val="100"/>
        </w:rPr>
        <w:t>Inp</w:t>
      </w:r>
      <w:r>
        <w:rPr>
          <w:rFonts w:ascii="Calibri" w:hAnsi="Calibri" w:cs="Calibri" w:eastAsia="Calibri"/>
          <w:sz w:val="16"/>
          <w:szCs w:val="16"/>
          <w:color w:val="FFFFFF"/>
          <w:spacing w:val="-1"/>
          <w:w w:val="100"/>
        </w:rPr>
        <w:t>u</w:t>
      </w:r>
      <w:r>
        <w:rPr>
          <w:rFonts w:ascii="Calibri" w:hAnsi="Calibri" w:cs="Calibri" w:eastAsia="Calibri"/>
          <w:sz w:val="16"/>
          <w:szCs w:val="16"/>
          <w:color w:val="FFFFFF"/>
          <w:spacing w:val="0"/>
          <w:w w:val="100"/>
        </w:rPr>
        <w:t>t</w:t>
      </w:r>
      <w:r>
        <w:rPr>
          <w:rFonts w:ascii="Calibri" w:hAnsi="Calibri" w:cs="Calibri" w:eastAsia="Calibri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93" w:lineRule="exact"/>
        <w:ind w:right="-20"/>
        <w:jc w:val="right"/>
        <w:rPr>
          <w:rFonts w:ascii="Calibri" w:hAnsi="Calibri" w:cs="Calibri" w:eastAsia="Calibri"/>
          <w:sz w:val="17"/>
          <w:szCs w:val="17"/>
        </w:rPr>
      </w:pPr>
      <w:rPr/>
      <w:r>
        <w:rPr>
          <w:rFonts w:ascii="Calibri" w:hAnsi="Calibri" w:cs="Calibri" w:eastAsia="Calibri"/>
          <w:sz w:val="17"/>
          <w:szCs w:val="17"/>
          <w:spacing w:val="0"/>
          <w:w w:val="104"/>
          <w:position w:val="1"/>
        </w:rPr>
        <w:t>L1</w:t>
      </w:r>
      <w:r>
        <w:rPr>
          <w:rFonts w:ascii="Calibri" w:hAnsi="Calibri" w:cs="Calibri" w:eastAsia="Calibri"/>
          <w:sz w:val="17"/>
          <w:szCs w:val="17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66"/>
        <w:jc w:val="left"/>
        <w:rPr>
          <w:rFonts w:ascii="Calibri" w:hAnsi="Calibri" w:cs="Calibri" w:eastAsia="Calibri"/>
          <w:sz w:val="14"/>
          <w:szCs w:val="14"/>
        </w:rPr>
      </w:pPr>
      <w:rPr/>
      <w:r>
        <w:rPr>
          <w:rFonts w:ascii="Calibri" w:hAnsi="Calibri" w:cs="Calibri" w:eastAsia="Calibri"/>
          <w:sz w:val="14"/>
          <w:szCs w:val="14"/>
          <w:color w:val="FFFFFF"/>
          <w:spacing w:val="0"/>
          <w:w w:val="103"/>
        </w:rPr>
        <w:t>Co</w:t>
      </w:r>
      <w:r>
        <w:rPr>
          <w:rFonts w:ascii="Calibri" w:hAnsi="Calibri" w:cs="Calibri" w:eastAsia="Calibri"/>
          <w:sz w:val="14"/>
          <w:szCs w:val="14"/>
          <w:color w:val="FFFFFF"/>
          <w:spacing w:val="-1"/>
          <w:w w:val="103"/>
        </w:rPr>
        <w:t>n</w:t>
      </w:r>
      <w:r>
        <w:rPr>
          <w:rFonts w:ascii="Calibri" w:hAnsi="Calibri" w:cs="Calibri" w:eastAsia="Calibri"/>
          <w:sz w:val="14"/>
          <w:szCs w:val="14"/>
          <w:color w:val="FFFFFF"/>
          <w:spacing w:val="0"/>
          <w:w w:val="103"/>
        </w:rPr>
        <w:t>vergent</w:t>
      </w:r>
      <w:r>
        <w:rPr>
          <w:rFonts w:ascii="Calibri" w:hAnsi="Calibri" w:cs="Calibri" w:eastAsia="Calibri"/>
          <w:sz w:val="14"/>
          <w:szCs w:val="14"/>
          <w:color w:val="000000"/>
          <w:spacing w:val="0"/>
          <w:w w:val="100"/>
        </w:rPr>
      </w:r>
    </w:p>
    <w:p>
      <w:pPr>
        <w:spacing w:before="2" w:after="0" w:line="240" w:lineRule="auto"/>
        <w:ind w:left="6" w:right="-58"/>
        <w:jc w:val="left"/>
        <w:rPr>
          <w:rFonts w:ascii="Calibri" w:hAnsi="Calibri" w:cs="Calibri" w:eastAsia="Calibri"/>
          <w:sz w:val="14"/>
          <w:szCs w:val="14"/>
        </w:rPr>
      </w:pPr>
      <w:rPr/>
      <w:r>
        <w:rPr>
          <w:rFonts w:ascii="Calibri" w:hAnsi="Calibri" w:cs="Calibri" w:eastAsia="Calibri"/>
          <w:sz w:val="14"/>
          <w:szCs w:val="14"/>
          <w:color w:val="FFFFFF"/>
          <w:w w:val="103"/>
        </w:rPr>
        <w:t>Co</w:t>
      </w:r>
      <w:r>
        <w:rPr>
          <w:rFonts w:ascii="Calibri" w:hAnsi="Calibri" w:cs="Calibri" w:eastAsia="Calibri"/>
          <w:sz w:val="14"/>
          <w:szCs w:val="14"/>
          <w:color w:val="FFFFFF"/>
          <w:spacing w:val="-1"/>
          <w:w w:val="103"/>
        </w:rPr>
        <w:t>n</w:t>
      </w:r>
      <w:r>
        <w:rPr>
          <w:rFonts w:ascii="Calibri" w:hAnsi="Calibri" w:cs="Calibri" w:eastAsia="Calibri"/>
          <w:sz w:val="14"/>
          <w:szCs w:val="14"/>
          <w:color w:val="FFFFFF"/>
          <w:spacing w:val="-1"/>
          <w:w w:val="103"/>
        </w:rPr>
        <w:t>n</w:t>
      </w:r>
      <w:r>
        <w:rPr>
          <w:rFonts w:ascii="Calibri" w:hAnsi="Calibri" w:cs="Calibri" w:eastAsia="Calibri"/>
          <w:sz w:val="14"/>
          <w:szCs w:val="14"/>
          <w:color w:val="FFFFFF"/>
          <w:spacing w:val="0"/>
          <w:w w:val="103"/>
        </w:rPr>
        <w:t>ect</w:t>
      </w:r>
      <w:r>
        <w:rPr>
          <w:rFonts w:ascii="Calibri" w:hAnsi="Calibri" w:cs="Calibri" w:eastAsia="Calibri"/>
          <w:sz w:val="14"/>
          <w:szCs w:val="14"/>
          <w:color w:val="FFFFFF"/>
          <w:spacing w:val="-1"/>
          <w:w w:val="103"/>
        </w:rPr>
        <w:t>i</w:t>
      </w:r>
      <w:r>
        <w:rPr>
          <w:rFonts w:ascii="Calibri" w:hAnsi="Calibri" w:cs="Calibri" w:eastAsia="Calibri"/>
          <w:sz w:val="14"/>
          <w:szCs w:val="14"/>
          <w:color w:val="FFFFFF"/>
          <w:spacing w:val="0"/>
          <w:w w:val="103"/>
        </w:rPr>
        <w:t>on</w:t>
      </w:r>
      <w:r>
        <w:rPr>
          <w:rFonts w:ascii="Calibri" w:hAnsi="Calibri" w:cs="Calibri" w:eastAsia="Calibri"/>
          <w:sz w:val="14"/>
          <w:szCs w:val="14"/>
          <w:color w:val="000000"/>
          <w:spacing w:val="0"/>
          <w:w w:val="100"/>
        </w:rPr>
      </w:r>
    </w:p>
    <w:p>
      <w:pPr>
        <w:spacing w:before="4" w:after="0" w:line="240" w:lineRule="auto"/>
        <w:ind w:left="6" w:right="-20"/>
        <w:jc w:val="left"/>
        <w:rPr>
          <w:rFonts w:ascii="Calibri" w:hAnsi="Calibri" w:cs="Calibri" w:eastAsia="Calibri"/>
          <w:sz w:val="21"/>
          <w:szCs w:val="21"/>
        </w:rPr>
      </w:pPr>
      <w:rPr/>
      <w:r>
        <w:rPr/>
        <w:br w:type="column"/>
      </w:r>
      <w:r>
        <w:rPr>
          <w:rFonts w:ascii="Calibri" w:hAnsi="Calibri" w:cs="Calibri" w:eastAsia="Calibri"/>
          <w:sz w:val="21"/>
          <w:szCs w:val="21"/>
          <w:spacing w:val="-17"/>
          <w:w w:val="100"/>
        </w:rPr>
        <w:t>T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a</w:t>
      </w:r>
      <w:r>
        <w:rPr>
          <w:rFonts w:ascii="Calibri" w:hAnsi="Calibri" w:cs="Calibri" w:eastAsia="Calibri"/>
          <w:sz w:val="21"/>
          <w:szCs w:val="21"/>
          <w:spacing w:val="-2"/>
          <w:w w:val="100"/>
        </w:rPr>
        <w:t>r</w:t>
      </w:r>
      <w:r>
        <w:rPr>
          <w:rFonts w:ascii="Calibri" w:hAnsi="Calibri" w:cs="Calibri" w:eastAsia="Calibri"/>
          <w:sz w:val="21"/>
          <w:szCs w:val="21"/>
          <w:spacing w:val="-1"/>
          <w:w w:val="100"/>
        </w:rPr>
        <w:t>g</w:t>
      </w:r>
      <w:r>
        <w:rPr>
          <w:rFonts w:ascii="Calibri" w:hAnsi="Calibri" w:cs="Calibri" w:eastAsia="Calibri"/>
          <w:sz w:val="21"/>
          <w:szCs w:val="21"/>
          <w:spacing w:val="-1"/>
          <w:w w:val="100"/>
        </w:rPr>
        <w:t>e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t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72"/>
        <w:jc w:val="left"/>
        <w:rPr>
          <w:rFonts w:ascii="Calibri" w:hAnsi="Calibri" w:cs="Calibri" w:eastAsia="Calibri"/>
          <w:sz w:val="21"/>
          <w:szCs w:val="21"/>
        </w:rPr>
      </w:pPr>
      <w:rPr/>
      <w:r>
        <w:rPr>
          <w:rFonts w:ascii="Calibri" w:hAnsi="Calibri" w:cs="Calibri" w:eastAsia="Calibri"/>
          <w:sz w:val="21"/>
          <w:szCs w:val="21"/>
          <w:spacing w:val="0"/>
          <w:w w:val="100"/>
        </w:rPr>
        <w:t>Sou</w:t>
      </w:r>
      <w:r>
        <w:rPr>
          <w:rFonts w:ascii="Calibri" w:hAnsi="Calibri" w:cs="Calibri" w:eastAsia="Calibri"/>
          <w:sz w:val="21"/>
          <w:szCs w:val="21"/>
          <w:spacing w:val="-2"/>
          <w:w w:val="100"/>
        </w:rPr>
        <w:t>r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ce</w:t>
      </w:r>
    </w:p>
    <w:p>
      <w:pPr>
        <w:spacing w:before="0" w:after="0" w:line="146" w:lineRule="exact"/>
        <w:ind w:left="-31" w:right="266"/>
        <w:jc w:val="center"/>
        <w:rPr>
          <w:rFonts w:ascii="Calibri" w:hAnsi="Calibri" w:cs="Calibri" w:eastAsia="Calibri"/>
          <w:sz w:val="14"/>
          <w:szCs w:val="14"/>
        </w:rPr>
      </w:pPr>
      <w:rPr/>
      <w:r>
        <w:rPr/>
        <w:br w:type="column"/>
      </w:r>
      <w:r>
        <w:rPr>
          <w:rFonts w:ascii="Calibri" w:hAnsi="Calibri" w:cs="Calibri" w:eastAsia="Calibri"/>
          <w:sz w:val="14"/>
          <w:szCs w:val="14"/>
          <w:w w:val="103"/>
          <w:position w:val="1"/>
        </w:rPr>
        <w:t>Co</w:t>
      </w:r>
      <w:r>
        <w:rPr>
          <w:rFonts w:ascii="Calibri" w:hAnsi="Calibri" w:cs="Calibri" w:eastAsia="Calibri"/>
          <w:sz w:val="14"/>
          <w:szCs w:val="14"/>
          <w:spacing w:val="-1"/>
          <w:w w:val="103"/>
          <w:position w:val="1"/>
        </w:rPr>
        <w:t>n</w:t>
      </w:r>
      <w:r>
        <w:rPr>
          <w:rFonts w:ascii="Calibri" w:hAnsi="Calibri" w:cs="Calibri" w:eastAsia="Calibri"/>
          <w:sz w:val="14"/>
          <w:szCs w:val="14"/>
          <w:spacing w:val="-1"/>
          <w:w w:val="103"/>
          <w:position w:val="1"/>
        </w:rPr>
        <w:t>n</w:t>
      </w:r>
      <w:r>
        <w:rPr>
          <w:rFonts w:ascii="Calibri" w:hAnsi="Calibri" w:cs="Calibri" w:eastAsia="Calibri"/>
          <w:sz w:val="14"/>
          <w:szCs w:val="14"/>
          <w:spacing w:val="0"/>
          <w:w w:val="103"/>
          <w:position w:val="1"/>
        </w:rPr>
        <w:t>ect</w:t>
      </w:r>
      <w:r>
        <w:rPr>
          <w:rFonts w:ascii="Calibri" w:hAnsi="Calibri" w:cs="Calibri" w:eastAsia="Calibri"/>
          <w:sz w:val="14"/>
          <w:szCs w:val="14"/>
          <w:spacing w:val="-1"/>
          <w:w w:val="103"/>
          <w:position w:val="1"/>
        </w:rPr>
        <w:t>i</w:t>
      </w:r>
      <w:r>
        <w:rPr>
          <w:rFonts w:ascii="Calibri" w:hAnsi="Calibri" w:cs="Calibri" w:eastAsia="Calibri"/>
          <w:sz w:val="14"/>
          <w:szCs w:val="14"/>
          <w:spacing w:val="0"/>
          <w:w w:val="103"/>
          <w:position w:val="1"/>
        </w:rPr>
        <w:t>on</w:t>
      </w:r>
      <w:r>
        <w:rPr>
          <w:rFonts w:ascii="Calibri" w:hAnsi="Calibri" w:cs="Calibri" w:eastAsia="Calibri"/>
          <w:sz w:val="14"/>
          <w:szCs w:val="14"/>
          <w:spacing w:val="0"/>
          <w:w w:val="100"/>
          <w:position w:val="0"/>
        </w:rPr>
      </w:r>
    </w:p>
    <w:p>
      <w:pPr>
        <w:spacing w:before="2" w:after="0" w:line="240" w:lineRule="auto"/>
        <w:ind w:left="-12" w:right="284"/>
        <w:jc w:val="center"/>
        <w:rPr>
          <w:rFonts w:ascii="Calibri" w:hAnsi="Calibri" w:cs="Calibri" w:eastAsia="Calibri"/>
          <w:sz w:val="14"/>
          <w:szCs w:val="14"/>
        </w:rPr>
      </w:pPr>
      <w:rPr/>
      <w:r>
        <w:rPr/>
        <w:pict>
          <v:group style="position:absolute;margin-left:456.855499pt;margin-top:-5.488425pt;width:32.877846pt;height:44.466335pt;mso-position-horizontal-relative:page;mso-position-vertical-relative:paragraph;z-index:-5311" coordorigin="9137,-110" coordsize="658,889">
            <v:group style="position:absolute;left:9143;top:-1;width:646;height:728" coordorigin="9143,-1" coordsize="646,728">
              <v:shape style="position:absolute;left:9143;top:-1;width:646;height:728" coordorigin="9143,-1" coordsize="646,728" path="m9466,-1l9143,728,9789,728,9466,-1e" filled="t" fillcolor="#8AC145" stroked="f">
                <v:path arrowok="t"/>
                <v:fill/>
              </v:shape>
            </v:group>
            <v:group style="position:absolute;left:9393;top:-104;width:153;height:142" coordorigin="9393,-104" coordsize="153,142">
              <v:shape style="position:absolute;left:9393;top:-104;width:153;height:142" coordorigin="9393,-104" coordsize="153,142" path="m9463,-104l9406,-73,9393,-32,9395,-16,9457,36,9484,38,9504,31,9521,20,9534,3,9543,-18,9546,-43,9539,-62,9527,-79,9510,-92,9489,-101,9463,-104e" filled="t" fillcolor="#5ADFBA" stroked="f">
                <v:path arrowok="t"/>
                <v:fill/>
              </v:shape>
            </v:group>
            <v:group style="position:absolute;left:9393;top:-104;width:153;height:142" coordorigin="9393,-104" coordsize="153,142">
              <v:shape style="position:absolute;left:9393;top:-104;width:153;height:142" coordorigin="9393,-104" coordsize="153,142" path="m9393,-32l9421,-88,9463,-104,9489,-101,9510,-92,9527,-79,9539,-62,9546,-43,9543,-18,9534,3,9521,20,9504,31,9484,38,9457,36,9403,2,9393,-32xe" filled="f" stroked="t" strokeweight=".591062pt" strokecolor="#5ADFBA">
                <v:path arrowok="t"/>
              </v:shape>
            </v:group>
            <v:group style="position:absolute;left:9144;top:684;width:644;height:90" coordorigin="9144,684" coordsize="644,90">
              <v:shape style="position:absolute;left:9144;top:684;width:644;height:90" coordorigin="9144,684" coordsize="644,90" path="m9458,684l9395,685,9308,689,9236,697,9169,711,9144,729,9145,732,9209,755,9272,764,9351,770,9412,773,9477,774,9509,773,9570,771,9652,765,9718,756,9782,735,9788,726,9784,721,9726,702,9663,693,9583,687,9523,684,9458,684e" filled="t" fillcolor="#699230" stroked="f">
                <v:path arrowok="t"/>
                <v:fill/>
              </v:shape>
            </v:group>
            <v:group style="position:absolute;left:9418;top:665;width:109;height:99" coordorigin="9418,665" coordsize="109,99">
              <v:shape style="position:absolute;left:9418;top:665;width:109;height:99" coordorigin="9418,665" coordsize="109,99" path="m9455,665l9436,676,9423,693,9418,714,9421,731,9433,748,9451,760,9474,765,9495,760,9512,748,9523,730,9526,705,9519,688,9505,675,9484,667,9455,665e" filled="t" fillcolor="#C00000" stroked="f">
                <v:path arrowok="t"/>
                <v:fill/>
              </v:shape>
            </v:group>
            <v:group style="position:absolute;left:9532;top:659;width:109;height:99" coordorigin="9532,659" coordsize="109,99">
              <v:shape style="position:absolute;left:9532;top:659;width:109;height:99" coordorigin="9532,659" coordsize="109,99" path="m9569,659l9550,670,9537,687,9532,708,9535,725,9546,742,9565,754,9588,759,9609,754,9625,742,9636,724,9640,699,9633,683,9619,669,9597,661,9569,659e" filled="t" fillcolor="#C00000" stroked="f">
                <v:path arrowok="t"/>
                <v:fill/>
              </v:shape>
            </v:group>
            <v:group style="position:absolute;left:9659;top:647;width:107;height:100" coordorigin="9659,647" coordsize="107,100">
              <v:shape style="position:absolute;left:9659;top:647;width:107;height:100" coordorigin="9659,647" coordsize="107,100" path="m9696,647l9677,658,9664,675,9659,696,9661,712,9672,730,9690,742,9713,747,9734,743,9751,731,9762,713,9766,688,9759,671,9745,658,9724,650,9696,647e" filled="t" fillcolor="#C00000" stroked="f">
                <v:path arrowok="t"/>
                <v:fill/>
              </v:shape>
            </v:group>
            <v:group style="position:absolute;left:9309;top:674;width:107;height:100" coordorigin="9309,674" coordsize="107,100">
              <v:shape style="position:absolute;left:9309;top:674;width:107;height:100" coordorigin="9309,674" coordsize="107,100" path="m9346,674l9327,685,9313,701,9309,723,9311,738,9322,757,9340,769,9363,774,9384,769,9401,758,9412,739,9416,715,9409,698,9395,685,9374,676,9346,674e" filled="t" fillcolor="#C00000" stroked="f">
                <v:path arrowok="t"/>
                <v:fill/>
              </v:shape>
            </v:group>
            <v:group style="position:absolute;left:9178;top:647;width:107;height:100" coordorigin="9178,647" coordsize="107,100">
              <v:shape style="position:absolute;left:9178;top:647;width:107;height:100" coordorigin="9178,647" coordsize="107,100" path="m9216,647l9197,658,9183,675,9178,696,9181,712,9192,730,9210,742,9233,747,9254,743,9271,731,9282,713,9286,688,9279,671,9265,658,9244,650,9216,647e" filled="t" fillcolor="#C00000" stroked="f">
                <v:path arrowok="t"/>
                <v:fill/>
              </v:shape>
            </v:group>
            <w10:wrap type="none"/>
          </v:group>
        </w:pict>
      </w:r>
      <w:r>
        <w:rPr>
          <w:rFonts w:ascii="Calibri" w:hAnsi="Calibri" w:cs="Calibri" w:eastAsia="Calibri"/>
          <w:sz w:val="14"/>
          <w:szCs w:val="14"/>
          <w:w w:val="103"/>
        </w:rPr>
        <w:t>Pro</w:t>
      </w:r>
      <w:r>
        <w:rPr>
          <w:rFonts w:ascii="Calibri" w:hAnsi="Calibri" w:cs="Calibri" w:eastAsia="Calibri"/>
          <w:sz w:val="14"/>
          <w:szCs w:val="14"/>
          <w:spacing w:val="-1"/>
          <w:w w:val="103"/>
        </w:rPr>
        <w:t>b</w:t>
      </w:r>
      <w:r>
        <w:rPr>
          <w:rFonts w:ascii="Calibri" w:hAnsi="Calibri" w:cs="Calibri" w:eastAsia="Calibri"/>
          <w:sz w:val="14"/>
          <w:szCs w:val="14"/>
          <w:spacing w:val="0"/>
          <w:w w:val="103"/>
        </w:rPr>
        <w:t>a</w:t>
      </w:r>
      <w:r>
        <w:rPr>
          <w:rFonts w:ascii="Calibri" w:hAnsi="Calibri" w:cs="Calibri" w:eastAsia="Calibri"/>
          <w:sz w:val="14"/>
          <w:szCs w:val="14"/>
          <w:spacing w:val="-1"/>
          <w:w w:val="103"/>
        </w:rPr>
        <w:t>b</w:t>
      </w:r>
      <w:r>
        <w:rPr>
          <w:rFonts w:ascii="Calibri" w:hAnsi="Calibri" w:cs="Calibri" w:eastAsia="Calibri"/>
          <w:sz w:val="14"/>
          <w:szCs w:val="14"/>
          <w:spacing w:val="-1"/>
          <w:w w:val="103"/>
        </w:rPr>
        <w:t>i</w:t>
      </w:r>
      <w:r>
        <w:rPr>
          <w:rFonts w:ascii="Calibri" w:hAnsi="Calibri" w:cs="Calibri" w:eastAsia="Calibri"/>
          <w:sz w:val="14"/>
          <w:szCs w:val="14"/>
          <w:spacing w:val="-1"/>
          <w:w w:val="103"/>
        </w:rPr>
        <w:t>l</w:t>
      </w:r>
      <w:r>
        <w:rPr>
          <w:rFonts w:ascii="Calibri" w:hAnsi="Calibri" w:cs="Calibri" w:eastAsia="Calibri"/>
          <w:sz w:val="14"/>
          <w:szCs w:val="14"/>
          <w:spacing w:val="-1"/>
          <w:w w:val="103"/>
        </w:rPr>
        <w:t>i</w:t>
      </w:r>
      <w:r>
        <w:rPr>
          <w:rFonts w:ascii="Calibri" w:hAnsi="Calibri" w:cs="Calibri" w:eastAsia="Calibri"/>
          <w:sz w:val="14"/>
          <w:szCs w:val="14"/>
          <w:spacing w:val="0"/>
          <w:w w:val="103"/>
        </w:rPr>
        <w:t>ty</w:t>
      </w:r>
      <w:r>
        <w:rPr>
          <w:rFonts w:ascii="Calibri" w:hAnsi="Calibri" w:cs="Calibri" w:eastAsia="Calibri"/>
          <w:sz w:val="14"/>
          <w:szCs w:val="14"/>
          <w:spacing w:val="0"/>
          <w:w w:val="100"/>
        </w:rPr>
      </w:r>
    </w:p>
    <w:p>
      <w:pPr>
        <w:spacing w:before="2" w:after="0" w:line="243" w:lineRule="auto"/>
        <w:ind w:left="-13" w:right="284" w:firstLine="1"/>
        <w:jc w:val="center"/>
        <w:rPr>
          <w:rFonts w:ascii="Calibri" w:hAnsi="Calibri" w:cs="Calibri" w:eastAsia="Calibri"/>
          <w:sz w:val="14"/>
          <w:szCs w:val="14"/>
        </w:rPr>
      </w:pPr>
      <w:rPr/>
      <w:r>
        <w:rPr>
          <w:rFonts w:ascii="Calibri" w:hAnsi="Calibri" w:cs="Calibri" w:eastAsia="Calibri"/>
          <w:sz w:val="14"/>
          <w:szCs w:val="14"/>
          <w:spacing w:val="0"/>
          <w:w w:val="103"/>
        </w:rPr>
        <w:t>&amp;</w:t>
      </w:r>
      <w:r>
        <w:rPr>
          <w:rFonts w:ascii="Calibri" w:hAnsi="Calibri" w:cs="Calibri" w:eastAsia="Calibri"/>
          <w:sz w:val="14"/>
          <w:szCs w:val="14"/>
          <w:spacing w:val="0"/>
          <w:w w:val="103"/>
        </w:rPr>
        <w:t> </w:t>
      </w:r>
      <w:r>
        <w:rPr>
          <w:rFonts w:ascii="Calibri" w:hAnsi="Calibri" w:cs="Calibri" w:eastAsia="Calibri"/>
          <w:sz w:val="14"/>
          <w:szCs w:val="14"/>
          <w:spacing w:val="0"/>
          <w:w w:val="103"/>
        </w:rPr>
        <w:t>Co</w:t>
      </w:r>
      <w:r>
        <w:rPr>
          <w:rFonts w:ascii="Calibri" w:hAnsi="Calibri" w:cs="Calibri" w:eastAsia="Calibri"/>
          <w:sz w:val="14"/>
          <w:szCs w:val="14"/>
          <w:spacing w:val="-1"/>
          <w:w w:val="103"/>
        </w:rPr>
        <w:t>n</w:t>
      </w:r>
      <w:r>
        <w:rPr>
          <w:rFonts w:ascii="Calibri" w:hAnsi="Calibri" w:cs="Calibri" w:eastAsia="Calibri"/>
          <w:sz w:val="14"/>
          <w:szCs w:val="14"/>
          <w:spacing w:val="-1"/>
          <w:w w:val="103"/>
        </w:rPr>
        <w:t>n</w:t>
      </w:r>
      <w:r>
        <w:rPr>
          <w:rFonts w:ascii="Calibri" w:hAnsi="Calibri" w:cs="Calibri" w:eastAsia="Calibri"/>
          <w:sz w:val="14"/>
          <w:szCs w:val="14"/>
          <w:spacing w:val="0"/>
          <w:w w:val="103"/>
        </w:rPr>
        <w:t>ect</w:t>
      </w:r>
      <w:r>
        <w:rPr>
          <w:rFonts w:ascii="Calibri" w:hAnsi="Calibri" w:cs="Calibri" w:eastAsia="Calibri"/>
          <w:sz w:val="14"/>
          <w:szCs w:val="14"/>
          <w:spacing w:val="-1"/>
          <w:w w:val="103"/>
        </w:rPr>
        <w:t>i</w:t>
      </w:r>
      <w:r>
        <w:rPr>
          <w:rFonts w:ascii="Calibri" w:hAnsi="Calibri" w:cs="Calibri" w:eastAsia="Calibri"/>
          <w:sz w:val="14"/>
          <w:szCs w:val="14"/>
          <w:spacing w:val="0"/>
          <w:w w:val="103"/>
        </w:rPr>
        <w:t>on</w:t>
      </w:r>
      <w:r>
        <w:rPr>
          <w:rFonts w:ascii="Calibri" w:hAnsi="Calibri" w:cs="Calibri" w:eastAsia="Calibri"/>
          <w:sz w:val="14"/>
          <w:szCs w:val="14"/>
          <w:spacing w:val="0"/>
          <w:w w:val="103"/>
        </w:rPr>
        <w:t> </w:t>
      </w:r>
      <w:r>
        <w:rPr>
          <w:rFonts w:ascii="Calibri" w:hAnsi="Calibri" w:cs="Calibri" w:eastAsia="Calibri"/>
          <w:sz w:val="14"/>
          <w:szCs w:val="14"/>
          <w:spacing w:val="0"/>
          <w:w w:val="103"/>
        </w:rPr>
        <w:t>Stren</w:t>
      </w:r>
      <w:r>
        <w:rPr>
          <w:rFonts w:ascii="Calibri" w:hAnsi="Calibri" w:cs="Calibri" w:eastAsia="Calibri"/>
          <w:sz w:val="14"/>
          <w:szCs w:val="14"/>
          <w:spacing w:val="-1"/>
          <w:w w:val="103"/>
        </w:rPr>
        <w:t>g</w:t>
      </w:r>
      <w:r>
        <w:rPr>
          <w:rFonts w:ascii="Calibri" w:hAnsi="Calibri" w:cs="Calibri" w:eastAsia="Calibri"/>
          <w:sz w:val="14"/>
          <w:szCs w:val="14"/>
          <w:spacing w:val="0"/>
          <w:w w:val="103"/>
        </w:rPr>
        <w:t>th</w:t>
      </w:r>
      <w:r>
        <w:rPr>
          <w:rFonts w:ascii="Calibri" w:hAnsi="Calibri" w:cs="Calibri" w:eastAsia="Calibri"/>
          <w:sz w:val="14"/>
          <w:szCs w:val="14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1560" w:bottom="280" w:left="1340" w:right="1180"/>
          <w:cols w:num="5" w:equalWidth="0">
            <w:col w:w="1493" w:space="1122"/>
            <w:col w:w="926" w:space="2656"/>
            <w:col w:w="681" w:space="278"/>
            <w:col w:w="583" w:space="658"/>
            <w:col w:w="1003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324" w:lineRule="auto"/>
        <w:ind w:left="100" w:right="20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2.2: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L1:Layer1,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L2:Layer2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tabs>
          <w:tab w:pos="8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2.2.2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Oscillating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Input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static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Input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4" w:lineRule="auto"/>
        <w:ind w:left="100" w:right="20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defined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layer2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cells;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2.3.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constant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frequen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Hz.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defined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fset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Hz.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input;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weak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weak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case,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amplitude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Hz,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half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amplitude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Hz,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rate.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40Hz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frequen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amma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band.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xact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Poisson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generator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xpected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tabs>
          <w:tab w:pos="8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2.2.3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feed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orward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interla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connection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4" w:lineRule="auto"/>
        <w:ind w:left="100" w:right="50" w:firstLine="39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interlayer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connections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9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rules;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Gaussian(GG),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Uniform-Uniform(UU),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Uniform-Exponential(UE).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mentioned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olog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things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interlayers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connection;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nection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strength.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2.4.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First,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Gaussian-Gaussian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depend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distance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entional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lateral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interlayer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[5,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Uniform-Uniform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limited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range.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Lastl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Uniform-Exponential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randomly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pick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xponential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180"/>
        </w:sectPr>
      </w:pPr>
      <w:rPr/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pgMar w:header="0" w:footer="795" w:top="1560" w:bottom="980" w:left="1340" w:right="1320"/>
          <w:pgSz w:w="11920" w:h="16840"/>
        </w:sectPr>
      </w:pPr>
      <w:rPr/>
    </w:p>
    <w:p>
      <w:pPr>
        <w:spacing w:before="33" w:after="0" w:line="228" w:lineRule="exact"/>
        <w:ind w:right="-20"/>
        <w:jc w:val="right"/>
        <w:rPr>
          <w:rFonts w:ascii="Cambria Math" w:hAnsi="Cambria Math" w:cs="Cambria Math" w:eastAsia="Cambria Math"/>
          <w:sz w:val="22"/>
          <w:szCs w:val="22"/>
        </w:rPr>
      </w:pPr>
      <w:rPr/>
      <w:r>
        <w:rPr/>
        <w:pict>
          <v:group style="position:absolute;margin-left:135.240707pt;margin-top:12.346282pt;width:11.921789pt;height:10.404933pt;mso-position-horizontal-relative:page;mso-position-vertical-relative:paragraph;z-index:-5308" coordorigin="2705,247" coordsize="238,208">
            <v:shape style="position:absolute;left:2705;top:247;width:238;height:208" coordorigin="2705,247" coordsize="238,208" path="m2877,247l2876,256,2891,264,2905,278,2917,300,2921,317,2924,338,2924,365,2921,384,2916,403,2907,423,2893,437,2875,446,2880,454,2927,418,2943,339,2940,319,2935,300,2926,282,2913,266,2897,255,2877,247e" filled="t" fillcolor="#000000" stroked="f">
              <v:path arrowok="t"/>
              <v:fill/>
            </v:shape>
            <v:shape style="position:absolute;left:2705;top:247;width:238;height:208" coordorigin="2705,247" coordsize="238,208" path="m2771,247l2721,285,2705,363,2708,384,2751,447,2771,455,2772,446,2757,438,2743,424,2731,401,2727,385,2724,364,2724,337,2726,318,2732,299,2741,279,2755,265,2774,255,2771,247e" filled="t" fillcolor="#000000" stroked="f">
              <v:path arrowok="t"/>
              <v:fill/>
            </v:shape>
          </v:group>
          <w10:wrap type="none"/>
        </w:pict>
      </w:r>
      <w:r>
        <w:rPr>
          <w:rFonts w:ascii="Cambria Math" w:hAnsi="Cambria Math" w:cs="Cambria Math" w:eastAsia="Cambria Math"/>
          <w:sz w:val="22"/>
          <w:szCs w:val="22"/>
          <w:spacing w:val="0"/>
          <w:w w:val="102"/>
          <w:position w:val="-3"/>
        </w:rPr>
        <w:t>1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0"/>
        </w:rPr>
      </w:r>
    </w:p>
    <w:p>
      <w:pPr>
        <w:spacing w:before="0" w:after="0" w:line="122" w:lineRule="exact"/>
        <w:ind w:left="1218" w:right="-20"/>
        <w:jc w:val="left"/>
        <w:rPr>
          <w:rFonts w:ascii="Cambria Math" w:hAnsi="Cambria Math" w:cs="Cambria Math" w:eastAsia="Cambria Math"/>
          <w:sz w:val="22"/>
          <w:szCs w:val="22"/>
        </w:rPr>
      </w:pPr>
      <w:rPr/>
      <w:r>
        <w:rPr/>
        <w:pict>
          <v:group style="position:absolute;margin-left:193.794983pt;margin-top:4.426718pt;width:33.5643pt;height:.1pt;mso-position-horizontal-relative:page;mso-position-vertical-relative:paragraph;z-index:-5307" coordorigin="3876,89" coordsize="671,2">
            <v:shape style="position:absolute;left:3876;top:89;width:671;height:2" coordorigin="3876,89" coordsize="671,0" path="m3876,89l4547,89e" filled="f" stroked="t" strokeweight=".832312pt" strokecolor="#000000">
              <v:path arrowok="t"/>
            </v:shape>
          </v:group>
          <w10:wrap type="none"/>
        </w:pic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-5"/>
        </w:rPr>
        <w:t>𝑓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-5"/>
        </w:rPr>
        <w:t> </w:t>
      </w:r>
      <w:r>
        <w:rPr>
          <w:rFonts w:ascii="Cambria Math" w:hAnsi="Cambria Math" w:cs="Cambria Math" w:eastAsia="Cambria Math"/>
          <w:sz w:val="22"/>
          <w:szCs w:val="22"/>
          <w:spacing w:val="8"/>
          <w:w w:val="100"/>
          <w:position w:val="-5"/>
        </w:rPr>
        <w:t> 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-5"/>
        </w:rPr>
        <w:t>𝑡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-5"/>
        </w:rPr>
        <w:t>  </w:t>
      </w:r>
      <w:r>
        <w:rPr>
          <w:rFonts w:ascii="Cambria Math" w:hAnsi="Cambria Math" w:cs="Cambria Math" w:eastAsia="Cambria Math"/>
          <w:sz w:val="22"/>
          <w:szCs w:val="22"/>
          <w:spacing w:val="26"/>
          <w:w w:val="100"/>
          <w:position w:val="-5"/>
        </w:rPr>
        <w:t> </w:t>
      </w:r>
      <w:r>
        <w:rPr>
          <w:rFonts w:ascii="Cambria Math" w:hAnsi="Cambria Math" w:cs="Cambria Math" w:eastAsia="Cambria Math"/>
          <w:sz w:val="22"/>
          <w:szCs w:val="22"/>
          <w:spacing w:val="0"/>
          <w:w w:val="102"/>
          <w:position w:val="-5"/>
        </w:rPr>
        <w:t>=</w:t>
      </w:r>
      <w:r>
        <w:rPr>
          <w:rFonts w:ascii="Cambria Math" w:hAnsi="Cambria Math" w:cs="Cambria Math" w:eastAsia="Cambria Math"/>
          <w:sz w:val="22"/>
          <w:szCs w:val="22"/>
          <w:spacing w:val="13"/>
          <w:w w:val="100"/>
          <w:position w:val="-5"/>
        </w:rPr>
        <w:t> 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-5"/>
        </w:rPr>
        <w:t/>
      </w:r>
      <w:r>
        <w:rPr>
          <w:rFonts w:ascii="Cambria Math" w:hAnsi="Cambria Math" w:cs="Cambria Math" w:eastAsia="Cambria Math"/>
          <w:sz w:val="22"/>
          <w:szCs w:val="22"/>
          <w:spacing w:val="-16"/>
          <w:w w:val="100"/>
          <w:position w:val="-5"/>
        </w:rPr>
        <w:t/>
      </w:r>
      <w:r>
        <w:rPr>
          <w:rFonts w:ascii="Cambria Math" w:hAnsi="Cambria Math" w:cs="Cambria Math" w:eastAsia="Cambria Math"/>
          <w:sz w:val="16"/>
          <w:szCs w:val="16"/>
          <w:spacing w:val="0"/>
          <w:w w:val="100"/>
          <w:position w:val="-10"/>
        </w:rPr>
        <w:t>𝑓</w:t>
      </w:r>
      <w:r>
        <w:rPr>
          <w:rFonts w:ascii="Cambria Math" w:hAnsi="Cambria Math" w:cs="Cambria Math" w:eastAsia="Cambria Math"/>
          <w:sz w:val="16"/>
          <w:szCs w:val="16"/>
          <w:spacing w:val="-3"/>
          <w:w w:val="100"/>
          <w:position w:val="-10"/>
        </w:rPr>
        <w:t> </w:t>
      </w:r>
      <w:r>
        <w:rPr>
          <w:rFonts w:ascii="Cambria Math" w:hAnsi="Cambria Math" w:cs="Cambria Math" w:eastAsia="Cambria Math"/>
          <w:sz w:val="22"/>
          <w:szCs w:val="22"/>
          <w:spacing w:val="1"/>
          <w:w w:val="102"/>
          <w:position w:val="-5"/>
        </w:rPr>
        <w:t>s</w:t>
      </w:r>
      <w:r>
        <w:rPr>
          <w:rFonts w:ascii="Cambria Math" w:hAnsi="Cambria Math" w:cs="Cambria Math" w:eastAsia="Cambria Math"/>
          <w:sz w:val="22"/>
          <w:szCs w:val="22"/>
          <w:spacing w:val="-2"/>
          <w:w w:val="102"/>
          <w:position w:val="-5"/>
        </w:rPr>
        <w:t>i</w:t>
      </w:r>
      <w:r>
        <w:rPr>
          <w:rFonts w:ascii="Cambria Math" w:hAnsi="Cambria Math" w:cs="Cambria Math" w:eastAsia="Cambria Math"/>
          <w:sz w:val="22"/>
          <w:szCs w:val="22"/>
          <w:spacing w:val="-1"/>
          <w:w w:val="102"/>
          <w:position w:val="-5"/>
        </w:rPr>
        <w:t>n</w:t>
      </w:r>
      <w:r>
        <w:rPr>
          <w:rFonts w:ascii="Cambria Math" w:hAnsi="Cambria Math" w:cs="Cambria Math" w:eastAsia="Cambria Math"/>
          <w:sz w:val="22"/>
          <w:szCs w:val="22"/>
          <w:spacing w:val="0"/>
          <w:w w:val="102"/>
          <w:position w:val="-5"/>
        </w:rPr>
        <w:t>(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4" w:lineRule="exact"/>
        <w:ind w:right="-81"/>
        <w:jc w:val="left"/>
        <w:tabs>
          <w:tab w:pos="1040" w:val="left"/>
        </w:tabs>
        <w:rPr>
          <w:rFonts w:ascii="Calibri" w:hAnsi="Calibri" w:cs="Calibri" w:eastAsia="Calibri"/>
          <w:sz w:val="22"/>
          <w:szCs w:val="22"/>
        </w:rPr>
      </w:pPr>
      <w:rPr/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-7"/>
        </w:rPr>
        <w:t/>
      </w:r>
      <w:r>
        <w:rPr>
          <w:rFonts w:ascii="Cambria Math" w:hAnsi="Cambria Math" w:cs="Cambria Math" w:eastAsia="Cambria Math"/>
          <w:sz w:val="22"/>
          <w:szCs w:val="22"/>
          <w:spacing w:val="6"/>
          <w:w w:val="100"/>
          <w:position w:val="-7"/>
        </w:rPr>
        <w:t/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-7"/>
        </w:rPr>
        <w:t>)</w:t>
      </w:r>
      <w:r>
        <w:rPr>
          <w:rFonts w:ascii="Cambria Math" w:hAnsi="Cambria Math" w:cs="Cambria Math" w:eastAsia="Cambria Math"/>
          <w:sz w:val="22"/>
          <w:szCs w:val="22"/>
          <w:spacing w:val="11"/>
          <w:w w:val="100"/>
          <w:position w:val="-7"/>
        </w:rPr>
        <w:t> 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-7"/>
        </w:rPr>
        <w:t>+</w:t>
      </w:r>
      <w:r>
        <w:rPr>
          <w:rFonts w:ascii="Cambria Math" w:hAnsi="Cambria Math" w:cs="Cambria Math" w:eastAsia="Cambria Math"/>
          <w:sz w:val="22"/>
          <w:szCs w:val="22"/>
          <w:spacing w:val="7"/>
          <w:w w:val="100"/>
          <w:position w:val="-7"/>
        </w:rPr>
        <w:t> </w:t>
      </w:r>
      <w:r>
        <w:rPr>
          <w:rFonts w:ascii="Cambria Math" w:hAnsi="Cambria Math" w:cs="Cambria Math" w:eastAsia="Cambria Math"/>
          <w:sz w:val="22"/>
          <w:szCs w:val="22"/>
          <w:spacing w:val="-43"/>
          <w:w w:val="102"/>
          <w:position w:val="-7"/>
        </w:rPr>
        <w:t>𝑓</w:t>
      </w:r>
      <w:r>
        <w:rPr>
          <w:rFonts w:ascii="Cambria Math" w:hAnsi="Cambria Math" w:cs="Cambria Math" w:eastAsia="Cambria Math"/>
          <w:sz w:val="16"/>
          <w:szCs w:val="16"/>
          <w:spacing w:val="0"/>
          <w:w w:val="102"/>
          <w:position w:val="-12"/>
        </w:rPr>
        <w:t>𝑐</w:t>
      </w:r>
      <w:r>
        <w:rPr>
          <w:rFonts w:ascii="Cambria Math" w:hAnsi="Cambria Math" w:cs="Cambria Math" w:eastAsia="Cambria Math"/>
          <w:sz w:val="16"/>
          <w:szCs w:val="16"/>
          <w:spacing w:val="0"/>
          <w:w w:val="100"/>
          <w:position w:val="-12"/>
        </w:rPr>
        <w:tab/>
      </w:r>
      <w:r>
        <w:rPr>
          <w:rFonts w:ascii="Cambria Math" w:hAnsi="Cambria Math" w:cs="Cambria Math" w:eastAsia="Cambria Math"/>
          <w:sz w:val="16"/>
          <w:szCs w:val="16"/>
          <w:spacing w:val="0"/>
          <w:w w:val="100"/>
          <w:position w:val="-12"/>
        </w:rPr>
      </w:r>
      <w:r>
        <w:rPr>
          <w:rFonts w:ascii="Calibri" w:hAnsi="Calibri" w:cs="Calibri" w:eastAsia="Calibri"/>
          <w:sz w:val="22"/>
          <w:szCs w:val="22"/>
          <w:spacing w:val="0"/>
          <w:w w:val="102"/>
          <w:position w:val="-5"/>
        </w:rPr>
        <w:t>Static</w:t>
      </w:r>
      <w:r>
        <w:rPr>
          <w:rFonts w:ascii="Calibri" w:hAnsi="Calibri" w:cs="Calibri" w:eastAsia="Calibri"/>
          <w:sz w:val="22"/>
          <w:szCs w:val="22"/>
          <w:spacing w:val="-6"/>
          <w:w w:val="100"/>
          <w:position w:val="-5"/>
        </w:rPr>
        <w:t> </w:t>
      </w:r>
      <w:r>
        <w:rPr>
          <w:rFonts w:ascii="Calibri" w:hAnsi="Calibri" w:cs="Calibri" w:eastAsia="Calibri"/>
          <w:sz w:val="22"/>
          <w:szCs w:val="22"/>
          <w:spacing w:val="0"/>
          <w:w w:val="102"/>
          <w:position w:val="-5"/>
        </w:rPr>
        <w:t>i</w:t>
      </w:r>
      <w:r>
        <w:rPr>
          <w:rFonts w:ascii="Calibri" w:hAnsi="Calibri" w:cs="Calibri" w:eastAsia="Calibri"/>
          <w:sz w:val="22"/>
          <w:szCs w:val="22"/>
          <w:spacing w:val="-1"/>
          <w:w w:val="102"/>
          <w:position w:val="-5"/>
        </w:rPr>
        <w:t>n</w:t>
      </w:r>
      <w:r>
        <w:rPr>
          <w:rFonts w:ascii="Calibri" w:hAnsi="Calibri" w:cs="Calibri" w:eastAsia="Calibri"/>
          <w:sz w:val="22"/>
          <w:szCs w:val="22"/>
          <w:spacing w:val="-1"/>
          <w:w w:val="102"/>
          <w:position w:val="-5"/>
        </w:rPr>
        <w:t>p</w:t>
      </w:r>
      <w:r>
        <w:rPr>
          <w:rFonts w:ascii="Calibri" w:hAnsi="Calibri" w:cs="Calibri" w:eastAsia="Calibri"/>
          <w:sz w:val="22"/>
          <w:szCs w:val="22"/>
          <w:spacing w:val="-1"/>
          <w:w w:val="102"/>
          <w:position w:val="-5"/>
        </w:rPr>
        <w:t>u</w:t>
      </w:r>
      <w:r>
        <w:rPr>
          <w:rFonts w:ascii="Calibri" w:hAnsi="Calibri" w:cs="Calibri" w:eastAsia="Calibri"/>
          <w:sz w:val="22"/>
          <w:szCs w:val="22"/>
          <w:spacing w:val="0"/>
          <w:w w:val="102"/>
          <w:position w:val="-5"/>
        </w:rPr>
        <w:t>t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187" w:lineRule="exact"/>
        <w:ind w:right="-20"/>
        <w:jc w:val="left"/>
        <w:rPr>
          <w:rFonts w:ascii="Calibri" w:hAnsi="Calibri" w:cs="Calibri" w:eastAsia="Calibri"/>
          <w:sz w:val="22"/>
          <w:szCs w:val="22"/>
        </w:rPr>
      </w:pPr>
      <w:rPr/>
      <w:r>
        <w:rPr/>
        <w:pict>
          <v:shape style="position:absolute;margin-left:375.816223pt;margin-top:17.940542pt;width:90.068759pt;height:53.044678pt;mso-position-horizontal-relative:page;mso-position-vertical-relative:paragraph;z-index:-5305" type="#_x0000_t75">
            <v:imagedata r:id="rId15" o:title=""/>
          </v:shape>
        </w:pic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-6"/>
        </w:rPr>
        <w:t>Osc</w:t>
      </w:r>
      <w:r>
        <w:rPr>
          <w:rFonts w:ascii="Calibri" w:hAnsi="Calibri" w:cs="Calibri" w:eastAsia="Calibri"/>
          <w:sz w:val="22"/>
          <w:szCs w:val="22"/>
          <w:spacing w:val="-1"/>
          <w:w w:val="100"/>
          <w:position w:val="-6"/>
        </w:rPr>
        <w:t>i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-6"/>
        </w:rPr>
        <w:t>l</w:t>
      </w:r>
      <w:r>
        <w:rPr>
          <w:rFonts w:ascii="Calibri" w:hAnsi="Calibri" w:cs="Calibri" w:eastAsia="Calibri"/>
          <w:sz w:val="22"/>
          <w:szCs w:val="22"/>
          <w:spacing w:val="-1"/>
          <w:w w:val="100"/>
          <w:position w:val="-6"/>
        </w:rPr>
        <w:t>l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-6"/>
        </w:rPr>
        <w:t>ati</w:t>
      </w:r>
      <w:r>
        <w:rPr>
          <w:rFonts w:ascii="Calibri" w:hAnsi="Calibri" w:cs="Calibri" w:eastAsia="Calibri"/>
          <w:sz w:val="22"/>
          <w:szCs w:val="22"/>
          <w:spacing w:val="-2"/>
          <w:w w:val="100"/>
          <w:position w:val="-6"/>
        </w:rPr>
        <w:t>n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-6"/>
        </w:rPr>
        <w:t>g</w:t>
      </w:r>
      <w:r>
        <w:rPr>
          <w:rFonts w:ascii="Calibri" w:hAnsi="Calibri" w:cs="Calibri" w:eastAsia="Calibri"/>
          <w:sz w:val="22"/>
          <w:szCs w:val="22"/>
          <w:spacing w:val="9"/>
          <w:w w:val="100"/>
          <w:position w:val="-6"/>
        </w:rPr>
        <w:t> </w:t>
      </w:r>
      <w:r>
        <w:rPr>
          <w:rFonts w:ascii="Calibri" w:hAnsi="Calibri" w:cs="Calibri" w:eastAsia="Calibri"/>
          <w:sz w:val="22"/>
          <w:szCs w:val="22"/>
          <w:spacing w:val="0"/>
          <w:w w:val="102"/>
          <w:position w:val="-6"/>
        </w:rPr>
        <w:t>i</w:t>
      </w:r>
      <w:r>
        <w:rPr>
          <w:rFonts w:ascii="Calibri" w:hAnsi="Calibri" w:cs="Calibri" w:eastAsia="Calibri"/>
          <w:sz w:val="22"/>
          <w:szCs w:val="22"/>
          <w:spacing w:val="-2"/>
          <w:w w:val="102"/>
          <w:position w:val="-6"/>
        </w:rPr>
        <w:t>n</w:t>
      </w:r>
      <w:r>
        <w:rPr>
          <w:rFonts w:ascii="Calibri" w:hAnsi="Calibri" w:cs="Calibri" w:eastAsia="Calibri"/>
          <w:sz w:val="22"/>
          <w:szCs w:val="22"/>
          <w:spacing w:val="-1"/>
          <w:w w:val="102"/>
          <w:position w:val="-6"/>
        </w:rPr>
        <w:t>p</w:t>
      </w:r>
      <w:r>
        <w:rPr>
          <w:rFonts w:ascii="Calibri" w:hAnsi="Calibri" w:cs="Calibri" w:eastAsia="Calibri"/>
          <w:sz w:val="22"/>
          <w:szCs w:val="22"/>
          <w:spacing w:val="-1"/>
          <w:w w:val="102"/>
          <w:position w:val="-6"/>
        </w:rPr>
        <w:t>u</w:t>
      </w:r>
      <w:r>
        <w:rPr>
          <w:rFonts w:ascii="Calibri" w:hAnsi="Calibri" w:cs="Calibri" w:eastAsia="Calibri"/>
          <w:sz w:val="22"/>
          <w:szCs w:val="22"/>
          <w:spacing w:val="0"/>
          <w:w w:val="102"/>
          <w:position w:val="-6"/>
        </w:rPr>
        <w:t>t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20"/>
          <w:cols w:num="3" w:equalWidth="0">
            <w:col w:w="2935" w:space="309"/>
            <w:col w:w="2087" w:space="953"/>
            <w:col w:w="2976"/>
          </w:cols>
        </w:sectPr>
      </w:pPr>
      <w:rPr/>
    </w:p>
    <w:p>
      <w:pPr>
        <w:spacing w:before="0" w:after="0" w:line="268" w:lineRule="exact"/>
        <w:ind w:right="-20"/>
        <w:jc w:val="right"/>
        <w:rPr>
          <w:rFonts w:ascii="Cambria Math" w:hAnsi="Cambria Math" w:cs="Cambria Math" w:eastAsia="Cambria Math"/>
          <w:sz w:val="16"/>
          <w:szCs w:val="16"/>
        </w:rPr>
      </w:pPr>
      <w:rPr/>
      <w:r>
        <w:rPr/>
        <w:pict>
          <v:group style="position:absolute;margin-left:257.679993pt;margin-top:25.668192pt;width:95.539929pt;height:35.402480pt;mso-position-horizontal-relative:page;mso-position-vertical-relative:paragraph;z-index:-5306" coordorigin="5154,513" coordsize="1911,708">
            <v:group style="position:absolute;left:5174;top:1196;width:1870;height:2" coordorigin="5174,1196" coordsize="1870,2">
              <v:shape style="position:absolute;left:5174;top:1196;width:1870;height:2" coordorigin="5174,1196" coordsize="1870,0" path="m5174,1196l7044,1196e" filled="f" stroked="t" strokeweight="2.062688pt" strokecolor="#252525">
                <v:path arrowok="t"/>
              </v:shape>
            </v:group>
            <v:group style="position:absolute;left:5791;top:1177;width:20;height:29" coordorigin="5791,1177" coordsize="20,29">
              <v:shape style="position:absolute;left:5791;top:1177;width:20;height:29" coordorigin="5791,1177" coordsize="20,29" path="m5791,1191l5811,1191e" filled="f" stroked="t" strokeweight="1.554218pt" strokecolor="#252525">
                <v:path arrowok="t"/>
              </v:shape>
            </v:group>
            <v:group style="position:absolute;left:6407;top:1177;width:20;height:29" coordorigin="6407,1177" coordsize="20,29">
              <v:shape style="position:absolute;left:6407;top:1177;width:20;height:29" coordorigin="6407,1177" coordsize="20,29" path="m6407,1191l6427,1191e" filled="f" stroked="t" strokeweight="1.554218pt" strokecolor="#252525">
                <v:path arrowok="t"/>
              </v:shape>
            </v:group>
            <v:group style="position:absolute;left:5184;top:525;width:2;height:681" coordorigin="5184,525" coordsize="2,681">
              <v:shape style="position:absolute;left:5184;top:525;width:2;height:681" coordorigin="5184,525" coordsize="0,681" path="m5184,525l5184,1206e" filled="f" stroked="t" strokeweight="1.116057pt" strokecolor="#252525">
                <v:path arrowok="t"/>
              </v:shape>
            </v:group>
            <v:group style="position:absolute;left:5184;top:692;width:29;height:20" coordorigin="5184,692" coordsize="29,20">
              <v:shape style="position:absolute;left:5184;top:692;width:29;height:20" coordorigin="5184,692" coordsize="29,20" path="m5184,702l5213,702e" filled="f" stroked="t" strokeweight="1.116935pt" strokecolor="#252525">
                <v:path arrowok="t"/>
              </v:shape>
            </v:group>
            <v:group style="position:absolute;left:5184;top:702;width:1849;height:2" coordorigin="5184,702" coordsize="1849,2">
              <v:shape style="position:absolute;left:5184;top:702;width:1849;height:2" coordorigin="5184,702" coordsize="1849,0" path="m5184,702l7034,702e" filled="f" stroked="t" strokeweight="1.017498pt" strokecolor="#000000">
                <v:path arrowok="t"/>
              </v:shape>
            </v:group>
            <w10:wrap type="none"/>
          </v:group>
        </w:pict>
      </w:r>
      <w:r>
        <w:rPr>
          <w:rFonts w:ascii="Cambria Math" w:hAnsi="Cambria Math" w:cs="Cambria Math" w:eastAsia="Cambria Math"/>
          <w:sz w:val="22"/>
          <w:szCs w:val="22"/>
          <w:w w:val="102"/>
          <w:position w:val="3"/>
        </w:rPr>
        <w:t/>
      </w:r>
      <w:r>
        <w:rPr>
          <w:rFonts w:ascii="Cambria Math" w:hAnsi="Cambria Math" w:cs="Cambria Math" w:eastAsia="Cambria Math"/>
          <w:sz w:val="22"/>
          <w:szCs w:val="22"/>
          <w:spacing w:val="4"/>
          <w:w w:val="102"/>
          <w:position w:val="3"/>
        </w:rPr>
        <w:t/>
      </w:r>
      <w:r>
        <w:rPr>
          <w:rFonts w:ascii="Cambria Math" w:hAnsi="Cambria Math" w:cs="Cambria Math" w:eastAsia="Cambria Math"/>
          <w:sz w:val="22"/>
          <w:szCs w:val="22"/>
          <w:spacing w:val="-33"/>
          <w:w w:val="102"/>
          <w:position w:val="3"/>
        </w:rPr>
        <w:t>𝑓</w:t>
      </w:r>
      <w:r>
        <w:rPr>
          <w:rFonts w:ascii="Cambria Math" w:hAnsi="Cambria Math" w:cs="Cambria Math" w:eastAsia="Cambria Math"/>
          <w:sz w:val="16"/>
          <w:szCs w:val="16"/>
          <w:spacing w:val="0"/>
          <w:w w:val="102"/>
          <w:position w:val="-1"/>
        </w:rPr>
        <w:t>𝑂𝑆𝐶</w:t>
      </w:r>
      <w:r>
        <w:rPr>
          <w:rFonts w:ascii="Cambria Math" w:hAnsi="Cambria Math" w:cs="Cambria Math" w:eastAsia="Cambria Math"/>
          <w:sz w:val="16"/>
          <w:szCs w:val="16"/>
          <w:spacing w:val="0"/>
          <w:w w:val="100"/>
          <w:position w:val="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914" w:right="38" w:firstLine="-425"/>
        <w:jc w:val="left"/>
        <w:rPr>
          <w:rFonts w:ascii="Calibri" w:hAnsi="Calibri" w:cs="Calibri" w:eastAsia="Calibri"/>
          <w:sz w:val="20"/>
          <w:szCs w:val="20"/>
        </w:rPr>
      </w:pPr>
      <w:rPr/>
      <w:r>
        <w:rPr>
          <w:rFonts w:ascii="Calibri" w:hAnsi="Calibri" w:cs="Calibri" w:eastAsia="Calibri"/>
          <w:sz w:val="20"/>
          <w:szCs w:val="20"/>
          <w:spacing w:val="0"/>
          <w:w w:val="100"/>
        </w:rPr>
        <w:t>A</w:t>
      </w:r>
      <w:r>
        <w:rPr>
          <w:rFonts w:ascii="Calibri" w:hAnsi="Calibri" w:cs="Calibri" w:eastAsia="Calibri"/>
          <w:sz w:val="20"/>
          <w:szCs w:val="20"/>
          <w:spacing w:val="-1"/>
          <w:w w:val="100"/>
        </w:rPr>
        <w:t>s</w:t>
      </w:r>
      <w:r>
        <w:rPr>
          <w:rFonts w:ascii="Calibri" w:hAnsi="Calibri" w:cs="Calibri" w:eastAsia="Calibri"/>
          <w:sz w:val="20"/>
          <w:szCs w:val="20"/>
          <w:spacing w:val="-1"/>
          <w:w w:val="100"/>
        </w:rPr>
        <w:t>s</w:t>
      </w:r>
      <w:r>
        <w:rPr>
          <w:rFonts w:ascii="Calibri" w:hAnsi="Calibri" w:cs="Calibri" w:eastAsia="Calibri"/>
          <w:sz w:val="20"/>
          <w:szCs w:val="20"/>
          <w:spacing w:val="1"/>
          <w:w w:val="100"/>
        </w:rPr>
        <w:t>u</w:t>
      </w:r>
      <w:r>
        <w:rPr>
          <w:rFonts w:ascii="Calibri" w:hAnsi="Calibri" w:cs="Calibri" w:eastAsia="Calibri"/>
          <w:sz w:val="20"/>
          <w:szCs w:val="20"/>
          <w:spacing w:val="-1"/>
          <w:w w:val="100"/>
        </w:rPr>
        <w:t>m</w:t>
      </w:r>
      <w:r>
        <w:rPr>
          <w:rFonts w:ascii="Calibri" w:hAnsi="Calibri" w:cs="Calibri" w:eastAsia="Calibri"/>
          <w:sz w:val="20"/>
          <w:szCs w:val="20"/>
          <w:spacing w:val="-1"/>
          <w:w w:val="100"/>
        </w:rPr>
        <w:t>e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d</w:t>
      </w:r>
      <w:r>
        <w:rPr>
          <w:rFonts w:ascii="Calibri" w:hAnsi="Calibri" w:cs="Calibri" w:eastAsia="Calibri"/>
          <w:sz w:val="20"/>
          <w:szCs w:val="20"/>
          <w:spacing w:val="11"/>
          <w:w w:val="100"/>
        </w:rPr>
        <w:t> </w:t>
      </w:r>
      <w:r>
        <w:rPr>
          <w:rFonts w:ascii="Calibri" w:hAnsi="Calibri" w:cs="Calibri" w:eastAsia="Calibri"/>
          <w:sz w:val="20"/>
          <w:szCs w:val="20"/>
          <w:spacing w:val="-1"/>
          <w:w w:val="100"/>
        </w:rPr>
        <w:t>f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iri</w:t>
      </w:r>
      <w:r>
        <w:rPr>
          <w:rFonts w:ascii="Calibri" w:hAnsi="Calibri" w:cs="Calibri" w:eastAsia="Calibri"/>
          <w:sz w:val="20"/>
          <w:szCs w:val="20"/>
          <w:spacing w:val="1"/>
          <w:w w:val="100"/>
        </w:rPr>
        <w:t>n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g</w:t>
      </w:r>
      <w:r>
        <w:rPr>
          <w:rFonts w:ascii="Calibri" w:hAnsi="Calibri" w:cs="Calibri" w:eastAsia="Calibri"/>
          <w:sz w:val="20"/>
          <w:szCs w:val="20"/>
          <w:spacing w:val="5"/>
          <w:w w:val="100"/>
        </w:rPr>
        <w:t> </w:t>
      </w:r>
      <w:r>
        <w:rPr>
          <w:rFonts w:ascii="Calibri" w:hAnsi="Calibri" w:cs="Calibri" w:eastAsia="Calibri"/>
          <w:sz w:val="20"/>
          <w:szCs w:val="20"/>
          <w:spacing w:val="0"/>
          <w:w w:val="101"/>
        </w:rPr>
        <w:t>r</w:t>
      </w:r>
      <w:r>
        <w:rPr>
          <w:rFonts w:ascii="Calibri" w:hAnsi="Calibri" w:cs="Calibri" w:eastAsia="Calibri"/>
          <w:sz w:val="20"/>
          <w:szCs w:val="20"/>
          <w:spacing w:val="1"/>
          <w:w w:val="101"/>
        </w:rPr>
        <w:t>a</w:t>
      </w:r>
      <w:r>
        <w:rPr>
          <w:rFonts w:ascii="Calibri" w:hAnsi="Calibri" w:cs="Calibri" w:eastAsia="Calibri"/>
          <w:sz w:val="20"/>
          <w:szCs w:val="20"/>
          <w:spacing w:val="0"/>
          <w:w w:val="101"/>
        </w:rPr>
        <w:t>te</w:t>
      </w:r>
      <w:r>
        <w:rPr>
          <w:rFonts w:ascii="Calibri" w:hAnsi="Calibri" w:cs="Calibri" w:eastAsia="Calibri"/>
          <w:sz w:val="20"/>
          <w:szCs w:val="20"/>
          <w:spacing w:val="0"/>
          <w:w w:val="101"/>
        </w:rPr>
        <w:t> 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of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 </w:t>
      </w:r>
      <w:r>
        <w:rPr>
          <w:rFonts w:ascii="Calibri" w:hAnsi="Calibri" w:cs="Calibri" w:eastAsia="Calibri"/>
          <w:sz w:val="20"/>
          <w:szCs w:val="20"/>
          <w:spacing w:val="-1"/>
          <w:w w:val="101"/>
        </w:rPr>
        <w:t>s</w:t>
      </w:r>
      <w:r>
        <w:rPr>
          <w:rFonts w:ascii="Calibri" w:hAnsi="Calibri" w:cs="Calibri" w:eastAsia="Calibri"/>
          <w:sz w:val="20"/>
          <w:szCs w:val="20"/>
          <w:spacing w:val="0"/>
          <w:w w:val="101"/>
        </w:rPr>
        <w:t>o</w:t>
      </w:r>
      <w:r>
        <w:rPr>
          <w:rFonts w:ascii="Calibri" w:hAnsi="Calibri" w:cs="Calibri" w:eastAsia="Calibri"/>
          <w:sz w:val="20"/>
          <w:szCs w:val="20"/>
          <w:spacing w:val="1"/>
          <w:w w:val="101"/>
        </w:rPr>
        <w:t>u</w:t>
      </w:r>
      <w:r>
        <w:rPr>
          <w:rFonts w:ascii="Calibri" w:hAnsi="Calibri" w:cs="Calibri" w:eastAsia="Calibri"/>
          <w:sz w:val="20"/>
          <w:szCs w:val="20"/>
          <w:spacing w:val="0"/>
          <w:w w:val="101"/>
        </w:rPr>
        <w:t>rce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</w:r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5"/>
        <w:jc w:val="left"/>
        <w:rPr>
          <w:rFonts w:ascii="Cambria Math" w:hAnsi="Cambria Math" w:cs="Cambria Math" w:eastAsia="Cambria Math"/>
          <w:sz w:val="15"/>
          <w:szCs w:val="15"/>
        </w:rPr>
      </w:pPr>
      <w:rPr/>
      <w:r>
        <w:rPr>
          <w:rFonts w:ascii="Cambria Math" w:hAnsi="Cambria Math" w:cs="Cambria Math" w:eastAsia="Cambria Math"/>
          <w:sz w:val="20"/>
          <w:szCs w:val="20"/>
          <w:spacing w:val="-38"/>
          <w:w w:val="101"/>
        </w:rPr>
        <w:t>𝑓</w:t>
      </w:r>
      <w:r>
        <w:rPr>
          <w:rFonts w:ascii="Cambria Math" w:hAnsi="Cambria Math" w:cs="Cambria Math" w:eastAsia="Cambria Math"/>
          <w:sz w:val="15"/>
          <w:szCs w:val="15"/>
          <w:spacing w:val="0"/>
          <w:w w:val="99"/>
          <w:position w:val="-4"/>
        </w:rPr>
        <w:t>𝑐</w:t>
      </w:r>
      <w:r>
        <w:rPr>
          <w:rFonts w:ascii="Cambria Math" w:hAnsi="Cambria Math" w:cs="Cambria Math" w:eastAsia="Cambria Math"/>
          <w:sz w:val="15"/>
          <w:szCs w:val="15"/>
          <w:spacing w:val="0"/>
          <w:w w:val="100"/>
          <w:position w:val="0"/>
        </w:rPr>
      </w:r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5"/>
        <w:jc w:val="left"/>
        <w:rPr>
          <w:rFonts w:ascii="Cambria Math" w:hAnsi="Cambria Math" w:cs="Cambria Math" w:eastAsia="Cambria Math"/>
          <w:sz w:val="15"/>
          <w:szCs w:val="15"/>
        </w:rPr>
      </w:pPr>
      <w:rPr/>
      <w:r>
        <w:rPr>
          <w:rFonts w:ascii="Cambria Math" w:hAnsi="Cambria Math" w:cs="Cambria Math" w:eastAsia="Cambria Math"/>
          <w:sz w:val="20"/>
          <w:szCs w:val="20"/>
          <w:spacing w:val="-38"/>
          <w:w w:val="101"/>
        </w:rPr>
        <w:t>𝑓</w:t>
      </w:r>
      <w:r>
        <w:rPr>
          <w:rFonts w:ascii="Cambria Math" w:hAnsi="Cambria Math" w:cs="Cambria Math" w:eastAsia="Cambria Math"/>
          <w:sz w:val="15"/>
          <w:szCs w:val="15"/>
          <w:spacing w:val="0"/>
          <w:w w:val="99"/>
          <w:position w:val="-4"/>
        </w:rPr>
        <w:t>𝑐</w:t>
      </w:r>
      <w:r>
        <w:rPr>
          <w:rFonts w:ascii="Cambria Math" w:hAnsi="Cambria Math" w:cs="Cambria Math" w:eastAsia="Cambria Math"/>
          <w:sz w:val="15"/>
          <w:szCs w:val="15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Cambria Math" w:hAnsi="Cambria Math" w:cs="Cambria Math" w:eastAsia="Cambria Math"/>
          <w:sz w:val="15"/>
          <w:szCs w:val="15"/>
        </w:rPr>
      </w:pPr>
      <w:rPr/>
      <w:r>
        <w:rPr>
          <w:rFonts w:ascii="Cambria Math" w:hAnsi="Cambria Math" w:cs="Cambria Math" w:eastAsia="Cambria Math"/>
          <w:sz w:val="20"/>
          <w:szCs w:val="20"/>
          <w:w w:val="101"/>
        </w:rPr>
        <w:t/>
      </w:r>
      <w:r>
        <w:rPr>
          <w:rFonts w:ascii="Cambria Math" w:hAnsi="Cambria Math" w:cs="Cambria Math" w:eastAsia="Cambria Math"/>
          <w:sz w:val="20"/>
          <w:szCs w:val="20"/>
          <w:spacing w:val="-11"/>
          <w:w w:val="101"/>
        </w:rPr>
        <w:t/>
      </w:r>
      <w:r>
        <w:rPr>
          <w:rFonts w:ascii="Cambria Math" w:hAnsi="Cambria Math" w:cs="Cambria Math" w:eastAsia="Cambria Math"/>
          <w:sz w:val="15"/>
          <w:szCs w:val="15"/>
          <w:spacing w:val="0"/>
          <w:w w:val="99"/>
          <w:position w:val="-4"/>
        </w:rPr>
        <w:t>𝑓</w:t>
      </w:r>
      <w:r>
        <w:rPr>
          <w:rFonts w:ascii="Cambria Math" w:hAnsi="Cambria Math" w:cs="Cambria Math" w:eastAsia="Cambria Math"/>
          <w:sz w:val="15"/>
          <w:szCs w:val="15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20"/>
          <w:cols w:num="4" w:equalWidth="0">
            <w:col w:w="3193" w:space="417"/>
            <w:col w:w="149" w:space="2175"/>
            <w:col w:w="149" w:space="386"/>
            <w:col w:w="2791"/>
          </w:cols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64" w:right="-58"/>
        <w:jc w:val="center"/>
        <w:rPr>
          <w:rFonts w:ascii="Calibri" w:hAnsi="Calibri" w:cs="Calibri" w:eastAsia="Calibri"/>
          <w:sz w:val="20"/>
          <w:szCs w:val="20"/>
        </w:rPr>
      </w:pPr>
      <w:rPr/>
      <w:r>
        <w:rPr>
          <w:rFonts w:ascii="Calibri" w:hAnsi="Calibri" w:cs="Calibri" w:eastAsia="Calibri"/>
          <w:sz w:val="20"/>
          <w:szCs w:val="20"/>
          <w:spacing w:val="0"/>
          <w:w w:val="100"/>
        </w:rPr>
        <w:t>I</w:t>
      </w:r>
      <w:r>
        <w:rPr>
          <w:rFonts w:ascii="Calibri" w:hAnsi="Calibri" w:cs="Calibri" w:eastAsia="Calibri"/>
          <w:sz w:val="20"/>
          <w:szCs w:val="20"/>
          <w:spacing w:val="1"/>
          <w:w w:val="100"/>
        </w:rPr>
        <w:t>n</w:t>
      </w:r>
      <w:r>
        <w:rPr>
          <w:rFonts w:ascii="Calibri" w:hAnsi="Calibri" w:cs="Calibri" w:eastAsia="Calibri"/>
          <w:sz w:val="20"/>
          <w:szCs w:val="20"/>
          <w:spacing w:val="-1"/>
          <w:w w:val="100"/>
        </w:rPr>
        <w:t>s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t</w:t>
      </w:r>
      <w:r>
        <w:rPr>
          <w:rFonts w:ascii="Calibri" w:hAnsi="Calibri" w:cs="Calibri" w:eastAsia="Calibri"/>
          <w:sz w:val="20"/>
          <w:szCs w:val="20"/>
          <w:spacing w:val="1"/>
          <w:w w:val="100"/>
        </w:rPr>
        <w:t>a</w:t>
      </w:r>
      <w:r>
        <w:rPr>
          <w:rFonts w:ascii="Calibri" w:hAnsi="Calibri" w:cs="Calibri" w:eastAsia="Calibri"/>
          <w:sz w:val="20"/>
          <w:szCs w:val="20"/>
          <w:spacing w:val="1"/>
          <w:w w:val="100"/>
        </w:rPr>
        <w:t>n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t</w:t>
      </w:r>
      <w:r>
        <w:rPr>
          <w:rFonts w:ascii="Calibri" w:hAnsi="Calibri" w:cs="Calibri" w:eastAsia="Calibri"/>
          <w:sz w:val="20"/>
          <w:szCs w:val="20"/>
          <w:spacing w:val="1"/>
          <w:w w:val="100"/>
        </w:rPr>
        <w:t>a</w:t>
      </w:r>
      <w:r>
        <w:rPr>
          <w:rFonts w:ascii="Calibri" w:hAnsi="Calibri" w:cs="Calibri" w:eastAsia="Calibri"/>
          <w:sz w:val="20"/>
          <w:szCs w:val="20"/>
          <w:spacing w:val="1"/>
          <w:w w:val="100"/>
        </w:rPr>
        <w:t>n</w:t>
      </w:r>
      <w:r>
        <w:rPr>
          <w:rFonts w:ascii="Calibri" w:hAnsi="Calibri" w:cs="Calibri" w:eastAsia="Calibri"/>
          <w:sz w:val="20"/>
          <w:szCs w:val="20"/>
          <w:spacing w:val="-1"/>
          <w:w w:val="100"/>
        </w:rPr>
        <w:t>e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o</w:t>
      </w:r>
      <w:r>
        <w:rPr>
          <w:rFonts w:ascii="Calibri" w:hAnsi="Calibri" w:cs="Calibri" w:eastAsia="Calibri"/>
          <w:sz w:val="20"/>
          <w:szCs w:val="20"/>
          <w:spacing w:val="1"/>
          <w:w w:val="100"/>
        </w:rPr>
        <w:t>u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s</w:t>
      </w:r>
      <w:r>
        <w:rPr>
          <w:rFonts w:ascii="Calibri" w:hAnsi="Calibri" w:cs="Calibri" w:eastAsia="Calibri"/>
          <w:sz w:val="20"/>
          <w:szCs w:val="20"/>
          <w:spacing w:val="10"/>
          <w:w w:val="100"/>
        </w:rPr>
        <w:t> </w:t>
      </w:r>
      <w:r>
        <w:rPr>
          <w:rFonts w:ascii="Calibri" w:hAnsi="Calibri" w:cs="Calibri" w:eastAsia="Calibri"/>
          <w:sz w:val="20"/>
          <w:szCs w:val="20"/>
          <w:spacing w:val="-1"/>
          <w:w w:val="100"/>
        </w:rPr>
        <w:t>f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iri</w:t>
      </w:r>
      <w:r>
        <w:rPr>
          <w:rFonts w:ascii="Calibri" w:hAnsi="Calibri" w:cs="Calibri" w:eastAsia="Calibri"/>
          <w:sz w:val="20"/>
          <w:szCs w:val="20"/>
          <w:spacing w:val="1"/>
          <w:w w:val="100"/>
        </w:rPr>
        <w:t>n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g</w:t>
      </w:r>
      <w:r>
        <w:rPr>
          <w:rFonts w:ascii="Calibri" w:hAnsi="Calibri" w:cs="Calibri" w:eastAsia="Calibri"/>
          <w:sz w:val="20"/>
          <w:szCs w:val="20"/>
          <w:spacing w:val="5"/>
          <w:w w:val="100"/>
        </w:rPr>
        <w:t> </w:t>
      </w:r>
      <w:r>
        <w:rPr>
          <w:rFonts w:ascii="Calibri" w:hAnsi="Calibri" w:cs="Calibri" w:eastAsia="Calibri"/>
          <w:sz w:val="20"/>
          <w:szCs w:val="20"/>
          <w:spacing w:val="0"/>
          <w:w w:val="101"/>
        </w:rPr>
        <w:t>r</w:t>
      </w:r>
      <w:r>
        <w:rPr>
          <w:rFonts w:ascii="Calibri" w:hAnsi="Calibri" w:cs="Calibri" w:eastAsia="Calibri"/>
          <w:sz w:val="20"/>
          <w:szCs w:val="20"/>
          <w:spacing w:val="1"/>
          <w:w w:val="101"/>
        </w:rPr>
        <w:t>a</w:t>
      </w:r>
      <w:r>
        <w:rPr>
          <w:rFonts w:ascii="Calibri" w:hAnsi="Calibri" w:cs="Calibri" w:eastAsia="Calibri"/>
          <w:sz w:val="20"/>
          <w:szCs w:val="20"/>
          <w:spacing w:val="0"/>
          <w:w w:val="101"/>
        </w:rPr>
        <w:t>te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</w:r>
    </w:p>
    <w:p>
      <w:pPr>
        <w:spacing w:before="0" w:after="0" w:line="241" w:lineRule="exact"/>
        <w:ind w:left="1802" w:right="576"/>
        <w:jc w:val="center"/>
        <w:rPr>
          <w:rFonts w:ascii="Calibri" w:hAnsi="Calibri" w:cs="Calibri" w:eastAsia="Calibri"/>
          <w:sz w:val="20"/>
          <w:szCs w:val="20"/>
        </w:rPr>
      </w:pPr>
      <w:rPr/>
      <w:r>
        <w:rPr>
          <w:rFonts w:ascii="Calibri" w:hAnsi="Calibri" w:cs="Calibri" w:eastAsia="Calibri"/>
          <w:sz w:val="20"/>
          <w:szCs w:val="20"/>
          <w:spacing w:val="0"/>
          <w:w w:val="100"/>
        </w:rPr>
        <w:t>of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 </w:t>
      </w:r>
      <w:r>
        <w:rPr>
          <w:rFonts w:ascii="Calibri" w:hAnsi="Calibri" w:cs="Calibri" w:eastAsia="Calibri"/>
          <w:sz w:val="20"/>
          <w:szCs w:val="20"/>
          <w:spacing w:val="-1"/>
          <w:w w:val="101"/>
        </w:rPr>
        <w:t>s</w:t>
      </w:r>
      <w:r>
        <w:rPr>
          <w:rFonts w:ascii="Calibri" w:hAnsi="Calibri" w:cs="Calibri" w:eastAsia="Calibri"/>
          <w:sz w:val="20"/>
          <w:szCs w:val="20"/>
          <w:spacing w:val="0"/>
          <w:w w:val="101"/>
        </w:rPr>
        <w:t>o</w:t>
      </w:r>
      <w:r>
        <w:rPr>
          <w:rFonts w:ascii="Calibri" w:hAnsi="Calibri" w:cs="Calibri" w:eastAsia="Calibri"/>
          <w:sz w:val="20"/>
          <w:szCs w:val="20"/>
          <w:spacing w:val="1"/>
          <w:w w:val="101"/>
        </w:rPr>
        <w:t>u</w:t>
      </w:r>
      <w:r>
        <w:rPr>
          <w:rFonts w:ascii="Calibri" w:hAnsi="Calibri" w:cs="Calibri" w:eastAsia="Calibri"/>
          <w:sz w:val="20"/>
          <w:szCs w:val="20"/>
          <w:spacing w:val="0"/>
          <w:w w:val="101"/>
        </w:rPr>
        <w:t>rce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5"/>
        <w:jc w:val="left"/>
        <w:rPr>
          <w:rFonts w:ascii="Cambria Math" w:hAnsi="Cambria Math" w:cs="Cambria Math" w:eastAsia="Cambria Math"/>
          <w:sz w:val="15"/>
          <w:szCs w:val="15"/>
        </w:rPr>
      </w:pPr>
      <w:rPr/>
      <w:r>
        <w:rPr>
          <w:rFonts w:ascii="Cambria Math" w:hAnsi="Cambria Math" w:cs="Cambria Math" w:eastAsia="Cambria Math"/>
          <w:sz w:val="20"/>
          <w:szCs w:val="20"/>
          <w:spacing w:val="-38"/>
          <w:w w:val="101"/>
        </w:rPr>
        <w:t>𝑓</w:t>
      </w:r>
      <w:r>
        <w:rPr>
          <w:rFonts w:ascii="Cambria Math" w:hAnsi="Cambria Math" w:cs="Cambria Math" w:eastAsia="Cambria Math"/>
          <w:sz w:val="15"/>
          <w:szCs w:val="15"/>
          <w:spacing w:val="0"/>
          <w:w w:val="99"/>
          <w:position w:val="-4"/>
        </w:rPr>
        <w:t>𝑐</w:t>
      </w:r>
      <w:r>
        <w:rPr>
          <w:rFonts w:ascii="Cambria Math" w:hAnsi="Cambria Math" w:cs="Cambria Math" w:eastAsia="Cambria Math"/>
          <w:sz w:val="15"/>
          <w:szCs w:val="15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tabs>
          <w:tab w:pos="2340" w:val="left"/>
        </w:tabs>
        <w:rPr>
          <w:rFonts w:ascii="Cambria Math" w:hAnsi="Cambria Math" w:cs="Cambria Math" w:eastAsia="Cambria Math"/>
          <w:sz w:val="20"/>
          <w:szCs w:val="20"/>
        </w:rPr>
      </w:pPr>
      <w:rPr/>
      <w:r>
        <w:rPr/>
        <w:br w:type="column"/>
      </w:r>
      <w:r>
        <w:rPr>
          <w:rFonts w:ascii="Cambria Math" w:hAnsi="Cambria Math" w:cs="Cambria Math" w:eastAsia="Cambria Math"/>
          <w:sz w:val="20"/>
          <w:szCs w:val="20"/>
          <w:spacing w:val="0"/>
          <w:w w:val="100"/>
        </w:rPr>
        <w:t>𝑡</w:t>
      </w:r>
      <w:r>
        <w:rPr>
          <w:rFonts w:ascii="Cambria Math" w:hAnsi="Cambria Math" w:cs="Cambria Math" w:eastAsia="Cambria Math"/>
          <w:sz w:val="20"/>
          <w:szCs w:val="20"/>
          <w:spacing w:val="-40"/>
          <w:w w:val="100"/>
        </w:rPr>
        <w:t> </w:t>
      </w:r>
      <w:r>
        <w:rPr>
          <w:rFonts w:ascii="Cambria Math" w:hAnsi="Cambria Math" w:cs="Cambria Math" w:eastAsia="Cambria Math"/>
          <w:sz w:val="20"/>
          <w:szCs w:val="20"/>
          <w:spacing w:val="0"/>
          <w:w w:val="100"/>
        </w:rPr>
        <w:tab/>
      </w:r>
      <w:r>
        <w:rPr>
          <w:rFonts w:ascii="Cambria Math" w:hAnsi="Cambria Math" w:cs="Cambria Math" w:eastAsia="Cambria Math"/>
          <w:sz w:val="20"/>
          <w:szCs w:val="20"/>
          <w:spacing w:val="0"/>
          <w:w w:val="101"/>
        </w:rPr>
        <w:t>𝑡</w:t>
      </w:r>
      <w:r>
        <w:rPr>
          <w:rFonts w:ascii="Cambria Math" w:hAnsi="Cambria Math" w:cs="Cambria Math" w:eastAsia="Cambria Math"/>
          <w:sz w:val="20"/>
          <w:szCs w:val="20"/>
          <w:spacing w:val="0"/>
          <w:w w:val="10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59" w:right="-20"/>
        <w:jc w:val="left"/>
        <w:rPr>
          <w:rFonts w:ascii="Cambria Math" w:hAnsi="Cambria Math" w:cs="Cambria Math" w:eastAsia="Cambria Math"/>
          <w:sz w:val="15"/>
          <w:szCs w:val="15"/>
        </w:rPr>
      </w:pPr>
      <w:rPr/>
      <w:r>
        <w:rPr/>
        <w:pict>
          <v:group style="position:absolute;margin-left:258.545654pt;margin-top:-5.898218pt;width:88.398722pt;height:40.259395pt;mso-position-horizontal-relative:page;mso-position-vertical-relative:paragraph;z-index:-5304" coordorigin="5171,-118" coordsize="1768,805">
            <v:group style="position:absolute;left:5191;top:636;width:1729;height:2" coordorigin="5191,636" coordsize="1729,2">
              <v:shape style="position:absolute;left:5191;top:636;width:1729;height:2" coordorigin="5191,636" coordsize="1729,0" path="m5191,636l6919,636e" filled="f" stroked="t" strokeweight="1.972686pt" strokecolor="#252525">
                <v:path arrowok="t"/>
              </v:shape>
            </v:group>
            <v:group style="position:absolute;left:5760;top:617;width:20;height:27" coordorigin="5760,617" coordsize="20,27">
              <v:shape style="position:absolute;left:5760;top:617;width:20;height:27" coordorigin="5760,617" coordsize="20,27" path="m5760,631l5780,631e" filled="f" stroked="t" strokeweight="1.463804pt" strokecolor="#252525">
                <v:path arrowok="t"/>
              </v:shape>
            </v:group>
            <v:group style="position:absolute;left:6329;top:617;width:20;height:27" coordorigin="6329,617" coordsize="20,27">
              <v:shape style="position:absolute;left:6329;top:617;width:20;height:27" coordorigin="6329,617" coordsize="20,27" path="m6329,631l6350,631e" filled="f" stroked="t" strokeweight="1.463804pt" strokecolor="#252525">
                <v:path arrowok="t"/>
              </v:shape>
            </v:group>
            <v:group style="position:absolute;left:5209;top:-99;width:2;height:767" coordorigin="5209,-99" coordsize="2,767">
              <v:shape style="position:absolute;left:5209;top:-99;width:2;height:767" coordorigin="5209,-99" coordsize="0,767" path="m5209,-99l5209,668e" filled="f" stroked="t" strokeweight="1.920875pt" strokecolor="#252525">
                <v:path arrowok="t"/>
              </v:shape>
            </v:group>
            <v:group style="position:absolute;left:5201;top:145;width:27;height:20" coordorigin="5201,145" coordsize="27,20">
              <v:shape style="position:absolute;left:5201;top:145;width:27;height:20" coordorigin="5201,145" coordsize="27,20" path="m5201,156l5228,156e" filled="f" stroked="t" strokeweight="1.117764pt" strokecolor="#252525">
                <v:path arrowok="t"/>
              </v:shape>
            </v:group>
            <v:group style="position:absolute;left:5201;top:81;width:1093;height:121" coordorigin="5201,81" coordsize="1093,121">
              <v:shape style="position:absolute;left:5201;top:81;width:1093;height:121" coordorigin="5201,81" coordsize="1093,121" path="m5201,120l5224,124,5246,129,5269,136,5292,145,5315,154,5337,164,5360,174,5429,196,5497,202,5520,201,5588,189,5634,177,5656,171,5725,158,5793,153,5839,152,5861,152,5930,149,5998,139,6066,122,6112,108,6135,101,6157,94,6180,88,6203,84,6226,81,6248,81,6271,84,6294,88e" filled="f" stroked="t" strokeweight="1.017752pt" strokecolor="#000000">
                <v:path arrowok="t"/>
              </v:shape>
            </v:group>
            <v:group style="position:absolute;left:6294;top:88;width:615;height:77" coordorigin="6294,88" coordsize="615,77">
              <v:shape style="position:absolute;left:6294;top:88;width:615;height:77" coordorigin="6294,88" coordsize="615,77" path="m6294,88l6317,94,6340,102,6362,110,6385,118,6408,125,6476,144,6545,159,6613,166,6636,166,6658,164,6681,162,6704,160,6727,157,6750,154,6772,152,6795,151,6818,151,6841,151,6863,151,6886,151,6909,151e" filled="f" stroked="t" strokeweight="1.017749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76.009125pt;margin-top:-19.336664pt;width:85.941325pt;height:52.980885pt;mso-position-horizontal-relative:page;mso-position-vertical-relative:paragraph;z-index:-5303" coordorigin="7520,-387" coordsize="1719,1060">
            <v:group style="position:absolute;left:7531;top:652;width:1696;height:2" coordorigin="7531,652" coordsize="1696,2">
              <v:shape style="position:absolute;left:7531;top:652;width:1696;height:2" coordorigin="7531,652" coordsize="1696,0" path="m7531,652l9228,652e" filled="f" stroked="t" strokeweight="1.116972pt" strokecolor="#252525">
                <v:path arrowok="t"/>
              </v:shape>
            </v:group>
            <v:group style="position:absolute;left:8083;top:622;width:20;height:29" coordorigin="8083,622" coordsize="20,29">
              <v:shape style="position:absolute;left:8083;top:622;width:20;height:29" coordorigin="8083,622" coordsize="20,29" path="m8083,637l8104,637e" filled="f" stroked="t" strokeweight="1.55427pt" strokecolor="#252525">
                <v:path arrowok="t"/>
              </v:shape>
            </v:group>
            <v:group style="position:absolute;left:8645;top:622;width:20;height:29" coordorigin="8645,622" coordsize="20,29">
              <v:shape style="position:absolute;left:8645;top:622;width:20;height:29" coordorigin="8645,622" coordsize="20,29" path="m8645,637l8666,637e" filled="f" stroked="t" strokeweight="1.55427pt" strokecolor="#252525">
                <v:path arrowok="t"/>
              </v:shape>
            </v:group>
            <v:group style="position:absolute;left:7531;top:-376;width:2;height:1037" coordorigin="7531,-376" coordsize="2,1037">
              <v:shape style="position:absolute;left:7531;top:-376;width:2;height:1037" coordorigin="7531,-376" coordsize="0,1037" path="m7531,-376l7531,662e" filled="f" stroked="t" strokeweight="1.115860pt" strokecolor="#252525">
                <v:path arrowok="t"/>
              </v:shape>
            </v:group>
            <v:group style="position:absolute;left:7531;top:557;width:29;height:20" coordorigin="7531,557" coordsize="29,20">
              <v:shape style="position:absolute;left:7531;top:557;width:29;height:20" coordorigin="7531,557" coordsize="29,20" path="m7531,567l7560,567e" filled="f" stroked="t" strokeweight="1.116972pt" strokecolor="#252525">
                <v:path arrowok="t"/>
              </v:shape>
            </v:group>
            <v:group style="position:absolute;left:7531;top:133;width:29;height:20" coordorigin="7531,133" coordsize="29,20">
              <v:shape style="position:absolute;left:7531;top:133;width:29;height:20" coordorigin="7531,133" coordsize="29,20" path="m7531,143l7560,143e" filled="f" stroked="t" strokeweight="1.116972pt" strokecolor="#252525">
                <v:path arrowok="t"/>
              </v:shape>
            </v:group>
            <v:group style="position:absolute;left:7531;top:-277;width:1079;height:832" coordorigin="7531,-277" coordsize="1079,832">
              <v:shape style="position:absolute;left:7531;top:-277;width:1079;height:832" coordorigin="7531,-277" coordsize="1079,832" path="m7531,64l7554,-46,7576,-105,7599,-164,7621,-218,7644,-217,7666,-161,7689,-182,7711,-276,7734,-236,7756,-87,7779,69,7801,186,7824,265,7846,317,7869,394,7891,488,7914,538,7936,552,7959,555,7981,542,8004,492,8026,408,8048,325,8071,226,8093,96,8116,-10,8138,-48,8161,-90,8183,-165,8206,-238,8228,-277,8251,-268,8273,-241,8296,-179,8318,-61,8341,55,8363,116,8386,189,8408,298,8431,390,8453,461,8476,510,8498,537,8521,550,8543,531,8566,468,8588,379,8611,281e" filled="f" stroked="t" strokeweight="1.016558pt" strokecolor="#000000">
                <v:path arrowok="t"/>
              </v:shape>
            </v:group>
            <v:group style="position:absolute;left:8611;top:-303;width:607;height:854" coordorigin="8611,-303" coordsize="607,854">
              <v:shape style="position:absolute;left:8611;top:-303;width:607;height:854" coordorigin="8611,-303" coordsize="607,854" path="m8611,281l8633,203,8656,131,8678,17,8701,-82,8723,-163,8746,-246,8768,-303,8790,-262,8813,-228,8880,-85,8903,43,8925,174,8948,299,8970,399,8993,447,9015,463,9038,493,9060,536,9083,550,9105,527,9128,483,9150,416,9173,313,9195,233,9218,188,9218,188e" filled="f" stroked="t" strokeweight="1.016234pt" strokecolor="#000000">
                <v:path arrowok="t"/>
              </v:shape>
            </v:group>
            <w10:wrap type="none"/>
          </v:group>
        </w:pict>
      </w:r>
      <w:r>
        <w:rPr>
          <w:rFonts w:ascii="Cambria Math" w:hAnsi="Cambria Math" w:cs="Cambria Math" w:eastAsia="Cambria Math"/>
          <w:sz w:val="20"/>
          <w:szCs w:val="20"/>
          <w:spacing w:val="-38"/>
          <w:w w:val="101"/>
        </w:rPr>
        <w:t>𝑓</w:t>
      </w:r>
      <w:r>
        <w:rPr>
          <w:rFonts w:ascii="Cambria Math" w:hAnsi="Cambria Math" w:cs="Cambria Math" w:eastAsia="Cambria Math"/>
          <w:sz w:val="15"/>
          <w:szCs w:val="15"/>
          <w:spacing w:val="0"/>
          <w:w w:val="99"/>
          <w:position w:val="-4"/>
        </w:rPr>
        <w:t>𝑐</w:t>
      </w:r>
      <w:r>
        <w:rPr>
          <w:rFonts w:ascii="Cambria Math" w:hAnsi="Cambria Math" w:cs="Cambria Math" w:eastAsia="Cambria Math"/>
          <w:sz w:val="15"/>
          <w:szCs w:val="15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20"/>
          <w:cols w:num="3" w:equalWidth="0">
            <w:col w:w="3232" w:space="378"/>
            <w:col w:w="149" w:space="916"/>
            <w:col w:w="4585"/>
          </w:cols>
        </w:sectPr>
      </w:pPr>
      <w:rPr/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34" w:after="0" w:line="228" w:lineRule="exact"/>
        <w:ind w:left="4675" w:right="-20"/>
        <w:jc w:val="left"/>
        <w:tabs>
          <w:tab w:pos="7020" w:val="left"/>
        </w:tabs>
        <w:rPr>
          <w:rFonts w:ascii="Cambria Math" w:hAnsi="Cambria Math" w:cs="Cambria Math" w:eastAsia="Cambria Math"/>
          <w:sz w:val="20"/>
          <w:szCs w:val="20"/>
        </w:rPr>
      </w:pPr>
      <w:rPr/>
      <w:r>
        <w:rPr>
          <w:rFonts w:ascii="Cambria Math" w:hAnsi="Cambria Math" w:cs="Cambria Math" w:eastAsia="Cambria Math"/>
          <w:sz w:val="20"/>
          <w:szCs w:val="20"/>
          <w:spacing w:val="0"/>
          <w:w w:val="100"/>
          <w:position w:val="-1"/>
        </w:rPr>
        <w:t>𝑡</w:t>
      </w:r>
      <w:r>
        <w:rPr>
          <w:rFonts w:ascii="Cambria Math" w:hAnsi="Cambria Math" w:cs="Cambria Math" w:eastAsia="Cambria Math"/>
          <w:sz w:val="20"/>
          <w:szCs w:val="20"/>
          <w:spacing w:val="-40"/>
          <w:w w:val="100"/>
          <w:position w:val="-1"/>
        </w:rPr>
        <w:t> </w:t>
      </w:r>
      <w:r>
        <w:rPr>
          <w:rFonts w:ascii="Cambria Math" w:hAnsi="Cambria Math" w:cs="Cambria Math" w:eastAsia="Cambria Math"/>
          <w:sz w:val="20"/>
          <w:szCs w:val="20"/>
          <w:spacing w:val="0"/>
          <w:w w:val="100"/>
          <w:position w:val="-1"/>
        </w:rPr>
        <w:tab/>
      </w:r>
      <w:r>
        <w:rPr>
          <w:rFonts w:ascii="Cambria Math" w:hAnsi="Cambria Math" w:cs="Cambria Math" w:eastAsia="Cambria Math"/>
          <w:sz w:val="20"/>
          <w:szCs w:val="20"/>
          <w:spacing w:val="0"/>
          <w:w w:val="101"/>
          <w:position w:val="-1"/>
        </w:rPr>
        <w:t>𝑡</w:t>
      </w:r>
      <w:r>
        <w:rPr>
          <w:rFonts w:ascii="Cambria Math" w:hAnsi="Cambria Math" w:cs="Cambria Math" w:eastAsia="Cambria Math"/>
          <w:sz w:val="20"/>
          <w:szCs w:val="20"/>
          <w:spacing w:val="0"/>
          <w:w w:val="100"/>
          <w:position w:val="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301" w:lineRule="auto"/>
        <w:ind w:left="100" w:right="6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2.3: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attern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ork.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75"/>
          <w:i/>
        </w:rPr>
        <w:t>f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14"/>
          <w:i/>
          <w:position w:val="-3"/>
        </w:rPr>
        <w:t>c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8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Hz,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75"/>
          <w:i/>
          <w:position w:val="0"/>
        </w:rPr>
        <w:t>f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20"/>
          <w:i/>
          <w:position w:val="-3"/>
        </w:rPr>
        <w:t>osc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8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40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position w:val="0"/>
        </w:rPr>
        <w:t>Hz,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2"/>
          <w:i/>
          <w:position w:val="0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200"/>
          <w:i/>
          <w:position w:val="-3"/>
        </w:rPr>
        <w:t>f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1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  <w:position w:val="0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Hz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weak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oscillation,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2"/>
          <w:i/>
          <w:position w:val="0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200"/>
          <w:i/>
          <w:position w:val="-3"/>
        </w:rPr>
        <w:t>f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11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7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Hz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oscillation.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4" w:lineRule="auto"/>
        <w:ind w:left="100" w:right="65" w:firstLine="19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steps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interlayers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steps.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located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sigma),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called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”potentialLayer1”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24" w:lineRule="auto"/>
        <w:ind w:left="1036" w:right="65" w:firstLine="-32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(a)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potential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summation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defined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”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olume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probability”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”pGauss”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2" w:after="0" w:line="240" w:lineRule="auto"/>
        <w:ind w:left="70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(b)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24" w:lineRule="auto"/>
        <w:ind w:left="1036" w:right="65" w:firstLine="-32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(c)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connection,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aussian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called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”wGauss”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3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24" w:lineRule="auto"/>
        <w:ind w:left="1036" w:right="65" w:firstLine="-32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(a)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olume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pGauss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defined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2(a),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calculate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nection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2" w:after="0" w:line="240" w:lineRule="auto"/>
        <w:ind w:left="70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(b)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pGauss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total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7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(c)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4.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7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(a)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erage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wGauss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total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10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UE.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Define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70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(b)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W’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7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(a)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erage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24" w:lineRule="auto"/>
        <w:ind w:left="1036" w:right="65" w:firstLine="-33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(b)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Pick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xponential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20"/>
        </w:sectPr>
      </w:pPr>
      <w:rPr/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pgMar w:header="0" w:footer="795" w:top="1560" w:bottom="980" w:left="1340" w:right="1320"/>
          <w:pgSz w:w="11920" w:h="16840"/>
        </w:sectPr>
      </w:pPr>
      <w:rPr/>
    </w:p>
    <w:p>
      <w:pPr>
        <w:spacing w:before="30" w:after="0" w:line="253" w:lineRule="exact"/>
        <w:ind w:left="1925" w:right="-72"/>
        <w:jc w:val="left"/>
        <w:rPr>
          <w:rFonts w:ascii="Calibri" w:hAnsi="Calibri" w:cs="Calibri" w:eastAsia="Calibri"/>
          <w:sz w:val="21"/>
          <w:szCs w:val="21"/>
        </w:rPr>
      </w:pPr>
      <w:rPr/>
      <w:r>
        <w:rPr>
          <w:rFonts w:ascii="Calibri" w:hAnsi="Calibri" w:cs="Calibri" w:eastAsia="Calibri"/>
          <w:sz w:val="21"/>
          <w:szCs w:val="21"/>
          <w:spacing w:val="0"/>
          <w:w w:val="100"/>
        </w:rPr>
        <w:t>Pr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o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b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a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b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ility</w:t>
      </w:r>
      <w:r>
        <w:rPr>
          <w:rFonts w:ascii="Calibri" w:hAnsi="Calibri" w:cs="Calibri" w:eastAsia="Calibri"/>
          <w:sz w:val="21"/>
          <w:szCs w:val="21"/>
          <w:spacing w:val="-5"/>
          <w:w w:val="100"/>
        </w:rPr>
        <w:t> 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of</w:t>
      </w:r>
      <w:r>
        <w:rPr>
          <w:rFonts w:ascii="Calibri" w:hAnsi="Calibri" w:cs="Calibri" w:eastAsia="Calibri"/>
          <w:sz w:val="21"/>
          <w:szCs w:val="21"/>
          <w:spacing w:val="-1"/>
          <w:w w:val="100"/>
        </w:rPr>
        <w:t> 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sy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n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a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p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tic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 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co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n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n</w:t>
      </w:r>
      <w:r>
        <w:rPr>
          <w:rFonts w:ascii="Calibri" w:hAnsi="Calibri" w:cs="Calibri" w:eastAsia="Calibri"/>
          <w:sz w:val="21"/>
          <w:szCs w:val="21"/>
          <w:spacing w:val="-1"/>
          <w:w w:val="100"/>
        </w:rPr>
        <w:t>e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ction</w:t>
      </w:r>
    </w:p>
    <w:p>
      <w:pPr>
        <w:spacing w:before="18" w:after="0" w:line="240" w:lineRule="auto"/>
        <w:ind w:right="-20"/>
        <w:jc w:val="left"/>
        <w:rPr>
          <w:rFonts w:ascii="Calibri" w:hAnsi="Calibri" w:cs="Calibri" w:eastAsia="Calibri"/>
          <w:sz w:val="21"/>
          <w:szCs w:val="21"/>
        </w:rPr>
      </w:pPr>
      <w:rPr/>
      <w:r>
        <w:rPr/>
        <w:br w:type="column"/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S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y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n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a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p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tic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 </w:t>
      </w:r>
      <w:r>
        <w:rPr>
          <w:rFonts w:ascii="Calibri" w:hAnsi="Calibri" w:cs="Calibri" w:eastAsia="Calibri"/>
          <w:sz w:val="21"/>
          <w:szCs w:val="21"/>
          <w:spacing w:val="-1"/>
          <w:w w:val="100"/>
        </w:rPr>
        <w:t>s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tre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n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gth</w:t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20"/>
          <w:cols w:num="2" w:equalWidth="0">
            <w:col w:w="4846" w:space="1144"/>
            <w:col w:w="3270"/>
          </w:cols>
        </w:sectPr>
      </w:pPr>
      <w:rPr/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3" w:after="0" w:line="353" w:lineRule="exact"/>
        <w:ind w:left="1247" w:right="-20"/>
        <w:jc w:val="left"/>
        <w:tabs>
          <w:tab w:pos="3760" w:val="left"/>
          <w:tab w:pos="5860" w:val="left"/>
        </w:tabs>
        <w:rPr>
          <w:rFonts w:ascii="Cambria Math" w:hAnsi="Cambria Math" w:cs="Cambria Math" w:eastAsia="Cambria Math"/>
          <w:sz w:val="21"/>
          <w:szCs w:val="21"/>
        </w:rPr>
      </w:pPr>
      <w:rPr/>
      <w:r>
        <w:rPr/>
        <w:pict>
          <v:group style="position:absolute;margin-left:128.983383pt;margin-top:30.480055pt;width:111.679488pt;height:45.385723pt;mso-position-horizontal-relative:page;mso-position-vertical-relative:paragraph;z-index:-5301" coordorigin="2580,610" coordsize="2234,908">
            <v:shape style="position:absolute;left:2580;top:770;width:2234;height:747" type="#_x0000_t75">
              <v:imagedata r:id="rId16" o:title=""/>
            </v:shape>
            <v:group style="position:absolute;left:3248;top:992;width:1071;height:240" coordorigin="3248,992" coordsize="1071,240">
              <v:shape style="position:absolute;left:3248;top:992;width:1071;height:240" coordorigin="3248,992" coordsize="1071,240" path="m3783,992l3696,994,3614,998,3537,1005,3467,1015,3405,1027,3328,1049,3263,1083,3248,1112,3249,1122,3307,1167,3377,1190,3467,1209,3537,1218,3614,1226,3696,1230,3783,1232,3827,1231,3912,1228,3992,1222,4065,1214,4132,1203,4215,1183,4277,1159,4319,1112,4317,1102,4259,1057,4190,1034,4099,1015,4029,1005,3952,998,3870,994,3783,992e" filled="t" fillcolor="#93C7EC" stroked="f">
                <v:path arrowok="t"/>
                <v:fill/>
              </v:shape>
            </v:group>
            <v:group style="position:absolute;left:3248;top:992;width:1071;height:240" coordorigin="3248,992" coordsize="1071,240">
              <v:shape style="position:absolute;left:3248;top:992;width:1071;height:240" coordorigin="3248,992" coordsize="1071,240" path="m3248,1112l3290,1065,3351,1041,3435,1021,3501,1010,3575,1001,3654,996,3739,992,3783,992,3827,992,3912,996,3992,1001,4065,1010,4132,1021,4215,1041,4277,1065,4319,1112,4317,1122,4259,1167,4190,1190,4099,1209,4029,1218,3952,1226,3870,1230,3783,1232,3739,1231,3654,1228,3575,1222,3501,1214,3435,1203,3351,1183,3290,1159,3248,1112xe" filled="f" stroked="t" strokeweight="1.019904pt" strokecolor="#000000">
                <v:path arrowok="t"/>
              </v:shape>
            </v:group>
            <v:group style="position:absolute;left:3770;top:1072;width:542;height:85" coordorigin="3770,1072" coordsize="542,85">
              <v:shape style="position:absolute;left:3770;top:1072;width:542;height:85" coordorigin="3770,1072" coordsize="542,85" path="m3855,1072l3770,1114,3855,1157,3855,1125,3834,1125,3834,1104,3855,1104,3855,1072e" filled="t" fillcolor="#000000" stroked="f">
                <v:path arrowok="t"/>
                <v:fill/>
              </v:shape>
              <v:shape style="position:absolute;left:3770;top:1072;width:542;height:85" coordorigin="3770,1072" coordsize="542,85" path="m4227,1072l4227,1157,4291,1125,4249,1125,4249,1104,4291,1104,4227,1072e" filled="t" fillcolor="#000000" stroked="f">
                <v:path arrowok="t"/>
                <v:fill/>
              </v:shape>
              <v:shape style="position:absolute;left:3770;top:1072;width:542;height:85" coordorigin="3770,1072" coordsize="542,85" path="m3855,1104l3834,1104,3834,1125,3855,1125,3855,1104e" filled="t" fillcolor="#000000" stroked="f">
                <v:path arrowok="t"/>
                <v:fill/>
              </v:shape>
              <v:shape style="position:absolute;left:3770;top:1072;width:542;height:85" coordorigin="3770,1072" coordsize="542,85" path="m4227,1104l3855,1104,3855,1125,4227,1125,4227,1104e" filled="t" fillcolor="#000000" stroked="f">
                <v:path arrowok="t"/>
                <v:fill/>
              </v:shape>
              <v:shape style="position:absolute;left:3770;top:1072;width:542;height:85" coordorigin="3770,1072" coordsize="542,85" path="m4291,1104l4249,1104,4249,1125,4291,1125,4312,1114,4291,1104e" filled="t" fillcolor="#000000" stroked="f">
                <v:path arrowok="t"/>
                <v:fill/>
              </v:shape>
            </v:group>
            <v:group style="position:absolute;left:3248;top:732;width:2;height:374" coordorigin="3248,732" coordsize="2,374">
              <v:shape style="position:absolute;left:3248;top:732;width:2;height:374" coordorigin="3248,732" coordsize="0,374" path="m3248,1106l3248,732e" filled="f" stroked="t" strokeweight="1.019904pt" strokecolor="#000000">
                <v:path arrowok="t"/>
              </v:shape>
            </v:group>
            <v:group style="position:absolute;left:4314;top:732;width:2;height:374" coordorigin="4314,732" coordsize="2,374">
              <v:shape style="position:absolute;left:4314;top:732;width:2;height:374" coordorigin="4314,732" coordsize="0,374" path="m4314,1106l4314,732e" filled="f" stroked="t" strokeweight="1.019904pt" strokecolor="#000000">
                <v:path arrowok="t"/>
              </v:shape>
            </v:group>
            <v:group style="position:absolute;left:3248;top:620;width:1071;height:240" coordorigin="3248,620" coordsize="1071,240">
              <v:shape style="position:absolute;left:3248;top:620;width:1071;height:240" coordorigin="3248,620" coordsize="1071,240" path="m3248,740l3290,693,3351,669,3435,649,3501,638,3575,629,3654,623,3739,620,3783,620,3827,620,3912,623,3992,629,4065,638,4132,649,4215,669,4277,693,4319,740,4317,749,4259,795,4190,818,4099,836,4029,846,3952,853,3870,858,3783,859,3739,859,3654,856,3575,850,3501,841,3435,831,3351,810,3290,786,3248,740xe" filled="f" stroked="t" strokeweight="1.019904pt" strokecolor="#000000">
                <v:path arrowok="t"/>
              </v:shape>
            </v:group>
            <v:group style="position:absolute;left:3722;top:679;width:119;height:120" coordorigin="3722,679" coordsize="119,120">
              <v:shape style="position:absolute;left:3722;top:679;width:119;height:120" coordorigin="3722,679" coordsize="119,120" path="m3775,679l3754,685,3737,699,3726,717,3722,740,3725,757,3734,775,3749,788,3770,797,3797,799,3815,790,3829,775,3838,754,3841,728,3833,708,3819,693,3800,682,3775,679e" filled="t" fillcolor="#0000FF" stroked="f">
                <v:path arrowok="t"/>
                <v:fill/>
              </v:shape>
            </v:group>
            <w10:wrap type="none"/>
          </v:group>
        </w:pict>
      </w:r>
      <w:r>
        <w:rPr/>
        <w:pict>
          <v:shape style="position:absolute;margin-left:249.84201pt;margin-top:.902834pt;width:94.213632pt;height:95.616pt;mso-position-horizontal-relative:page;mso-position-vertical-relative:paragraph;z-index:-5299" type="#_x0000_t75">
            <v:imagedata r:id="rId17" o:title=""/>
          </v:shape>
        </w:pict>
      </w:r>
      <w:r>
        <w:rPr/>
        <w:pict>
          <v:group style="position:absolute;margin-left:369.847595pt;margin-top:7.347413pt;width:97.204432pt;height:79.362845pt;mso-position-horizontal-relative:page;mso-position-vertical-relative:paragraph;z-index:-5294" coordorigin="7397,147" coordsize="1944,1587">
            <v:group style="position:absolute;left:7409;top:1719;width:1921;height:2" coordorigin="7409,1719" coordsize="1921,2">
              <v:shape style="position:absolute;left:7409;top:1719;width:1921;height:2" coordorigin="7409,1719" coordsize="1921,0" path="m7409,1719l9329,1719e" filled="f" stroked="t" strokeweight="1.161561pt" strokecolor="#252525">
                <v:path arrowok="t"/>
              </v:shape>
            </v:group>
            <v:group style="position:absolute;left:7409;top:159;width:2;height:1560" coordorigin="7409,159" coordsize="2,1560">
              <v:shape style="position:absolute;left:7409;top:159;width:2;height:1560" coordorigin="7409,159" coordsize="0,1560" path="m7409,159l7409,1719e" filled="f" stroked="t" strokeweight="1.161247pt" strokecolor="#252525">
                <v:path arrowok="t"/>
              </v:shape>
            </v:group>
            <v:group style="position:absolute;left:7982;top:465;width:2;height:1254" coordorigin="7982,465" coordsize="2,1254">
              <v:shape style="position:absolute;left:7982;top:465;width:2;height:1254" coordorigin="7982,465" coordsize="0,1254" path="m7982,465l7982,1719e" filled="f" stroked="t" strokeweight="1.514996pt" strokecolor="#000000">
                <v:path arrowok="t"/>
              </v:shape>
            </v:group>
            <w10:wrap type="none"/>
          </v:group>
        </w:pict>
      </w:r>
      <w:r>
        <w:rPr>
          <w:rFonts w:ascii="Calibri" w:hAnsi="Calibri" w:cs="Calibri" w:eastAsia="Calibri"/>
          <w:sz w:val="25"/>
          <w:szCs w:val="25"/>
          <w:spacing w:val="-1"/>
          <w:w w:val="100"/>
          <w:position w:val="-1"/>
        </w:rPr>
        <w:t>U</w:t>
      </w:r>
      <w:r>
        <w:rPr>
          <w:rFonts w:ascii="Calibri" w:hAnsi="Calibri" w:cs="Calibri" w:eastAsia="Calibri"/>
          <w:sz w:val="25"/>
          <w:szCs w:val="25"/>
          <w:spacing w:val="0"/>
          <w:w w:val="100"/>
          <w:position w:val="-1"/>
        </w:rPr>
        <w:t>U</w:t>
      </w:r>
      <w:r>
        <w:rPr>
          <w:rFonts w:ascii="Calibri" w:hAnsi="Calibri" w:cs="Calibri" w:eastAsia="Calibri"/>
          <w:sz w:val="25"/>
          <w:szCs w:val="25"/>
          <w:spacing w:val="10"/>
          <w:w w:val="100"/>
          <w:position w:val="-1"/>
        </w:rPr>
        <w:t> </w:t>
      </w:r>
      <w:r>
        <w:rPr>
          <w:rFonts w:ascii="Calibri" w:hAnsi="Calibri" w:cs="Calibri" w:eastAsia="Calibri"/>
          <w:sz w:val="17"/>
          <w:szCs w:val="17"/>
          <w:spacing w:val="-1"/>
          <w:w w:val="100"/>
          <w:position w:val="-1"/>
        </w:rPr>
        <w:t>(</w:t>
      </w:r>
      <w:r>
        <w:rPr>
          <w:rFonts w:ascii="Calibri" w:hAnsi="Calibri" w:cs="Calibri" w:eastAsia="Calibri"/>
          <w:sz w:val="17"/>
          <w:szCs w:val="17"/>
          <w:spacing w:val="0"/>
          <w:w w:val="100"/>
          <w:position w:val="-1"/>
        </w:rPr>
        <w:t>Un</w:t>
      </w:r>
      <w:r>
        <w:rPr>
          <w:rFonts w:ascii="Calibri" w:hAnsi="Calibri" w:cs="Calibri" w:eastAsia="Calibri"/>
          <w:sz w:val="17"/>
          <w:szCs w:val="17"/>
          <w:spacing w:val="-1"/>
          <w:w w:val="100"/>
          <w:position w:val="-1"/>
        </w:rPr>
        <w:t>i</w:t>
      </w:r>
      <w:r>
        <w:rPr>
          <w:rFonts w:ascii="Calibri" w:hAnsi="Calibri" w:cs="Calibri" w:eastAsia="Calibri"/>
          <w:sz w:val="17"/>
          <w:szCs w:val="17"/>
          <w:spacing w:val="-1"/>
          <w:w w:val="100"/>
          <w:position w:val="-1"/>
        </w:rPr>
        <w:t>f</w:t>
      </w:r>
      <w:r>
        <w:rPr>
          <w:rFonts w:ascii="Calibri" w:hAnsi="Calibri" w:cs="Calibri" w:eastAsia="Calibri"/>
          <w:sz w:val="17"/>
          <w:szCs w:val="17"/>
          <w:spacing w:val="-1"/>
          <w:w w:val="100"/>
          <w:position w:val="-1"/>
        </w:rPr>
        <w:t>o</w:t>
      </w:r>
      <w:r>
        <w:rPr>
          <w:rFonts w:ascii="Calibri" w:hAnsi="Calibri" w:cs="Calibri" w:eastAsia="Calibri"/>
          <w:sz w:val="17"/>
          <w:szCs w:val="17"/>
          <w:spacing w:val="-1"/>
          <w:w w:val="100"/>
          <w:position w:val="-1"/>
        </w:rPr>
        <w:t>r</w:t>
      </w:r>
      <w:r>
        <w:rPr>
          <w:rFonts w:ascii="Calibri" w:hAnsi="Calibri" w:cs="Calibri" w:eastAsia="Calibri"/>
          <w:sz w:val="17"/>
          <w:szCs w:val="17"/>
          <w:spacing w:val="1"/>
          <w:w w:val="100"/>
          <w:position w:val="-1"/>
        </w:rPr>
        <w:t>m</w:t>
      </w:r>
      <w:r>
        <w:rPr>
          <w:rFonts w:ascii="Calibri" w:hAnsi="Calibri" w:cs="Calibri" w:eastAsia="Calibri"/>
          <w:sz w:val="17"/>
          <w:szCs w:val="17"/>
          <w:spacing w:val="1"/>
          <w:w w:val="100"/>
          <w:position w:val="-1"/>
        </w:rPr>
        <w:t>-</w:t>
      </w:r>
      <w:r>
        <w:rPr>
          <w:rFonts w:ascii="Calibri" w:hAnsi="Calibri" w:cs="Calibri" w:eastAsia="Calibri"/>
          <w:sz w:val="17"/>
          <w:szCs w:val="17"/>
          <w:spacing w:val="0"/>
          <w:w w:val="100"/>
          <w:position w:val="-1"/>
        </w:rPr>
        <w:t>Un</w:t>
      </w:r>
      <w:r>
        <w:rPr>
          <w:rFonts w:ascii="Calibri" w:hAnsi="Calibri" w:cs="Calibri" w:eastAsia="Calibri"/>
          <w:sz w:val="17"/>
          <w:szCs w:val="17"/>
          <w:spacing w:val="-1"/>
          <w:w w:val="100"/>
          <w:position w:val="-1"/>
        </w:rPr>
        <w:t>i</w:t>
      </w:r>
      <w:r>
        <w:rPr>
          <w:rFonts w:ascii="Calibri" w:hAnsi="Calibri" w:cs="Calibri" w:eastAsia="Calibri"/>
          <w:sz w:val="17"/>
          <w:szCs w:val="17"/>
          <w:spacing w:val="-1"/>
          <w:w w:val="100"/>
          <w:position w:val="-1"/>
        </w:rPr>
        <w:t>f</w:t>
      </w:r>
      <w:r>
        <w:rPr>
          <w:rFonts w:ascii="Calibri" w:hAnsi="Calibri" w:cs="Calibri" w:eastAsia="Calibri"/>
          <w:sz w:val="17"/>
          <w:szCs w:val="17"/>
          <w:spacing w:val="0"/>
          <w:w w:val="100"/>
          <w:position w:val="-1"/>
        </w:rPr>
        <w:t>o</w:t>
      </w:r>
      <w:r>
        <w:rPr>
          <w:rFonts w:ascii="Calibri" w:hAnsi="Calibri" w:cs="Calibri" w:eastAsia="Calibri"/>
          <w:sz w:val="17"/>
          <w:szCs w:val="17"/>
          <w:spacing w:val="-1"/>
          <w:w w:val="100"/>
          <w:position w:val="-1"/>
        </w:rPr>
        <w:t>r</w:t>
      </w:r>
      <w:r>
        <w:rPr>
          <w:rFonts w:ascii="Calibri" w:hAnsi="Calibri" w:cs="Calibri" w:eastAsia="Calibri"/>
          <w:sz w:val="17"/>
          <w:szCs w:val="17"/>
          <w:spacing w:val="2"/>
          <w:w w:val="100"/>
          <w:position w:val="-1"/>
        </w:rPr>
        <w:t>m</w:t>
      </w:r>
      <w:r>
        <w:rPr>
          <w:rFonts w:ascii="Calibri" w:hAnsi="Calibri" w:cs="Calibri" w:eastAsia="Calibri"/>
          <w:sz w:val="17"/>
          <w:szCs w:val="17"/>
          <w:spacing w:val="0"/>
          <w:w w:val="100"/>
          <w:position w:val="-1"/>
        </w:rPr>
        <w:t>)</w:t>
        <w:tab/>
      </w:r>
      <w:r>
        <w:rPr>
          <w:rFonts w:ascii="Calibri" w:hAnsi="Calibri" w:cs="Calibri" w:eastAsia="Calibri"/>
          <w:sz w:val="17"/>
          <w:szCs w:val="17"/>
          <w:spacing w:val="0"/>
          <w:w w:val="100"/>
          <w:position w:val="-1"/>
        </w:rPr>
      </w:r>
      <w:r>
        <w:rPr>
          <w:rFonts w:ascii="Cambria Math" w:hAnsi="Cambria Math" w:cs="Cambria Math" w:eastAsia="Cambria Math"/>
          <w:sz w:val="21"/>
          <w:szCs w:val="21"/>
          <w:spacing w:val="0"/>
          <w:w w:val="100"/>
          <w:position w:val="8"/>
        </w:rPr>
        <w:t>𝑝</w:t>
        <w:tab/>
      </w:r>
      <w:r>
        <w:rPr>
          <w:rFonts w:ascii="Cambria Math" w:hAnsi="Cambria Math" w:cs="Cambria Math" w:eastAsia="Cambria Math"/>
          <w:sz w:val="21"/>
          <w:szCs w:val="21"/>
          <w:spacing w:val="0"/>
          <w:w w:val="100"/>
          <w:position w:val="8"/>
        </w:rPr>
        <w:t>𝑝</w:t>
      </w:r>
      <w:r>
        <w:rPr>
          <w:rFonts w:ascii="Cambria Math" w:hAnsi="Cambria Math" w:cs="Cambria Math" w:eastAsia="Cambria Math"/>
          <w:sz w:val="21"/>
          <w:szCs w:val="21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26" w:after="0" w:line="205" w:lineRule="exact"/>
        <w:ind w:left="2678" w:right="-20"/>
        <w:jc w:val="left"/>
        <w:rPr>
          <w:rFonts w:ascii="Calibri" w:hAnsi="Calibri" w:cs="Calibri" w:eastAsia="Calibri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7.737106pt;margin-top:-36.882591pt;width:12.581506pt;height:48.476366pt;mso-position-horizontal-relative:page;mso-position-vertical-relative:paragraph;z-index:-5291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35" w:lineRule="exact"/>
                    <w:ind w:left="20" w:right="-52"/>
                    <w:jc w:val="left"/>
                    <w:rPr>
                      <w:rFonts w:ascii="Calibri" w:hAnsi="Calibri" w:cs="Calibri" w:eastAsia="Calibri"/>
                      <w:sz w:val="21"/>
                      <w:szCs w:val="21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0"/>
                      <w:w w:val="100"/>
                      <w:i/>
                      <w:position w:val="1"/>
                    </w:rPr>
                    <w:t>P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-1"/>
                      <w:w w:val="100"/>
                      <w:i/>
                      <w:position w:val="1"/>
                    </w:rPr>
                    <w:t>r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1"/>
                      <w:w w:val="100"/>
                      <w:i/>
                      <w:position w:val="1"/>
                    </w:rPr>
                    <w:t>o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1"/>
                      <w:w w:val="100"/>
                      <w:i/>
                      <w:position w:val="1"/>
                    </w:rPr>
                    <w:t>b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1"/>
                      <w:w w:val="100"/>
                      <w:i/>
                      <w:position w:val="1"/>
                    </w:rPr>
                    <w:t>a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1"/>
                      <w:w w:val="100"/>
                      <w:i/>
                      <w:position w:val="1"/>
                    </w:rPr>
                    <w:t>b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0"/>
                      <w:w w:val="100"/>
                      <w:i/>
                      <w:position w:val="1"/>
                    </w:rPr>
                    <w:t>ility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8.6651pt;margin-top:-39.141411pt;width:13.218946pt;height:50.883922pt;mso-position-horizontal-relative:page;mso-position-vertical-relative:paragraph;z-index:-5289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47" w:lineRule="exact"/>
                    <w:ind w:left="20" w:right="-54"/>
                    <w:jc w:val="left"/>
                    <w:rPr>
                      <w:rFonts w:ascii="Calibri" w:hAnsi="Calibri" w:cs="Calibri" w:eastAsia="Calibri"/>
                      <w:sz w:val="22"/>
                      <w:szCs w:val="22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-1"/>
                      <w:w w:val="102"/>
                      <w:i/>
                      <w:position w:val="1"/>
                    </w:rPr>
                    <w:t>P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0"/>
                      <w:w w:val="102"/>
                      <w:i/>
                      <w:position w:val="1"/>
                    </w:rPr>
                    <w:t>r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-1"/>
                      <w:w w:val="102"/>
                      <w:i/>
                      <w:position w:val="1"/>
                    </w:rPr>
                    <w:t>o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0"/>
                      <w:w w:val="102"/>
                      <w:i/>
                      <w:position w:val="1"/>
                    </w:rPr>
                    <w:t>b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-1"/>
                      <w:w w:val="102"/>
                      <w:i/>
                      <w:position w:val="1"/>
                    </w:rPr>
                    <w:t>a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0"/>
                      <w:w w:val="102"/>
                      <w:i/>
                      <w:position w:val="1"/>
                    </w:rPr>
                    <w:t>b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-1"/>
                      <w:w w:val="102"/>
                      <w:i/>
                      <w:position w:val="1"/>
                    </w:rPr>
                    <w:t>i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0"/>
                      <w:w w:val="102"/>
                      <w:i/>
                      <w:position w:val="1"/>
                    </w:rPr>
                    <w:t>l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-1"/>
                      <w:w w:val="102"/>
                      <w:i/>
                      <w:position w:val="1"/>
                    </w:rPr>
                    <w:t>i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-1"/>
                      <w:w w:val="102"/>
                      <w:i/>
                      <w:position w:val="1"/>
                    </w:rPr>
                    <w:t>t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0"/>
                      <w:w w:val="102"/>
                      <w:i/>
                      <w:position w:val="1"/>
                    </w:rPr>
                    <w:t>y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Calibri" w:hAnsi="Calibri" w:cs="Calibri" w:eastAsia="Calibri"/>
          <w:sz w:val="17"/>
          <w:szCs w:val="17"/>
          <w:spacing w:val="0"/>
          <w:w w:val="100"/>
        </w:rPr>
        <w:t>R</w:t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47" w:right="-78"/>
        <w:jc w:val="left"/>
        <w:rPr>
          <w:rFonts w:ascii="Calibri" w:hAnsi="Calibri" w:cs="Calibri" w:eastAsia="Calibri"/>
          <w:sz w:val="17"/>
          <w:szCs w:val="17"/>
        </w:rPr>
      </w:pPr>
      <w:rPr/>
      <w:r>
        <w:rPr/>
        <w:pict>
          <v:group style="position:absolute;margin-left:128.983383pt;margin-top:10.446359pt;width:111.679488pt;height:74.580480pt;mso-position-horizontal-relative:page;mso-position-vertical-relative:paragraph;z-index:-5300" coordorigin="2580,209" coordsize="2234,1492">
            <v:shape style="position:absolute;left:2580;top:953;width:2234;height:747" type="#_x0000_t75">
              <v:imagedata r:id="rId18" o:title=""/>
            </v:shape>
            <v:group style="position:absolute;left:3311;top:1175;width:1073;height:240" coordorigin="3311,1175" coordsize="1073,240">
              <v:shape style="position:absolute;left:3311;top:1175;width:1073;height:240" coordorigin="3311,1175" coordsize="1073,240" path="m3848,1175l3761,1177,3679,1181,3602,1189,3531,1198,3469,1210,3392,1232,3327,1266,3311,1295,3313,1305,3371,1350,3441,1373,3531,1392,3602,1402,3679,1409,3761,1413,3848,1415,3892,1415,3977,1411,4057,1406,4131,1397,4197,1386,4281,1366,4343,1342,4385,1295,4383,1285,4325,1240,4256,1217,4165,1198,4095,1189,4018,1181,3935,1177,3848,1175e" filled="t" fillcolor="#93C7EC" stroked="f">
                <v:path arrowok="t"/>
                <v:fill/>
              </v:shape>
            </v:group>
            <v:group style="position:absolute;left:3311;top:1175;width:1073;height:240" coordorigin="3311,1175" coordsize="1073,240">
              <v:shape style="position:absolute;left:3311;top:1175;width:1073;height:240" coordorigin="3311,1175" coordsize="1073,240" path="m3311,1295l3354,1249,3415,1224,3499,1204,3565,1193,3639,1185,3719,1179,3804,1176,3848,1175,3892,1176,3977,1179,4057,1185,4131,1193,4197,1204,4281,1224,4343,1249,4385,1295,4383,1305,4325,1350,4256,1373,4165,1392,4095,1402,4018,1409,3935,1413,3848,1415,3804,1415,3719,1411,3639,1406,3565,1397,3499,1386,3415,1366,3354,1342,3311,1295xe" filled="f" stroked="t" strokeweight="1.019904pt" strokecolor="#000000">
                <v:path arrowok="t"/>
              </v:shape>
              <v:shape style="position:absolute;left:3115;top:209;width:1453;height:1224" type="#_x0000_t75">
                <v:imagedata r:id="rId19" o:title=""/>
              </v:shape>
            </v:group>
            <v:group style="position:absolute;left:3837;top:1253;width:542;height:85" coordorigin="3837,1253" coordsize="542,85">
              <v:shape style="position:absolute;left:3837;top:1253;width:542;height:85" coordorigin="3837,1253" coordsize="542,85" path="m3922,1253l3837,1295,3922,1338,3922,1306,3900,1306,3900,1285,3922,1285,3922,1253e" filled="t" fillcolor="#000000" stroked="f">
                <v:path arrowok="t"/>
                <v:fill/>
              </v:shape>
              <v:shape style="position:absolute;left:3837;top:1253;width:542;height:85" coordorigin="3837,1253" coordsize="542,85" path="m4294,1253l4294,1338,4358,1306,4315,1306,4315,1285,4358,1285,4294,1253e" filled="t" fillcolor="#000000" stroked="f">
                <v:path arrowok="t"/>
                <v:fill/>
              </v:shape>
              <v:shape style="position:absolute;left:3837;top:1253;width:542;height:85" coordorigin="3837,1253" coordsize="542,85" path="m3922,1285l3900,1285,3900,1306,3922,1306,3922,1285e" filled="t" fillcolor="#000000" stroked="f">
                <v:path arrowok="t"/>
                <v:fill/>
              </v:shape>
              <v:shape style="position:absolute;left:3837;top:1253;width:542;height:85" coordorigin="3837,1253" coordsize="542,85" path="m4294,1285l3922,1285,3922,1306,4294,1306,4294,1285e" filled="t" fillcolor="#000000" stroked="f">
                <v:path arrowok="t"/>
                <v:fill/>
              </v:shape>
              <v:shape style="position:absolute;left:3837;top:1253;width:542;height:85" coordorigin="3837,1253" coordsize="542,85" path="m4358,1285l4315,1285,4315,1306,4358,1306,4379,1295,4358,1285e" filled="t" fillcolor="#000000" stroked="f">
                <v:path arrowok="t"/>
                <v:fill/>
              </v:shape>
            </v:group>
            <v:group style="position:absolute;left:3793;top:304;width:119;height:118" coordorigin="3793,304" coordsize="119,118">
              <v:shape style="position:absolute;left:3793;top:304;width:119;height:118" coordorigin="3793,304" coordsize="119,118" path="m3848,304l3826,310,3809,323,3798,341,3793,363,3795,379,3804,396,3819,410,3840,419,3866,422,3885,414,3900,399,3909,379,3912,353,3905,334,3891,318,3872,307,3848,304e" filled="t" fillcolor="#0000FF" stroked="f">
                <v:path arrowok="t"/>
                <v:fill/>
              </v:shape>
            </v:group>
            <w10:wrap type="none"/>
          </v:group>
        </w:pict>
      </w:r>
      <w:r>
        <w:rPr>
          <w:rFonts w:ascii="Calibri" w:hAnsi="Calibri" w:cs="Calibri" w:eastAsia="Calibri"/>
          <w:sz w:val="25"/>
          <w:szCs w:val="25"/>
          <w:spacing w:val="-1"/>
          <w:w w:val="100"/>
        </w:rPr>
        <w:t>G</w:t>
      </w:r>
      <w:r>
        <w:rPr>
          <w:rFonts w:ascii="Calibri" w:hAnsi="Calibri" w:cs="Calibri" w:eastAsia="Calibri"/>
          <w:sz w:val="25"/>
          <w:szCs w:val="25"/>
          <w:spacing w:val="0"/>
          <w:w w:val="100"/>
        </w:rPr>
        <w:t>G</w:t>
      </w:r>
      <w:r>
        <w:rPr>
          <w:rFonts w:ascii="Calibri" w:hAnsi="Calibri" w:cs="Calibri" w:eastAsia="Calibri"/>
          <w:sz w:val="25"/>
          <w:szCs w:val="25"/>
          <w:spacing w:val="10"/>
          <w:w w:val="100"/>
        </w:rPr>
        <w:t> </w:t>
      </w:r>
      <w:r>
        <w:rPr>
          <w:rFonts w:ascii="Calibri" w:hAnsi="Calibri" w:cs="Calibri" w:eastAsia="Calibri"/>
          <w:sz w:val="17"/>
          <w:szCs w:val="17"/>
          <w:spacing w:val="-1"/>
          <w:w w:val="100"/>
        </w:rPr>
        <w:t>(</w:t>
      </w:r>
      <w:r>
        <w:rPr>
          <w:rFonts w:ascii="Calibri" w:hAnsi="Calibri" w:cs="Calibri" w:eastAsia="Calibri"/>
          <w:sz w:val="17"/>
          <w:szCs w:val="17"/>
          <w:spacing w:val="-1"/>
          <w:w w:val="100"/>
        </w:rPr>
        <w:t>G</w:t>
      </w:r>
      <w:r>
        <w:rPr>
          <w:rFonts w:ascii="Calibri" w:hAnsi="Calibri" w:cs="Calibri" w:eastAsia="Calibri"/>
          <w:sz w:val="17"/>
          <w:szCs w:val="17"/>
          <w:spacing w:val="0"/>
          <w:w w:val="100"/>
        </w:rPr>
        <w:t>a</w:t>
      </w:r>
      <w:r>
        <w:rPr>
          <w:rFonts w:ascii="Calibri" w:hAnsi="Calibri" w:cs="Calibri" w:eastAsia="Calibri"/>
          <w:sz w:val="17"/>
          <w:szCs w:val="17"/>
          <w:spacing w:val="-1"/>
          <w:w w:val="100"/>
        </w:rPr>
        <w:t>u</w:t>
      </w:r>
      <w:r>
        <w:rPr>
          <w:rFonts w:ascii="Calibri" w:hAnsi="Calibri" w:cs="Calibri" w:eastAsia="Calibri"/>
          <w:sz w:val="17"/>
          <w:szCs w:val="17"/>
          <w:spacing w:val="-1"/>
          <w:w w:val="100"/>
        </w:rPr>
        <w:t>s</w:t>
      </w:r>
      <w:r>
        <w:rPr>
          <w:rFonts w:ascii="Calibri" w:hAnsi="Calibri" w:cs="Calibri" w:eastAsia="Calibri"/>
          <w:sz w:val="17"/>
          <w:szCs w:val="17"/>
          <w:spacing w:val="-1"/>
          <w:w w:val="100"/>
        </w:rPr>
        <w:t>s</w:t>
      </w:r>
      <w:r>
        <w:rPr>
          <w:rFonts w:ascii="Calibri" w:hAnsi="Calibri" w:cs="Calibri" w:eastAsia="Calibri"/>
          <w:sz w:val="17"/>
          <w:szCs w:val="17"/>
          <w:spacing w:val="-1"/>
          <w:w w:val="101"/>
        </w:rPr>
        <w:t>i</w:t>
      </w:r>
      <w:r>
        <w:rPr>
          <w:rFonts w:ascii="Calibri" w:hAnsi="Calibri" w:cs="Calibri" w:eastAsia="Calibri"/>
          <w:sz w:val="17"/>
          <w:szCs w:val="17"/>
          <w:spacing w:val="0"/>
          <w:w w:val="100"/>
        </w:rPr>
        <w:t>a</w:t>
      </w:r>
      <w:r>
        <w:rPr>
          <w:rFonts w:ascii="Calibri" w:hAnsi="Calibri" w:cs="Calibri" w:eastAsia="Calibri"/>
          <w:sz w:val="17"/>
          <w:szCs w:val="17"/>
          <w:spacing w:val="-1"/>
          <w:w w:val="100"/>
        </w:rPr>
        <w:t>n</w:t>
      </w:r>
      <w:r>
        <w:rPr>
          <w:rFonts w:ascii="Calibri" w:hAnsi="Calibri" w:cs="Calibri" w:eastAsia="Calibri"/>
          <w:sz w:val="17"/>
          <w:szCs w:val="17"/>
          <w:spacing w:val="1"/>
          <w:w w:val="100"/>
        </w:rPr>
        <w:t>-</w:t>
      </w:r>
      <w:r>
        <w:rPr>
          <w:rFonts w:ascii="Calibri" w:hAnsi="Calibri" w:cs="Calibri" w:eastAsia="Calibri"/>
          <w:sz w:val="17"/>
          <w:szCs w:val="17"/>
          <w:spacing w:val="0"/>
          <w:w w:val="100"/>
        </w:rPr>
        <w:t>Gaus</w:t>
      </w:r>
      <w:r>
        <w:rPr>
          <w:rFonts w:ascii="Calibri" w:hAnsi="Calibri" w:cs="Calibri" w:eastAsia="Calibri"/>
          <w:sz w:val="17"/>
          <w:szCs w:val="17"/>
          <w:spacing w:val="-1"/>
          <w:w w:val="100"/>
        </w:rPr>
        <w:t>s</w:t>
      </w:r>
      <w:r>
        <w:rPr>
          <w:rFonts w:ascii="Calibri" w:hAnsi="Calibri" w:cs="Calibri" w:eastAsia="Calibri"/>
          <w:sz w:val="17"/>
          <w:szCs w:val="17"/>
          <w:spacing w:val="-1"/>
          <w:w w:val="101"/>
        </w:rPr>
        <w:t>i</w:t>
      </w:r>
      <w:r>
        <w:rPr>
          <w:rFonts w:ascii="Calibri" w:hAnsi="Calibri" w:cs="Calibri" w:eastAsia="Calibri"/>
          <w:sz w:val="17"/>
          <w:szCs w:val="17"/>
          <w:spacing w:val="0"/>
          <w:w w:val="100"/>
        </w:rPr>
        <w:t>an)</w:t>
      </w:r>
    </w:p>
    <w:p>
      <w:pPr>
        <w:spacing w:before="19" w:after="0" w:line="271" w:lineRule="exact"/>
        <w:ind w:left="1298" w:right="-20"/>
        <w:jc w:val="left"/>
        <w:tabs>
          <w:tab w:pos="1720" w:val="left"/>
        </w:tabs>
        <w:rPr>
          <w:rFonts w:ascii="Calibri" w:hAnsi="Calibri" w:cs="Calibri" w:eastAsia="Calibri"/>
          <w:sz w:val="21"/>
          <w:szCs w:val="21"/>
        </w:rPr>
      </w:pPr>
      <w:rPr/>
      <w:r>
        <w:rPr/>
        <w:br w:type="column"/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R</w:t>
        <w:tab/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2"/>
        </w:rPr>
        <w:t>r</w:t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0"/>
        </w:rPr>
      </w:r>
    </w:p>
    <w:p>
      <w:pPr>
        <w:spacing w:before="0" w:after="0" w:line="210" w:lineRule="exact"/>
        <w:ind w:left="561" w:right="-20"/>
        <w:jc w:val="left"/>
        <w:rPr>
          <w:rFonts w:ascii="Calibri" w:hAnsi="Calibri" w:cs="Calibri" w:eastAsia="Calibri"/>
          <w:sz w:val="21"/>
          <w:szCs w:val="21"/>
        </w:rPr>
      </w:pPr>
      <w:rPr/>
      <w:r>
        <w:rPr>
          <w:rFonts w:ascii="Calibri" w:hAnsi="Calibri" w:cs="Calibri" w:eastAsia="Calibri"/>
          <w:sz w:val="21"/>
          <w:szCs w:val="21"/>
          <w:spacing w:val="0"/>
          <w:w w:val="100"/>
          <w:i/>
          <w:position w:val="1"/>
        </w:rPr>
        <w:t>Dis</w:t>
      </w:r>
      <w:r>
        <w:rPr>
          <w:rFonts w:ascii="Calibri" w:hAnsi="Calibri" w:cs="Calibri" w:eastAsia="Calibri"/>
          <w:sz w:val="21"/>
          <w:szCs w:val="21"/>
          <w:spacing w:val="1"/>
          <w:w w:val="100"/>
          <w:i/>
          <w:position w:val="1"/>
        </w:rPr>
        <w:t>t</w:t>
      </w:r>
      <w:r>
        <w:rPr>
          <w:rFonts w:ascii="Calibri" w:hAnsi="Calibri" w:cs="Calibri" w:eastAsia="Calibri"/>
          <w:sz w:val="21"/>
          <w:szCs w:val="21"/>
          <w:spacing w:val="1"/>
          <w:w w:val="100"/>
          <w:i/>
          <w:position w:val="1"/>
        </w:rPr>
        <w:t>a</w:t>
      </w:r>
      <w:r>
        <w:rPr>
          <w:rFonts w:ascii="Calibri" w:hAnsi="Calibri" w:cs="Calibri" w:eastAsia="Calibri"/>
          <w:sz w:val="21"/>
          <w:szCs w:val="21"/>
          <w:spacing w:val="1"/>
          <w:w w:val="100"/>
          <w:i/>
          <w:position w:val="1"/>
        </w:rPr>
        <w:t>n</w:t>
      </w:r>
      <w:r>
        <w:rPr>
          <w:rFonts w:ascii="Calibri" w:hAnsi="Calibri" w:cs="Calibri" w:eastAsia="Calibri"/>
          <w:sz w:val="21"/>
          <w:szCs w:val="21"/>
          <w:spacing w:val="1"/>
          <w:w w:val="100"/>
          <w:i/>
          <w:position w:val="1"/>
        </w:rPr>
        <w:t>c</w:t>
      </w:r>
      <w:r>
        <w:rPr>
          <w:rFonts w:ascii="Calibri" w:hAnsi="Calibri" w:cs="Calibri" w:eastAsia="Calibri"/>
          <w:sz w:val="21"/>
          <w:szCs w:val="21"/>
          <w:spacing w:val="0"/>
          <w:w w:val="100"/>
          <w:i/>
          <w:position w:val="1"/>
        </w:rPr>
        <w:t>e</w:t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-63" w:right="4"/>
        <w:jc w:val="right"/>
        <w:tabs>
          <w:tab w:pos="2040" w:val="left"/>
        </w:tabs>
        <w:rPr>
          <w:rFonts w:ascii="Cambria Math" w:hAnsi="Cambria Math" w:cs="Cambria Math" w:eastAsia="Cambria Math"/>
          <w:sz w:val="21"/>
          <w:szCs w:val="21"/>
        </w:rPr>
      </w:pPr>
      <w:rPr/>
      <w:r>
        <w:rPr/>
        <w:pict>
          <v:group style="position:absolute;margin-left:264.814331pt;margin-top:5.539624pt;width:97.309657pt;height:79.250556pt;mso-position-horizontal-relative:page;mso-position-vertical-relative:paragraph;z-index:-5297" coordorigin="5296,111" coordsize="1946,1585">
            <v:group style="position:absolute;left:5308;top:1684;width:1923;height:2" coordorigin="5308,1684" coordsize="1923,2">
              <v:shape style="position:absolute;left:5308;top:1684;width:1923;height:2" coordorigin="5308,1684" coordsize="1923,0" path="m5308,1684l7231,1684e" filled="f" stroked="t" strokeweight="1.162424pt" strokecolor="#252525">
                <v:path arrowok="t"/>
              </v:shape>
            </v:group>
            <v:group style="position:absolute;left:5308;top:122;width:2;height:1562" coordorigin="5308,122" coordsize="2,1562">
              <v:shape style="position:absolute;left:5308;top:122;width:2;height:1562" coordorigin="5308,122" coordsize="0,1562" path="m5308,122l5308,1684e" filled="f" stroked="t" strokeweight="1.162400pt" strokecolor="#252525">
                <v:path arrowok="t"/>
              </v:shape>
            </v:group>
            <v:group style="position:absolute;left:5327;top:444;width:937;height:1179" coordorigin="5327,444" coordsize="937,1179">
              <v:shape style="position:absolute;left:5327;top:444;width:937;height:1179" coordorigin="5327,444" coordsize="937,1179" path="m5327,444l5404,468,5461,517,5518,589,5557,648,5595,713,5633,783,5671,857,5709,932,5729,969,5767,1044,5805,1116,5843,1185,5882,1251,5920,1311,5958,1366,5996,1416,6054,1480,6111,1532,6168,1574,6226,1606,6245,1615,6264,1622e" filled="f" stroked="t" strokeweight="1.359884pt" strokecolor="#000000">
                <v:path arrowok="t"/>
              </v:shape>
            </v:group>
            <v:group style="position:absolute;left:6264;top:1622;width:210;height:48" coordorigin="6264,1622" coordsize="210,48">
              <v:shape style="position:absolute;left:6264;top:1622;width:210;height:48" coordorigin="6264,1622" coordsize="210,48" path="m6264,1622l6321,1642,6398,1660,6455,1668,6474,1670e" filled="f" stroked="t" strokeweight="1.359901pt" strokecolor="#000000">
                <v:path arrowok="t"/>
              </v:shape>
            </v:group>
            <w10:wrap type="none"/>
          </v:group>
        </w:pict>
      </w:r>
      <w:r>
        <w:rPr>
          <w:rFonts w:ascii="Cambria Math" w:hAnsi="Cambria Math" w:cs="Cambria Math" w:eastAsia="Cambria Math"/>
          <w:sz w:val="21"/>
          <w:szCs w:val="21"/>
          <w:spacing w:val="0"/>
          <w:w w:val="100"/>
        </w:rPr>
        <w:t>𝑝</w:t>
        <w:tab/>
      </w:r>
      <w:r>
        <w:rPr>
          <w:rFonts w:ascii="Cambria Math" w:hAnsi="Cambria Math" w:cs="Cambria Math" w:eastAsia="Cambria Math"/>
          <w:sz w:val="21"/>
          <w:szCs w:val="21"/>
          <w:spacing w:val="0"/>
          <w:w w:val="100"/>
        </w:rPr>
        <w:t>𝑤</w:t>
      </w:r>
    </w:p>
    <w:p>
      <w:pPr>
        <w:spacing w:before="59" w:after="0" w:line="287" w:lineRule="exact"/>
        <w:ind w:right="-20"/>
        <w:jc w:val="right"/>
        <w:rPr>
          <w:rFonts w:ascii="Calibri" w:hAnsi="Calibri" w:cs="Calibri" w:eastAsia="Calibri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7.004059pt;margin-top:9.103988pt;width:12.581506pt;height:48.476366pt;mso-position-horizontal-relative:page;mso-position-vertical-relative:paragraph;z-index:-5292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35" w:lineRule="exact"/>
                    <w:ind w:left="20" w:right="-52"/>
                    <w:jc w:val="left"/>
                    <w:rPr>
                      <w:rFonts w:ascii="Calibri" w:hAnsi="Calibri" w:cs="Calibri" w:eastAsia="Calibri"/>
                      <w:sz w:val="21"/>
                      <w:szCs w:val="21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0"/>
                      <w:w w:val="100"/>
                      <w:i/>
                      <w:position w:val="1"/>
                    </w:rPr>
                    <w:t>P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-1"/>
                      <w:w w:val="100"/>
                      <w:i/>
                      <w:position w:val="1"/>
                    </w:rPr>
                    <w:t>r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1"/>
                      <w:w w:val="100"/>
                      <w:i/>
                      <w:position w:val="1"/>
                    </w:rPr>
                    <w:t>o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1"/>
                      <w:w w:val="100"/>
                      <w:i/>
                      <w:position w:val="1"/>
                    </w:rPr>
                    <w:t>b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1"/>
                      <w:w w:val="100"/>
                      <w:i/>
                      <w:position w:val="1"/>
                    </w:rPr>
                    <w:t>a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1"/>
                      <w:w w:val="100"/>
                      <w:i/>
                      <w:position w:val="1"/>
                    </w:rPr>
                    <w:t>b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0"/>
                      <w:w w:val="100"/>
                      <w:i/>
                      <w:position w:val="1"/>
                    </w:rPr>
                    <w:t>ility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9.121948pt;margin-top:13.366597pt;width:13.218946pt;height:40.920316pt;mso-position-horizontal-relative:page;mso-position-vertical-relative:paragraph;z-index:-5288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47" w:lineRule="exact"/>
                    <w:ind w:left="20" w:right="-54"/>
                    <w:jc w:val="left"/>
                    <w:rPr>
                      <w:rFonts w:ascii="Calibri" w:hAnsi="Calibri" w:cs="Calibri" w:eastAsia="Calibri"/>
                      <w:sz w:val="22"/>
                      <w:szCs w:val="22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22"/>
                      <w:szCs w:val="22"/>
                      <w:w w:val="102"/>
                      <w:i/>
                      <w:position w:val="1"/>
                    </w:rPr>
                    <w:t>St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-1"/>
                      <w:w w:val="102"/>
                      <w:i/>
                      <w:position w:val="1"/>
                    </w:rPr>
                    <w:t>r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0"/>
                      <w:w w:val="102"/>
                      <w:i/>
                      <w:position w:val="1"/>
                    </w:rPr>
                    <w:t>e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-1"/>
                      <w:w w:val="102"/>
                      <w:i/>
                      <w:position w:val="1"/>
                    </w:rPr>
                    <w:t>n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0"/>
                      <w:w w:val="102"/>
                      <w:i/>
                      <w:position w:val="1"/>
                    </w:rPr>
                    <w:t>g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-2"/>
                      <w:w w:val="102"/>
                      <w:i/>
                      <w:position w:val="1"/>
                    </w:rPr>
                    <w:t>t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0"/>
                      <w:w w:val="102"/>
                      <w:i/>
                      <w:position w:val="1"/>
                    </w:rPr>
                    <w:t>h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Calibri" w:hAnsi="Calibri" w:cs="Calibri" w:eastAsia="Calibri"/>
          <w:sz w:val="21"/>
          <w:szCs w:val="21"/>
          <w:spacing w:val="-1"/>
          <w:w w:val="101"/>
          <w:position w:val="3"/>
        </w:rPr>
        <w:t>C</w:t>
      </w:r>
      <w:r>
        <w:rPr>
          <w:rFonts w:ascii="Calibri" w:hAnsi="Calibri" w:cs="Calibri" w:eastAsia="Calibri"/>
          <w:sz w:val="14"/>
          <w:szCs w:val="14"/>
          <w:spacing w:val="0"/>
          <w:w w:val="102"/>
          <w:position w:val="-2"/>
        </w:rPr>
        <w:t>w</w:t>
      </w:r>
      <w:r>
        <w:rPr>
          <w:rFonts w:ascii="Calibri" w:hAnsi="Calibri" w:cs="Calibri" w:eastAsia="Calibri"/>
          <w:sz w:val="14"/>
          <w:szCs w:val="14"/>
          <w:spacing w:val="0"/>
          <w:w w:val="100"/>
          <w:position w:val="0"/>
        </w:rPr>
      </w:r>
    </w:p>
    <w:p>
      <w:pPr>
        <w:spacing w:before="31" w:after="0" w:line="278" w:lineRule="exact"/>
        <w:ind w:right="-20"/>
        <w:jc w:val="left"/>
        <w:tabs>
          <w:tab w:pos="1240" w:val="left"/>
        </w:tabs>
        <w:rPr>
          <w:rFonts w:ascii="Cambria Math" w:hAnsi="Cambria Math" w:cs="Cambria Math" w:eastAsia="Cambria Math"/>
          <w:sz w:val="21"/>
          <w:szCs w:val="21"/>
        </w:rPr>
      </w:pPr>
      <w:rPr/>
      <w:r>
        <w:rPr/>
        <w:br w:type="column"/>
      </w:r>
      <w:r>
        <w:rPr>
          <w:rFonts w:ascii="Calibri" w:hAnsi="Calibri" w:cs="Calibri" w:eastAsia="Calibri"/>
          <w:sz w:val="21"/>
          <w:szCs w:val="21"/>
          <w:spacing w:val="-1"/>
          <w:w w:val="100"/>
          <w:position w:val="3"/>
        </w:rPr>
        <w:t>C</w:t>
      </w:r>
      <w:r>
        <w:rPr>
          <w:rFonts w:ascii="Calibri" w:hAnsi="Calibri" w:cs="Calibri" w:eastAsia="Calibri"/>
          <w:sz w:val="14"/>
          <w:szCs w:val="14"/>
          <w:spacing w:val="0"/>
          <w:w w:val="100"/>
          <w:position w:val="-2"/>
        </w:rPr>
        <w:t>w</w:t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3"/>
        </w:rPr>
        <w:t>’</w:t>
      </w:r>
      <w:r>
        <w:rPr>
          <w:rFonts w:ascii="Calibri" w:hAnsi="Calibri" w:cs="Calibri" w:eastAsia="Calibri"/>
          <w:sz w:val="21"/>
          <w:szCs w:val="21"/>
          <w:spacing w:val="-45"/>
          <w:w w:val="100"/>
          <w:position w:val="3"/>
        </w:rPr>
        <w:t> </w:t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3"/>
        </w:rPr>
        <w:tab/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3"/>
        </w:rPr>
      </w:r>
      <w:r>
        <w:rPr>
          <w:rFonts w:ascii="Cambria Math" w:hAnsi="Cambria Math" w:cs="Cambria Math" w:eastAsia="Cambria Math"/>
          <w:sz w:val="21"/>
          <w:szCs w:val="21"/>
          <w:spacing w:val="0"/>
          <w:w w:val="100"/>
          <w:position w:val="2"/>
        </w:rPr>
        <w:t>𝑤</w:t>
      </w:r>
      <w:r>
        <w:rPr>
          <w:rFonts w:ascii="Cambria Math" w:hAnsi="Cambria Math" w:cs="Cambria Math" w:eastAsia="Cambria Math"/>
          <w:sz w:val="21"/>
          <w:szCs w:val="21"/>
          <w:spacing w:val="0"/>
          <w:w w:val="100"/>
          <w:position w:val="0"/>
        </w:rPr>
      </w:r>
    </w:p>
    <w:p>
      <w:pPr>
        <w:spacing w:before="0" w:after="0" w:line="206" w:lineRule="exact"/>
        <w:ind w:left="84" w:right="-20"/>
        <w:jc w:val="left"/>
        <w:rPr>
          <w:rFonts w:ascii="Calibri" w:hAnsi="Calibri" w:cs="Calibri" w:eastAsia="Calibri"/>
          <w:sz w:val="21"/>
          <w:szCs w:val="21"/>
        </w:rPr>
      </w:pPr>
      <w:rPr/>
      <w:r>
        <w:rPr>
          <w:rFonts w:ascii="Calibri" w:hAnsi="Calibri" w:cs="Calibri" w:eastAsia="Calibri"/>
          <w:sz w:val="21"/>
          <w:szCs w:val="21"/>
          <w:spacing w:val="1"/>
          <w:w w:val="101"/>
          <w:i/>
          <w:position w:val="2"/>
        </w:rPr>
        <w:t>S</w:t>
      </w:r>
      <w:r>
        <w:rPr>
          <w:rFonts w:ascii="Calibri" w:hAnsi="Calibri" w:cs="Calibri" w:eastAsia="Calibri"/>
          <w:sz w:val="21"/>
          <w:szCs w:val="21"/>
          <w:spacing w:val="0"/>
          <w:w w:val="101"/>
          <w:i/>
          <w:position w:val="2"/>
        </w:rPr>
        <w:t>t</w:t>
      </w:r>
      <w:r>
        <w:rPr>
          <w:rFonts w:ascii="Calibri" w:hAnsi="Calibri" w:cs="Calibri" w:eastAsia="Calibri"/>
          <w:sz w:val="21"/>
          <w:szCs w:val="21"/>
          <w:spacing w:val="-1"/>
          <w:w w:val="101"/>
          <w:i/>
          <w:position w:val="2"/>
        </w:rPr>
        <w:t>r</w:t>
      </w:r>
      <w:r>
        <w:rPr>
          <w:rFonts w:ascii="Calibri" w:hAnsi="Calibri" w:cs="Calibri" w:eastAsia="Calibri"/>
          <w:sz w:val="21"/>
          <w:szCs w:val="21"/>
          <w:spacing w:val="0"/>
          <w:w w:val="101"/>
          <w:i/>
          <w:position w:val="2"/>
        </w:rPr>
        <w:t>e</w:t>
      </w:r>
      <w:r>
        <w:rPr>
          <w:rFonts w:ascii="Calibri" w:hAnsi="Calibri" w:cs="Calibri" w:eastAsia="Calibri"/>
          <w:sz w:val="21"/>
          <w:szCs w:val="21"/>
          <w:spacing w:val="1"/>
          <w:w w:val="101"/>
          <w:i/>
          <w:position w:val="2"/>
        </w:rPr>
        <w:t>n</w:t>
      </w:r>
      <w:r>
        <w:rPr>
          <w:rFonts w:ascii="Calibri" w:hAnsi="Calibri" w:cs="Calibri" w:eastAsia="Calibri"/>
          <w:sz w:val="21"/>
          <w:szCs w:val="21"/>
          <w:spacing w:val="0"/>
          <w:w w:val="101"/>
          <w:i/>
          <w:position w:val="2"/>
        </w:rPr>
        <w:t>g</w:t>
      </w:r>
      <w:r>
        <w:rPr>
          <w:rFonts w:ascii="Calibri" w:hAnsi="Calibri" w:cs="Calibri" w:eastAsia="Calibri"/>
          <w:sz w:val="21"/>
          <w:szCs w:val="21"/>
          <w:spacing w:val="1"/>
          <w:w w:val="101"/>
          <w:i/>
          <w:position w:val="2"/>
        </w:rPr>
        <w:t>t</w:t>
      </w:r>
      <w:r>
        <w:rPr>
          <w:rFonts w:ascii="Calibri" w:hAnsi="Calibri" w:cs="Calibri" w:eastAsia="Calibri"/>
          <w:sz w:val="21"/>
          <w:szCs w:val="21"/>
          <w:spacing w:val="0"/>
          <w:w w:val="101"/>
          <w:i/>
          <w:position w:val="2"/>
        </w:rPr>
        <w:t>h</w:t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20"/>
          <w:cols w:num="3" w:equalWidth="0">
            <w:col w:w="3029" w:space="745"/>
            <w:col w:w="2300" w:space="453"/>
            <w:col w:w="2733"/>
          </w:cols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20"/>
        </w:sectPr>
      </w:pPr>
      <w:rPr/>
    </w:p>
    <w:p>
      <w:pPr>
        <w:spacing w:before="36" w:after="0" w:line="240" w:lineRule="auto"/>
        <w:ind w:right="93"/>
        <w:jc w:val="right"/>
        <w:rPr>
          <w:rFonts w:ascii="Cambria Math" w:hAnsi="Cambria Math" w:cs="Cambria Math" w:eastAsia="Cambria Math"/>
          <w:sz w:val="17"/>
          <w:szCs w:val="17"/>
        </w:rPr>
      </w:pPr>
      <w:rPr/>
      <w:r>
        <w:rPr>
          <w:rFonts w:ascii="Calibri" w:hAnsi="Calibri" w:cs="Calibri" w:eastAsia="Calibri"/>
          <w:sz w:val="17"/>
          <w:szCs w:val="17"/>
          <w:spacing w:val="0"/>
          <w:w w:val="100"/>
        </w:rPr>
        <w:t>R</w:t>
      </w:r>
      <w:r>
        <w:rPr>
          <w:rFonts w:ascii="Calibri" w:hAnsi="Calibri" w:cs="Calibri" w:eastAsia="Calibri"/>
          <w:sz w:val="17"/>
          <w:szCs w:val="17"/>
          <w:spacing w:val="-1"/>
          <w:w w:val="100"/>
        </w:rPr>
        <w:t> </w:t>
      </w:r>
      <w:r>
        <w:rPr>
          <w:rFonts w:ascii="Calibri" w:hAnsi="Calibri" w:cs="Calibri" w:eastAsia="Calibri"/>
          <w:sz w:val="17"/>
          <w:szCs w:val="17"/>
          <w:spacing w:val="0"/>
          <w:w w:val="100"/>
        </w:rPr>
        <w:t>=</w:t>
      </w:r>
      <w:r>
        <w:rPr>
          <w:rFonts w:ascii="Calibri" w:hAnsi="Calibri" w:cs="Calibri" w:eastAsia="Calibri"/>
          <w:sz w:val="17"/>
          <w:szCs w:val="17"/>
          <w:spacing w:val="-1"/>
          <w:w w:val="100"/>
        </w:rPr>
        <w:t> </w:t>
      </w:r>
      <w:r>
        <w:rPr>
          <w:rFonts w:ascii="Calibri" w:hAnsi="Calibri" w:cs="Calibri" w:eastAsia="Calibri"/>
          <w:sz w:val="17"/>
          <w:szCs w:val="17"/>
          <w:spacing w:val="0"/>
          <w:w w:val="100"/>
        </w:rPr>
        <w:t>3</w:t>
      </w:r>
      <w:r>
        <w:rPr>
          <w:rFonts w:ascii="Cambria Math" w:hAnsi="Cambria Math" w:cs="Cambria Math" w:eastAsia="Cambria Math"/>
          <w:sz w:val="17"/>
          <w:szCs w:val="17"/>
          <w:spacing w:val="0"/>
          <w:w w:val="100"/>
        </w:rPr>
        <w:t>𝜎</w:t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56" w:right="-78"/>
        <w:jc w:val="left"/>
        <w:rPr>
          <w:rFonts w:ascii="Calibri" w:hAnsi="Calibri" w:cs="Calibri" w:eastAsia="Calibri"/>
          <w:sz w:val="17"/>
          <w:szCs w:val="17"/>
        </w:rPr>
      </w:pPr>
      <w:rPr/>
      <w:r>
        <w:rPr>
          <w:rFonts w:ascii="Calibri" w:hAnsi="Calibri" w:cs="Calibri" w:eastAsia="Calibri"/>
          <w:sz w:val="25"/>
          <w:szCs w:val="25"/>
          <w:spacing w:val="-1"/>
          <w:w w:val="100"/>
        </w:rPr>
        <w:t>U</w:t>
      </w:r>
      <w:r>
        <w:rPr>
          <w:rFonts w:ascii="Calibri" w:hAnsi="Calibri" w:cs="Calibri" w:eastAsia="Calibri"/>
          <w:sz w:val="25"/>
          <w:szCs w:val="25"/>
          <w:spacing w:val="0"/>
          <w:w w:val="100"/>
        </w:rPr>
        <w:t>E</w:t>
      </w:r>
      <w:r>
        <w:rPr>
          <w:rFonts w:ascii="Calibri" w:hAnsi="Calibri" w:cs="Calibri" w:eastAsia="Calibri"/>
          <w:sz w:val="25"/>
          <w:szCs w:val="25"/>
          <w:spacing w:val="-11"/>
          <w:w w:val="100"/>
        </w:rPr>
        <w:t> </w:t>
      </w:r>
      <w:r>
        <w:rPr>
          <w:rFonts w:ascii="Calibri" w:hAnsi="Calibri" w:cs="Calibri" w:eastAsia="Calibri"/>
          <w:sz w:val="17"/>
          <w:szCs w:val="17"/>
          <w:spacing w:val="-1"/>
          <w:w w:val="100"/>
        </w:rPr>
        <w:t>(</w:t>
      </w:r>
      <w:r>
        <w:rPr>
          <w:rFonts w:ascii="Calibri" w:hAnsi="Calibri" w:cs="Calibri" w:eastAsia="Calibri"/>
          <w:sz w:val="17"/>
          <w:szCs w:val="17"/>
          <w:spacing w:val="0"/>
          <w:w w:val="100"/>
        </w:rPr>
        <w:t>Un</w:t>
      </w:r>
      <w:r>
        <w:rPr>
          <w:rFonts w:ascii="Calibri" w:hAnsi="Calibri" w:cs="Calibri" w:eastAsia="Calibri"/>
          <w:sz w:val="17"/>
          <w:szCs w:val="17"/>
          <w:spacing w:val="-1"/>
          <w:w w:val="100"/>
        </w:rPr>
        <w:t>i</w:t>
      </w:r>
      <w:r>
        <w:rPr>
          <w:rFonts w:ascii="Calibri" w:hAnsi="Calibri" w:cs="Calibri" w:eastAsia="Calibri"/>
          <w:sz w:val="17"/>
          <w:szCs w:val="17"/>
          <w:spacing w:val="-1"/>
          <w:w w:val="100"/>
        </w:rPr>
        <w:t>f</w:t>
      </w:r>
      <w:r>
        <w:rPr>
          <w:rFonts w:ascii="Calibri" w:hAnsi="Calibri" w:cs="Calibri" w:eastAsia="Calibri"/>
          <w:sz w:val="17"/>
          <w:szCs w:val="17"/>
          <w:spacing w:val="-1"/>
          <w:w w:val="100"/>
        </w:rPr>
        <w:t>o</w:t>
      </w:r>
      <w:r>
        <w:rPr>
          <w:rFonts w:ascii="Calibri" w:hAnsi="Calibri" w:cs="Calibri" w:eastAsia="Calibri"/>
          <w:sz w:val="17"/>
          <w:szCs w:val="17"/>
          <w:spacing w:val="-1"/>
          <w:w w:val="100"/>
        </w:rPr>
        <w:t>r</w:t>
      </w:r>
      <w:r>
        <w:rPr>
          <w:rFonts w:ascii="Calibri" w:hAnsi="Calibri" w:cs="Calibri" w:eastAsia="Calibri"/>
          <w:sz w:val="17"/>
          <w:szCs w:val="17"/>
          <w:spacing w:val="1"/>
          <w:w w:val="100"/>
        </w:rPr>
        <w:t>m</w:t>
      </w:r>
      <w:r>
        <w:rPr>
          <w:rFonts w:ascii="Calibri" w:hAnsi="Calibri" w:cs="Calibri" w:eastAsia="Calibri"/>
          <w:sz w:val="17"/>
          <w:szCs w:val="17"/>
          <w:spacing w:val="1"/>
          <w:w w:val="100"/>
        </w:rPr>
        <w:t>-</w:t>
      </w:r>
      <w:r>
        <w:rPr>
          <w:rFonts w:ascii="Calibri" w:hAnsi="Calibri" w:cs="Calibri" w:eastAsia="Calibri"/>
          <w:sz w:val="17"/>
          <w:szCs w:val="17"/>
          <w:spacing w:val="1"/>
          <w:w w:val="100"/>
        </w:rPr>
        <w:t>E</w:t>
      </w:r>
      <w:r>
        <w:rPr>
          <w:rFonts w:ascii="Calibri" w:hAnsi="Calibri" w:cs="Calibri" w:eastAsia="Calibri"/>
          <w:sz w:val="17"/>
          <w:szCs w:val="17"/>
          <w:spacing w:val="0"/>
          <w:w w:val="100"/>
        </w:rPr>
        <w:t>xp</w:t>
      </w:r>
      <w:r>
        <w:rPr>
          <w:rFonts w:ascii="Calibri" w:hAnsi="Calibri" w:cs="Calibri" w:eastAsia="Calibri"/>
          <w:sz w:val="17"/>
          <w:szCs w:val="17"/>
          <w:spacing w:val="-1"/>
          <w:w w:val="100"/>
        </w:rPr>
        <w:t>o</w:t>
      </w:r>
      <w:r>
        <w:rPr>
          <w:rFonts w:ascii="Calibri" w:hAnsi="Calibri" w:cs="Calibri" w:eastAsia="Calibri"/>
          <w:sz w:val="17"/>
          <w:szCs w:val="17"/>
          <w:spacing w:val="0"/>
          <w:w w:val="100"/>
        </w:rPr>
        <w:t>n</w:t>
      </w:r>
      <w:r>
        <w:rPr>
          <w:rFonts w:ascii="Calibri" w:hAnsi="Calibri" w:cs="Calibri" w:eastAsia="Calibri"/>
          <w:sz w:val="17"/>
          <w:szCs w:val="17"/>
          <w:spacing w:val="-1"/>
          <w:w w:val="100"/>
        </w:rPr>
        <w:t>e</w:t>
      </w:r>
      <w:r>
        <w:rPr>
          <w:rFonts w:ascii="Calibri" w:hAnsi="Calibri" w:cs="Calibri" w:eastAsia="Calibri"/>
          <w:sz w:val="17"/>
          <w:szCs w:val="17"/>
          <w:spacing w:val="0"/>
          <w:w w:val="100"/>
        </w:rPr>
        <w:t>n</w:t>
      </w:r>
      <w:r>
        <w:rPr>
          <w:rFonts w:ascii="Calibri" w:hAnsi="Calibri" w:cs="Calibri" w:eastAsia="Calibri"/>
          <w:sz w:val="17"/>
          <w:szCs w:val="17"/>
          <w:spacing w:val="-2"/>
          <w:w w:val="100"/>
        </w:rPr>
        <w:t>t</w:t>
      </w:r>
      <w:r>
        <w:rPr>
          <w:rFonts w:ascii="Calibri" w:hAnsi="Calibri" w:cs="Calibri" w:eastAsia="Calibri"/>
          <w:sz w:val="17"/>
          <w:szCs w:val="17"/>
          <w:spacing w:val="-1"/>
          <w:w w:val="100"/>
        </w:rPr>
        <w:t>i</w:t>
      </w:r>
      <w:r>
        <w:rPr>
          <w:rFonts w:ascii="Calibri" w:hAnsi="Calibri" w:cs="Calibri" w:eastAsia="Calibri"/>
          <w:sz w:val="17"/>
          <w:szCs w:val="17"/>
          <w:spacing w:val="0"/>
          <w:w w:val="100"/>
        </w:rPr>
        <w:t>a</w:t>
      </w:r>
      <w:r>
        <w:rPr>
          <w:rFonts w:ascii="Calibri" w:hAnsi="Calibri" w:cs="Calibri" w:eastAsia="Calibri"/>
          <w:sz w:val="17"/>
          <w:szCs w:val="17"/>
          <w:spacing w:val="-1"/>
          <w:w w:val="100"/>
        </w:rPr>
        <w:t>l</w:t>
      </w:r>
      <w:r>
        <w:rPr>
          <w:rFonts w:ascii="Calibri" w:hAnsi="Calibri" w:cs="Calibri" w:eastAsia="Calibri"/>
          <w:sz w:val="17"/>
          <w:szCs w:val="17"/>
          <w:spacing w:val="0"/>
          <w:w w:val="100"/>
        </w:rPr>
        <w:t>)</w:t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6" w:lineRule="exact"/>
        <w:ind w:left="1338" w:right="-20"/>
        <w:jc w:val="left"/>
        <w:tabs>
          <w:tab w:pos="1760" w:val="left"/>
        </w:tabs>
        <w:rPr>
          <w:rFonts w:ascii="Calibri" w:hAnsi="Calibri" w:cs="Calibri" w:eastAsia="Calibri"/>
          <w:sz w:val="21"/>
          <w:szCs w:val="21"/>
        </w:rPr>
      </w:pPr>
      <w:rPr/>
      <w:r>
        <w:rPr>
          <w:rFonts w:ascii="Calibri" w:hAnsi="Calibri" w:cs="Calibri" w:eastAsia="Calibri"/>
          <w:sz w:val="21"/>
          <w:szCs w:val="21"/>
          <w:spacing w:val="0"/>
          <w:w w:val="100"/>
          <w:position w:val="-1"/>
        </w:rPr>
        <w:t>R</w:t>
        <w:tab/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0"/>
        </w:rPr>
        <w:t>r</w:t>
      </w:r>
    </w:p>
    <w:p>
      <w:pPr>
        <w:spacing w:before="0" w:after="0" w:line="205" w:lineRule="exact"/>
        <w:ind w:left="623" w:right="-20"/>
        <w:jc w:val="left"/>
        <w:rPr>
          <w:rFonts w:ascii="Calibri" w:hAnsi="Calibri" w:cs="Calibri" w:eastAsia="Calibri"/>
          <w:sz w:val="21"/>
          <w:szCs w:val="21"/>
        </w:rPr>
      </w:pPr>
      <w:rPr/>
      <w:r>
        <w:rPr>
          <w:rFonts w:ascii="Calibri" w:hAnsi="Calibri" w:cs="Calibri" w:eastAsia="Calibri"/>
          <w:sz w:val="21"/>
          <w:szCs w:val="21"/>
          <w:spacing w:val="0"/>
          <w:w w:val="100"/>
          <w:i/>
          <w:position w:val="2"/>
        </w:rPr>
        <w:t>Di</w:t>
      </w:r>
      <w:r>
        <w:rPr>
          <w:rFonts w:ascii="Calibri" w:hAnsi="Calibri" w:cs="Calibri" w:eastAsia="Calibri"/>
          <w:sz w:val="21"/>
          <w:szCs w:val="21"/>
          <w:spacing w:val="-1"/>
          <w:w w:val="100"/>
          <w:i/>
          <w:position w:val="2"/>
        </w:rPr>
        <w:t>s</w:t>
      </w:r>
      <w:r>
        <w:rPr>
          <w:rFonts w:ascii="Calibri" w:hAnsi="Calibri" w:cs="Calibri" w:eastAsia="Calibri"/>
          <w:sz w:val="21"/>
          <w:szCs w:val="21"/>
          <w:spacing w:val="0"/>
          <w:w w:val="100"/>
          <w:i/>
          <w:position w:val="2"/>
        </w:rPr>
        <w:t>t</w:t>
      </w:r>
      <w:r>
        <w:rPr>
          <w:rFonts w:ascii="Calibri" w:hAnsi="Calibri" w:cs="Calibri" w:eastAsia="Calibri"/>
          <w:sz w:val="21"/>
          <w:szCs w:val="21"/>
          <w:spacing w:val="1"/>
          <w:w w:val="100"/>
          <w:i/>
          <w:position w:val="2"/>
        </w:rPr>
        <w:t>a</w:t>
      </w:r>
      <w:r>
        <w:rPr>
          <w:rFonts w:ascii="Calibri" w:hAnsi="Calibri" w:cs="Calibri" w:eastAsia="Calibri"/>
          <w:sz w:val="21"/>
          <w:szCs w:val="21"/>
          <w:spacing w:val="1"/>
          <w:w w:val="100"/>
          <w:i/>
          <w:position w:val="2"/>
        </w:rPr>
        <w:t>n</w:t>
      </w:r>
      <w:r>
        <w:rPr>
          <w:rFonts w:ascii="Calibri" w:hAnsi="Calibri" w:cs="Calibri" w:eastAsia="Calibri"/>
          <w:sz w:val="21"/>
          <w:szCs w:val="21"/>
          <w:spacing w:val="1"/>
          <w:w w:val="100"/>
          <w:i/>
          <w:position w:val="2"/>
        </w:rPr>
        <w:t>c</w:t>
      </w:r>
      <w:r>
        <w:rPr>
          <w:rFonts w:ascii="Calibri" w:hAnsi="Calibri" w:cs="Calibri" w:eastAsia="Calibri"/>
          <w:sz w:val="21"/>
          <w:szCs w:val="21"/>
          <w:spacing w:val="0"/>
          <w:w w:val="100"/>
          <w:i/>
          <w:position w:val="2"/>
        </w:rPr>
        <w:t>e</w:t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0" w:lineRule="exact"/>
        <w:ind w:right="-73"/>
        <w:jc w:val="left"/>
        <w:tabs>
          <w:tab w:pos="2080" w:val="left"/>
        </w:tabs>
        <w:rPr>
          <w:rFonts w:ascii="Cambria Math" w:hAnsi="Cambria Math" w:cs="Cambria Math" w:eastAsia="Cambria Math"/>
          <w:sz w:val="21"/>
          <w:szCs w:val="21"/>
        </w:rPr>
      </w:pPr>
      <w:rPr/>
      <w:r>
        <w:rPr/>
        <w:pict>
          <v:shape style="position:absolute;margin-left:247.8022pt;margin-top:-.688763pt;width:94.34112pt;height:95.616pt;mso-position-horizontal-relative:page;mso-position-vertical-relative:paragraph;z-index:-5296" type="#_x0000_t75">
            <v:imagedata r:id="rId20" o:title=""/>
          </v:shape>
        </w:pict>
      </w:r>
      <w:r>
        <w:rPr>
          <w:rFonts w:ascii="Cambria Math" w:hAnsi="Cambria Math" w:cs="Cambria Math" w:eastAsia="Cambria Math"/>
          <w:sz w:val="21"/>
          <w:szCs w:val="21"/>
          <w:w w:val="101"/>
        </w:rPr>
        <w:t>𝑝</w:t>
      </w:r>
      <w:r>
        <w:rPr>
          <w:rFonts w:ascii="Cambria Math" w:hAnsi="Cambria Math" w:cs="Cambria Math" w:eastAsia="Cambria Math"/>
          <w:sz w:val="21"/>
          <w:szCs w:val="21"/>
          <w:w w:val="100"/>
        </w:rPr>
        <w:tab/>
      </w:r>
      <w:r>
        <w:rPr>
          <w:rFonts w:ascii="Cambria Math" w:hAnsi="Cambria Math" w:cs="Cambria Math" w:eastAsia="Cambria Math"/>
          <w:sz w:val="21"/>
          <w:szCs w:val="21"/>
          <w:w w:val="100"/>
          <w:position w:val="-1"/>
        </w:rPr>
        <w:t>𝑝</w:t>
      </w:r>
      <w:r>
        <w:rPr>
          <w:rFonts w:ascii="Cambria Math" w:hAnsi="Cambria Math" w:cs="Cambria Math" w:eastAsia="Cambria Math"/>
          <w:sz w:val="21"/>
          <w:szCs w:val="21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6" w:lineRule="exact"/>
        <w:ind w:left="636" w:right="-20"/>
        <w:jc w:val="left"/>
        <w:tabs>
          <w:tab w:pos="1060" w:val="left"/>
        </w:tabs>
        <w:rPr>
          <w:rFonts w:ascii="Calibri" w:hAnsi="Calibri" w:cs="Calibri" w:eastAsia="Calibri"/>
          <w:sz w:val="21"/>
          <w:szCs w:val="21"/>
        </w:rPr>
      </w:pPr>
      <w:rPr/>
      <w:r>
        <w:rPr/>
        <w:pict>
          <v:group style="position:absolute;margin-left:371.743744pt;margin-top:-78.464371pt;width:97.303184pt;height:79.250522pt;mso-position-horizontal-relative:page;mso-position-vertical-relative:paragraph;z-index:-5295" coordorigin="7435,-1569" coordsize="1946,1585">
            <v:group style="position:absolute;left:7446;top:4;width:1923;height:2" coordorigin="7446,4" coordsize="1923,2">
              <v:shape style="position:absolute;left:7446;top:4;width:1923;height:2" coordorigin="7446,4" coordsize="1923,0" path="m7446,4l9369,4e" filled="f" stroked="t" strokeweight="1.162424pt" strokecolor="#252525">
                <v:path arrowok="t"/>
              </v:shape>
            </v:group>
            <v:group style="position:absolute;left:7446;top:-1558;width:2;height:1562" coordorigin="7446,-1558" coordsize="2,1562">
              <v:shape style="position:absolute;left:7446;top:-1558;width:2;height:1562" coordorigin="7446,-1558" coordsize="0,1562" path="m7446,-1558l7446,4e" filled="f" stroked="t" strokeweight="1.162329pt" strokecolor="#252525">
                <v:path arrowok="t"/>
              </v:shape>
            </v:group>
            <v:group style="position:absolute;left:7466;top:-1236;width:937;height:1179" coordorigin="7466,-1236" coordsize="937,1179">
              <v:shape style="position:absolute;left:7466;top:-1236;width:937;height:1179" coordorigin="7466,-1236" coordsize="937,1179" path="m7466,-1236l7542,-1212,7599,-1163,7657,-1091,7695,-1032,7733,-967,7772,-897,7810,-823,7848,-748,7867,-711,7905,-636,7944,-564,7982,-495,8020,-429,8058,-369,8097,-314,8135,-264,8192,-200,8250,-148,8307,-106,8364,-74,8383,-66,8403,-58e" filled="f" stroked="t" strokeweight="1.359828pt" strokecolor="#000000">
                <v:path arrowok="t"/>
              </v:shape>
            </v:group>
            <v:group style="position:absolute;left:8403;top:-58;width:210;height:48" coordorigin="8403,-58" coordsize="210,48">
              <v:shape style="position:absolute;left:8403;top:-58;width:210;height:48" coordorigin="8403,-58" coordsize="210,48" path="m8403,-58l8460,-38,8536,-21,8594,-12,8613,-10e" filled="f" stroked="t" strokeweight="1.359896pt" strokecolor="#000000">
                <v:path arrowok="t"/>
              </v:shape>
            </v:group>
            <w10:wrap type="none"/>
          </v:group>
        </w:pict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-1"/>
        </w:rPr>
        <w:t>R</w:t>
        <w:tab/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0"/>
        </w:rPr>
        <w:t>r</w:t>
      </w:r>
    </w:p>
    <w:p>
      <w:pPr>
        <w:spacing w:before="0" w:after="0" w:line="205" w:lineRule="exact"/>
        <w:ind w:right="-20"/>
        <w:jc w:val="left"/>
        <w:rPr>
          <w:rFonts w:ascii="Calibri" w:hAnsi="Calibri" w:cs="Calibri" w:eastAsia="Calibri"/>
          <w:sz w:val="21"/>
          <w:szCs w:val="21"/>
        </w:rPr>
      </w:pPr>
      <w:rPr/>
      <w:r>
        <w:rPr>
          <w:rFonts w:ascii="Calibri" w:hAnsi="Calibri" w:cs="Calibri" w:eastAsia="Calibri"/>
          <w:sz w:val="21"/>
          <w:szCs w:val="21"/>
          <w:spacing w:val="0"/>
          <w:w w:val="100"/>
          <w:i/>
          <w:position w:val="2"/>
        </w:rPr>
        <w:t>Di</w:t>
      </w:r>
      <w:r>
        <w:rPr>
          <w:rFonts w:ascii="Calibri" w:hAnsi="Calibri" w:cs="Calibri" w:eastAsia="Calibri"/>
          <w:sz w:val="21"/>
          <w:szCs w:val="21"/>
          <w:spacing w:val="-1"/>
          <w:w w:val="100"/>
          <w:i/>
          <w:position w:val="2"/>
        </w:rPr>
        <w:t>s</w:t>
      </w:r>
      <w:r>
        <w:rPr>
          <w:rFonts w:ascii="Calibri" w:hAnsi="Calibri" w:cs="Calibri" w:eastAsia="Calibri"/>
          <w:sz w:val="21"/>
          <w:szCs w:val="21"/>
          <w:spacing w:val="0"/>
          <w:w w:val="100"/>
          <w:i/>
          <w:position w:val="2"/>
        </w:rPr>
        <w:t>t</w:t>
      </w:r>
      <w:r>
        <w:rPr>
          <w:rFonts w:ascii="Calibri" w:hAnsi="Calibri" w:cs="Calibri" w:eastAsia="Calibri"/>
          <w:sz w:val="21"/>
          <w:szCs w:val="21"/>
          <w:spacing w:val="1"/>
          <w:w w:val="100"/>
          <w:i/>
          <w:position w:val="2"/>
        </w:rPr>
        <w:t>a</w:t>
      </w:r>
      <w:r>
        <w:rPr>
          <w:rFonts w:ascii="Calibri" w:hAnsi="Calibri" w:cs="Calibri" w:eastAsia="Calibri"/>
          <w:sz w:val="21"/>
          <w:szCs w:val="21"/>
          <w:spacing w:val="1"/>
          <w:w w:val="100"/>
          <w:i/>
          <w:position w:val="2"/>
        </w:rPr>
        <w:t>n</w:t>
      </w:r>
      <w:r>
        <w:rPr>
          <w:rFonts w:ascii="Calibri" w:hAnsi="Calibri" w:cs="Calibri" w:eastAsia="Calibri"/>
          <w:sz w:val="21"/>
          <w:szCs w:val="21"/>
          <w:spacing w:val="1"/>
          <w:w w:val="100"/>
          <w:i/>
          <w:position w:val="2"/>
        </w:rPr>
        <w:t>c</w:t>
      </w:r>
      <w:r>
        <w:rPr>
          <w:rFonts w:ascii="Calibri" w:hAnsi="Calibri" w:cs="Calibri" w:eastAsia="Calibri"/>
          <w:sz w:val="21"/>
          <w:szCs w:val="21"/>
          <w:spacing w:val="0"/>
          <w:w w:val="100"/>
          <w:i/>
          <w:position w:val="2"/>
        </w:rPr>
        <w:t>e</w:t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20"/>
          <w:cols w:num="3" w:equalWidth="0">
            <w:col w:w="3127" w:space="608"/>
            <w:col w:w="2214" w:space="627"/>
            <w:col w:w="2684"/>
          </w:cols>
        </w:sectPr>
      </w:pPr>
      <w:rPr/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205" w:lineRule="exact"/>
        <w:ind w:left="2658" w:right="-20"/>
        <w:jc w:val="left"/>
        <w:rPr>
          <w:rFonts w:ascii="Calibri" w:hAnsi="Calibri" w:cs="Calibri" w:eastAsia="Calibri"/>
          <w:sz w:val="17"/>
          <w:szCs w:val="17"/>
        </w:rPr>
      </w:pPr>
      <w:rPr/>
      <w:r>
        <w:rPr/>
        <w:pict>
          <v:group style="position:absolute;margin-left:369.874298pt;margin-top:-53.307907pt;width:97.371408pt;height:79.258903pt;mso-position-horizontal-relative:page;mso-position-vertical-relative:paragraph;z-index:-5298" coordorigin="7397,-1066" coordsize="1947,1585">
            <v:group style="position:absolute;left:7409;top:507;width:1924;height:2" coordorigin="7409,507" coordsize="1924,2">
              <v:shape style="position:absolute;left:7409;top:507;width:1924;height:2" coordorigin="7409,507" coordsize="1924,0" path="m7409,507l9333,507e" filled="f" stroked="t" strokeweight="1.162339pt" strokecolor="#252525">
                <v:path arrowok="t"/>
              </v:shape>
            </v:group>
            <v:group style="position:absolute;left:7409;top:-1055;width:2;height:1562" coordorigin="7409,-1055" coordsize="2,1562">
              <v:shape style="position:absolute;left:7409;top:-1055;width:2;height:1562" coordorigin="7409,-1055" coordsize="0,1562" path="m7409,-1055l7409,507e" filled="f" stroked="t" strokeweight="1.163079pt" strokecolor="#252525">
                <v:path arrowok="t"/>
              </v:shape>
            </v:group>
            <v:group style="position:absolute;left:7428;top:-654;width:938;height:1117" coordorigin="7428,-654" coordsize="938,1117">
              <v:shape style="position:absolute;left:7428;top:-654;width:938;height:1117" coordorigin="7428,-654" coordsize="938,1117" path="m7428,-654l7447,-579,7467,-509,7486,-443,7505,-382,7524,-325,7562,-221,7600,-130,7639,-50,7677,19,7715,80,7754,133,7792,180,7849,239,7907,288,7964,328,8021,360,8079,387,8136,409,8194,426,8270,445,8347,460,8366,463e" filled="f" stroked="t" strokeweight="1.360349pt" strokecolor="#000000">
                <v:path arrowok="t"/>
              </v:shape>
            </v:group>
            <v:group style="position:absolute;left:8366;top:463;width:938;height:43" coordorigin="8366,463" coordsize="938,43">
              <v:shape style="position:absolute;left:8366;top:463;width:938;height:43" coordorigin="8366,463" coordsize="938,43" path="m8366,463l8442,473,8519,481,8596,487,8672,492,8749,495,8825,498,8902,500,8978,502,9055,503,9131,504,9208,505,9284,505,9304,505e" filled="f" stroked="t" strokeweight="1.359795pt" strokecolor="#00000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6.621597pt;margin-top:-37.624142pt;width:12.581506pt;height:48.476366pt;mso-position-horizontal-relative:page;mso-position-vertical-relative:paragraph;z-index:-5293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35" w:lineRule="exact"/>
                    <w:ind w:left="20" w:right="-52"/>
                    <w:jc w:val="left"/>
                    <w:rPr>
                      <w:rFonts w:ascii="Calibri" w:hAnsi="Calibri" w:cs="Calibri" w:eastAsia="Calibri"/>
                      <w:sz w:val="21"/>
                      <w:szCs w:val="21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0"/>
                      <w:w w:val="100"/>
                      <w:i/>
                      <w:position w:val="1"/>
                    </w:rPr>
                    <w:t>P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-1"/>
                      <w:w w:val="100"/>
                      <w:i/>
                      <w:position w:val="1"/>
                    </w:rPr>
                    <w:t>r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1"/>
                      <w:w w:val="100"/>
                      <w:i/>
                      <w:position w:val="1"/>
                    </w:rPr>
                    <w:t>o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1"/>
                      <w:w w:val="100"/>
                      <w:i/>
                      <w:position w:val="1"/>
                    </w:rPr>
                    <w:t>b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1"/>
                      <w:w w:val="100"/>
                      <w:i/>
                      <w:position w:val="1"/>
                    </w:rPr>
                    <w:t>a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1"/>
                      <w:w w:val="100"/>
                      <w:i/>
                      <w:position w:val="1"/>
                    </w:rPr>
                    <w:t>b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0"/>
                      <w:w w:val="100"/>
                      <w:i/>
                      <w:position w:val="1"/>
                    </w:rPr>
                    <w:t>ility</w:t>
                  </w:r>
                  <w:r>
                    <w:rPr>
                      <w:rFonts w:ascii="Calibri" w:hAnsi="Calibri" w:cs="Calibri" w:eastAsia="Calibri"/>
                      <w:sz w:val="21"/>
                      <w:szCs w:val="21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6.712433pt;margin-top:-38.041542pt;width:13.244444pt;height:50.882577pt;mso-position-horizontal-relative:page;mso-position-vertical-relative:paragraph;z-index:-5290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48" w:lineRule="exact"/>
                    <w:ind w:left="20" w:right="-54"/>
                    <w:jc w:val="left"/>
                    <w:rPr>
                      <w:rFonts w:ascii="Calibri" w:hAnsi="Calibri" w:cs="Calibri" w:eastAsia="Calibri"/>
                      <w:sz w:val="22"/>
                      <w:szCs w:val="22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-1"/>
                      <w:w w:val="102"/>
                      <w:i/>
                      <w:position w:val="1"/>
                    </w:rPr>
                    <w:t>P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0"/>
                      <w:w w:val="102"/>
                      <w:i/>
                      <w:position w:val="1"/>
                    </w:rPr>
                    <w:t>r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-1"/>
                      <w:w w:val="102"/>
                      <w:i/>
                      <w:position w:val="1"/>
                    </w:rPr>
                    <w:t>o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-1"/>
                      <w:w w:val="102"/>
                      <w:i/>
                      <w:position w:val="1"/>
                    </w:rPr>
                    <w:t>b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-1"/>
                      <w:w w:val="102"/>
                      <w:i/>
                      <w:position w:val="1"/>
                    </w:rPr>
                    <w:t>a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-1"/>
                      <w:w w:val="102"/>
                      <w:i/>
                      <w:position w:val="1"/>
                    </w:rPr>
                    <w:t>b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-1"/>
                      <w:w w:val="102"/>
                      <w:i/>
                      <w:position w:val="1"/>
                    </w:rPr>
                    <w:t>i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-1"/>
                      <w:w w:val="102"/>
                      <w:i/>
                      <w:position w:val="1"/>
                    </w:rPr>
                    <w:t>l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-1"/>
                      <w:w w:val="102"/>
                      <w:i/>
                      <w:position w:val="1"/>
                    </w:rPr>
                    <w:t>i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-1"/>
                      <w:w w:val="102"/>
                      <w:i/>
                      <w:position w:val="1"/>
                    </w:rPr>
                    <w:t>t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0"/>
                      <w:w w:val="102"/>
                      <w:i/>
                      <w:position w:val="1"/>
                    </w:rPr>
                    <w:t>y</w:t>
                  </w:r>
                  <w:r>
                    <w:rPr>
                      <w:rFonts w:ascii="Calibri" w:hAnsi="Calibri" w:cs="Calibri" w:eastAsia="Calibri"/>
                      <w:sz w:val="22"/>
                      <w:szCs w:val="22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Calibri" w:hAnsi="Calibri" w:cs="Calibri" w:eastAsia="Calibri"/>
          <w:sz w:val="17"/>
          <w:szCs w:val="17"/>
          <w:spacing w:val="0"/>
          <w:w w:val="100"/>
        </w:rPr>
        <w:t>R</w:t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20"/>
        </w:sectPr>
      </w:pPr>
      <w:rPr/>
    </w:p>
    <w:p>
      <w:pPr>
        <w:spacing w:before="17" w:after="0" w:line="264" w:lineRule="exact"/>
        <w:ind w:right="-20"/>
        <w:jc w:val="right"/>
        <w:tabs>
          <w:tab w:pos="420" w:val="left"/>
        </w:tabs>
        <w:rPr>
          <w:rFonts w:ascii="Calibri" w:hAnsi="Calibri" w:cs="Calibri" w:eastAsia="Calibri"/>
          <w:sz w:val="21"/>
          <w:szCs w:val="21"/>
        </w:rPr>
      </w:pPr>
      <w:rPr/>
      <w:r>
        <w:rPr/>
        <w:pict>
          <v:group style="position:absolute;margin-left:129.11087pt;margin-top:-55.262119pt;width:111.679488pt;height:45.513215pt;mso-position-horizontal-relative:page;mso-position-vertical-relative:paragraph;z-index:-5302" coordorigin="2582,-1105" coordsize="2234,910">
            <v:shape style="position:absolute;left:2582;top:-942;width:2234;height:747" type="#_x0000_t75">
              <v:imagedata r:id="rId21" o:title=""/>
            </v:shape>
            <v:group style="position:absolute;left:3248;top:-720;width:1073;height:240" coordorigin="3248,-720" coordsize="1073,240">
              <v:shape style="position:absolute;left:3248;top:-720;width:1073;height:240" coordorigin="3248,-720" coordsize="1073,240" path="m3784,-720l3697,-719,3615,-714,3538,-707,3467,-697,3405,-685,3328,-664,3263,-629,3248,-600,3249,-591,3308,-545,3377,-522,3467,-504,3538,-494,3615,-487,3697,-482,3784,-481,3828,-481,3913,-484,3993,-490,4067,-499,4134,-509,4218,-530,4279,-554,4321,-600,4319,-610,4261,-655,4192,-678,4101,-697,4031,-707,3954,-714,3871,-719,3784,-720e" filled="t" fillcolor="#93C7EC" stroked="f">
                <v:path arrowok="t"/>
                <v:fill/>
              </v:shape>
            </v:group>
            <v:group style="position:absolute;left:3248;top:-720;width:1073;height:240" coordorigin="3248,-720" coordsize="1073,240">
              <v:shape style="position:absolute;left:3248;top:-720;width:1073;height:240" coordorigin="3248,-720" coordsize="1073,240" path="m3248,-600l3290,-647,3351,-671,3435,-691,3502,-702,3576,-711,3655,-717,3740,-720,3784,-720,3828,-720,3913,-717,3993,-711,4067,-702,4134,-691,4218,-671,4279,-647,4321,-600,4319,-591,4261,-545,4192,-522,4101,-504,4031,-494,3954,-487,3871,-482,3784,-481,3740,-481,3655,-484,3576,-490,3502,-499,3435,-509,3351,-530,3290,-554,3248,-600xe" filled="f" stroked="t" strokeweight="1.019904pt" strokecolor="#000000">
                <v:path arrowok="t"/>
              </v:shape>
            </v:group>
            <v:group style="position:absolute;left:3773;top:-643;width:542;height:85" coordorigin="3773,-643" coordsize="542,85">
              <v:shape style="position:absolute;left:3773;top:-643;width:542;height:85" coordorigin="3773,-643" coordsize="542,85" path="m3858,-643l3773,-600,3858,-558,3858,-590,3837,-590,3837,-611,3858,-611,3858,-643e" filled="t" fillcolor="#000000" stroked="f">
                <v:path arrowok="t"/>
                <v:fill/>
              </v:shape>
              <v:shape style="position:absolute;left:3773;top:-643;width:542;height:85" coordorigin="3773,-643" coordsize="542,85" path="m4230,-643l4230,-558,4294,-590,4251,-590,4251,-611,4294,-611,4230,-643e" filled="t" fillcolor="#000000" stroked="f">
                <v:path arrowok="t"/>
                <v:fill/>
              </v:shape>
              <v:shape style="position:absolute;left:3773;top:-643;width:542;height:85" coordorigin="3773,-643" coordsize="542,85" path="m3858,-611l3837,-611,3837,-590,3858,-590,3858,-611e" filled="t" fillcolor="#000000" stroked="f">
                <v:path arrowok="t"/>
                <v:fill/>
              </v:shape>
              <v:shape style="position:absolute;left:3773;top:-643;width:542;height:85" coordorigin="3773,-643" coordsize="542,85" path="m4230,-611l3858,-611,3858,-590,4230,-590,4230,-611e" filled="t" fillcolor="#000000" stroked="f">
                <v:path arrowok="t"/>
                <v:fill/>
              </v:shape>
              <v:shape style="position:absolute;left:3773;top:-643;width:542;height:85" coordorigin="3773,-643" coordsize="542,85" path="m4294,-611l4251,-611,4251,-590,4294,-590,4315,-600,4294,-611e" filled="t" fillcolor="#000000" stroked="f">
                <v:path arrowok="t"/>
                <v:fill/>
              </v:shape>
            </v:group>
            <v:group style="position:absolute;left:3248;top:-980;width:2;height:374" coordorigin="3248,-980" coordsize="2,374">
              <v:shape style="position:absolute;left:3248;top:-980;width:2;height:374" coordorigin="3248,-980" coordsize="0,374" path="m3248,-606l3248,-980e" filled="f" stroked="t" strokeweight="1.019904pt" strokecolor="#000000">
                <v:path arrowok="t"/>
              </v:shape>
            </v:group>
            <v:group style="position:absolute;left:4314;top:-980;width:2;height:374" coordorigin="4314,-980" coordsize="2,374">
              <v:shape style="position:absolute;left:4314;top:-980;width:2;height:374" coordorigin="4314,-980" coordsize="0,374" path="m4314,-606l4314,-980e" filled="f" stroked="t" strokeweight="1.019904pt" strokecolor="#000000">
                <v:path arrowok="t"/>
              </v:shape>
            </v:group>
            <v:group style="position:absolute;left:3248;top:-1095;width:1073;height:242" coordorigin="3248,-1095" coordsize="1073,242">
              <v:shape style="position:absolute;left:3248;top:-1095;width:1073;height:242" coordorigin="3248,-1095" coordsize="1073,242" path="m3248,-974l3290,-1021,3351,-1045,3435,-1066,3502,-1077,3576,-1086,3655,-1092,3740,-1095,3784,-1095,3828,-1095,3913,-1092,3993,-1086,4067,-1077,4134,-1066,4218,-1045,4279,-1021,4321,-974,4319,-964,4261,-918,4192,-895,4101,-876,4031,-866,3954,-859,3871,-854,3784,-853,3740,-853,3655,-856,3576,-862,3502,-871,3435,-882,3351,-902,3290,-927,3248,-974xe" filled="f" stroked="t" strokeweight="1.019904pt" strokecolor="#000000">
                <v:path arrowok="t"/>
              </v:shape>
            </v:group>
            <v:group style="position:absolute;left:3725;top:-1041;width:121;height:118" coordorigin="3725,-1041" coordsize="121,118">
              <v:shape style="position:absolute;left:3725;top:-1041;width:121;height:118" coordorigin="3725,-1041" coordsize="121,118" path="m3779,-1041l3758,-1035,3740,-1022,3729,-1003,3725,-982,3727,-964,3737,-947,3752,-934,3774,-926,3801,-924,3819,-932,3834,-947,3843,-967,3846,-993,3838,-1012,3824,-1028,3804,-1038,3779,-1041e" filled="t" fillcolor="#0000FF" stroked="f">
                <v:path arrowok="t"/>
                <v:fill/>
              </v:shape>
            </v:group>
            <w10:wrap type="none"/>
          </v:group>
        </w:pict>
      </w:r>
      <w:r>
        <w:rPr>
          <w:rFonts w:ascii="Calibri" w:hAnsi="Calibri" w:cs="Calibri" w:eastAsia="Calibri"/>
          <w:sz w:val="21"/>
          <w:szCs w:val="21"/>
          <w:w w:val="101"/>
          <w:position w:val="-1"/>
        </w:rPr>
        <w:t>R</w:t>
      </w:r>
      <w:r>
        <w:rPr>
          <w:rFonts w:ascii="Calibri" w:hAnsi="Calibri" w:cs="Calibri" w:eastAsia="Calibri"/>
          <w:sz w:val="21"/>
          <w:szCs w:val="21"/>
          <w:w w:val="100"/>
          <w:position w:val="-1"/>
        </w:rPr>
        <w:tab/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1"/>
        </w:rPr>
        <w:t>r</w:t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0"/>
        </w:rPr>
      </w:r>
    </w:p>
    <w:p>
      <w:pPr>
        <w:spacing w:before="0" w:after="0" w:line="200" w:lineRule="exact"/>
        <w:ind w:right="461"/>
        <w:jc w:val="right"/>
        <w:rPr>
          <w:rFonts w:ascii="Calibri" w:hAnsi="Calibri" w:cs="Calibri" w:eastAsia="Calibri"/>
          <w:sz w:val="21"/>
          <w:szCs w:val="21"/>
        </w:rPr>
      </w:pPr>
      <w:rPr/>
      <w:r>
        <w:rPr>
          <w:rFonts w:ascii="Calibri" w:hAnsi="Calibri" w:cs="Calibri" w:eastAsia="Calibri"/>
          <w:sz w:val="21"/>
          <w:szCs w:val="21"/>
          <w:spacing w:val="0"/>
          <w:w w:val="100"/>
          <w:i/>
          <w:position w:val="1"/>
        </w:rPr>
        <w:t>Dis</w:t>
      </w:r>
      <w:r>
        <w:rPr>
          <w:rFonts w:ascii="Calibri" w:hAnsi="Calibri" w:cs="Calibri" w:eastAsia="Calibri"/>
          <w:sz w:val="21"/>
          <w:szCs w:val="21"/>
          <w:spacing w:val="1"/>
          <w:w w:val="100"/>
          <w:i/>
          <w:position w:val="1"/>
        </w:rPr>
        <w:t>t</w:t>
      </w:r>
      <w:r>
        <w:rPr>
          <w:rFonts w:ascii="Calibri" w:hAnsi="Calibri" w:cs="Calibri" w:eastAsia="Calibri"/>
          <w:sz w:val="21"/>
          <w:szCs w:val="21"/>
          <w:spacing w:val="1"/>
          <w:w w:val="100"/>
          <w:i/>
          <w:position w:val="1"/>
        </w:rPr>
        <w:t>a</w:t>
      </w:r>
      <w:r>
        <w:rPr>
          <w:rFonts w:ascii="Calibri" w:hAnsi="Calibri" w:cs="Calibri" w:eastAsia="Calibri"/>
          <w:sz w:val="21"/>
          <w:szCs w:val="21"/>
          <w:spacing w:val="1"/>
          <w:w w:val="100"/>
          <w:i/>
          <w:position w:val="1"/>
        </w:rPr>
        <w:t>n</w:t>
      </w:r>
      <w:r>
        <w:rPr>
          <w:rFonts w:ascii="Calibri" w:hAnsi="Calibri" w:cs="Calibri" w:eastAsia="Calibri"/>
          <w:sz w:val="21"/>
          <w:szCs w:val="21"/>
          <w:spacing w:val="1"/>
          <w:w w:val="100"/>
          <w:i/>
          <w:position w:val="1"/>
        </w:rPr>
        <w:t>c</w:t>
      </w:r>
      <w:r>
        <w:rPr>
          <w:rFonts w:ascii="Calibri" w:hAnsi="Calibri" w:cs="Calibri" w:eastAsia="Calibri"/>
          <w:sz w:val="21"/>
          <w:szCs w:val="21"/>
          <w:spacing w:val="0"/>
          <w:w w:val="100"/>
          <w:i/>
          <w:position w:val="1"/>
        </w:rPr>
        <w:t>e</w:t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0"/>
        </w:rPr>
      </w:r>
    </w:p>
    <w:p>
      <w:pPr>
        <w:spacing w:before="40" w:after="0" w:line="233" w:lineRule="exact"/>
        <w:ind w:left="1079" w:right="1283"/>
        <w:jc w:val="center"/>
        <w:rPr>
          <w:rFonts w:ascii="Cambria Math" w:hAnsi="Cambria Math" w:cs="Cambria Math" w:eastAsia="Cambria Math"/>
          <w:sz w:val="21"/>
          <w:szCs w:val="21"/>
        </w:rPr>
      </w:pPr>
      <w:rPr/>
      <w:r>
        <w:rPr/>
        <w:br w:type="column"/>
      </w:r>
      <w:r>
        <w:rPr>
          <w:rFonts w:ascii="Cambria Math" w:hAnsi="Cambria Math" w:cs="Cambria Math" w:eastAsia="Cambria Math"/>
          <w:sz w:val="21"/>
          <w:szCs w:val="21"/>
          <w:spacing w:val="0"/>
          <w:w w:val="100"/>
          <w:position w:val="-1"/>
        </w:rPr>
        <w:t>𝑤</w:t>
      </w:r>
      <w:r>
        <w:rPr>
          <w:rFonts w:ascii="Cambria Math" w:hAnsi="Cambria Math" w:cs="Cambria Math" w:eastAsia="Cambria Math"/>
          <w:sz w:val="21"/>
          <w:szCs w:val="21"/>
          <w:spacing w:val="0"/>
          <w:w w:val="100"/>
          <w:position w:val="0"/>
        </w:rPr>
      </w:r>
    </w:p>
    <w:p>
      <w:pPr>
        <w:spacing w:before="0" w:after="0" w:line="202" w:lineRule="exact"/>
        <w:ind w:right="-20"/>
        <w:jc w:val="left"/>
        <w:rPr>
          <w:rFonts w:ascii="Calibri" w:hAnsi="Calibri" w:cs="Calibri" w:eastAsia="Calibri"/>
          <w:sz w:val="21"/>
          <w:szCs w:val="21"/>
        </w:rPr>
      </w:pPr>
      <w:rPr/>
      <w:r>
        <w:rPr>
          <w:rFonts w:ascii="Calibri" w:hAnsi="Calibri" w:cs="Calibri" w:eastAsia="Calibri"/>
          <w:sz w:val="21"/>
          <w:szCs w:val="21"/>
          <w:spacing w:val="1"/>
          <w:i/>
          <w:position w:val="2"/>
        </w:rPr>
        <w:t>S</w:t>
      </w:r>
      <w:r>
        <w:rPr>
          <w:rFonts w:ascii="Calibri" w:hAnsi="Calibri" w:cs="Calibri" w:eastAsia="Calibri"/>
          <w:sz w:val="21"/>
          <w:szCs w:val="21"/>
          <w:spacing w:val="0"/>
          <w:w w:val="101"/>
          <w:i/>
          <w:position w:val="2"/>
        </w:rPr>
        <w:t>t</w:t>
      </w:r>
      <w:r>
        <w:rPr>
          <w:rFonts w:ascii="Calibri" w:hAnsi="Calibri" w:cs="Calibri" w:eastAsia="Calibri"/>
          <w:sz w:val="21"/>
          <w:szCs w:val="21"/>
          <w:spacing w:val="-1"/>
          <w:w w:val="101"/>
          <w:i/>
          <w:position w:val="2"/>
        </w:rPr>
        <w:t>r</w:t>
      </w:r>
      <w:r>
        <w:rPr>
          <w:rFonts w:ascii="Calibri" w:hAnsi="Calibri" w:cs="Calibri" w:eastAsia="Calibri"/>
          <w:sz w:val="21"/>
          <w:szCs w:val="21"/>
          <w:spacing w:val="1"/>
          <w:w w:val="100"/>
          <w:i/>
          <w:position w:val="2"/>
        </w:rPr>
        <w:t>e</w:t>
      </w:r>
      <w:r>
        <w:rPr>
          <w:rFonts w:ascii="Calibri" w:hAnsi="Calibri" w:cs="Calibri" w:eastAsia="Calibri"/>
          <w:sz w:val="21"/>
          <w:szCs w:val="21"/>
          <w:spacing w:val="1"/>
          <w:w w:val="100"/>
          <w:i/>
          <w:position w:val="2"/>
        </w:rPr>
        <w:t>n</w:t>
      </w:r>
      <w:r>
        <w:rPr>
          <w:rFonts w:ascii="Calibri" w:hAnsi="Calibri" w:cs="Calibri" w:eastAsia="Calibri"/>
          <w:sz w:val="21"/>
          <w:szCs w:val="21"/>
          <w:spacing w:val="1"/>
          <w:w w:val="100"/>
          <w:i/>
          <w:position w:val="2"/>
        </w:rPr>
        <w:t>g</w:t>
      </w:r>
      <w:r>
        <w:rPr>
          <w:rFonts w:ascii="Calibri" w:hAnsi="Calibri" w:cs="Calibri" w:eastAsia="Calibri"/>
          <w:sz w:val="21"/>
          <w:szCs w:val="21"/>
          <w:spacing w:val="0"/>
          <w:w w:val="100"/>
          <w:i/>
          <w:position w:val="2"/>
        </w:rPr>
        <w:t>th</w:t>
      </w:r>
      <w:r>
        <w:rPr>
          <w:rFonts w:ascii="Calibri" w:hAnsi="Calibri" w:cs="Calibri" w:eastAsia="Calibri"/>
          <w:sz w:val="21"/>
          <w:szCs w:val="21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20"/>
          <w:cols w:num="2" w:equalWidth="0">
            <w:col w:w="5536" w:space="1093"/>
            <w:col w:w="2631"/>
          </w:cols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324" w:lineRule="auto"/>
        <w:ind w:left="100"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2.4: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ypes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Rules;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xponential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4" w:lineRule="auto"/>
        <w:ind w:left="1036" w:right="65" w:firstLine="-32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(c)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summation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UU,therefore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normalisation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summation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equalized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24" w:lineRule="auto"/>
        <w:ind w:left="100" w:right="6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modelling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interlayer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density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coordinate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(0,0)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2.5.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density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map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center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plot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distance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map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spatial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and,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connected,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spatial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According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density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map,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characteristics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ealed.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constant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462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2.2.4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gent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connection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condition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0" w:right="584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2.2.5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equ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alent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condition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1560" w:bottom="280" w:left="1340" w:right="1320"/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79.145721pt;margin-top:-116.66214pt;width:102.214033pt;height:87.615216pt;mso-position-horizontal-relative:page;mso-position-vertical-relative:paragraph;z-index:-5287" coordorigin="7583,-2333" coordsize="2044,1752">
            <v:group style="position:absolute;left:8660;top:-2329;width:187;height:104" coordorigin="8660,-2329" coordsize="187,104">
              <v:shape style="position:absolute;left:8660;top:-2329;width:187;height:104" coordorigin="8660,-2329" coordsize="187,104" path="m8681,-2329l8660,-2329,8660,-2262,8668,-2237,8671,-2233,8675,-2230,8680,-2228,8685,-2225,8693,-2224,8711,-2224,8718,-2225,8723,-2227,8729,-2229,8733,-2232,8736,-2236,8739,-2239,8740,-2242,8696,-2242,8692,-2243,8681,-2262,8681,-2329e" filled="t" fillcolor="#000000" stroked="f">
                <v:path arrowok="t"/>
                <v:fill/>
              </v:shape>
              <v:shape style="position:absolute;left:8660;top:-2329;width:187;height:104" coordorigin="8660,-2329" coordsize="187,104" path="m8744,-2329l8723,-2329,8723,-2262,8722,-2258,8722,-2254,8721,-2251,8719,-2248,8716,-2246,8713,-2243,8708,-2242,8740,-2242,8741,-2244,8742,-2249,8743,-2254,8744,-2262,8744,-2329e" filled="t" fillcolor="#000000" stroked="f">
                <v:path arrowok="t"/>
                <v:fill/>
              </v:shape>
              <v:shape style="position:absolute;left:8660;top:-2329;width:187;height:104" coordorigin="8660,-2329" coordsize="187,104" path="m8845,-2329l8766,-2329,8766,-2226,8847,-2226,8847,-2243,8788,-2243,8788,-2271,8841,-2271,8841,-2288,8788,-2288,8788,-2311,8845,-2311,8845,-2329e" filled="t" fillcolor="#000000" stroked="f">
                <v:path arrowok="t"/>
                <v:fill/>
              </v:shape>
              <v:shape style="position:absolute;left:8073;top:-2160;width:1363;height:1363" type="#_x0000_t75">
                <v:imagedata r:id="rId22" o:title=""/>
              </v:shape>
              <v:shape style="position:absolute;left:7583;top:-2211;width:2044;height:1630" type="#_x0000_t75">
                <v:imagedata r:id="rId23" o:title=""/>
              </v:shape>
            </v:group>
            <w10:wrap type="none"/>
          </v:group>
        </w:pict>
      </w:r>
      <w:r>
        <w:rPr/>
        <w:pict>
          <v:group style="position:absolute;margin-left:486.041046pt;margin-top:-118.305618pt;width:27.357978pt;height:81.205104pt;mso-position-horizontal-relative:page;mso-position-vertical-relative:paragraph;z-index:-5286" coordorigin="9721,-2366" coordsize="547,1624">
            <v:group style="position:absolute;left:9724;top:-797;width:192;height:2" coordorigin="9724,-797" coordsize="192,2">
              <v:shape style="position:absolute;left:9724;top:-797;width:192;height:2" coordorigin="9724,-797" coordsize="192,0" path="m9724,-797l9916,-797e" filled="f" stroked="t" strokeweight=".334118pt" strokecolor="#252525">
                <v:path arrowok="t"/>
              </v:shape>
            </v:group>
            <v:group style="position:absolute;left:9724;top:-2160;width:192;height:2" coordorigin="9724,-2160" coordsize="192,2">
              <v:shape style="position:absolute;left:9724;top:-2160;width:192;height:2" coordorigin="9724,-2160" coordsize="192,0" path="m9724,-2160l9916,-2160e" filled="f" stroked="t" strokeweight=".334118pt" strokecolor="#252525">
                <v:path arrowok="t"/>
              </v:shape>
            </v:group>
            <v:group style="position:absolute;left:9724;top:-2162;width:2;height:1365" coordorigin="9724,-2162" coordsize="2,1365">
              <v:shape style="position:absolute;left:9724;top:-2162;width:2;height:1365" coordorigin="9724,-2162" coordsize="0,1365" path="m9724,-2162l9724,-797e" filled="f" stroked="t" strokeweight=".334193pt" strokecolor="#252525">
                <v:path arrowok="t"/>
              </v:shape>
            </v:group>
            <v:group style="position:absolute;left:9914;top:-2162;width:2;height:1365" coordorigin="9914,-2162" coordsize="2,1365">
              <v:shape style="position:absolute;left:9914;top:-2162;width:2;height:1365" coordorigin="9914,-2162" coordsize="0,1365" path="m9914,-2162l9914,-797e" filled="f" stroked="t" strokeweight=".334203pt" strokecolor="#252525">
                <v:path arrowok="t"/>
              </v:shape>
              <v:shape style="position:absolute;left:9724;top:-2160;width:190;height:1363" type="#_x0000_t75">
                <v:imagedata r:id="rId24" o:title=""/>
              </v:shape>
            </v:group>
            <v:group style="position:absolute;left:9898;top:-1072;width:16;height:5" coordorigin="9898,-1072" coordsize="16,5">
              <v:shape style="position:absolute;left:9898;top:-1072;width:16;height:5" coordorigin="9898,-1072" coordsize="16,5" path="m9898,-1070l9914,-1070e" filled="f" stroked="t" strokeweight=".334104pt" strokecolor="#252525">
                <v:path arrowok="t"/>
              </v:shape>
            </v:group>
            <v:group style="position:absolute;left:9898;top:-1345;width:16;height:5" coordorigin="9898,-1345" coordsize="16,5">
              <v:shape style="position:absolute;left:9898;top:-1345;width:16;height:5" coordorigin="9898,-1345" coordsize="16,5" path="m9898,-1342l9914,-1342e" filled="f" stroked="t" strokeweight=".334109pt" strokecolor="#252525">
                <v:path arrowok="t"/>
              </v:shape>
            </v:group>
            <v:group style="position:absolute;left:9898;top:-1617;width:16;height:5" coordorigin="9898,-1617" coordsize="16,5">
              <v:shape style="position:absolute;left:9898;top:-1617;width:16;height:5" coordorigin="9898,-1617" coordsize="16,5" path="m9898,-1615l9914,-1615e" filled="f" stroked="t" strokeweight=".334118pt" strokecolor="#252525">
                <v:path arrowok="t"/>
              </v:shape>
            </v:group>
            <v:group style="position:absolute;left:9898;top:-1890;width:16;height:5" coordorigin="9898,-1890" coordsize="16,5">
              <v:shape style="position:absolute;left:9898;top:-1890;width:16;height:5" coordorigin="9898,-1890" coordsize="16,5" path="m9898,-1887l9914,-1887e" filled="f" stroked="t" strokeweight=".334113pt" strokecolor="#252525">
                <v:path arrowok="t"/>
              </v:shape>
            </v:group>
            <v:group style="position:absolute;left:9964;top:-841;width:62;height:95" coordorigin="9964,-841" coordsize="62,95">
              <v:shape style="position:absolute;left:9964;top:-841;width:62;height:95" coordorigin="9964,-841" coordsize="62,95" path="m10001,-841l9989,-841,9983,-840,9974,-832,9970,-827,9965,-814,9964,-805,9964,-777,9968,-764,9979,-750,9986,-747,10002,-747,10008,-749,10017,-756,10018,-756,9990,-756,9986,-759,9982,-764,9978,-769,9976,-779,9976,-809,9978,-820,9982,-825,9986,-830,9990,-832,10017,-832,10016,-833,10013,-836,10009,-838,10005,-840,10001,-841e" filled="t" fillcolor="#252525" stroked="f">
                <v:path arrowok="t"/>
                <v:fill/>
              </v:shape>
              <v:shape style="position:absolute;left:9964;top:-841;width:62;height:95" coordorigin="9964,-841" coordsize="62,95" path="m10017,-832l10001,-832,10005,-829,10009,-824,10013,-819,10015,-809,10015,-779,10013,-769,10009,-764,10005,-759,10001,-756,10018,-756,10021,-761,10023,-768,10026,-774,10027,-783,10027,-803,10026,-811,10023,-821,10021,-826,10017,-832e" filled="t" fillcolor="#252525" stroked="f">
                <v:path arrowok="t"/>
                <v:fill/>
              </v:shape>
            </v:group>
            <v:group style="position:absolute;left:9973;top:-1114;width:35;height:93" coordorigin="9973,-1114" coordsize="35,93">
              <v:shape style="position:absolute;left:9973;top:-1114;width:35;height:93" coordorigin="9973,-1114" coordsize="35,93" path="m10009,-1093l9997,-1093,9997,-1021,10009,-1021,10009,-1093e" filled="t" fillcolor="#252525" stroked="f">
                <v:path arrowok="t"/>
                <v:fill/>
              </v:shape>
              <v:shape style="position:absolute;left:9973;top:-1114;width:35;height:93" coordorigin="9973,-1114" coordsize="35,93" path="m10009,-1114l10001,-1114,9999,-1110,9995,-1106,9991,-1102,9986,-1097,9980,-1094,9973,-1091,9973,-1080,9997,-1093,10009,-1093,10009,-1114e" filled="t" fillcolor="#252525" stroked="f">
                <v:path arrowok="t"/>
                <v:fill/>
              </v:shape>
            </v:group>
            <v:group style="position:absolute;left:9963;top:-1386;width:63;height:93" coordorigin="9963,-1386" coordsize="63,93">
              <v:shape style="position:absolute;left:9963;top:-1386;width:63;height:93" coordorigin="9963,-1386" coordsize="63,93" path="m10020,-1377l10001,-1377,10005,-1375,10009,-1372,10012,-1369,10014,-1365,10014,-1357,10012,-1352,10008,-1347,10005,-1342,9998,-1336,9981,-1322,9976,-1318,9963,-1296,9963,-1293,10026,-1293,10026,-1304,9979,-1304,9980,-1306,9982,-1308,9986,-1312,9991,-1316,10006,-1329,10012,-1334,10026,-1368,10023,-1374,10020,-1377e" filled="t" fillcolor="#252525" stroked="f">
                <v:path arrowok="t"/>
                <v:fill/>
              </v:shape>
              <v:shape style="position:absolute;left:9963;top:-1386;width:63;height:93" coordorigin="9963,-1386" coordsize="63,93" path="m10005,-1386l9987,-1386,9980,-1384,9974,-1380,9969,-1375,9966,-1368,9965,-1360,9977,-1358,9977,-1364,9979,-1369,9986,-1375,9990,-1377,10020,-1377,10013,-1384,10005,-1386e" filled="t" fillcolor="#252525" stroked="f">
                <v:path arrowok="t"/>
                <v:fill/>
              </v:shape>
            </v:group>
            <v:group style="position:absolute;left:9964;top:-1659;width:63;height:95" coordorigin="9964,-1659" coordsize="63,95">
              <v:shape style="position:absolute;left:9964;top:-1659;width:63;height:95" coordorigin="9964,-1659" coordsize="63,95" path="m9976,-1592l9964,-1590,9965,-1583,9968,-1576,9979,-1567,9986,-1564,10004,-1564,10012,-1567,10018,-1573,10019,-1574,9990,-1574,9986,-1575,9983,-1578,9980,-1581,9977,-1585,9976,-1592e" filled="t" fillcolor="#252525" stroked="f">
                <v:path arrowok="t"/>
                <v:fill/>
              </v:shape>
              <v:shape style="position:absolute;left:9964;top:-1659;width:63;height:95" coordorigin="9964,-1659" coordsize="63,95" path="m10020,-1611l10001,-1611,10006,-1609,10013,-1602,10015,-1598,10015,-1587,10013,-1583,10009,-1579,10005,-1575,10000,-1574,10019,-1574,10024,-1578,10027,-1585,10027,-1599,10025,-1604,10020,-1611e" filled="t" fillcolor="#252525" stroked="f">
                <v:path arrowok="t"/>
                <v:fill/>
              </v:shape>
              <v:shape style="position:absolute;left:9964;top:-1659;width:63;height:95" coordorigin="9964,-1659" coordsize="63,95" path="m10017,-1650l9999,-1650,10003,-1648,10006,-1645,10009,-1643,10010,-1639,10010,-1630,10008,-1626,10004,-1623,10000,-1621,9996,-1620,9989,-1620,9988,-1610,9991,-1611,9994,-1611,10020,-1611,10019,-1612,10015,-1615,10009,-1616,10013,-1618,10015,-1620,9990,-1620,9989,-1620,10016,-1620,10017,-1621,10021,-1627,10022,-1631,10022,-1639,10021,-1643,10019,-1647,10017,-1650e" filled="t" fillcolor="#252525" stroked="f">
                <v:path arrowok="t"/>
                <v:fill/>
              </v:shape>
              <v:shape style="position:absolute;left:9964;top:-1659;width:63;height:95" coordorigin="9964,-1659" coordsize="63,95" path="m10000,-1659l9987,-1659,9980,-1657,9975,-1653,9970,-1648,9967,-1643,9966,-1635,9977,-1633,9978,-1638,9980,-1643,9983,-1645,9986,-1648,9990,-1650,10017,-1650,10016,-1651,10013,-1653,10009,-1656,10004,-1658,10000,-1659e" filled="t" fillcolor="#252525" stroked="f">
                <v:path arrowok="t"/>
                <v:fill/>
              </v:shape>
            </v:group>
            <v:group style="position:absolute;left:9961;top:-1931;width:53;height:93" coordorigin="9961,-1931" coordsize="53,93">
              <v:shape style="position:absolute;left:9961;top:-1931;width:53;height:93" coordorigin="9961,-1931" coordsize="53,93" path="m10014,-1861l10002,-1861,10002,-1838,10014,-1838,10014,-1861e" filled="t" fillcolor="#252525" stroked="f">
                <v:path arrowok="t"/>
                <v:fill/>
              </v:shape>
              <v:shape style="position:absolute;left:9961;top:-1931;width:53;height:93" coordorigin="9961,-1931" coordsize="53,93" path="m10014,-1931l10004,-1931,9961,-1871,9961,-1861,10027,-1861,10027,-1871,9972,-1871,10002,-1913,10014,-1913,10014,-1931e" filled="t" fillcolor="#252525" stroked="f">
                <v:path arrowok="t"/>
                <v:fill/>
              </v:shape>
              <v:shape style="position:absolute;left:9961;top:-1931;width:53;height:93" coordorigin="9961,-1931" coordsize="53,93" path="m10014,-1913l10002,-1913,10002,-1871,10014,-1871,10014,-1913e" filled="t" fillcolor="#252525" stroked="f">
                <v:path arrowok="t"/>
                <v:fill/>
              </v:shape>
            </v:group>
            <v:group style="position:absolute;left:9964;top:-2202;width:63;height:93" coordorigin="9964,-2202" coordsize="63,93">
              <v:shape style="position:absolute;left:9964;top:-2202;width:63;height:93" coordorigin="9964,-2202" coordsize="63,93" path="m9977,-2136l9964,-2135,9965,-2127,9968,-2121,9979,-2112,9986,-2109,10006,-2109,10014,-2113,10019,-2119,9990,-2119,9986,-2120,9983,-2123,9980,-2126,9978,-2130,9977,-2136e" filled="t" fillcolor="#252525" stroked="f">
                <v:path arrowok="t"/>
                <v:fill/>
              </v:shape>
              <v:shape style="position:absolute;left:9964;top:-2202;width:63;height:93" coordorigin="9964,-2202" coordsize="63,93" path="m10021,-2162l10001,-2162,10006,-2160,10013,-2153,10015,-2148,10015,-2134,10013,-2129,10009,-2125,10005,-2121,10001,-2119,10019,-2119,10020,-2120,10025,-2127,10028,-2134,10028,-2151,10025,-2158,10021,-2162e" filled="t" fillcolor="#252525" stroked="f">
                <v:path arrowok="t"/>
                <v:fill/>
              </v:shape>
              <v:shape style="position:absolute;left:9964;top:-2202;width:63;height:93" coordorigin="9964,-2202" coordsize="63,93" path="m10023,-2202l9976,-2202,9966,-2155,9977,-2153,9979,-2156,9982,-2158,9985,-2160,9988,-2161,9991,-2162,10021,-2162,10016,-2166,9980,-2166,9985,-2191,10023,-2191,10023,-2202e" filled="t" fillcolor="#252525" stroked="f">
                <v:path arrowok="t"/>
                <v:fill/>
              </v:shape>
              <v:shape style="position:absolute;left:9964;top:-2202;width:63;height:93" coordorigin="9964,-2202" coordsize="63,93" path="m10006,-2172l9992,-2172,9986,-2170,9980,-2166,10016,-2166,10013,-2169,10006,-2172e" filled="t" fillcolor="#252525" stroked="f">
                <v:path arrowok="t"/>
                <v:fill/>
              </v:shape>
            </v:group>
            <v:group style="position:absolute;left:9933;top:-2288;width:64;height:64" coordorigin="9933,-2288" coordsize="64,64">
              <v:shape style="position:absolute;left:9933;top:-2288;width:64;height:64" coordorigin="9933,-2288" coordsize="64,64" path="m9936,-2288l9935,-2288,9934,-2288,9934,-2287,9933,-2287,9933,-2286,9933,-2285,9933,-2284,9961,-2256,9933,-2228,9933,-2228,9933,-2226,9933,-2226,9934,-2225,9934,-2225,9935,-2224,9937,-2224,9937,-2225,9965,-2252,9972,-2252,9969,-2256,9973,-2260,9965,-2260,9938,-2287,9937,-2288,9936,-2288e" filled="t" fillcolor="#252525" stroked="f">
                <v:path arrowok="t"/>
                <v:fill/>
              </v:shape>
              <v:shape style="position:absolute;left:9933;top:-2288;width:64;height:64" coordorigin="9933,-2288" coordsize="64,64" path="m9972,-2252l9965,-2252,9993,-2225,9994,-2224,9995,-2224,9996,-2225,9996,-2225,9997,-2226,9997,-2226,9997,-2228,9997,-2228,9972,-2252e" filled="t" fillcolor="#252525" stroked="f">
                <v:path arrowok="t"/>
                <v:fill/>
              </v:shape>
              <v:shape style="position:absolute;left:9933;top:-2288;width:64;height:64" coordorigin="9933,-2288" coordsize="64,64" path="m9995,-2288l9994,-2288,9993,-2288,9992,-2287,9965,-2260,9973,-2260,9997,-2284,9997,-2285,9997,-2286,9997,-2287,9996,-2288,9995,-2288e" filled="t" fillcolor="#252525" stroked="f">
                <v:path arrowok="t"/>
                <v:fill/>
              </v:shape>
            </v:group>
            <v:group style="position:absolute;left:10034;top:-2320;width:127;height:95" coordorigin="10034,-2320" coordsize="127,95">
              <v:shape style="position:absolute;left:10034;top:-2320;width:127;height:95" coordorigin="10034,-2320" coordsize="127,95" path="m10069,-2299l10057,-2299,10057,-2227,10069,-2227,10069,-2299e" filled="t" fillcolor="#252525" stroked="f">
                <v:path arrowok="t"/>
                <v:fill/>
              </v:shape>
              <v:shape style="position:absolute;left:10034;top:-2320;width:127;height:95" coordorigin="10034,-2320" coordsize="127,95" path="m10069,-2320l10061,-2320,10059,-2316,10056,-2312,10051,-2307,10046,-2303,10040,-2300,10034,-2297,10034,-2286,10057,-2299,10069,-2299,10069,-2320e" filled="t" fillcolor="#252525" stroked="f">
                <v:path arrowok="t"/>
                <v:fill/>
              </v:shape>
              <v:shape style="position:absolute;left:10034;top:-2320;width:127;height:95" coordorigin="10034,-2320" coordsize="127,95" path="m10135,-2320l10123,-2320,10117,-2318,10113,-2314,10108,-2311,10105,-2306,10103,-2299,10100,-2292,10099,-2283,10099,-2255,10102,-2242,10114,-2228,10121,-2225,10137,-2225,10143,-2227,10152,-2234,10125,-2234,10120,-2237,10113,-2247,10111,-2257,10111,-2288,10113,-2298,10117,-2304,10120,-2308,10125,-2310,10152,-2310,10151,-2312,10148,-2315,10144,-2317,10140,-2319,10135,-2320e" filled="t" fillcolor="#252525" stroked="f">
                <v:path arrowok="t"/>
                <v:fill/>
              </v:shape>
              <v:shape style="position:absolute;left:10034;top:-2320;width:127;height:95" coordorigin="10034,-2320" coordsize="127,95" path="m10152,-2310l10136,-2310,10140,-2308,10144,-2303,10147,-2298,10149,-2288,10149,-2257,10147,-2247,10140,-2237,10136,-2234,10152,-2234,10156,-2239,10158,-2246,10160,-2253,10161,-2262,10161,-2282,10161,-2289,10159,-2294,10158,-2300,10156,-2304,10152,-2310e" filled="t" fillcolor="#252525" stroked="f">
                <v:path arrowok="t"/>
                <v:fill/>
              </v:shape>
            </v:group>
            <v:group style="position:absolute;left:10177;top:-2361;width:86;height:74" coordorigin="10177,-2361" coordsize="86,74">
              <v:shape style="position:absolute;left:10177;top:-2361;width:86;height:74" coordorigin="10177,-2361" coordsize="86,74" path="m10206,-2320l10177,-2320,10177,-2311,10206,-2311,10206,-2320e" filled="t" fillcolor="#252525" stroked="f">
                <v:path arrowok="t"/>
                <v:fill/>
              </v:shape>
              <v:shape style="position:absolute;left:10177;top:-2361;width:86;height:74" coordorigin="10177,-2361" coordsize="86,74" path="m10223,-2309l10213,-2308,10214,-2302,10216,-2297,10221,-2294,10225,-2290,10231,-2288,10246,-2288,10252,-2291,10256,-2295,10234,-2295,10231,-2296,10225,-2301,10224,-2305,10223,-2309e" filled="t" fillcolor="#252525" stroked="f">
                <v:path arrowok="t"/>
                <v:fill/>
              </v:shape>
              <v:shape style="position:absolute;left:10177;top:-2361;width:86;height:74" coordorigin="10177,-2361" coordsize="86,74" path="m10258,-2330l10242,-2330,10246,-2328,10252,-2322,10253,-2318,10253,-2308,10252,-2303,10249,-2300,10246,-2297,10242,-2295,10256,-2295,10261,-2302,10263,-2307,10263,-2321,10261,-2327,10258,-2330e" filled="t" fillcolor="#252525" stroked="f">
                <v:path arrowok="t"/>
                <v:fill/>
              </v:shape>
              <v:shape style="position:absolute;left:10177;top:-2361;width:86;height:74" coordorigin="10177,-2361" coordsize="86,74" path="m10260,-2361l10222,-2361,10215,-2324,10224,-2323,10225,-2325,10227,-2326,10229,-2328,10232,-2329,10234,-2330,10258,-2330,10256,-2331,10254,-2333,10226,-2333,10230,-2353,10260,-2353,10260,-2361e" filled="t" fillcolor="#252525" stroked="f">
                <v:path arrowok="t"/>
                <v:fill/>
              </v:shape>
              <v:shape style="position:absolute;left:10177;top:-2361;width:86;height:74" coordorigin="10177,-2361" coordsize="86,74" path="m10246,-2338l10235,-2338,10230,-2336,10226,-2333,10254,-2333,10252,-2335,10246,-2338e" filled="t" fillcolor="#252525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82.880112pt;margin-top:-116.662048pt;width:102.142247pt;height:87.615124pt;mso-position-horizontal-relative:page;mso-position-vertical-relative:paragraph;z-index:-5285" coordorigin="1658,-2333" coordsize="2043,1752">
            <v:group style="position:absolute;left:2730;top:-2329;width:81;height:104" coordorigin="2730,-2329" coordsize="81,104">
              <v:shape style="position:absolute;left:2730;top:-2329;width:81;height:104" coordorigin="2730,-2329" coordsize="81,104" path="m2751,-2329l2730,-2329,2730,-2262,2751,-2228,2756,-2225,2763,-2224,2782,-2224,2789,-2225,2794,-2227,2799,-2229,2803,-2232,2806,-2236,2809,-2239,2811,-2242,2767,-2242,2762,-2243,2752,-2262,2751,-2329e" filled="t" fillcolor="#000000" stroked="f">
                <v:path arrowok="t"/>
                <v:fill/>
              </v:shape>
            </v:group>
            <v:group style="position:absolute;left:2779;top:-2329;width:35;height:87" coordorigin="2779,-2329" coordsize="35,87">
              <v:shape style="position:absolute;left:2779;top:-2329;width:35;height:87" coordorigin="2779,-2329" coordsize="35,87" path="m2814,-2329l2793,-2329,2793,-2262,2793,-2258,2792,-2254,2791,-2251,2790,-2248,2786,-2246,2783,-2243,2779,-2242,2811,-2242,2811,-2244,2814,-2254,2814,-2262,2814,-2329e" filled="t" fillcolor="#000000" stroked="f">
                <v:path arrowok="t"/>
                <v:fill/>
              </v:shape>
            </v:group>
            <v:group style="position:absolute;left:2837;top:-2329;width:81;height:104" coordorigin="2837,-2329" coordsize="81,104">
              <v:shape style="position:absolute;left:2837;top:-2329;width:81;height:104" coordorigin="2837,-2329" coordsize="81,104" path="m2858,-2329l2837,-2329,2837,-2262,2845,-2237,2848,-2233,2852,-2230,2857,-2228,2862,-2225,2870,-2224,2888,-2224,2895,-2225,2900,-2227,2905,-2229,2910,-2232,2913,-2236,2916,-2239,2917,-2242,2873,-2242,2869,-2243,2862,-2248,2860,-2252,2859,-2256,2858,-2259,2858,-2262,2858,-2329e" filled="t" fillcolor="#000000" stroked="f">
                <v:path arrowok="t"/>
                <v:fill/>
              </v:shape>
            </v:group>
            <v:group style="position:absolute;left:2885;top:-2329;width:35;height:87" coordorigin="2885,-2329" coordsize="35,87">
              <v:shape style="position:absolute;left:2885;top:-2329;width:35;height:87" coordorigin="2885,-2329" coordsize="35,87" path="m2921,-2329l2899,-2329,2899,-2262,2899,-2258,2885,-2242,2917,-2242,2918,-2244,2920,-2254,2921,-2262,2921,-2329e" filled="t" fillcolor="#000000" stroked="f">
                <v:path arrowok="t"/>
                <v:fill/>
              </v:shape>
              <v:shape style="position:absolute;left:2147;top:-2160;width:1362;height:1363" type="#_x0000_t75">
                <v:imagedata r:id="rId25" o:title=""/>
              </v:shape>
              <v:shape style="position:absolute;left:1658;top:-2211;width:2043;height:1630" type="#_x0000_t75">
                <v:imagedata r:id="rId26" o:title=""/>
              </v:shape>
            </v:group>
            <w10:wrap type="none"/>
          </v:group>
        </w:pict>
      </w:r>
      <w:r>
        <w:rPr/>
        <w:pict>
          <v:group style="position:absolute;margin-left:189.700104pt;margin-top:-118.305534pt;width:27.338822pt;height:81.204938pt;mso-position-horizontal-relative:page;mso-position-vertical-relative:paragraph;z-index:-5284" coordorigin="3794,-2366" coordsize="547,1624">
            <v:group style="position:absolute;left:3797;top:-797;width:192;height:2" coordorigin="3797,-797" coordsize="192,2">
              <v:shape style="position:absolute;left:3797;top:-797;width:192;height:2" coordorigin="3797,-797" coordsize="192,0" path="m3797,-797l3989,-797e" filled="f" stroked="t" strokeweight=".334149pt" strokecolor="#252525">
                <v:path arrowok="t"/>
              </v:shape>
            </v:group>
            <v:group style="position:absolute;left:3797;top:-2160;width:192;height:2" coordorigin="3797,-2160" coordsize="192,2">
              <v:shape style="position:absolute;left:3797;top:-2160;width:192;height:2" coordorigin="3797,-2160" coordsize="192,0" path="m3797,-2160l3989,-2160e" filled="f" stroked="t" strokeweight=".334147pt" strokecolor="#252525">
                <v:path arrowok="t"/>
              </v:shape>
            </v:group>
            <v:group style="position:absolute;left:3797;top:-2162;width:2;height:1365" coordorigin="3797,-2162" coordsize="2,1365">
              <v:shape style="position:absolute;left:3797;top:-2162;width:2;height:1365" coordorigin="3797,-2162" coordsize="0,1365" path="m3797,-2162l3797,-797e" filled="f" stroked="t" strokeweight=".334028pt" strokecolor="#252525">
                <v:path arrowok="t"/>
              </v:shape>
            </v:group>
            <v:group style="position:absolute;left:3987;top:-2162;width:2;height:1365" coordorigin="3987,-2162" coordsize="2,1365">
              <v:shape style="position:absolute;left:3987;top:-2162;width:2;height:1365" coordorigin="3987,-2162" coordsize="0,1365" path="m3987,-2162l3987,-797e" filled="f" stroked="t" strokeweight=".334038pt" strokecolor="#252525">
                <v:path arrowok="t"/>
              </v:shape>
              <v:shape style="position:absolute;left:3797;top:-2160;width:190;height:1363" type="#_x0000_t75">
                <v:imagedata r:id="rId27" o:title=""/>
              </v:shape>
            </v:group>
            <v:group style="position:absolute;left:3971;top:-1072;width:16;height:5" coordorigin="3971,-1072" coordsize="16,5">
              <v:shape style="position:absolute;left:3971;top:-1072;width:16;height:5" coordorigin="3971,-1072" coordsize="16,5" path="m3971,-1070l3987,-1070e" filled="f" stroked="t" strokeweight=".334104pt" strokecolor="#252525">
                <v:path arrowok="t"/>
              </v:shape>
            </v:group>
            <v:group style="position:absolute;left:3971;top:-1345;width:16;height:5" coordorigin="3971,-1345" coordsize="16,5">
              <v:shape style="position:absolute;left:3971;top:-1345;width:16;height:5" coordorigin="3971,-1345" coordsize="16,5" path="m3971,-1342l3987,-1342e" filled="f" stroked="t" strokeweight=".334109pt" strokecolor="#252525">
                <v:path arrowok="t"/>
              </v:shape>
            </v:group>
            <v:group style="position:absolute;left:3971;top:-1617;width:16;height:5" coordorigin="3971,-1617" coordsize="16,5">
              <v:shape style="position:absolute;left:3971;top:-1617;width:16;height:5" coordorigin="3971,-1617" coordsize="16,5" path="m3971,-1615l3987,-1615e" filled="f" stroked="t" strokeweight=".334118pt" strokecolor="#252525">
                <v:path arrowok="t"/>
              </v:shape>
            </v:group>
            <v:group style="position:absolute;left:3971;top:-1890;width:16;height:5" coordorigin="3971,-1890" coordsize="16,5">
              <v:shape style="position:absolute;left:3971;top:-1890;width:16;height:5" coordorigin="3971,-1890" coordsize="16,5" path="m3971,-1887l3987,-1887e" filled="f" stroked="t" strokeweight=".334113pt" strokecolor="#252525">
                <v:path arrowok="t"/>
              </v:shape>
            </v:group>
            <v:group style="position:absolute;left:4037;top:-841;width:62;height:95" coordorigin="4037,-841" coordsize="62,95">
              <v:shape style="position:absolute;left:4037;top:-841;width:62;height:95" coordorigin="4037,-841" coordsize="62,95" path="m4074,-841l4062,-841,4056,-840,4047,-832,4043,-827,4038,-814,4037,-805,4037,-777,4041,-764,4052,-750,4059,-747,4075,-747,4081,-749,4090,-756,4091,-756,4063,-756,4059,-759,4055,-764,4051,-769,4049,-779,4049,-809,4051,-820,4055,-825,4059,-830,4063,-832,4090,-832,4089,-833,4086,-836,4082,-838,4078,-840,4074,-841e" filled="t" fillcolor="#252525" stroked="f">
                <v:path arrowok="t"/>
                <v:fill/>
              </v:shape>
              <v:shape style="position:absolute;left:4037;top:-841;width:62;height:95" coordorigin="4037,-841" coordsize="62,95" path="m4090,-832l4074,-832,4078,-829,4082,-824,4086,-819,4088,-809,4088,-779,4086,-769,4082,-764,4078,-759,4074,-756,4091,-756,4094,-761,4096,-768,4099,-774,4100,-783,4100,-803,4099,-811,4096,-821,4094,-826,4090,-832e" filled="t" fillcolor="#252525" stroked="f">
                <v:path arrowok="t"/>
                <v:fill/>
              </v:shape>
            </v:group>
            <v:group style="position:absolute;left:4046;top:-1114;width:35;height:93" coordorigin="4046,-1114" coordsize="35,93">
              <v:shape style="position:absolute;left:4046;top:-1114;width:35;height:93" coordorigin="4046,-1114" coordsize="35,93" path="m4082,-1093l4070,-1093,4070,-1021,4082,-1021,4082,-1093e" filled="t" fillcolor="#252525" stroked="f">
                <v:path arrowok="t"/>
                <v:fill/>
              </v:shape>
              <v:shape style="position:absolute;left:4046;top:-1114;width:35;height:93" coordorigin="4046,-1114" coordsize="35,93" path="m4082,-1114l4074,-1114,4072,-1110,4068,-1106,4064,-1102,4059,-1097,4053,-1094,4046,-1091,4046,-1080,4070,-1093,4082,-1093,4082,-1114e" filled="t" fillcolor="#252525" stroked="f">
                <v:path arrowok="t"/>
                <v:fill/>
              </v:shape>
            </v:group>
            <v:group style="position:absolute;left:4036;top:-1386;width:63;height:93" coordorigin="4036,-1386" coordsize="63,93">
              <v:shape style="position:absolute;left:4036;top:-1386;width:63;height:93" coordorigin="4036,-1386" coordsize="63,93" path="m4093,-1377l4074,-1377,4078,-1375,4082,-1372,4085,-1369,4087,-1365,4087,-1357,4085,-1352,4081,-1347,4078,-1342,4071,-1336,4054,-1322,4049,-1318,4036,-1296,4036,-1293,4099,-1293,4099,-1304,4052,-1304,4053,-1306,4055,-1308,4059,-1312,4064,-1316,4079,-1329,4085,-1334,4099,-1368,4096,-1374,4093,-1377e" filled="t" fillcolor="#252525" stroked="f">
                <v:path arrowok="t"/>
                <v:fill/>
              </v:shape>
              <v:shape style="position:absolute;left:4036;top:-1386;width:63;height:93" coordorigin="4036,-1386" coordsize="63,93" path="m4078,-1386l4060,-1386,4053,-1384,4047,-1380,4042,-1375,4039,-1368,4038,-1360,4050,-1358,4050,-1364,4052,-1369,4059,-1375,4063,-1377,4093,-1377,4085,-1384,4078,-1386e" filled="t" fillcolor="#252525" stroked="f">
                <v:path arrowok="t"/>
                <v:fill/>
              </v:shape>
            </v:group>
            <v:group style="position:absolute;left:4037;top:-1659;width:63;height:95" coordorigin="4037,-1659" coordsize="63,95">
              <v:shape style="position:absolute;left:4037;top:-1659;width:63;height:95" coordorigin="4037,-1659" coordsize="63,95" path="m4049,-1592l4037,-1590,4038,-1583,4041,-1576,4052,-1567,4059,-1564,4077,-1564,4085,-1567,4091,-1573,4092,-1574,4063,-1574,4059,-1575,4056,-1578,4053,-1581,4050,-1585,4049,-1592e" filled="t" fillcolor="#252525" stroked="f">
                <v:path arrowok="t"/>
                <v:fill/>
              </v:shape>
              <v:shape style="position:absolute;left:4037;top:-1659;width:63;height:95" coordorigin="4037,-1659" coordsize="63,95" path="m4093,-1611l4074,-1611,4079,-1609,4086,-1602,4088,-1598,4088,-1587,4086,-1583,4082,-1579,4078,-1575,4073,-1574,4092,-1574,4097,-1578,4100,-1585,4100,-1599,4098,-1604,4093,-1611e" filled="t" fillcolor="#252525" stroked="f">
                <v:path arrowok="t"/>
                <v:fill/>
              </v:shape>
              <v:shape style="position:absolute;left:4037;top:-1659;width:63;height:95" coordorigin="4037,-1659" coordsize="63,95" path="m4090,-1650l4072,-1650,4076,-1648,4079,-1645,4082,-1643,4083,-1639,4083,-1630,4081,-1626,4077,-1623,4073,-1621,4069,-1620,4062,-1620,4061,-1610,4064,-1611,4067,-1611,4093,-1611,4092,-1612,4088,-1615,4082,-1616,4086,-1618,4088,-1620,4063,-1620,4062,-1620,4089,-1620,4090,-1621,4094,-1627,4095,-1631,4095,-1639,4094,-1643,4092,-1647,4090,-1650e" filled="t" fillcolor="#252525" stroked="f">
                <v:path arrowok="t"/>
                <v:fill/>
              </v:shape>
              <v:shape style="position:absolute;left:4037;top:-1659;width:63;height:95" coordorigin="4037,-1659" coordsize="63,95" path="m4073,-1659l4060,-1659,4053,-1657,4048,-1653,4043,-1648,4040,-1643,4039,-1635,4050,-1633,4051,-1638,4053,-1643,4056,-1645,4059,-1648,4063,-1650,4090,-1650,4089,-1651,4086,-1653,4082,-1656,4077,-1658,4073,-1659e" filled="t" fillcolor="#252525" stroked="f">
                <v:path arrowok="t"/>
                <v:fill/>
              </v:shape>
            </v:group>
            <v:group style="position:absolute;left:4034;top:-1931;width:53;height:93" coordorigin="4034,-1931" coordsize="53,93">
              <v:shape style="position:absolute;left:4034;top:-1931;width:53;height:93" coordorigin="4034,-1931" coordsize="53,93" path="m4087,-1861l4075,-1861,4075,-1838,4087,-1838,4087,-1861e" filled="t" fillcolor="#252525" stroked="f">
                <v:path arrowok="t"/>
                <v:fill/>
              </v:shape>
              <v:shape style="position:absolute;left:4034;top:-1931;width:53;height:93" coordorigin="4034,-1931" coordsize="53,93" path="m4087,-1931l4077,-1931,4034,-1871,4034,-1861,4100,-1861,4100,-1871,4045,-1871,4075,-1913,4087,-1913,4087,-1931e" filled="t" fillcolor="#252525" stroked="f">
                <v:path arrowok="t"/>
                <v:fill/>
              </v:shape>
              <v:shape style="position:absolute;left:4034;top:-1931;width:53;height:93" coordorigin="4034,-1931" coordsize="53,93" path="m4087,-1913l4075,-1913,4075,-1871,4087,-1871,4087,-1913e" filled="t" fillcolor="#252525" stroked="f">
                <v:path arrowok="t"/>
                <v:fill/>
              </v:shape>
            </v:group>
            <v:group style="position:absolute;left:4037;top:-2202;width:63;height:93" coordorigin="4037,-2202" coordsize="63,93">
              <v:shape style="position:absolute;left:4037;top:-2202;width:63;height:93" coordorigin="4037,-2202" coordsize="63,93" path="m4050,-2136l4037,-2135,4038,-2127,4041,-2121,4052,-2112,4059,-2109,4079,-2109,4087,-2113,4092,-2119,4063,-2119,4059,-2120,4056,-2123,4053,-2126,4051,-2130,4050,-2136e" filled="t" fillcolor="#252525" stroked="f">
                <v:path arrowok="t"/>
                <v:fill/>
              </v:shape>
              <v:shape style="position:absolute;left:4037;top:-2202;width:63;height:93" coordorigin="4037,-2202" coordsize="63,93" path="m4094,-2162l4074,-2162,4079,-2160,4086,-2153,4088,-2148,4088,-2134,4086,-2129,4082,-2125,4078,-2121,4074,-2119,4092,-2119,4093,-2120,4098,-2127,4101,-2134,4101,-2151,4098,-2158,4094,-2162e" filled="t" fillcolor="#252525" stroked="f">
                <v:path arrowok="t"/>
                <v:fill/>
              </v:shape>
              <v:shape style="position:absolute;left:4037;top:-2202;width:63;height:93" coordorigin="4037,-2202" coordsize="63,93" path="m4096,-2202l4049,-2202,4039,-2155,4050,-2153,4052,-2156,4055,-2158,4058,-2160,4061,-2161,4064,-2162,4094,-2162,4089,-2166,4053,-2166,4058,-2191,4096,-2191,4096,-2202e" filled="t" fillcolor="#252525" stroked="f">
                <v:path arrowok="t"/>
                <v:fill/>
              </v:shape>
              <v:shape style="position:absolute;left:4037;top:-2202;width:63;height:93" coordorigin="4037,-2202" coordsize="63,93" path="m4079,-2172l4065,-2172,4059,-2170,4053,-2166,4089,-2166,4086,-2169,4079,-2172e" filled="t" fillcolor="#252525" stroked="f">
                <v:path arrowok="t"/>
                <v:fill/>
              </v:shape>
            </v:group>
            <v:group style="position:absolute;left:4006;top:-2288;width:64;height:64" coordorigin="4006,-2288" coordsize="64,64">
              <v:shape style="position:absolute;left:4006;top:-2288;width:64;height:64" coordorigin="4006,-2288" coordsize="64,64" path="m4009,-2288l4008,-2288,4008,-2288,4007,-2287,4006,-2287,4006,-2286,4006,-2285,4006,-2284,4034,-2256,4006,-2228,4006,-2228,4006,-2226,4006,-2226,4007,-2225,4008,-2225,4008,-2224,4010,-2224,4010,-2225,4038,-2252,4045,-2252,4042,-2256,4046,-2260,4038,-2260,4011,-2287,4010,-2288,4009,-2288e" filled="t" fillcolor="#252525" stroked="f">
                <v:path arrowok="t"/>
                <v:fill/>
              </v:shape>
              <v:shape style="position:absolute;left:4006;top:-2288;width:64;height:64" coordorigin="4006,-2288" coordsize="64,64" path="m4045,-2252l4038,-2252,4066,-2225,4067,-2224,4068,-2224,4069,-2225,4069,-2225,4070,-2226,4070,-2226,4070,-2228,4070,-2228,4045,-2252e" filled="t" fillcolor="#252525" stroked="f">
                <v:path arrowok="t"/>
                <v:fill/>
              </v:shape>
              <v:shape style="position:absolute;left:4006;top:-2288;width:64;height:64" coordorigin="4006,-2288" coordsize="64,64" path="m4068,-2288l4067,-2288,4066,-2288,4065,-2287,4038,-2260,4046,-2260,4070,-2284,4070,-2285,4070,-2286,4070,-2287,4069,-2288,4068,-2288e" filled="t" fillcolor="#252525" stroked="f">
                <v:path arrowok="t"/>
                <v:fill/>
              </v:shape>
            </v:group>
            <v:group style="position:absolute;left:4107;top:-2320;width:127;height:95" coordorigin="4107,-2320" coordsize="127,95">
              <v:shape style="position:absolute;left:4107;top:-2320;width:127;height:95" coordorigin="4107,-2320" coordsize="127,95" path="m4142,-2299l4130,-2299,4130,-2227,4142,-2227,4142,-2299e" filled="t" fillcolor="#252525" stroked="f">
                <v:path arrowok="t"/>
                <v:fill/>
              </v:shape>
              <v:shape style="position:absolute;left:4107;top:-2320;width:127;height:95" coordorigin="4107,-2320" coordsize="127,95" path="m4142,-2320l4134,-2320,4132,-2316,4129,-2312,4124,-2307,4119,-2303,4113,-2300,4107,-2297,4107,-2286,4130,-2299,4142,-2299,4142,-2320e" filled="t" fillcolor="#252525" stroked="f">
                <v:path arrowok="t"/>
                <v:fill/>
              </v:shape>
              <v:shape style="position:absolute;left:4107;top:-2320;width:127;height:95" coordorigin="4107,-2320" coordsize="127,95" path="m4208,-2320l4196,-2320,4190,-2318,4186,-2314,4181,-2311,4178,-2306,4175,-2299,4173,-2292,4172,-2283,4172,-2255,4175,-2242,4187,-2228,4194,-2225,4210,-2225,4216,-2227,4225,-2234,4198,-2234,4193,-2237,4186,-2247,4184,-2257,4184,-2288,4186,-2298,4190,-2304,4193,-2308,4198,-2310,4225,-2310,4224,-2312,4220,-2315,4217,-2317,4213,-2319,4208,-2320e" filled="t" fillcolor="#252525" stroked="f">
                <v:path arrowok="t"/>
                <v:fill/>
              </v:shape>
              <v:shape style="position:absolute;left:4107;top:-2320;width:127;height:95" coordorigin="4107,-2320" coordsize="127,95" path="m4225,-2310l4208,-2310,4213,-2308,4217,-2303,4220,-2298,4222,-2288,4222,-2257,4220,-2247,4213,-2237,4208,-2234,4225,-2234,4228,-2239,4231,-2246,4233,-2253,4234,-2262,4234,-2282,4233,-2289,4232,-2294,4231,-2300,4229,-2304,4225,-2310e" filled="t" fillcolor="#252525" stroked="f">
                <v:path arrowok="t"/>
                <v:fill/>
              </v:shape>
            </v:group>
            <v:group style="position:absolute;left:4250;top:-2361;width:86;height:74" coordorigin="4250,-2361" coordsize="86,74">
              <v:shape style="position:absolute;left:4250;top:-2361;width:86;height:74" coordorigin="4250,-2361" coordsize="86,74" path="m4278,-2320l4250,-2320,4250,-2311,4278,-2311,4278,-2320e" filled="t" fillcolor="#252525" stroked="f">
                <v:path arrowok="t"/>
                <v:fill/>
              </v:shape>
              <v:shape style="position:absolute;left:4250;top:-2361;width:86;height:74" coordorigin="4250,-2361" coordsize="86,74" path="m4296,-2309l4286,-2308,4287,-2302,4289,-2297,4294,-2294,4298,-2290,4303,-2288,4319,-2288,4325,-2291,4329,-2295,4307,-2295,4303,-2296,4298,-2301,4296,-2305,4296,-2309e" filled="t" fillcolor="#252525" stroked="f">
                <v:path arrowok="t"/>
                <v:fill/>
              </v:shape>
              <v:shape style="position:absolute;left:4250;top:-2361;width:86;height:74" coordorigin="4250,-2361" coordsize="86,74" path="m4331,-2330l4315,-2330,4319,-2328,4325,-2322,4326,-2318,4326,-2308,4325,-2303,4322,-2300,4319,-2297,4315,-2295,4329,-2295,4334,-2302,4336,-2307,4336,-2321,4334,-2327,4331,-2330e" filled="t" fillcolor="#252525" stroked="f">
                <v:path arrowok="t"/>
                <v:fill/>
              </v:shape>
              <v:shape style="position:absolute;left:4250;top:-2361;width:86;height:74" coordorigin="4250,-2361" coordsize="86,74" path="m4333,-2361l4295,-2361,4288,-2324,4296,-2323,4298,-2325,4300,-2326,4302,-2328,4304,-2329,4307,-2330,4331,-2330,4329,-2331,4327,-2333,4298,-2333,4302,-2353,4333,-2353,4333,-2361e" filled="t" fillcolor="#252525" stroked="f">
                <v:path arrowok="t"/>
                <v:fill/>
              </v:shape>
              <v:shape style="position:absolute;left:4250;top:-2361;width:86;height:74" coordorigin="4250,-2361" coordsize="86,74" path="m4319,-2338l4308,-2338,4303,-2336,4298,-2333,4327,-2333,4325,-2335,4319,-2338e" filled="t" fillcolor="#252525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30.872391pt;margin-top:-116.746338pt;width:102.142247pt;height:87.699411pt;mso-position-horizontal-relative:page;mso-position-vertical-relative:paragraph;z-index:-5283" coordorigin="4617,-2335" coordsize="2043,1754">
            <v:group style="position:absolute;left:5679;top:-2330;width:99;height:106" coordorigin="5679,-2330" coordsize="99,106">
              <v:shape style="position:absolute;left:5679;top:-2330;width:99;height:106" coordorigin="5679,-2330" coordsize="99,106" path="m5745,-2330l5722,-2330,5713,-2329,5679,-2288,5679,-2268,5722,-2224,5742,-2224,5778,-2240,5778,-2242,5723,-2242,5715,-2245,5710,-2251,5704,-2257,5701,-2266,5701,-2290,5704,-2298,5710,-2304,5715,-2310,5723,-2313,5773,-2313,5770,-2317,5755,-2328,5745,-2330e" filled="t" fillcolor="#000000" stroked="f">
                <v:path arrowok="t"/>
                <v:fill/>
              </v:shape>
            </v:group>
            <v:group style="position:absolute;left:5732;top:-2281;width:46;height:39" coordorigin="5732,-2281" coordsize="46,39">
              <v:shape style="position:absolute;left:5732;top:-2281;width:46;height:39" coordorigin="5732,-2281" coordsize="46,39" path="m5778,-2281l5732,-2281,5732,-2264,5757,-2264,5757,-2251,5736,-2242,5778,-2242,5778,-2281e" filled="t" fillcolor="#000000" stroked="f">
                <v:path arrowok="t"/>
                <v:fill/>
              </v:shape>
            </v:group>
            <v:group style="position:absolute;left:5738;top:-2313;width:39;height:16" coordorigin="5738,-2313" coordsize="39,16">
              <v:shape style="position:absolute;left:5738;top:-2313;width:39;height:16" coordorigin="5738,-2313" coordsize="39,16" path="m5773,-2313l5738,-2313,5743,-2311,5751,-2305,5754,-2301,5756,-2296,5777,-2300,5775,-2310,5773,-2313e" filled="t" fillcolor="#000000" stroked="f">
                <v:path arrowok="t"/>
                <v:fill/>
              </v:shape>
            </v:group>
            <v:group style="position:absolute;left:5794;top:-2330;width:99;height:106" coordorigin="5794,-2330" coordsize="99,106">
              <v:shape style="position:absolute;left:5794;top:-2330;width:99;height:106" coordorigin="5794,-2330" coordsize="99,106" path="m5860,-2330l5836,-2330,5828,-2329,5794,-2288,5794,-2268,5837,-2224,5856,-2224,5893,-2240,5893,-2242,5837,-2242,5830,-2245,5825,-2251,5819,-2257,5816,-2266,5837,-2313,5887,-2313,5885,-2317,5870,-2328,5860,-2330e" filled="t" fillcolor="#000000" stroked="f">
                <v:path arrowok="t"/>
                <v:fill/>
              </v:shape>
            </v:group>
            <v:group style="position:absolute;left:5847;top:-2281;width:46;height:39" coordorigin="5847,-2281" coordsize="46,39">
              <v:shape style="position:absolute;left:5847;top:-2281;width:46;height:39" coordorigin="5847,-2281" coordsize="46,39" path="m5893,-2281l5847,-2281,5847,-2264,5871,-2264,5871,-2251,5851,-2242,5893,-2242,5893,-2281e" filled="t" fillcolor="#000000" stroked="f">
                <v:path arrowok="t"/>
                <v:fill/>
              </v:shape>
            </v:group>
            <v:group style="position:absolute;left:5853;top:-2313;width:39;height:16" coordorigin="5853,-2313" coordsize="39,16">
              <v:shape style="position:absolute;left:5853;top:-2313;width:39;height:16" coordorigin="5853,-2313" coordsize="39,16" path="m5887,-2313l5853,-2313,5858,-2311,5866,-2305,5869,-2301,5870,-2296,5892,-2300,5889,-2310,5887,-2313e" filled="t" fillcolor="#000000" stroked="f">
                <v:path arrowok="t"/>
                <v:fill/>
              </v:shape>
              <v:shape style="position:absolute;left:5107;top:-2160;width:1362;height:1363" type="#_x0000_t75">
                <v:imagedata r:id="rId28" o:title=""/>
              </v:shape>
              <v:shape style="position:absolute;left:4617;top:-2211;width:2043;height:1630" type="#_x0000_t75">
                <v:imagedata r:id="rId29" o:title=""/>
              </v:shape>
            </v:group>
            <w10:wrap type="none"/>
          </v:group>
        </w:pict>
      </w:r>
      <w:r>
        <w:rPr/>
        <w:pict>
          <v:group style="position:absolute;margin-left:337.692352pt;margin-top:-118.305534pt;width:27.338834pt;height:81.204938pt;mso-position-horizontal-relative:page;mso-position-vertical-relative:paragraph;z-index:-5282" coordorigin="6754,-2366" coordsize="547,1624">
            <v:group style="position:absolute;left:6757;top:-797;width:192;height:2" coordorigin="6757,-797" coordsize="192,2">
              <v:shape style="position:absolute;left:6757;top:-797;width:192;height:2" coordorigin="6757,-797" coordsize="192,0" path="m6757,-797l6949,-797e" filled="f" stroked="t" strokeweight=".334167pt" strokecolor="#252525">
                <v:path arrowok="t"/>
              </v:shape>
            </v:group>
            <v:group style="position:absolute;left:6757;top:-2160;width:192;height:2" coordorigin="6757,-2160" coordsize="192,2">
              <v:shape style="position:absolute;left:6757;top:-2160;width:192;height:2" coordorigin="6757,-2160" coordsize="192,0" path="m6757,-2160l6949,-2160e" filled="f" stroked="t" strokeweight=".334167pt" strokecolor="#252525">
                <v:path arrowok="t"/>
              </v:shape>
            </v:group>
            <v:group style="position:absolute;left:6757;top:-2162;width:2;height:1365" coordorigin="6757,-2162" coordsize="2,1365">
              <v:shape style="position:absolute;left:6757;top:-2162;width:2;height:1365" coordorigin="6757,-2162" coordsize="0,1365" path="m6757,-2162l6757,-797e" filled="f" stroked="t" strokeweight=".334028pt" strokecolor="#252525">
                <v:path arrowok="t"/>
              </v:shape>
            </v:group>
            <v:group style="position:absolute;left:6947;top:-2162;width:2;height:1365" coordorigin="6947,-2162" coordsize="2,1365">
              <v:shape style="position:absolute;left:6947;top:-2162;width:2;height:1365" coordorigin="6947,-2162" coordsize="0,1365" path="m6947,-2162l6947,-797e" filled="f" stroked="t" strokeweight=".334039pt" strokecolor="#252525">
                <v:path arrowok="t"/>
              </v:shape>
              <v:shape style="position:absolute;left:6757;top:-2160;width:190;height:1363" type="#_x0000_t75">
                <v:imagedata r:id="rId30" o:title=""/>
              </v:shape>
            </v:group>
            <v:group style="position:absolute;left:6931;top:-1072;width:16;height:5" coordorigin="6931,-1072" coordsize="16,5">
              <v:shape style="position:absolute;left:6931;top:-1072;width:16;height:5" coordorigin="6931,-1072" coordsize="16,5" path="m6931,-1070l6947,-1070e" filled="f" stroked="t" strokeweight=".334104pt" strokecolor="#252525">
                <v:path arrowok="t"/>
              </v:shape>
            </v:group>
            <v:group style="position:absolute;left:6931;top:-1345;width:16;height:5" coordorigin="6931,-1345" coordsize="16,5">
              <v:shape style="position:absolute;left:6931;top:-1345;width:16;height:5" coordorigin="6931,-1345" coordsize="16,5" path="m6931,-1342l6947,-1342e" filled="f" stroked="t" strokeweight=".334109pt" strokecolor="#252525">
                <v:path arrowok="t"/>
              </v:shape>
            </v:group>
            <v:group style="position:absolute;left:6931;top:-1617;width:16;height:5" coordorigin="6931,-1617" coordsize="16,5">
              <v:shape style="position:absolute;left:6931;top:-1617;width:16;height:5" coordorigin="6931,-1617" coordsize="16,5" path="m6931,-1615l6947,-1615e" filled="f" stroked="t" strokeweight=".334118pt" strokecolor="#252525">
                <v:path arrowok="t"/>
              </v:shape>
            </v:group>
            <v:group style="position:absolute;left:6931;top:-1890;width:16;height:5" coordorigin="6931,-1890" coordsize="16,5">
              <v:shape style="position:absolute;left:6931;top:-1890;width:16;height:5" coordorigin="6931,-1890" coordsize="16,5" path="m6931,-1887l6947,-1887e" filled="f" stroked="t" strokeweight=".334113pt" strokecolor="#252525">
                <v:path arrowok="t"/>
              </v:shape>
            </v:group>
            <v:group style="position:absolute;left:6997;top:-841;width:62;height:95" coordorigin="6997,-841" coordsize="62,95">
              <v:shape style="position:absolute;left:6997;top:-841;width:62;height:95" coordorigin="6997,-841" coordsize="62,95" path="m7033,-841l7021,-841,7016,-840,7006,-832,7003,-827,6998,-814,6997,-805,6997,-777,7000,-764,7012,-750,7019,-747,7035,-747,7041,-749,7050,-756,7050,-756,7023,-756,7018,-759,7015,-764,7011,-769,7009,-779,7009,-809,7011,-820,7015,-825,7019,-830,7023,-832,7050,-832,7049,-833,7046,-836,7042,-838,7038,-840,7033,-841e" filled="t" fillcolor="#252525" stroked="f">
                <v:path arrowok="t"/>
                <v:fill/>
              </v:shape>
              <v:shape style="position:absolute;left:6997;top:-841;width:62;height:95" coordorigin="6997,-841" coordsize="62,95" path="m7050,-832l7034,-832,7038,-829,7042,-824,7046,-819,7047,-809,7047,-779,7046,-769,7042,-764,7038,-759,7034,-756,7050,-756,7054,-761,7056,-768,7058,-774,7059,-783,7059,-803,7059,-811,7056,-821,7054,-826,7050,-832e" filled="t" fillcolor="#252525" stroked="f">
                <v:path arrowok="t"/>
                <v:fill/>
              </v:shape>
            </v:group>
            <v:group style="position:absolute;left:7006;top:-1114;width:35;height:93" coordorigin="7006,-1114" coordsize="35,93">
              <v:shape style="position:absolute;left:7006;top:-1114;width:35;height:93" coordorigin="7006,-1114" coordsize="35,93" path="m7041,-1093l7030,-1093,7030,-1021,7041,-1021,7041,-1093e" filled="t" fillcolor="#252525" stroked="f">
                <v:path arrowok="t"/>
                <v:fill/>
              </v:shape>
              <v:shape style="position:absolute;left:7006;top:-1114;width:35;height:93" coordorigin="7006,-1114" coordsize="35,93" path="m7041,-1114l7034,-1114,7032,-1110,7028,-1106,7023,-1102,7018,-1097,7013,-1094,7006,-1091,7006,-1080,7030,-1093,7041,-1093,7041,-1114e" filled="t" fillcolor="#252525" stroked="f">
                <v:path arrowok="t"/>
                <v:fill/>
              </v:shape>
            </v:group>
            <v:group style="position:absolute;left:6996;top:-1386;width:63;height:93" coordorigin="6996,-1386" coordsize="63,93">
              <v:shape style="position:absolute;left:6996;top:-1386;width:63;height:93" coordorigin="6996,-1386" coordsize="63,93" path="m7053,-1377l7034,-1377,7038,-1375,7042,-1372,7045,-1369,7047,-1365,7047,-1357,7045,-1352,7041,-1347,7038,-1342,7031,-1336,7013,-1322,7008,-1318,6996,-1296,6996,-1293,7059,-1293,7059,-1304,7012,-1304,7013,-1306,7015,-1308,7019,-1312,7023,-1316,7039,-1329,7045,-1334,7059,-1368,7056,-1374,7053,-1377e" filled="t" fillcolor="#252525" stroked="f">
                <v:path arrowok="t"/>
                <v:fill/>
              </v:shape>
              <v:shape style="position:absolute;left:6996;top:-1386;width:63;height:93" coordorigin="6996,-1386" coordsize="63,93" path="m7038,-1386l7020,-1386,7013,-1384,7007,-1380,7002,-1375,6999,-1368,6998,-1360,7010,-1358,7010,-1364,7012,-1369,7018,-1375,7023,-1377,7053,-1377,7045,-1384,7038,-1386e" filled="t" fillcolor="#252525" stroked="f">
                <v:path arrowok="t"/>
                <v:fill/>
              </v:shape>
            </v:group>
            <v:group style="position:absolute;left:6997;top:-1659;width:63;height:95" coordorigin="6997,-1659" coordsize="63,95">
              <v:shape style="position:absolute;left:6997;top:-1659;width:63;height:95" coordorigin="6997,-1659" coordsize="63,95" path="m7009,-1592l6997,-1590,6998,-1583,7001,-1576,7012,-1567,7019,-1564,7037,-1564,7045,-1567,7051,-1573,7052,-1574,7023,-1574,7019,-1575,7016,-1578,7013,-1581,7010,-1585,7009,-1592e" filled="t" fillcolor="#252525" stroked="f">
                <v:path arrowok="t"/>
                <v:fill/>
              </v:shape>
              <v:shape style="position:absolute;left:6997;top:-1659;width:63;height:95" coordorigin="6997,-1659" coordsize="63,95" path="m7053,-1611l7034,-1611,7039,-1609,7046,-1602,7047,-1598,7047,-1587,7045,-1583,7042,-1579,7038,-1575,7033,-1574,7052,-1574,7057,-1578,7060,-1585,7060,-1599,7058,-1604,7053,-1611e" filled="t" fillcolor="#252525" stroked="f">
                <v:path arrowok="t"/>
                <v:fill/>
              </v:shape>
              <v:shape style="position:absolute;left:6997;top:-1659;width:63;height:95" coordorigin="6997,-1659" coordsize="63,95" path="m7050,-1650l7032,-1650,7036,-1648,7039,-1645,7042,-1643,7043,-1639,7043,-1630,7041,-1626,7037,-1623,7033,-1621,7029,-1620,7022,-1620,7020,-1610,7024,-1611,7026,-1611,7053,-1611,7052,-1612,7048,-1615,7042,-1616,7046,-1618,7048,-1620,7022,-1620,7022,-1620,7048,-1620,7050,-1621,7054,-1627,7055,-1631,7055,-1639,7054,-1643,7052,-1647,7050,-1650e" filled="t" fillcolor="#252525" stroked="f">
                <v:path arrowok="t"/>
                <v:fill/>
              </v:shape>
              <v:shape style="position:absolute;left:6997;top:-1659;width:63;height:95" coordorigin="6997,-1659" coordsize="63,95" path="m7032,-1659l7020,-1659,7013,-1657,7008,-1653,7003,-1648,7000,-1643,6998,-1635,7010,-1633,7011,-1638,7013,-1643,7016,-1645,7019,-1648,7023,-1650,7050,-1650,7049,-1651,7046,-1653,7042,-1656,7037,-1658,7032,-1659e" filled="t" fillcolor="#252525" stroked="f">
                <v:path arrowok="t"/>
                <v:fill/>
              </v:shape>
            </v:group>
            <v:group style="position:absolute;left:6993;top:-1931;width:53;height:93" coordorigin="6993,-1931" coordsize="53,93">
              <v:shape style="position:absolute;left:6993;top:-1931;width:53;height:93" coordorigin="6993,-1931" coordsize="53,93" path="m7047,-1861l7035,-1861,7035,-1838,7047,-1838,7047,-1861e" filled="t" fillcolor="#252525" stroked="f">
                <v:path arrowok="t"/>
                <v:fill/>
              </v:shape>
              <v:shape style="position:absolute;left:6993;top:-1931;width:53;height:93" coordorigin="6993,-1931" coordsize="53,93" path="m7047,-1931l7037,-1931,6993,-1871,6993,-1861,7059,-1861,7059,-1871,7005,-1871,7035,-1913,7047,-1913,7047,-1931e" filled="t" fillcolor="#252525" stroked="f">
                <v:path arrowok="t"/>
                <v:fill/>
              </v:shape>
              <v:shape style="position:absolute;left:6993;top:-1931;width:53;height:93" coordorigin="6993,-1931" coordsize="53,93" path="m7047,-1913l7035,-1913,7035,-1871,7047,-1871,7047,-1913e" filled="t" fillcolor="#252525" stroked="f">
                <v:path arrowok="t"/>
                <v:fill/>
              </v:shape>
            </v:group>
            <v:group style="position:absolute;left:6997;top:-2202;width:63;height:93" coordorigin="6997,-2202" coordsize="63,93">
              <v:shape style="position:absolute;left:6997;top:-2202;width:63;height:93" coordorigin="6997,-2202" coordsize="63,93" path="m7009,-2136l6997,-2135,6998,-2127,7001,-2121,7012,-2112,7019,-2109,7039,-2109,7047,-2113,7051,-2119,7023,-2119,7019,-2120,7016,-2123,7013,-2126,7010,-2130,7009,-2136e" filled="t" fillcolor="#252525" stroked="f">
                <v:path arrowok="t"/>
                <v:fill/>
              </v:shape>
              <v:shape style="position:absolute;left:6997;top:-2202;width:63;height:93" coordorigin="6997,-2202" coordsize="63,93" path="m7054,-2162l7034,-2162,7039,-2160,7046,-2153,7048,-2148,7048,-2134,7046,-2129,7042,-2125,7038,-2121,7034,-2119,7051,-2119,7053,-2120,7058,-2127,7061,-2134,7061,-2151,7058,-2158,7054,-2162e" filled="t" fillcolor="#252525" stroked="f">
                <v:path arrowok="t"/>
                <v:fill/>
              </v:shape>
              <v:shape style="position:absolute;left:6997;top:-2202;width:63;height:93" coordorigin="6997,-2202" coordsize="63,93" path="m7056,-2202l7009,-2202,6999,-2155,7010,-2153,7012,-2156,7014,-2158,7017,-2160,7021,-2161,7024,-2162,7054,-2162,7049,-2166,7013,-2166,7018,-2191,7056,-2191,7056,-2202e" filled="t" fillcolor="#252525" stroked="f">
                <v:path arrowok="t"/>
                <v:fill/>
              </v:shape>
              <v:shape style="position:absolute;left:6997;top:-2202;width:63;height:93" coordorigin="6997,-2202" coordsize="63,93" path="m7039,-2172l7025,-2172,7018,-2170,7013,-2166,7049,-2166,7046,-2169,7039,-2172e" filled="t" fillcolor="#252525" stroked="f">
                <v:path arrowok="t"/>
                <v:fill/>
              </v:shape>
            </v:group>
            <v:group style="position:absolute;left:6966;top:-2288;width:64;height:64" coordorigin="6966,-2288" coordsize="64,64">
              <v:shape style="position:absolute;left:6966;top:-2288;width:64;height:64" coordorigin="6966,-2288" coordsize="64,64" path="m6969,-2288l6968,-2288,6967,-2288,6967,-2287,6966,-2287,6966,-2286,6966,-2285,6966,-2284,6994,-2256,6966,-2228,6966,-2228,6966,-2226,6966,-2226,6967,-2225,6967,-2225,6968,-2224,6969,-2224,6970,-2225,6998,-2252,7005,-2252,7002,-2256,7005,-2260,6998,-2260,6971,-2287,6970,-2288,6969,-2288e" filled="t" fillcolor="#252525" stroked="f">
                <v:path arrowok="t"/>
                <v:fill/>
              </v:shape>
              <v:shape style="position:absolute;left:6966;top:-2288;width:64;height:64" coordorigin="6966,-2288" coordsize="64,64" path="m7005,-2252l6998,-2252,7026,-2225,7026,-2224,7028,-2224,7028,-2225,7029,-2225,7029,-2226,7030,-2226,7030,-2228,7030,-2228,7005,-2252e" filled="t" fillcolor="#252525" stroked="f">
                <v:path arrowok="t"/>
                <v:fill/>
              </v:shape>
              <v:shape style="position:absolute;left:6966;top:-2288;width:64;height:64" coordorigin="6966,-2288" coordsize="64,64" path="m7028,-2288l7027,-2288,7026,-2288,7025,-2287,6998,-2260,7005,-2260,7030,-2284,7030,-2285,7030,-2286,7029,-2287,7028,-2288,7028,-2288e" filled="t" fillcolor="#252525" stroked="f">
                <v:path arrowok="t"/>
                <v:fill/>
              </v:shape>
            </v:group>
            <v:group style="position:absolute;left:7067;top:-2320;width:127;height:95" coordorigin="7067,-2320" coordsize="127,95">
              <v:shape style="position:absolute;left:7067;top:-2320;width:127;height:95" coordorigin="7067,-2320" coordsize="127,95" path="m7102,-2299l7090,-2299,7090,-2227,7102,-2227,7102,-2299e" filled="t" fillcolor="#252525" stroked="f">
                <v:path arrowok="t"/>
                <v:fill/>
              </v:shape>
              <v:shape style="position:absolute;left:7067;top:-2320;width:127;height:95" coordorigin="7067,-2320" coordsize="127,95" path="m7102,-2320l7094,-2320,7092,-2316,7089,-2312,7084,-2307,7079,-2303,7073,-2300,7067,-2297,7067,-2286,7090,-2299,7102,-2299,7102,-2320e" filled="t" fillcolor="#252525" stroked="f">
                <v:path arrowok="t"/>
                <v:fill/>
              </v:shape>
              <v:shape style="position:absolute;left:7067;top:-2320;width:127;height:95" coordorigin="7067,-2320" coordsize="127,95" path="m7168,-2320l7156,-2320,7150,-2318,7146,-2314,7141,-2311,7138,-2306,7135,-2299,7133,-2292,7132,-2283,7132,-2255,7135,-2242,7146,-2228,7154,-2225,7170,-2225,7176,-2227,7185,-2234,7157,-2234,7153,-2237,7146,-2247,7144,-2257,7144,-2288,7146,-2298,7150,-2304,7153,-2308,7157,-2310,7184,-2310,7183,-2312,7180,-2315,7176,-2317,7173,-2319,7168,-2320e" filled="t" fillcolor="#252525" stroked="f">
                <v:path arrowok="t"/>
                <v:fill/>
              </v:shape>
              <v:shape style="position:absolute;left:7067;top:-2320;width:127;height:95" coordorigin="7067,-2320" coordsize="127,95" path="m7184,-2310l7168,-2310,7173,-2308,7176,-2303,7180,-2298,7182,-2288,7182,-2257,7180,-2247,7173,-2237,7168,-2234,7185,-2234,7188,-2239,7191,-2246,7193,-2253,7194,-2262,7194,-2282,7193,-2289,7192,-2294,7190,-2300,7188,-2304,7184,-2310e" filled="t" fillcolor="#252525" stroked="f">
                <v:path arrowok="t"/>
                <v:fill/>
              </v:shape>
            </v:group>
            <v:group style="position:absolute;left:7210;top:-2361;width:86;height:74" coordorigin="7210,-2361" coordsize="86,74">
              <v:shape style="position:absolute;left:7210;top:-2361;width:86;height:74" coordorigin="7210,-2361" coordsize="86,74" path="m7238,-2320l7210,-2320,7210,-2311,7238,-2311,7238,-2320e" filled="t" fillcolor="#252525" stroked="f">
                <v:path arrowok="t"/>
                <v:fill/>
              </v:shape>
              <v:shape style="position:absolute;left:7210;top:-2361;width:86;height:74" coordorigin="7210,-2361" coordsize="86,74" path="m7256,-2309l7246,-2308,7247,-2302,7249,-2297,7253,-2294,7258,-2290,7263,-2288,7279,-2288,7285,-2291,7289,-2295,7266,-2295,7263,-2296,7258,-2301,7256,-2305,7256,-2309e" filled="t" fillcolor="#252525" stroked="f">
                <v:path arrowok="t"/>
                <v:fill/>
              </v:shape>
              <v:shape style="position:absolute;left:7210;top:-2361;width:86;height:74" coordorigin="7210,-2361" coordsize="86,74" path="m7290,-2330l7275,-2330,7279,-2328,7285,-2322,7286,-2318,7286,-2308,7285,-2303,7281,-2300,7278,-2297,7275,-2295,7289,-2295,7294,-2302,7296,-2307,7296,-2321,7294,-2327,7290,-2330e" filled="t" fillcolor="#252525" stroked="f">
                <v:path arrowok="t"/>
                <v:fill/>
              </v:shape>
              <v:shape style="position:absolute;left:7210;top:-2361;width:86;height:74" coordorigin="7210,-2361" coordsize="86,74" path="m7292,-2361l7255,-2361,7248,-2324,7256,-2323,7258,-2325,7260,-2326,7262,-2328,7264,-2329,7267,-2330,7290,-2330,7289,-2331,7287,-2333,7258,-2333,7262,-2353,7292,-2353,7292,-2361e" filled="t" fillcolor="#252525" stroked="f">
                <v:path arrowok="t"/>
                <v:fill/>
              </v:shape>
              <v:shape style="position:absolute;left:7210;top:-2361;width:86;height:74" coordorigin="7210,-2361" coordsize="86,74" path="m7279,-2338l7267,-2338,7263,-2336,7258,-2333,7287,-2333,7285,-2335,7279,-2338e" filled="t" fillcolor="#252525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2.5: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Density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map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rules.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σ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0" w:footer="795" w:top="1560" w:bottom="980" w:left="1340" w:right="1340"/>
          <w:pgSz w:w="11920" w:h="16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622" w:right="340"/>
        <w:jc w:val="center"/>
        <w:rPr>
          <w:rFonts w:ascii="Calibri" w:hAnsi="Calibri" w:cs="Calibri" w:eastAsia="Calibri"/>
          <w:sz w:val="15"/>
          <w:szCs w:val="15"/>
        </w:rPr>
      </w:pPr>
      <w:rPr/>
      <w:r>
        <w:rPr>
          <w:rFonts w:ascii="Calibri" w:hAnsi="Calibri" w:cs="Calibri" w:eastAsia="Calibri"/>
          <w:sz w:val="15"/>
          <w:szCs w:val="15"/>
          <w:spacing w:val="0"/>
          <w:w w:val="100"/>
        </w:rPr>
        <w:t>Co</w:t>
      </w:r>
      <w:r>
        <w:rPr>
          <w:rFonts w:ascii="Calibri" w:hAnsi="Calibri" w:cs="Calibri" w:eastAsia="Calibri"/>
          <w:sz w:val="15"/>
          <w:szCs w:val="15"/>
          <w:spacing w:val="-4"/>
          <w:w w:val="100"/>
        </w:rPr>
        <w:t>n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v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e</w:t>
      </w:r>
      <w:r>
        <w:rPr>
          <w:rFonts w:ascii="Calibri" w:hAnsi="Calibri" w:cs="Calibri" w:eastAsia="Calibri"/>
          <w:sz w:val="15"/>
          <w:szCs w:val="15"/>
          <w:spacing w:val="-2"/>
          <w:w w:val="100"/>
        </w:rPr>
        <w:t>r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g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e</w:t>
      </w:r>
      <w:r>
        <w:rPr>
          <w:rFonts w:ascii="Calibri" w:hAnsi="Calibri" w:cs="Calibri" w:eastAsia="Calibri"/>
          <w:sz w:val="15"/>
          <w:szCs w:val="15"/>
          <w:spacing w:val="-2"/>
          <w:w w:val="100"/>
        </w:rPr>
        <w:t>n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t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 </w:t>
      </w:r>
      <w:r>
        <w:rPr>
          <w:rFonts w:ascii="Calibri" w:hAnsi="Calibri" w:cs="Calibri" w:eastAsia="Calibri"/>
          <w:sz w:val="15"/>
          <w:szCs w:val="15"/>
          <w:spacing w:val="3"/>
          <w:w w:val="100"/>
        </w:rPr>
        <w:t> </w:t>
      </w:r>
      <w:r>
        <w:rPr>
          <w:rFonts w:ascii="Calibri" w:hAnsi="Calibri" w:cs="Calibri" w:eastAsia="Calibri"/>
          <w:sz w:val="15"/>
          <w:szCs w:val="15"/>
          <w:spacing w:val="0"/>
          <w:w w:val="105"/>
        </w:rPr>
        <w:t>Co</w:t>
      </w:r>
      <w:r>
        <w:rPr>
          <w:rFonts w:ascii="Calibri" w:hAnsi="Calibri" w:cs="Calibri" w:eastAsia="Calibri"/>
          <w:sz w:val="15"/>
          <w:szCs w:val="15"/>
          <w:spacing w:val="-1"/>
          <w:w w:val="105"/>
        </w:rPr>
        <w:t>n</w:t>
      </w:r>
      <w:r>
        <w:rPr>
          <w:rFonts w:ascii="Calibri" w:hAnsi="Calibri" w:cs="Calibri" w:eastAsia="Calibri"/>
          <w:sz w:val="15"/>
          <w:szCs w:val="15"/>
          <w:spacing w:val="0"/>
          <w:w w:val="105"/>
        </w:rPr>
        <w:t>n</w:t>
      </w:r>
      <w:r>
        <w:rPr>
          <w:rFonts w:ascii="Calibri" w:hAnsi="Calibri" w:cs="Calibri" w:eastAsia="Calibri"/>
          <w:sz w:val="15"/>
          <w:szCs w:val="15"/>
          <w:spacing w:val="-1"/>
          <w:w w:val="105"/>
        </w:rPr>
        <w:t>e</w:t>
      </w:r>
      <w:r>
        <w:rPr>
          <w:rFonts w:ascii="Calibri" w:hAnsi="Calibri" w:cs="Calibri" w:eastAsia="Calibri"/>
          <w:sz w:val="15"/>
          <w:szCs w:val="15"/>
          <w:spacing w:val="0"/>
          <w:w w:val="105"/>
        </w:rPr>
        <w:t>ction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10" w:lineRule="exact"/>
        <w:ind w:left="406" w:right="-20"/>
        <w:jc w:val="left"/>
        <w:rPr>
          <w:rFonts w:ascii="Calibri" w:hAnsi="Calibri" w:cs="Calibri" w:eastAsia="Calibri"/>
          <w:sz w:val="20"/>
          <w:szCs w:val="20"/>
        </w:rPr>
      </w:pPr>
      <w:rPr/>
      <w:r>
        <w:rPr/>
        <w:pict>
          <v:group style="position:absolute;margin-left:118.531609pt;margin-top:.906694pt;width:37.665664pt;height:48.255012pt;mso-position-horizontal-relative:page;mso-position-vertical-relative:paragraph;z-index:-5281" coordorigin="2371,18" coordsize="753,965">
            <v:group style="position:absolute;left:2380;top:124;width:638;height:708" coordorigin="2380,124" coordsize="638,708">
              <v:shape style="position:absolute;left:2380;top:124;width:638;height:708" coordorigin="2380,124" coordsize="638,708" path="m2699,124l2380,832,3018,832,2699,124e" filled="t" fillcolor="#8AC145" stroked="f">
                <v:path arrowok="t"/>
                <v:fill/>
              </v:shape>
            </v:group>
            <v:group style="position:absolute;left:2626;top:25;width:151;height:140" coordorigin="2626,25" coordsize="151,140">
              <v:shape style="position:absolute;left:2626;top:25;width:151;height:140" coordorigin="2626,25" coordsize="151,140" path="m2698,25l2640,54,2626,95,2627,105,2663,153,2711,164,2732,159,2750,148,2765,132,2774,112,2777,88,2772,68,2760,50,2743,37,2722,28,2698,25e" filled="t" fillcolor="#5ADFBA" stroked="f">
                <v:path arrowok="t"/>
                <v:fill/>
              </v:shape>
            </v:group>
            <v:group style="position:absolute;left:2626;top:25;width:151;height:140" coordorigin="2626,25" coordsize="151,140">
              <v:shape style="position:absolute;left:2626;top:25;width:151;height:140" coordorigin="2626,25" coordsize="151,140" path="m2626,95l2656,39,2698,25,2722,28,2743,37,2760,50,2772,68,2777,88,2774,112,2765,132,2750,148,2732,159,2711,164,2685,162,2634,124,2626,95xe" filled="f" stroked="t" strokeweight=".623539pt" strokecolor="#5ADFBA">
                <v:path arrowok="t"/>
              </v:shape>
            </v:group>
            <v:group style="position:absolute;left:2380;top:788;width:637;height:87" coordorigin="2380,788" coordsize="637,87">
              <v:shape style="position:absolute;left:2380;top:788;width:637;height:87" coordorigin="2380,788" coordsize="637,87" path="m2696,788l2632,789,2545,794,2472,801,2405,815,2380,832,2380,833,2437,857,2499,866,2578,872,2669,875,2702,876,2734,875,2796,874,2879,868,2946,859,3011,840,3017,831,3015,827,2942,804,2874,796,2791,790,2729,789,2696,788e" filled="t" fillcolor="#699230" stroked="f">
                <v:path arrowok="t"/>
                <v:fill/>
              </v:shape>
            </v:group>
            <v:group style="position:absolute;left:2651;top:770;width:107;height:93" coordorigin="2651,770" coordsize="107,93">
              <v:shape style="position:absolute;left:2651;top:770;width:107;height:93" coordorigin="2651,770" coordsize="107,93" path="m2690,770l2670,780,2656,796,2651,817,2652,825,2659,841,2673,854,2695,862,2723,863,2742,852,2754,835,2758,812,2752,795,2739,781,2718,772,2690,770e" filled="t" fillcolor="#C00000" stroked="f">
                <v:path arrowok="t"/>
                <v:fill/>
              </v:shape>
            </v:group>
            <v:group style="position:absolute;left:2763;top:764;width:107;height:93" coordorigin="2763,764" coordsize="107,93">
              <v:shape style="position:absolute;left:2763;top:764;width:107;height:93" coordorigin="2763,764" coordsize="107,93" path="m2802,764l2782,774,2769,790,2763,811,2764,819,2771,835,2785,848,2807,856,2836,857,2854,846,2866,829,2871,806,2865,788,2851,775,2830,766,2802,764e" filled="t" fillcolor="#C00000" stroked="f">
                <v:path arrowok="t"/>
                <v:fill/>
              </v:shape>
            </v:group>
            <v:group style="position:absolute;left:2888;top:753;width:107;height:93" coordorigin="2888,753" coordsize="107,93">
              <v:shape style="position:absolute;left:2888;top:753;width:107;height:93" coordorigin="2888,753" coordsize="107,93" path="m2927,753l2907,763,2893,779,2888,800,2889,808,2896,824,2910,837,2932,845,2960,846,2979,835,2991,818,2995,795,2989,778,2976,764,2955,755,2927,753e" filled="t" fillcolor="#C00000" stroked="f">
                <v:path arrowok="t"/>
                <v:fill/>
              </v:shape>
            </v:group>
            <v:group style="position:absolute;left:2542;top:779;width:107;height:93" coordorigin="2542,779" coordsize="107,93">
              <v:shape style="position:absolute;left:2542;top:779;width:107;height:93" coordorigin="2542,779" coordsize="107,93" path="m2581,779l2561,789,2547,806,2542,827,2543,835,2550,851,2564,863,2586,871,2614,873,2633,862,2645,844,2649,821,2643,804,2630,790,2609,782,2581,779e" filled="t" fillcolor="#C00000" stroked="f">
                <v:path arrowok="t"/>
                <v:fill/>
              </v:shape>
            </v:group>
            <v:group style="position:absolute;left:2414;top:753;width:107;height:93" coordorigin="2414,753" coordsize="107,93">
              <v:shape style="position:absolute;left:2414;top:753;width:107;height:93" coordorigin="2414,753" coordsize="107,93" path="m2453,753l2433,763,2419,779,2414,800,2415,808,2422,824,2436,837,2458,845,2487,846,2505,835,2517,818,2522,795,2515,778,2502,764,2481,755,2453,753e" filled="t" fillcolor="#C00000" stroked="f">
                <v:path arrowok="t"/>
                <v:fill/>
              </v:shape>
            </v:group>
            <v:group style="position:absolute;left:2381;top:905;width:638;height:69" coordorigin="2381,905" coordsize="638,69">
              <v:shape style="position:absolute;left:2381;top:905;width:638;height:69" coordorigin="2381,905" coordsize="638,69" path="m3018,905l3018,923,3016,939,3013,939,2705,939,2702,939,2700,954,2700,973,2700,954,2697,939,2694,939,2386,939,2383,939,2381,923,2381,905e" filled="f" stroked="t" strokeweight="1.013251pt" strokecolor="#36AECE">
                <v:path arrowok="t"/>
              </v:shape>
            </v:group>
            <v:group style="position:absolute;left:2859;top:305;width:262;height:174" coordorigin="2859,305" coordsize="262,174">
              <v:shape style="position:absolute;left:2859;top:305;width:262;height:174" coordorigin="2859,305" coordsize="262,174" path="m2859,479l3121,305e" filled="f" stroked="t" strokeweight=".31177pt" strokecolor="#36AECE">
                <v:path arrowok="t"/>
              </v:shape>
            </v:group>
            <w10:wrap type="none"/>
          </v:group>
        </w:pict>
      </w:r>
      <w:r>
        <w:rPr>
          <w:rFonts w:ascii="Calibri" w:hAnsi="Calibri" w:cs="Calibri" w:eastAsia="Calibri"/>
          <w:sz w:val="20"/>
          <w:szCs w:val="20"/>
          <w:spacing w:val="-15"/>
          <w:w w:val="103"/>
          <w:position w:val="-2"/>
        </w:rPr>
        <w:t>T</w:t>
      </w:r>
      <w:r>
        <w:rPr>
          <w:rFonts w:ascii="Calibri" w:hAnsi="Calibri" w:cs="Calibri" w:eastAsia="Calibri"/>
          <w:sz w:val="20"/>
          <w:szCs w:val="20"/>
          <w:spacing w:val="0"/>
          <w:w w:val="103"/>
          <w:position w:val="-2"/>
        </w:rPr>
        <w:t>a</w:t>
      </w:r>
      <w:r>
        <w:rPr>
          <w:rFonts w:ascii="Calibri" w:hAnsi="Calibri" w:cs="Calibri" w:eastAsia="Calibri"/>
          <w:sz w:val="20"/>
          <w:szCs w:val="20"/>
          <w:spacing w:val="-3"/>
          <w:w w:val="103"/>
          <w:position w:val="-2"/>
        </w:rPr>
        <w:t>r</w:t>
      </w:r>
      <w:r>
        <w:rPr>
          <w:rFonts w:ascii="Calibri" w:hAnsi="Calibri" w:cs="Calibri" w:eastAsia="Calibri"/>
          <w:sz w:val="20"/>
          <w:szCs w:val="20"/>
          <w:spacing w:val="-1"/>
          <w:w w:val="103"/>
          <w:position w:val="-2"/>
        </w:rPr>
        <w:t>g</w:t>
      </w:r>
      <w:r>
        <w:rPr>
          <w:rFonts w:ascii="Calibri" w:hAnsi="Calibri" w:cs="Calibri" w:eastAsia="Calibri"/>
          <w:sz w:val="20"/>
          <w:szCs w:val="20"/>
          <w:spacing w:val="-2"/>
          <w:w w:val="103"/>
          <w:position w:val="-2"/>
        </w:rPr>
        <w:t>e</w:t>
      </w:r>
      <w:r>
        <w:rPr>
          <w:rFonts w:ascii="Calibri" w:hAnsi="Calibri" w:cs="Calibri" w:eastAsia="Calibri"/>
          <w:sz w:val="20"/>
          <w:szCs w:val="20"/>
          <w:spacing w:val="0"/>
          <w:w w:val="104"/>
          <w:position w:val="-2"/>
        </w:rPr>
        <w:t>t</w:t>
      </w:r>
      <w:r>
        <w:rPr>
          <w:rFonts w:ascii="Calibri" w:hAnsi="Calibri" w:cs="Calibri" w:eastAsia="Calibri"/>
          <w:sz w:val="20"/>
          <w:szCs w:val="20"/>
          <w:spacing w:val="0"/>
          <w:w w:val="100"/>
          <w:position w:val="0"/>
        </w:rPr>
      </w:r>
    </w:p>
    <w:p>
      <w:pPr>
        <w:spacing w:before="0" w:after="0" w:line="151" w:lineRule="exact"/>
        <w:ind w:left="1530" w:right="-67"/>
        <w:jc w:val="left"/>
        <w:rPr>
          <w:rFonts w:ascii="Calibri" w:hAnsi="Calibri" w:cs="Calibri" w:eastAsia="Calibri"/>
          <w:sz w:val="18"/>
          <w:szCs w:val="18"/>
        </w:rPr>
      </w:pPr>
      <w:rPr/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  <w:position w:val="2"/>
        </w:rPr>
        <w:t>W</w:t>
      </w:r>
      <w:r>
        <w:rPr>
          <w:rFonts w:ascii="Calibri" w:hAnsi="Calibri" w:cs="Calibri" w:eastAsia="Calibri"/>
          <w:sz w:val="18"/>
          <w:szCs w:val="18"/>
          <w:spacing w:val="2"/>
          <w:w w:val="100"/>
          <w:b/>
          <w:bCs/>
          <w:position w:val="2"/>
        </w:rPr>
        <w:t> 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  <w:position w:val="2"/>
        </w:rPr>
        <w:t>-&gt;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  <w:position w:val="2"/>
        </w:rPr>
        <w:t> </w:t>
      </w:r>
      <w:r>
        <w:rPr>
          <w:rFonts w:ascii="Calibri" w:hAnsi="Calibri" w:cs="Calibri" w:eastAsia="Calibri"/>
          <w:sz w:val="18"/>
          <w:szCs w:val="18"/>
          <w:spacing w:val="-1"/>
          <w:w w:val="101"/>
          <w:b/>
          <w:bCs/>
          <w:position w:val="2"/>
        </w:rPr>
        <w:t>s</w:t>
      </w:r>
      <w:r>
        <w:rPr>
          <w:rFonts w:ascii="Calibri" w:hAnsi="Calibri" w:cs="Calibri" w:eastAsia="Calibri"/>
          <w:sz w:val="18"/>
          <w:szCs w:val="18"/>
          <w:spacing w:val="0"/>
          <w:w w:val="101"/>
          <w:b/>
          <w:bCs/>
          <w:position w:val="2"/>
        </w:rPr>
        <w:t>tren</w:t>
      </w:r>
      <w:r>
        <w:rPr>
          <w:rFonts w:ascii="Calibri" w:hAnsi="Calibri" w:cs="Calibri" w:eastAsia="Calibri"/>
          <w:sz w:val="18"/>
          <w:szCs w:val="18"/>
          <w:spacing w:val="-3"/>
          <w:w w:val="101"/>
          <w:b/>
          <w:bCs/>
          <w:position w:val="2"/>
        </w:rPr>
        <w:t>g</w:t>
      </w:r>
      <w:r>
        <w:rPr>
          <w:rFonts w:ascii="Calibri" w:hAnsi="Calibri" w:cs="Calibri" w:eastAsia="Calibri"/>
          <w:sz w:val="18"/>
          <w:szCs w:val="18"/>
          <w:spacing w:val="0"/>
          <w:w w:val="101"/>
          <w:b/>
          <w:bCs/>
          <w:position w:val="2"/>
        </w:rPr>
        <w:t>th</w:t>
      </w:r>
      <w:r>
        <w:rPr>
          <w:rFonts w:ascii="Calibri" w:hAnsi="Calibri" w:cs="Calibri" w:eastAsia="Calibri"/>
          <w:sz w:val="18"/>
          <w:szCs w:val="18"/>
          <w:spacing w:val="0"/>
          <w:w w:val="100"/>
          <w:position w:val="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01" w:right="-20"/>
        <w:jc w:val="left"/>
        <w:rPr>
          <w:rFonts w:ascii="Calibri" w:hAnsi="Calibri" w:cs="Calibri" w:eastAsia="Calibri"/>
          <w:sz w:val="20"/>
          <w:szCs w:val="20"/>
        </w:rPr>
      </w:pPr>
      <w:rPr/>
      <w:r>
        <w:rPr>
          <w:rFonts w:ascii="Calibri" w:hAnsi="Calibri" w:cs="Calibri" w:eastAsia="Calibri"/>
          <w:sz w:val="20"/>
          <w:szCs w:val="20"/>
          <w:w w:val="103"/>
        </w:rPr>
        <w:t>Sou</w:t>
      </w:r>
      <w:r>
        <w:rPr>
          <w:rFonts w:ascii="Calibri" w:hAnsi="Calibri" w:cs="Calibri" w:eastAsia="Calibri"/>
          <w:sz w:val="20"/>
          <w:szCs w:val="20"/>
          <w:spacing w:val="-5"/>
          <w:w w:val="103"/>
        </w:rPr>
        <w:t>r</w:t>
      </w:r>
      <w:r>
        <w:rPr>
          <w:rFonts w:ascii="Calibri" w:hAnsi="Calibri" w:cs="Calibri" w:eastAsia="Calibri"/>
          <w:sz w:val="20"/>
          <w:szCs w:val="20"/>
          <w:spacing w:val="0"/>
          <w:w w:val="103"/>
        </w:rPr>
        <w:t>ce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480" w:right="-20"/>
        <w:jc w:val="left"/>
        <w:rPr>
          <w:rFonts w:ascii="Calibri" w:hAnsi="Calibri" w:cs="Calibri" w:eastAsia="Calibri"/>
          <w:sz w:val="18"/>
          <w:szCs w:val="18"/>
        </w:rPr>
      </w:pPr>
      <w:rPr/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Ra</w:t>
      </w:r>
      <w:r>
        <w:rPr>
          <w:rFonts w:ascii="Calibri" w:hAnsi="Calibri" w:cs="Calibri" w:eastAsia="Calibri"/>
          <w:sz w:val="18"/>
          <w:szCs w:val="18"/>
          <w:spacing w:val="1"/>
          <w:w w:val="100"/>
          <w:b/>
          <w:bCs/>
        </w:rPr>
        <w:t>n</w:t>
      </w:r>
      <w:r>
        <w:rPr>
          <w:rFonts w:ascii="Calibri" w:hAnsi="Calibri" w:cs="Calibri" w:eastAsia="Calibri"/>
          <w:sz w:val="18"/>
          <w:szCs w:val="18"/>
          <w:spacing w:val="-2"/>
          <w:w w:val="100"/>
          <w:b/>
          <w:bCs/>
        </w:rPr>
        <w:t>g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e</w:t>
      </w:r>
      <w:r>
        <w:rPr>
          <w:rFonts w:ascii="Calibri" w:hAnsi="Calibri" w:cs="Calibri" w:eastAsia="Calibri"/>
          <w:sz w:val="18"/>
          <w:szCs w:val="18"/>
          <w:spacing w:val="2"/>
          <w:w w:val="100"/>
          <w:b/>
          <w:bCs/>
        </w:rPr>
        <w:t> 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-&gt;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 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#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 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of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 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sou</w:t>
      </w:r>
      <w:r>
        <w:rPr>
          <w:rFonts w:ascii="Calibri" w:hAnsi="Calibri" w:cs="Calibri" w:eastAsia="Calibri"/>
          <w:sz w:val="18"/>
          <w:szCs w:val="18"/>
          <w:spacing w:val="-2"/>
          <w:w w:val="100"/>
          <w:b/>
          <w:bCs/>
        </w:rPr>
        <w:t>r</w:t>
      </w:r>
      <w:r>
        <w:rPr>
          <w:rFonts w:ascii="Calibri" w:hAnsi="Calibri" w:cs="Calibri" w:eastAsia="Calibri"/>
          <w:sz w:val="18"/>
          <w:szCs w:val="18"/>
          <w:spacing w:val="0"/>
          <w:w w:val="100"/>
          <w:b/>
          <w:bCs/>
        </w:rPr>
        <w:t>ce</w:t>
      </w:r>
      <w:r>
        <w:rPr>
          <w:rFonts w:ascii="Calibri" w:hAnsi="Calibri" w:cs="Calibri" w:eastAsia="Calibri"/>
          <w:sz w:val="18"/>
          <w:szCs w:val="18"/>
          <w:spacing w:val="2"/>
          <w:w w:val="100"/>
          <w:b/>
          <w:bCs/>
        </w:rPr>
        <w:t> </w:t>
      </w:r>
      <w:r>
        <w:rPr>
          <w:rFonts w:ascii="Calibri" w:hAnsi="Calibri" w:cs="Calibri" w:eastAsia="Calibri"/>
          <w:sz w:val="18"/>
          <w:szCs w:val="18"/>
          <w:spacing w:val="0"/>
          <w:w w:val="101"/>
          <w:b/>
          <w:bCs/>
        </w:rPr>
        <w:t>cells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370" w:right="-20"/>
        <w:jc w:val="left"/>
        <w:rPr>
          <w:rFonts w:ascii="Calibri" w:hAnsi="Calibri" w:cs="Calibri" w:eastAsia="Calibri"/>
          <w:sz w:val="20"/>
          <w:szCs w:val="20"/>
        </w:rPr>
      </w:pPr>
      <w:rPr/>
      <w:r>
        <w:rPr>
          <w:rFonts w:ascii="Calibri" w:hAnsi="Calibri" w:cs="Calibri" w:eastAsia="Calibri"/>
          <w:sz w:val="20"/>
          <w:szCs w:val="20"/>
          <w:spacing w:val="0"/>
          <w:w w:val="100"/>
        </w:rPr>
        <w:t>Co</w:t>
      </w:r>
      <w:r>
        <w:rPr>
          <w:rFonts w:ascii="Calibri" w:hAnsi="Calibri" w:cs="Calibri" w:eastAsia="Calibri"/>
          <w:sz w:val="20"/>
          <w:szCs w:val="20"/>
          <w:spacing w:val="-4"/>
          <w:w w:val="100"/>
        </w:rPr>
        <w:t>n</w:t>
      </w:r>
      <w:r>
        <w:rPr>
          <w:rFonts w:ascii="Calibri" w:hAnsi="Calibri" w:cs="Calibri" w:eastAsia="Calibri"/>
          <w:sz w:val="20"/>
          <w:szCs w:val="20"/>
          <w:spacing w:val="-2"/>
          <w:w w:val="100"/>
        </w:rPr>
        <w:t>v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e</w:t>
      </w:r>
      <w:r>
        <w:rPr>
          <w:rFonts w:ascii="Calibri" w:hAnsi="Calibri" w:cs="Calibri" w:eastAsia="Calibri"/>
          <w:sz w:val="20"/>
          <w:szCs w:val="20"/>
          <w:spacing w:val="-4"/>
          <w:w w:val="100"/>
        </w:rPr>
        <w:t>r</w:t>
      </w:r>
      <w:r>
        <w:rPr>
          <w:rFonts w:ascii="Calibri" w:hAnsi="Calibri" w:cs="Calibri" w:eastAsia="Calibri"/>
          <w:sz w:val="20"/>
          <w:szCs w:val="20"/>
          <w:spacing w:val="-1"/>
          <w:w w:val="100"/>
        </w:rPr>
        <w:t>g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e</w:t>
      </w:r>
      <w:r>
        <w:rPr>
          <w:rFonts w:ascii="Calibri" w:hAnsi="Calibri" w:cs="Calibri" w:eastAsia="Calibri"/>
          <w:sz w:val="20"/>
          <w:szCs w:val="20"/>
          <w:spacing w:val="-2"/>
          <w:w w:val="100"/>
        </w:rPr>
        <w:t>n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t</w:t>
      </w:r>
      <w:r>
        <w:rPr>
          <w:rFonts w:ascii="Calibri" w:hAnsi="Calibri" w:cs="Calibri" w:eastAsia="Calibri"/>
          <w:sz w:val="20"/>
          <w:szCs w:val="20"/>
          <w:spacing w:val="34"/>
          <w:w w:val="100"/>
        </w:rPr>
        <w:t> </w:t>
      </w:r>
      <w:r>
        <w:rPr>
          <w:rFonts w:ascii="Calibri" w:hAnsi="Calibri" w:cs="Calibri" w:eastAsia="Calibri"/>
          <w:sz w:val="20"/>
          <w:szCs w:val="20"/>
          <w:spacing w:val="-2"/>
          <w:w w:val="104"/>
        </w:rPr>
        <w:t>c</w:t>
      </w:r>
      <w:r>
        <w:rPr>
          <w:rFonts w:ascii="Calibri" w:hAnsi="Calibri" w:cs="Calibri" w:eastAsia="Calibri"/>
          <w:sz w:val="20"/>
          <w:szCs w:val="20"/>
          <w:spacing w:val="0"/>
          <w:w w:val="103"/>
        </w:rPr>
        <w:t>ondi</w:t>
      </w:r>
      <w:r>
        <w:rPr>
          <w:rFonts w:ascii="Calibri" w:hAnsi="Calibri" w:cs="Calibri" w:eastAsia="Calibri"/>
          <w:sz w:val="20"/>
          <w:szCs w:val="20"/>
          <w:spacing w:val="1"/>
          <w:w w:val="103"/>
        </w:rPr>
        <w:t>t</w:t>
      </w:r>
      <w:r>
        <w:rPr>
          <w:rFonts w:ascii="Calibri" w:hAnsi="Calibri" w:cs="Calibri" w:eastAsia="Calibri"/>
          <w:sz w:val="20"/>
          <w:szCs w:val="20"/>
          <w:spacing w:val="0"/>
          <w:w w:val="103"/>
        </w:rPr>
        <w:t>ions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</w:r>
    </w:p>
    <w:p>
      <w:pPr>
        <w:spacing w:before="5" w:after="0" w:line="240" w:lineRule="auto"/>
        <w:ind w:left="888" w:right="744"/>
        <w:jc w:val="center"/>
        <w:rPr>
          <w:rFonts w:ascii="Calibri" w:hAnsi="Calibri" w:cs="Calibri" w:eastAsia="Calibri"/>
          <w:sz w:val="20"/>
          <w:szCs w:val="20"/>
        </w:rPr>
      </w:pPr>
      <w:rPr/>
      <w:r>
        <w:rPr>
          <w:rFonts w:ascii="Calibri" w:hAnsi="Calibri" w:cs="Calibri" w:eastAsia="Calibri"/>
          <w:sz w:val="20"/>
          <w:szCs w:val="20"/>
          <w:spacing w:val="0"/>
          <w:w w:val="100"/>
        </w:rPr>
        <w:t>(R</w:t>
      </w:r>
      <w:r>
        <w:rPr>
          <w:rFonts w:ascii="Calibri" w:hAnsi="Calibri" w:cs="Calibri" w:eastAsia="Calibri"/>
          <w:sz w:val="20"/>
          <w:szCs w:val="20"/>
          <w:spacing w:val="9"/>
          <w:w w:val="100"/>
        </w:rPr>
        <w:t> 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a</w:t>
      </w:r>
      <w:r>
        <w:rPr>
          <w:rFonts w:ascii="Calibri" w:hAnsi="Calibri" w:cs="Calibri" w:eastAsia="Calibri"/>
          <w:sz w:val="20"/>
          <w:szCs w:val="20"/>
          <w:spacing w:val="1"/>
          <w:w w:val="100"/>
        </w:rPr>
        <w:t>n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d</w:t>
      </w:r>
      <w:r>
        <w:rPr>
          <w:rFonts w:ascii="Calibri" w:hAnsi="Calibri" w:cs="Calibri" w:eastAsia="Calibri"/>
          <w:sz w:val="20"/>
          <w:szCs w:val="20"/>
          <w:spacing w:val="9"/>
          <w:w w:val="100"/>
        </w:rPr>
        <w:t> </w:t>
      </w:r>
      <w:r>
        <w:rPr>
          <w:rFonts w:ascii="Calibri" w:hAnsi="Calibri" w:cs="Calibri" w:eastAsia="Calibri"/>
          <w:sz w:val="20"/>
          <w:szCs w:val="20"/>
          <w:spacing w:val="0"/>
          <w:w w:val="103"/>
        </w:rPr>
        <w:t>W)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</w:r>
    </w:p>
    <w:p>
      <w:pPr>
        <w:spacing w:before="4" w:after="0" w:line="240" w:lineRule="auto"/>
        <w:ind w:left="582" w:right="89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90"/>
        </w:rPr>
        <w:t>Ac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90"/>
        </w:rPr>
        <w:t>t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90"/>
        </w:rPr>
        <w:t>ivity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99"/>
        </w:rPr>
        <w:t>M</w:t>
      </w:r>
      <w:r>
        <w:rPr>
          <w:rFonts w:ascii="Times New Roman" w:hAnsi="Times New Roman" w:cs="Times New Roman" w:eastAsia="Times New Roman"/>
          <w:sz w:val="31"/>
          <w:szCs w:val="31"/>
          <w:spacing w:val="-3"/>
          <w:w w:val="99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95"/>
        </w:rPr>
        <w:t>trix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" w:right="-71"/>
        <w:jc w:val="left"/>
        <w:rPr>
          <w:rFonts w:ascii="Calibri" w:hAnsi="Calibri" w:cs="Calibri" w:eastAsia="Calibri"/>
          <w:sz w:val="20"/>
          <w:szCs w:val="20"/>
        </w:rPr>
      </w:pPr>
      <w:rPr/>
      <w:r>
        <w:rPr>
          <w:rFonts w:ascii="Calibri" w:hAnsi="Calibri" w:cs="Calibri" w:eastAsia="Calibri"/>
          <w:sz w:val="20"/>
          <w:szCs w:val="20"/>
          <w:spacing w:val="0"/>
          <w:w w:val="100"/>
        </w:rPr>
        <w:t>E</w:t>
      </w:r>
      <w:r>
        <w:rPr>
          <w:rFonts w:ascii="Calibri" w:hAnsi="Calibri" w:cs="Calibri" w:eastAsia="Calibri"/>
          <w:sz w:val="20"/>
          <w:szCs w:val="20"/>
          <w:spacing w:val="1"/>
          <w:w w:val="100"/>
        </w:rPr>
        <w:t>x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.</w:t>
      </w:r>
      <w:r>
        <w:rPr>
          <w:rFonts w:ascii="Calibri" w:hAnsi="Calibri" w:cs="Calibri" w:eastAsia="Calibri"/>
          <w:sz w:val="20"/>
          <w:szCs w:val="20"/>
          <w:spacing w:val="8"/>
          <w:w w:val="100"/>
        </w:rPr>
        <w:t> </w:t>
      </w:r>
      <w:r>
        <w:rPr>
          <w:rFonts w:ascii="Calibri" w:hAnsi="Calibri" w:cs="Calibri" w:eastAsia="Calibri"/>
          <w:sz w:val="20"/>
          <w:szCs w:val="20"/>
          <w:spacing w:val="-3"/>
          <w:w w:val="100"/>
        </w:rPr>
        <w:t>A</w:t>
      </w:r>
      <w:r>
        <w:rPr>
          <w:rFonts w:ascii="Calibri" w:hAnsi="Calibri" w:cs="Calibri" w:eastAsia="Calibri"/>
          <w:sz w:val="20"/>
          <w:szCs w:val="20"/>
          <w:spacing w:val="-2"/>
          <w:w w:val="100"/>
        </w:rPr>
        <w:t>v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e</w:t>
      </w:r>
      <w:r>
        <w:rPr>
          <w:rFonts w:ascii="Calibri" w:hAnsi="Calibri" w:cs="Calibri" w:eastAsia="Calibri"/>
          <w:sz w:val="20"/>
          <w:szCs w:val="20"/>
          <w:spacing w:val="-5"/>
          <w:w w:val="100"/>
        </w:rPr>
        <w:t>r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age</w:t>
      </w:r>
      <w:r>
        <w:rPr>
          <w:rFonts w:ascii="Calibri" w:hAnsi="Calibri" w:cs="Calibri" w:eastAsia="Calibri"/>
          <w:sz w:val="20"/>
          <w:szCs w:val="20"/>
          <w:spacing w:val="24"/>
          <w:w w:val="100"/>
        </w:rPr>
        <w:t> 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Ou</w:t>
      </w:r>
      <w:r>
        <w:rPr>
          <w:rFonts w:ascii="Calibri" w:hAnsi="Calibri" w:cs="Calibri" w:eastAsia="Calibri"/>
          <w:sz w:val="20"/>
          <w:szCs w:val="20"/>
          <w:spacing w:val="1"/>
          <w:w w:val="100"/>
        </w:rPr>
        <w:t>t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put</w:t>
      </w:r>
      <w:r>
        <w:rPr>
          <w:rFonts w:ascii="Calibri" w:hAnsi="Calibri" w:cs="Calibri" w:eastAsia="Calibri"/>
          <w:sz w:val="20"/>
          <w:szCs w:val="20"/>
          <w:spacing w:val="20"/>
          <w:w w:val="100"/>
        </w:rPr>
        <w:t> 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Firi</w:t>
      </w:r>
      <w:r>
        <w:rPr>
          <w:rFonts w:ascii="Calibri" w:hAnsi="Calibri" w:cs="Calibri" w:eastAsia="Calibri"/>
          <w:sz w:val="20"/>
          <w:szCs w:val="20"/>
          <w:spacing w:val="1"/>
          <w:w w:val="100"/>
        </w:rPr>
        <w:t>n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g</w:t>
      </w:r>
      <w:r>
        <w:rPr>
          <w:rFonts w:ascii="Calibri" w:hAnsi="Calibri" w:cs="Calibri" w:eastAsia="Calibri"/>
          <w:sz w:val="20"/>
          <w:szCs w:val="20"/>
          <w:spacing w:val="15"/>
          <w:w w:val="100"/>
        </w:rPr>
        <w:t> </w:t>
      </w:r>
      <w:r>
        <w:rPr>
          <w:rFonts w:ascii="Calibri" w:hAnsi="Calibri" w:cs="Calibri" w:eastAsia="Calibri"/>
          <w:sz w:val="20"/>
          <w:szCs w:val="20"/>
          <w:spacing w:val="-5"/>
          <w:w w:val="100"/>
        </w:rPr>
        <w:t>r</w:t>
      </w:r>
      <w:r>
        <w:rPr>
          <w:rFonts w:ascii="Calibri" w:hAnsi="Calibri" w:cs="Calibri" w:eastAsia="Calibri"/>
          <w:sz w:val="20"/>
          <w:szCs w:val="20"/>
          <w:spacing w:val="-1"/>
          <w:w w:val="100"/>
        </w:rPr>
        <w:t>a</w:t>
      </w:r>
      <w:r>
        <w:rPr>
          <w:rFonts w:ascii="Calibri" w:hAnsi="Calibri" w:cs="Calibri" w:eastAsia="Calibri"/>
          <w:sz w:val="20"/>
          <w:szCs w:val="20"/>
          <w:spacing w:val="-1"/>
          <w:w w:val="100"/>
        </w:rPr>
        <w:t>t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e</w:t>
      </w:r>
      <w:r>
        <w:rPr>
          <w:rFonts w:ascii="Calibri" w:hAnsi="Calibri" w:cs="Calibri" w:eastAsia="Calibri"/>
          <w:sz w:val="20"/>
          <w:szCs w:val="20"/>
          <w:spacing w:val="12"/>
          <w:w w:val="100"/>
        </w:rPr>
        <w:t> </w:t>
      </w:r>
      <w:r>
        <w:rPr>
          <w:rFonts w:ascii="Calibri" w:hAnsi="Calibri" w:cs="Calibri" w:eastAsia="Calibri"/>
          <w:sz w:val="20"/>
          <w:szCs w:val="20"/>
          <w:spacing w:val="-2"/>
          <w:w w:val="100"/>
        </w:rPr>
        <w:t>a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t</w:t>
      </w:r>
      <w:r>
        <w:rPr>
          <w:rFonts w:ascii="Calibri" w:hAnsi="Calibri" w:cs="Calibri" w:eastAsia="Calibri"/>
          <w:sz w:val="20"/>
          <w:szCs w:val="20"/>
          <w:spacing w:val="7"/>
          <w:w w:val="100"/>
        </w:rPr>
        <w:t> 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L</w:t>
      </w:r>
      <w:r>
        <w:rPr>
          <w:rFonts w:ascii="Calibri" w:hAnsi="Calibri" w:cs="Calibri" w:eastAsia="Calibri"/>
          <w:sz w:val="20"/>
          <w:szCs w:val="20"/>
          <w:spacing w:val="-3"/>
          <w:w w:val="100"/>
        </w:rPr>
        <w:t>a</w:t>
      </w:r>
      <w:r>
        <w:rPr>
          <w:rFonts w:ascii="Calibri" w:hAnsi="Calibri" w:cs="Calibri" w:eastAsia="Calibri"/>
          <w:sz w:val="20"/>
          <w:szCs w:val="20"/>
          <w:spacing w:val="-3"/>
          <w:w w:val="100"/>
        </w:rPr>
        <w:t>y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er</w:t>
      </w:r>
      <w:r>
        <w:rPr>
          <w:rFonts w:ascii="Calibri" w:hAnsi="Calibri" w:cs="Calibri" w:eastAsia="Calibri"/>
          <w:sz w:val="20"/>
          <w:szCs w:val="20"/>
          <w:spacing w:val="17"/>
          <w:w w:val="100"/>
        </w:rPr>
        <w:t> </w:t>
      </w:r>
      <w:r>
        <w:rPr>
          <w:rFonts w:ascii="Calibri" w:hAnsi="Calibri" w:cs="Calibri" w:eastAsia="Calibri"/>
          <w:sz w:val="20"/>
          <w:szCs w:val="20"/>
          <w:spacing w:val="0"/>
          <w:w w:val="103"/>
        </w:rPr>
        <w:t>2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</w:r>
    </w:p>
    <w:p>
      <w:pPr>
        <w:spacing w:before="44" w:after="0" w:line="240" w:lineRule="auto"/>
        <w:ind w:left="2123" w:right="-20"/>
        <w:jc w:val="left"/>
        <w:rPr>
          <w:rFonts w:ascii="Calibri" w:hAnsi="Calibri" w:cs="Calibri" w:eastAsia="Calibri"/>
          <w:sz w:val="15"/>
          <w:szCs w:val="15"/>
        </w:rPr>
      </w:pPr>
      <w:rPr/>
      <w:r>
        <w:rPr/>
        <w:pict>
          <v:group style="position:absolute;margin-left:232.015747pt;margin-top:4.882307pt;width:116.288602pt;height:104.741974pt;mso-position-horizontal-relative:page;mso-position-vertical-relative:paragraph;z-index:-5280" coordorigin="4640,98" coordsize="2326,2095">
            <v:shape style="position:absolute;left:5224;top:247;width:1300;height:1300" type="#_x0000_t75">
              <v:imagedata r:id="rId31" o:title=""/>
            </v:shape>
            <v:shape style="position:absolute;left:5021;top:238;width:1813;height:1460" type="#_x0000_t75">
              <v:imagedata r:id="rId32" o:title=""/>
            </v:shape>
            <v:shape style="position:absolute;left:6624;top:247;width:201;height:1300" type="#_x0000_t75">
              <v:imagedata r:id="rId33" o:title=""/>
            </v:shape>
            <v:group style="position:absolute;left:6809;top:1172;width:17;height:8" coordorigin="6809,1172" coordsize="17,8">
              <v:shape style="position:absolute;left:6809;top:1172;width:17;height:8" coordorigin="6809,1172" coordsize="17,8" path="m6809,1176l6826,1176e" filled="f" stroked="t" strokeweight=".487036pt" strokecolor="#252525">
                <v:path arrowok="t"/>
              </v:shape>
            </v:group>
            <v:group style="position:absolute;left:6809;top:800;width:17;height:8" coordorigin="6809,800" coordsize="17,8">
              <v:shape style="position:absolute;left:6809;top:800;width:17;height:8" coordorigin="6809,800" coordsize="17,8" path="m6809,804l6826,804e" filled="f" stroked="t" strokeweight=".487036pt" strokecolor="#252525">
                <v:path arrowok="t"/>
              </v:shape>
            </v:group>
            <v:group style="position:absolute;left:6809;top:429;width:17;height:8" coordorigin="6809,429" coordsize="17,8">
              <v:shape style="position:absolute;left:6809;top:429;width:17;height:8" coordorigin="6809,429" coordsize="17,8" path="m6809,433l6826,433e" filled="f" stroked="t" strokeweight=".487036pt" strokecolor="#252525">
                <v:path arrowok="t"/>
              </v:shape>
            </v:group>
            <v:group style="position:absolute;left:6869;top:1519;width:43;height:66" coordorigin="6869,1519" coordsize="43,66">
              <v:shape style="position:absolute;left:6869;top:1519;width:43;height:66" coordorigin="6869,1519" coordsize="43,66" path="m6894,1519l6869,1544,6869,1564,6871,1573,6875,1578,6879,1583,6884,1585,6895,1585,6899,1584,6906,1578,6887,1578,6883,1577,6881,1573,6878,1570,6877,1562,6877,1541,6878,1534,6881,1530,6883,1527,6886,1525,6905,1525,6905,1524,6902,1522,6897,1520,6894,1519e" filled="t" fillcolor="#252525" stroked="f">
                <v:path arrowok="t"/>
                <v:fill/>
              </v:shape>
              <v:shape style="position:absolute;left:6869;top:1519;width:43;height:66" coordorigin="6869,1519" coordsize="43,66" path="m6905,1525l6894,1525,6897,1527,6900,1531,6902,1534,6904,1541,6904,1562,6902,1569,6900,1573,6897,1577,6894,1578,6906,1578,6908,1575,6910,1570,6911,1566,6912,1559,6912,1545,6911,1540,6910,1537,6909,1533,6908,1530,6905,1525e" filled="t" fillcolor="#252525" stroked="f">
                <v:path arrowok="t"/>
                <v:fill/>
              </v:shape>
            </v:group>
            <v:group style="position:absolute;left:6875;top:1147;width:89;height:66" coordorigin="6875,1147" coordsize="89,66">
              <v:shape style="position:absolute;left:6875;top:1147;width:89;height:66" coordorigin="6875,1147" coordsize="89,66" path="m6899,1162l6891,1162,6891,1212,6899,1212,6899,1162e" filled="t" fillcolor="#252525" stroked="f">
                <v:path arrowok="t"/>
                <v:fill/>
              </v:shape>
              <v:shape style="position:absolute;left:6875;top:1147;width:89;height:66" coordorigin="6875,1147" coordsize="89,66" path="m6899,1147l6894,1147,6893,1150,6890,1153,6883,1159,6879,1161,6875,1164,6875,1171,6891,1162,6899,1162,6899,1147e" filled="t" fillcolor="#252525" stroked="f">
                <v:path arrowok="t"/>
                <v:fill/>
              </v:shape>
              <v:shape style="position:absolute;left:6875;top:1147;width:89;height:66" coordorigin="6875,1147" coordsize="89,66" path="m6945,1147l6920,1173,6920,1192,6947,1213,6951,1212,6957,1207,6938,1207,6935,1205,6930,1198,6929,1191,6929,1170,6930,1162,6933,1159,6935,1155,6938,1154,6957,1154,6956,1153,6954,1151,6951,1149,6949,1148,6945,1147e" filled="t" fillcolor="#252525" stroked="f">
                <v:path arrowok="t"/>
                <v:fill/>
              </v:shape>
              <v:shape style="position:absolute;left:6875;top:1147;width:89;height:66" coordorigin="6875,1147" coordsize="89,66" path="m6957,1154l6946,1154,6949,1156,6954,1163,6955,1170,6955,1191,6954,1198,6949,1205,6946,1207,6957,1207,6960,1203,6961,1199,6963,1194,6964,1188,6964,1174,6963,1169,6961,1161,6960,1158,6957,1154e" filled="t" fillcolor="#252525" stroked="f">
                <v:path arrowok="t"/>
                <v:fill/>
              </v:shape>
            </v:group>
            <v:group style="position:absolute;left:6867;top:776;width:96;height:66" coordorigin="6867,776" coordsize="96,66">
              <v:shape style="position:absolute;left:6867;top:776;width:96;height:66" coordorigin="6867,776" coordsize="96,66" path="m6907,782l6894,782,6897,783,6900,786,6902,788,6903,790,6903,797,6902,800,6899,803,6897,806,6892,811,6880,820,6876,824,6871,829,6870,832,6869,835,6868,837,6867,839,6868,841,6912,841,6912,833,6879,833,6880,832,6892,821,6898,816,6902,812,6904,809,6907,806,6909,804,6911,799,6911,797,6911,789,6910,784,6907,782e" filled="t" fillcolor="#252525" stroked="f">
                <v:path arrowok="t"/>
                <v:fill/>
              </v:shape>
              <v:shape style="position:absolute;left:6867;top:776;width:96;height:66" coordorigin="6867,776" coordsize="96,66" path="m6897,776l6884,776,6879,777,6876,781,6872,784,6870,788,6869,794,6877,795,6877,791,6879,788,6883,784,6887,782,6907,782,6902,778,6897,776e" filled="t" fillcolor="#252525" stroked="f">
                <v:path arrowok="t"/>
                <v:fill/>
              </v:shape>
              <v:shape style="position:absolute;left:6867;top:776;width:96;height:66" coordorigin="6867,776" coordsize="96,66" path="m6945,776l6920,801,6920,821,6947,842,6951,840,6957,835,6938,835,6935,833,6930,826,6929,819,6929,798,6930,791,6933,787,6935,784,6938,782,6957,782,6956,781,6954,779,6951,778,6949,776,6945,776e" filled="t" fillcolor="#252525" stroked="f">
                <v:path arrowok="t"/>
                <v:fill/>
              </v:shape>
              <v:shape style="position:absolute;left:6867;top:776;width:96;height:66" coordorigin="6867,776" coordsize="96,66" path="m6957,782l6946,782,6949,784,6954,791,6955,798,6955,819,6954,826,6949,833,6946,835,6957,835,6960,832,6961,827,6963,822,6964,816,6964,802,6963,797,6961,790,6960,787,6957,782e" filled="t" fillcolor="#252525" stroked="f">
                <v:path arrowok="t"/>
                <v:fill/>
              </v:shape>
            </v:group>
            <v:group style="position:absolute;left:6869;top:404;width:95;height:66" coordorigin="6869,404" coordsize="95,66">
              <v:shape style="position:absolute;left:6869;top:404;width:95;height:66" coordorigin="6869,404" coordsize="95,66" path="m6877,451l6869,452,6869,457,6871,462,6875,465,6879,468,6884,470,6896,470,6902,468,6907,464,6887,464,6884,463,6882,461,6879,459,6878,455,6877,451e" filled="t" fillcolor="#252525" stroked="f">
                <v:path arrowok="t"/>
                <v:fill/>
              </v:shape>
              <v:shape style="position:absolute;left:6869;top:404;width:95;height:66" coordorigin="6869,404" coordsize="95,66" path="m6907,438l6894,438,6897,439,6900,441,6902,444,6903,447,6903,454,6902,457,6897,462,6894,464,6907,464,6910,460,6912,456,6912,446,6911,442,6907,438e" filled="t" fillcolor="#252525" stroked="f">
                <v:path arrowok="t"/>
                <v:fill/>
              </v:shape>
              <v:shape style="position:absolute;left:6869;top:404;width:95;height:66" coordorigin="6869,404" coordsize="95,66" path="m6905,411l6893,411,6895,412,6897,414,6900,416,6900,418,6900,425,6899,427,6894,431,6890,432,6886,432,6885,439,6887,438,6889,438,6907,438,6907,437,6904,435,6900,434,6903,433,6904,432,6890,432,6886,432,6904,432,6905,431,6908,426,6909,424,6909,418,6908,415,6906,413,6905,411e" filled="t" fillcolor="#252525" stroked="f">
                <v:path arrowok="t"/>
                <v:fill/>
              </v:shape>
              <v:shape style="position:absolute;left:6869;top:404;width:95;height:66" coordorigin="6869,404" coordsize="95,66" path="m6893,404l6869,421,6878,422,6878,419,6880,416,6884,412,6886,411,6905,411,6905,410,6903,408,6899,407,6896,405,6893,404e" filled="t" fillcolor="#252525" stroked="f">
                <v:path arrowok="t"/>
                <v:fill/>
              </v:shape>
              <v:shape style="position:absolute;left:6869;top:404;width:95;height:66" coordorigin="6869,404" coordsize="95,66" path="m6945,404l6920,430,6920,449,6947,470,6951,469,6954,466,6957,464,6957,464,6938,464,6935,462,6930,455,6929,448,6929,427,6930,419,6933,415,6935,412,6938,411,6957,411,6956,410,6954,408,6951,406,6949,405,6945,404e" filled="t" fillcolor="#252525" stroked="f">
                <v:path arrowok="t"/>
                <v:fill/>
              </v:shape>
              <v:shape style="position:absolute;left:6869;top:404;width:95;height:66" coordorigin="6869,404" coordsize="95,66" path="m6957,411l6946,411,6949,413,6954,420,6955,427,6955,448,6954,455,6949,462,6946,464,6957,464,6960,460,6961,456,6963,451,6964,445,6964,431,6963,426,6962,422,6961,418,6960,415,6958,412,6957,411e" filled="t" fillcolor="#252525" stroked="f">
                <v:path arrowok="t"/>
                <v:fill/>
              </v:shape>
            </v:group>
            <v:group style="position:absolute;left:5228;top:1804;width:187;height:360" coordorigin="5228,1804" coordsize="187,360">
              <v:shape style="position:absolute;left:5228;top:1804;width:187;height:360" coordorigin="5228,1804" coordsize="187,360" path="m5322,1804l5228,2164,5415,2164,5322,1804e" filled="t" fillcolor="#8AC145" stroked="f">
                <v:path arrowok="t"/>
                <v:fill/>
              </v:shape>
            </v:group>
            <v:group style="position:absolute;left:5284;top:1756;width:75;height:65" coordorigin="5284,1756" coordsize="75,65">
              <v:shape style="position:absolute;left:5284;top:1756;width:75;height:65" coordorigin="5284,1756" coordsize="75,65" path="m5309,1756l5291,1769,5284,1789,5284,1792,5291,1808,5308,1819,5336,1821,5352,1808,5359,1786,5352,1770,5336,1759,5309,1756e" filled="t" fillcolor="#5ADFBA" stroked="f">
                <v:path arrowok="t"/>
                <v:fill/>
              </v:shape>
            </v:group>
            <v:group style="position:absolute;left:5284;top:1756;width:75;height:65" coordorigin="5284,1756" coordsize="75,65">
              <v:shape style="position:absolute;left:5284;top:1756;width:75;height:65" coordorigin="5284,1756" coordsize="75,65" path="m5284,1789l5291,1769,5309,1756,5336,1759,5352,1770,5359,1786,5352,1808,5336,1821,5308,1819,5291,1808,5284,1792,5284,1789xe" filled="f" stroked="t" strokeweight=".623539pt" strokecolor="#5ADFBA">
                <v:path arrowok="t"/>
              </v:shape>
            </v:group>
            <v:group style="position:absolute;left:5228;top:2143;width:187;height:44" coordorigin="5228,2143" coordsize="187,44">
              <v:shape style="position:absolute;left:5228;top:2143;width:187;height:44" coordorigin="5228,2143" coordsize="187,44" path="m5296,2143l5269,2146,5247,2151,5233,2157,5228,2164,5228,2165,5312,2186,5347,2186,5374,2183,5396,2178,5410,2172,5415,2164,5411,2158,5332,2143,5296,2143e" filled="t" fillcolor="#699230" stroked="f">
                <v:path arrowok="t"/>
                <v:fill/>
              </v:shape>
            </v:group>
            <v:group style="position:absolute;left:5326;top:2117;width:55;height:50" coordorigin="5326,2117" coordsize="55,50">
              <v:shape style="position:absolute;left:5326;top:2117;width:55;height:50" coordorigin="5326,2117" coordsize="55,50" path="m5369,2117l5338,2117,5326,2128,5326,2156,5338,2167,5369,2167,5381,2156,5381,2128,5369,2117e" filled="t" fillcolor="#C00000" stroked="f">
                <v:path arrowok="t"/>
                <v:fill/>
              </v:shape>
            </v:group>
            <v:group style="position:absolute;left:5269;top:2131;width:55;height:50" coordorigin="5269,2131" coordsize="55,50">
              <v:shape style="position:absolute;left:5269;top:2131;width:55;height:50" coordorigin="5269,2131" coordsize="55,50" path="m5311,2131l5281,2131,5269,2142,5269,2170,5281,2181,5311,2181,5323,2170,5323,2142,5311,2131e" filled="t" fillcolor="#C00000" stroked="f">
                <v:path arrowok="t"/>
                <v:fill/>
              </v:shape>
            </v:group>
            <v:group style="position:absolute;left:4647;top:153;width:320;height:360" coordorigin="4647,153" coordsize="320,360">
              <v:shape style="position:absolute;left:4647;top:153;width:320;height:360" coordorigin="4647,153" coordsize="320,360" path="m4806,153l4647,513,4966,513,4806,153e" filled="t" fillcolor="#8AC145" stroked="f">
                <v:path arrowok="t"/>
                <v:fill/>
              </v:shape>
            </v:group>
            <v:group style="position:absolute;left:4770;top:104;width:76;height:66" coordorigin="4770,104" coordsize="76,66">
              <v:shape style="position:absolute;left:4770;top:104;width:76;height:66" coordorigin="4770,104" coordsize="76,66" path="m4794,104l4776,117,4770,137,4770,144,4778,158,4796,168,4824,169,4840,155,4846,133,4838,117,4821,106,4794,104e" filled="t" fillcolor="#5ADFBA" stroked="f">
                <v:path arrowok="t"/>
                <v:fill/>
              </v:shape>
            </v:group>
            <v:group style="position:absolute;left:4770;top:104;width:76;height:66" coordorigin="4770,104" coordsize="76,66">
              <v:shape style="position:absolute;left:4770;top:104;width:76;height:66" coordorigin="4770,104" coordsize="76,66" path="m4770,137l4776,117,4794,104,4821,106,4838,117,4846,133,4840,155,4824,169,4796,168,4778,158,4770,144,4770,137xe" filled="f" stroked="t" strokeweight=".623539pt" strokecolor="#5ADFBA">
                <v:path arrowok="t"/>
              </v:shape>
            </v:group>
            <v:group style="position:absolute;left:4647;top:491;width:319;height:45" coordorigin="4647,491" coordsize="319,45">
              <v:shape style="position:absolute;left:4647;top:491;width:319;height:45" coordorigin="4647,491" coordsize="319,45" path="m4804,491l4743,493,4673,501,4647,514,4647,515,4720,533,4809,536,4841,536,4920,529,4966,513,4962,508,4893,495,4804,491e" filled="t" fillcolor="#699230" stroked="f">
                <v:path arrowok="t"/>
                <v:fill/>
              </v:shape>
            </v:group>
            <v:group style="position:absolute;left:4782;top:482;width:55;height:50" coordorigin="4782,482" coordsize="55,50">
              <v:shape style="position:absolute;left:4782;top:482;width:55;height:50" coordorigin="4782,482" coordsize="55,50" path="m4825,482l4794,482,4782,493,4782,520,4794,532,4825,532,4837,520,4837,493,4825,482e" filled="t" fillcolor="#C00000" stroked="f">
                <v:path arrowok="t"/>
                <v:fill/>
              </v:shape>
            </v:group>
            <v:group style="position:absolute;left:4838;top:479;width:55;height:50" coordorigin="4838,479" coordsize="55,50">
              <v:shape style="position:absolute;left:4838;top:479;width:55;height:50" coordorigin="4838,479" coordsize="55,50" path="m4881,479l4850,479,4838,490,4838,517,4850,528,4881,528,4893,517,4893,490,4881,479e" filled="t" fillcolor="#C00000" stroked="f">
                <v:path arrowok="t"/>
                <v:fill/>
              </v:shape>
            </v:group>
            <v:group style="position:absolute;left:4902;top:472;width:53;height:50" coordorigin="4902,472" coordsize="53,50">
              <v:shape style="position:absolute;left:4902;top:472;width:53;height:50" coordorigin="4902,472" coordsize="53,50" path="m4943,472l4914,472,4902,484,4902,511,4914,522,4943,522,4955,511,4955,484,4943,472e" filled="t" fillcolor="#C00000" stroked="f">
                <v:path arrowok="t"/>
                <v:fill/>
              </v:shape>
            </v:group>
            <v:group style="position:absolute;left:4728;top:485;width:55;height:51" coordorigin="4728,485" coordsize="55,51">
              <v:shape style="position:absolute;left:4728;top:485;width:55;height:51" coordorigin="4728,485" coordsize="55,51" path="m4770,485l4740,485,4728,496,4728,525,4740,536,4770,536,4782,525,4782,496,4770,485e" filled="t" fillcolor="#C00000" stroked="f">
                <v:path arrowok="t"/>
                <v:fill/>
              </v:shape>
            </v:group>
            <v:group style="position:absolute;left:4664;top:472;width:55;height:50" coordorigin="4664,472" coordsize="55,50">
              <v:shape style="position:absolute;left:4664;top:472;width:55;height:50" coordorigin="4664,472" coordsize="55,50" path="m4706,472l4676,472,4664,484,4664,511,4676,522,4706,522,4718,511,4718,484,4706,472e" filled="t" fillcolor="#C00000" stroked="f">
                <v:path arrowok="t"/>
                <v:fill/>
              </v:shape>
            </v:group>
            <w10:wrap type="none"/>
          </v:group>
        </w:pict>
      </w:r>
      <w:r>
        <w:rPr>
          <w:rFonts w:ascii="Calibri" w:hAnsi="Calibri" w:cs="Calibri" w:eastAsia="Calibri"/>
          <w:sz w:val="15"/>
          <w:szCs w:val="15"/>
          <w:w w:val="104"/>
        </w:rPr>
        <w:t>Fr</w:t>
      </w:r>
      <w:r>
        <w:rPr>
          <w:rFonts w:ascii="Calibri" w:hAnsi="Calibri" w:cs="Calibri" w:eastAsia="Calibri"/>
          <w:sz w:val="15"/>
          <w:szCs w:val="15"/>
          <w:spacing w:val="-1"/>
          <w:w w:val="104"/>
        </w:rPr>
        <w:t>(</w:t>
      </w:r>
      <w:r>
        <w:rPr>
          <w:rFonts w:ascii="Calibri" w:hAnsi="Calibri" w:cs="Calibri" w:eastAsia="Calibri"/>
          <w:sz w:val="15"/>
          <w:szCs w:val="15"/>
          <w:spacing w:val="-1"/>
          <w:w w:val="104"/>
        </w:rPr>
        <w:t>H</w:t>
      </w:r>
      <w:r>
        <w:rPr>
          <w:rFonts w:ascii="Calibri" w:hAnsi="Calibri" w:cs="Calibri" w:eastAsia="Calibri"/>
          <w:sz w:val="15"/>
          <w:szCs w:val="15"/>
          <w:spacing w:val="0"/>
          <w:w w:val="104"/>
        </w:rPr>
        <w:t>z)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</w:r>
    </w:p>
    <w:p>
      <w:pPr>
        <w:spacing w:before="66" w:after="0" w:line="240" w:lineRule="auto"/>
        <w:ind w:left="13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351.936615pt;margin-top:4.858967pt;width:40.231268pt;height:54.616187pt;mso-position-horizontal-relative:page;mso-position-vertical-relative:paragraph;z-index:-5279" coordorigin="7039,97" coordsize="805,1092">
            <v:group style="position:absolute;left:7042;top:100;width:798;height:557" coordorigin="7042,100" coordsize="798,557">
              <v:shape style="position:absolute;left:7042;top:100;width:798;height:557" coordorigin="7042,100" coordsize="798,557" path="m7772,139l7042,646,7049,657,7780,150,7772,139e" filled="t" fillcolor="#1D9A78" stroked="f">
                <v:path arrowok="t"/>
                <v:fill/>
              </v:shape>
              <v:shape style="position:absolute;left:7042;top:100;width:798;height:557" coordorigin="7042,100" coordsize="798,557" path="m7823,132l7783,132,7791,143,7780,150,7798,177,7823,132e" filled="t" fillcolor="#1D9A78" stroked="f">
                <v:path arrowok="t"/>
                <v:fill/>
              </v:shape>
              <v:shape style="position:absolute;left:7042;top:100;width:798;height:557" coordorigin="7042,100" coordsize="798,557" path="m7783,132l7772,139,7780,150,7791,143,7783,132e" filled="t" fillcolor="#1D9A78" stroked="f">
                <v:path arrowok="t"/>
                <v:fill/>
              </v:shape>
              <v:shape style="position:absolute;left:7042;top:100;width:798;height:557" coordorigin="7042,100" coordsize="798,557" path="m7840,100l7754,113,7772,139,7783,132,7823,132,7840,100e" filled="t" fillcolor="#1D9A78" stroked="f">
                <v:path arrowok="t"/>
                <v:fill/>
              </v:shape>
            </v:group>
            <v:group style="position:absolute;left:7042;top:630;width:798;height:557" coordorigin="7042,630" coordsize="798,557">
              <v:shape style="position:absolute;left:7042;top:630;width:798;height:557" coordorigin="7042,630" coordsize="798,557" path="m7773,1147l7754,1174,7840,1186,7823,1155,7783,1155,7773,1147e" filled="t" fillcolor="#1D9A78" stroked="f">
                <v:path arrowok="t"/>
                <v:fill/>
              </v:shape>
              <v:shape style="position:absolute;left:7042;top:630;width:798;height:557" coordorigin="7042,630" coordsize="798,557" path="m7780,1137l7773,1147,7783,1155,7791,1144,7780,1137e" filled="t" fillcolor="#1D9A78" stroked="f">
                <v:path arrowok="t"/>
                <v:fill/>
              </v:shape>
              <v:shape style="position:absolute;left:7042;top:630;width:798;height:557" coordorigin="7042,630" coordsize="798,557" path="m7798,1110l7780,1137,7791,1144,7783,1155,7823,1155,7798,1110e" filled="t" fillcolor="#1D9A78" stroked="f">
                <v:path arrowok="t"/>
                <v:fill/>
              </v:shape>
              <v:shape style="position:absolute;left:7042;top:630;width:798;height:557" coordorigin="7042,630" coordsize="798,557" path="m7049,630l7042,640,7773,1147,7780,1137,7049,630e" filled="t" fillcolor="#1D9A78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4.769943pt;margin-top:12.186223pt;width:9.80983pt;height:49.713326pt;mso-position-horizontal-relative:page;mso-position-vertical-relative:paragraph;z-index:-5258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77" w:lineRule="exact"/>
                    <w:ind w:left="20" w:right="-43"/>
                    <w:jc w:val="left"/>
                    <w:rPr>
                      <w:rFonts w:ascii="Calibri" w:hAnsi="Calibri" w:cs="Calibri" w:eastAsia="Calibri"/>
                      <w:sz w:val="15"/>
                      <w:szCs w:val="15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0"/>
                    </w:rPr>
                    <w:t>#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6"/>
                      <w:w w:val="100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0"/>
                    </w:rPr>
                    <w:t>of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7"/>
                      <w:w w:val="100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0"/>
                    </w:rPr>
                    <w:t>so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1"/>
                      <w:w w:val="100"/>
                    </w:rPr>
                    <w:t>u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-1"/>
                      <w:w w:val="100"/>
                    </w:rPr>
                    <w:t>r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0"/>
                    </w:rPr>
                    <w:t>ce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17"/>
                      <w:w w:val="100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4"/>
                    </w:rPr>
                    <w:t>cell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spacing w:val="0"/>
          <w:w w:val="105"/>
        </w:rPr>
        <w:t>27</w:t>
      </w:r>
      <w:r>
        <w:rPr>
          <w:rFonts w:ascii="Times New Roman" w:hAnsi="Times New Roman" w:cs="Times New Roman" w:eastAsia="Times New Roman"/>
          <w:sz w:val="15"/>
          <w:szCs w:val="15"/>
          <w:spacing w:val="0"/>
          <w:w w:val="100"/>
        </w:rPr>
      </w:r>
    </w:p>
    <w:p>
      <w:pPr>
        <w:spacing w:before="32" w:after="0" w:line="240" w:lineRule="auto"/>
        <w:ind w:left="1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043549pt;margin-top:5.127537pt;width:9.794241pt;height:38.426139pt;mso-position-horizontal-relative:page;mso-position-vertical-relative:paragraph;z-index:-5257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77" w:lineRule="exact"/>
                    <w:ind w:left="20" w:right="-43"/>
                    <w:jc w:val="left"/>
                    <w:rPr>
                      <w:rFonts w:ascii="Calibri" w:hAnsi="Calibri" w:cs="Calibri" w:eastAsia="Calibri"/>
                      <w:sz w:val="15"/>
                      <w:szCs w:val="15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0"/>
                    </w:rPr>
                    <w:t>Ran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-2"/>
                      <w:w w:val="100"/>
                    </w:rPr>
                    <w:t>g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0"/>
                    </w:rPr>
                    <w:t>e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16"/>
                      <w:w w:val="100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4"/>
                    </w:rPr>
                    <w:t>[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1"/>
                      <w:w w:val="104"/>
                    </w:rPr>
                    <w:t>u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4"/>
                    </w:rPr>
                    <w:t>m]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spacing w:val="0"/>
          <w:w w:val="105"/>
        </w:rPr>
        <w:t>22</w:t>
      </w:r>
      <w:r>
        <w:rPr>
          <w:rFonts w:ascii="Times New Roman" w:hAnsi="Times New Roman" w:cs="Times New Roman" w:eastAsia="Times New Roman"/>
          <w:sz w:val="15"/>
          <w:szCs w:val="15"/>
          <w:spacing w:val="0"/>
          <w:w w:val="100"/>
        </w:rPr>
      </w:r>
    </w:p>
    <w:p>
      <w:pPr>
        <w:spacing w:before="58" w:after="0" w:line="240" w:lineRule="auto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spacing w:val="0"/>
          <w:w w:val="105"/>
        </w:rPr>
        <w:t>17</w:t>
      </w:r>
      <w:r>
        <w:rPr>
          <w:rFonts w:ascii="Times New Roman" w:hAnsi="Times New Roman" w:cs="Times New Roman" w:eastAsia="Times New Roman"/>
          <w:sz w:val="15"/>
          <w:szCs w:val="15"/>
          <w:spacing w:val="0"/>
          <w:w w:val="100"/>
        </w:rPr>
      </w:r>
    </w:p>
    <w:p>
      <w:pPr>
        <w:spacing w:before="58" w:after="0" w:line="240" w:lineRule="auto"/>
        <w:ind w:left="17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spacing w:val="0"/>
          <w:w w:val="105"/>
        </w:rPr>
        <w:t>13</w:t>
      </w:r>
      <w:r>
        <w:rPr>
          <w:rFonts w:ascii="Times New Roman" w:hAnsi="Times New Roman" w:cs="Times New Roman" w:eastAsia="Times New Roman"/>
          <w:sz w:val="15"/>
          <w:szCs w:val="15"/>
          <w:spacing w:val="0"/>
          <w:w w:val="100"/>
        </w:rPr>
      </w:r>
    </w:p>
    <w:p>
      <w:pPr>
        <w:spacing w:before="24" w:after="0" w:line="240" w:lineRule="auto"/>
        <w:ind w:left="20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234.665787pt;margin-top:9.395544pt;width:9.976627pt;height:22.209799pt;mso-position-horizontal-relative:page;mso-position-vertical-relative:paragraph;z-index:-5277" coordorigin="4693,188" coordsize="200,444">
            <v:group style="position:absolute;left:4700;top:243;width:187;height:360" coordorigin="4700,243" coordsize="187,360">
              <v:shape style="position:absolute;left:4700;top:243;width:187;height:360" coordorigin="4700,243" coordsize="187,360" path="m4793,243l4700,603,4887,603,4793,243e" filled="t" fillcolor="#8AC145" stroked="f">
                <v:path arrowok="t"/>
                <v:fill/>
              </v:shape>
            </v:group>
            <v:group style="position:absolute;left:4756;top:194;width:75;height:66" coordorigin="4756,194" coordsize="75,66">
              <v:shape style="position:absolute;left:4756;top:194;width:75;height:66" coordorigin="4756,194" coordsize="75,66" path="m4780,194l4762,207,4756,228,4756,233,4763,248,4781,258,4808,260,4824,247,4830,224,4824,208,4807,197,4780,194e" filled="t" fillcolor="#5ADFBA" stroked="f">
                <v:path arrowok="t"/>
                <v:fill/>
              </v:shape>
            </v:group>
            <v:group style="position:absolute;left:4756;top:194;width:75;height:66" coordorigin="4756,194" coordsize="75,66">
              <v:shape style="position:absolute;left:4756;top:194;width:75;height:66" coordorigin="4756,194" coordsize="75,66" path="m4756,228l4762,207,4780,194,4807,197,4824,208,4830,224,4824,247,4808,260,4781,258,4763,248,4756,233,4756,228xe" filled="f" stroked="t" strokeweight=".623539pt" strokecolor="#5ADFBA">
                <v:path arrowok="t"/>
              </v:shape>
            </v:group>
            <v:group style="position:absolute;left:4700;top:582;width:187;height:44" coordorigin="4700,582" coordsize="187,44">
              <v:shape style="position:absolute;left:4700;top:582;width:187;height:44" coordorigin="4700,582" coordsize="187,44" path="m4768,582l4741,585,4719,590,4705,597,4700,604,4700,604,4783,625,4818,626,4846,623,4867,618,4881,611,4887,604,4883,598,4803,583,4768,582e" filled="t" fillcolor="#699230" stroked="f">
                <v:path arrowok="t"/>
                <v:fill/>
              </v:shape>
            </v:group>
            <v:group style="position:absolute;left:4798;top:557;width:55;height:50" coordorigin="4798,557" coordsize="55,50">
              <v:shape style="position:absolute;left:4798;top:557;width:55;height:50" coordorigin="4798,557" coordsize="55,50" path="m4840,557l4810,557,4798,568,4798,595,4810,606,4840,606,4852,595,4852,568,4840,557e" filled="t" fillcolor="#C00000" stroked="f">
                <v:path arrowok="t"/>
                <v:fill/>
              </v:shape>
            </v:group>
            <v:group style="position:absolute;left:4740;top:571;width:55;height:50" coordorigin="4740,571" coordsize="55,50">
              <v:shape style="position:absolute;left:4740;top:571;width:55;height:50" coordorigin="4740,571" coordsize="55,50" path="m4782,571l4752,571,4740,582,4740,609,4752,620,4782,620,4795,609,4795,582,4782,571e" filled="t" fillcolor="#C00000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5"/>
          <w:szCs w:val="15"/>
          <w:spacing w:val="0"/>
          <w:w w:val="105"/>
        </w:rPr>
        <w:t>10</w:t>
      </w:r>
      <w:r>
        <w:rPr>
          <w:rFonts w:ascii="Times New Roman" w:hAnsi="Times New Roman" w:cs="Times New Roman" w:eastAsia="Times New Roman"/>
          <w:sz w:val="15"/>
          <w:szCs w:val="15"/>
          <w:spacing w:val="0"/>
          <w:w w:val="100"/>
        </w:rPr>
      </w:r>
    </w:p>
    <w:p>
      <w:pPr>
        <w:spacing w:before="24" w:after="0" w:line="240" w:lineRule="auto"/>
        <w:ind w:left="43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spacing w:val="0"/>
          <w:w w:val="105"/>
        </w:rPr>
        <w:t>7</w:t>
      </w:r>
      <w:r>
        <w:rPr>
          <w:rFonts w:ascii="Times New Roman" w:hAnsi="Times New Roman" w:cs="Times New Roman" w:eastAsia="Times New Roman"/>
          <w:sz w:val="15"/>
          <w:szCs w:val="15"/>
          <w:spacing w:val="0"/>
          <w:w w:val="10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71" w:right="1529"/>
        <w:jc w:val="center"/>
        <w:rPr>
          <w:rFonts w:ascii="Calibri" w:hAnsi="Calibri" w:cs="Calibri" w:eastAsia="Calibri"/>
          <w:sz w:val="15"/>
          <w:szCs w:val="15"/>
        </w:rPr>
      </w:pPr>
      <w:rPr/>
      <w:r>
        <w:rPr/>
        <w:pict>
          <v:group style="position:absolute;margin-left:318.609741pt;margin-top:-1.612804pt;width:9.976218pt;height:22.133918pt;mso-position-horizontal-relative:page;mso-position-vertical-relative:paragraph;z-index:-5278" coordorigin="6372,-32" coordsize="200,443">
            <v:group style="position:absolute;left:6378;top:22;width:187;height:360" coordorigin="6378,22" coordsize="187,360">
              <v:shape style="position:absolute;left:6378;top:22;width:187;height:360" coordorigin="6378,22" coordsize="187,360" path="m6472,22l6378,382,6565,382,6472,22e" filled="t" fillcolor="#8AC145" stroked="f">
                <v:path arrowok="t"/>
                <v:fill/>
              </v:shape>
            </v:group>
            <v:group style="position:absolute;left:6433;top:-26;width:76;height:65" coordorigin="6433,-26" coordsize="76,65">
              <v:shape style="position:absolute;left:6433;top:-26;width:76;height:65" coordorigin="6433,-26" coordsize="76,65" path="m6458,-26l6440,-13,6433,7,6433,12,6441,27,6459,37,6487,39,6503,25,6509,3,6502,-13,6485,-23,6458,-26e" filled="t" fillcolor="#5ADFBA" stroked="f">
                <v:path arrowok="t"/>
                <v:fill/>
              </v:shape>
            </v:group>
            <v:group style="position:absolute;left:6433;top:-26;width:76;height:65" coordorigin="6433,-26" coordsize="76,65">
              <v:shape style="position:absolute;left:6433;top:-26;width:76;height:65" coordorigin="6433,-26" coordsize="76,65" path="m6433,7l6440,-13,6458,-26,6485,-23,6502,-13,6509,3,6503,25,6487,39,6459,37,6441,27,6433,12,6433,7xe" filled="f" stroked="t" strokeweight=".623539pt" strokecolor="#5ADFBA">
                <v:path arrowok="t"/>
              </v:shape>
            </v:group>
            <v:group style="position:absolute;left:6378;top:361;width:187;height:44" coordorigin="6378,361" coordsize="187,44">
              <v:shape style="position:absolute;left:6378;top:361;width:187;height:44" coordorigin="6378,361" coordsize="187,44" path="m6447,361l6419,364,6398,369,6384,375,6378,382,6378,383,6462,404,6497,404,6525,401,6546,396,6560,390,6565,382,6562,376,6482,361,6447,361e" filled="t" fillcolor="#699230" stroked="f">
                <v:path arrowok="t"/>
                <v:fill/>
              </v:shape>
            </v:group>
            <v:group style="position:absolute;left:6477;top:335;width:53;height:50" coordorigin="6477,335" coordsize="53,50">
              <v:shape style="position:absolute;left:6477;top:335;width:53;height:50" coordorigin="6477,335" coordsize="53,50" path="m6518,335l6488,335,6477,346,6477,374,6488,385,6518,385,6530,374,6530,346,6518,335e" filled="t" fillcolor="#C00000" stroked="f">
                <v:path arrowok="t"/>
                <v:fill/>
              </v:shape>
            </v:group>
            <v:group style="position:absolute;left:6419;top:349;width:53;height:50" coordorigin="6419,349" coordsize="53,50">
              <v:shape style="position:absolute;left:6419;top:349;width:53;height:50" coordorigin="6419,349" coordsize="53,50" path="m6460,349l6431,349,6419,360,6419,388,6431,399,6460,399,6472,388,6472,360,6460,349e" filled="t" fillcolor="#C00000" stroked="f">
                <v:path arrowok="t"/>
                <v:fill/>
              </v:shape>
            </v:group>
            <w10:wrap type="none"/>
          </v:group>
        </w:pic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W</w:t>
      </w:r>
      <w:r>
        <w:rPr>
          <w:rFonts w:ascii="Calibri" w:hAnsi="Calibri" w:cs="Calibri" w:eastAsia="Calibri"/>
          <w:sz w:val="15"/>
          <w:szCs w:val="15"/>
          <w:spacing w:val="6"/>
          <w:w w:val="100"/>
        </w:rPr>
        <w:t> </w:t>
      </w:r>
      <w:r>
        <w:rPr>
          <w:rFonts w:ascii="Calibri" w:hAnsi="Calibri" w:cs="Calibri" w:eastAsia="Calibri"/>
          <w:sz w:val="15"/>
          <w:szCs w:val="15"/>
          <w:spacing w:val="0"/>
          <w:w w:val="104"/>
        </w:rPr>
        <w:t>[a.u.]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Calibri" w:hAnsi="Calibri" w:cs="Calibri" w:eastAsia="Calibri"/>
          <w:sz w:val="15"/>
          <w:szCs w:val="15"/>
        </w:rPr>
      </w:pPr>
      <w:rPr/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3</w:t>
      </w:r>
      <w:r>
        <w:rPr>
          <w:rFonts w:ascii="Calibri" w:hAnsi="Calibri" w:cs="Calibri" w:eastAsia="Calibri"/>
          <w:sz w:val="15"/>
          <w:szCs w:val="15"/>
          <w:color w:val="3A3838"/>
          <w:spacing w:val="6"/>
          <w:w w:val="100"/>
        </w:rPr>
        <w:t> </w:t>
      </w:r>
      <w:r>
        <w:rPr>
          <w:rFonts w:ascii="Calibri" w:hAnsi="Calibri" w:cs="Calibri" w:eastAsia="Calibri"/>
          <w:sz w:val="15"/>
          <w:szCs w:val="15"/>
          <w:color w:val="3A3838"/>
          <w:spacing w:val="-8"/>
          <w:w w:val="100"/>
        </w:rPr>
        <w:t>T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ypes</w:t>
      </w:r>
      <w:r>
        <w:rPr>
          <w:rFonts w:ascii="Calibri" w:hAnsi="Calibri" w:cs="Calibri" w:eastAsia="Calibri"/>
          <w:sz w:val="15"/>
          <w:szCs w:val="15"/>
          <w:color w:val="3A3838"/>
          <w:spacing w:val="20"/>
          <w:w w:val="100"/>
        </w:rPr>
        <w:t> 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of</w:t>
      </w:r>
      <w:r>
        <w:rPr>
          <w:rFonts w:ascii="Calibri" w:hAnsi="Calibri" w:cs="Calibri" w:eastAsia="Calibri"/>
          <w:sz w:val="15"/>
          <w:szCs w:val="15"/>
          <w:color w:val="3A3838"/>
          <w:spacing w:val="8"/>
          <w:w w:val="100"/>
        </w:rPr>
        <w:t> </w:t>
      </w:r>
      <w:r>
        <w:rPr>
          <w:rFonts w:ascii="Calibri" w:hAnsi="Calibri" w:cs="Calibri" w:eastAsia="Calibri"/>
          <w:sz w:val="15"/>
          <w:szCs w:val="15"/>
          <w:color w:val="3A3838"/>
          <w:spacing w:val="-1"/>
          <w:w w:val="105"/>
        </w:rPr>
        <w:t>I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5"/>
        </w:rPr>
        <w:t>nput</w:t>
      </w:r>
      <w:r>
        <w:rPr>
          <w:rFonts w:ascii="Calibri" w:hAnsi="Calibri" w:cs="Calibri" w:eastAsia="Calibri"/>
          <w:sz w:val="15"/>
          <w:szCs w:val="15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tabs>
          <w:tab w:pos="280" w:val="left"/>
        </w:tabs>
        <w:rPr>
          <w:rFonts w:ascii="Calibri" w:hAnsi="Calibri" w:cs="Calibri" w:eastAsia="Calibri"/>
          <w:sz w:val="15"/>
          <w:szCs w:val="15"/>
        </w:rPr>
      </w:pPr>
      <w:rPr/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-</w:t>
      </w:r>
      <w:r>
        <w:rPr>
          <w:rFonts w:ascii="Calibri" w:hAnsi="Calibri" w:cs="Calibri" w:eastAsia="Calibri"/>
          <w:sz w:val="15"/>
          <w:szCs w:val="15"/>
          <w:color w:val="3A3838"/>
          <w:spacing w:val="-32"/>
          <w:w w:val="100"/>
        </w:rPr>
        <w:t> 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ab/>
      </w:r>
      <w:r>
        <w:rPr>
          <w:rFonts w:ascii="Calibri" w:hAnsi="Calibri" w:cs="Calibri" w:eastAsia="Calibri"/>
          <w:sz w:val="15"/>
          <w:szCs w:val="15"/>
          <w:color w:val="3A3838"/>
          <w:spacing w:val="-1"/>
          <w:w w:val="105"/>
        </w:rPr>
        <w:t>S</w:t>
      </w:r>
      <w:r>
        <w:rPr>
          <w:rFonts w:ascii="Calibri" w:hAnsi="Calibri" w:cs="Calibri" w:eastAsia="Calibri"/>
          <w:sz w:val="15"/>
          <w:szCs w:val="15"/>
          <w:color w:val="3A3838"/>
          <w:spacing w:val="-1"/>
          <w:w w:val="105"/>
        </w:rPr>
        <w:t>t</w:t>
      </w:r>
      <w:r>
        <w:rPr>
          <w:rFonts w:ascii="Calibri" w:hAnsi="Calibri" w:cs="Calibri" w:eastAsia="Calibri"/>
          <w:sz w:val="15"/>
          <w:szCs w:val="15"/>
          <w:color w:val="3A3838"/>
          <w:spacing w:val="-2"/>
          <w:w w:val="105"/>
        </w:rPr>
        <w:t>a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5"/>
        </w:rPr>
        <w:t>tic(</w:t>
      </w:r>
      <w:r>
        <w:rPr>
          <w:rFonts w:ascii="Calibri" w:hAnsi="Calibri" w:cs="Calibri" w:eastAsia="Calibri"/>
          <w:sz w:val="15"/>
          <w:szCs w:val="15"/>
          <w:color w:val="3A3838"/>
          <w:spacing w:val="-1"/>
          <w:w w:val="105"/>
        </w:rPr>
        <w:t>S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5"/>
        </w:rPr>
        <w:t>)</w:t>
      </w:r>
      <w:r>
        <w:rPr>
          <w:rFonts w:ascii="Calibri" w:hAnsi="Calibri" w:cs="Calibri" w:eastAsia="Calibri"/>
          <w:sz w:val="15"/>
          <w:szCs w:val="15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tabs>
          <w:tab w:pos="280" w:val="left"/>
        </w:tabs>
        <w:rPr>
          <w:rFonts w:ascii="Calibri" w:hAnsi="Calibri" w:cs="Calibri" w:eastAsia="Calibri"/>
          <w:sz w:val="15"/>
          <w:szCs w:val="15"/>
        </w:rPr>
      </w:pPr>
      <w:rPr/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-</w:t>
      </w:r>
      <w:r>
        <w:rPr>
          <w:rFonts w:ascii="Calibri" w:hAnsi="Calibri" w:cs="Calibri" w:eastAsia="Calibri"/>
          <w:sz w:val="15"/>
          <w:szCs w:val="15"/>
          <w:color w:val="3A3838"/>
          <w:spacing w:val="-32"/>
          <w:w w:val="100"/>
        </w:rPr>
        <w:t> 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ab/>
      </w:r>
      <w:r>
        <w:rPr>
          <w:rFonts w:ascii="Calibri" w:hAnsi="Calibri" w:cs="Calibri" w:eastAsia="Calibri"/>
          <w:sz w:val="15"/>
          <w:szCs w:val="15"/>
          <w:color w:val="3A3838"/>
          <w:spacing w:val="-6"/>
          <w:w w:val="100"/>
        </w:rPr>
        <w:t>W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e</w:t>
      </w:r>
      <w:r>
        <w:rPr>
          <w:rFonts w:ascii="Calibri" w:hAnsi="Calibri" w:cs="Calibri" w:eastAsia="Calibri"/>
          <w:sz w:val="15"/>
          <w:szCs w:val="15"/>
          <w:color w:val="3A3838"/>
          <w:spacing w:val="-1"/>
          <w:w w:val="100"/>
        </w:rPr>
        <w:t>a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k</w:t>
      </w:r>
      <w:r>
        <w:rPr>
          <w:rFonts w:ascii="Calibri" w:hAnsi="Calibri" w:cs="Calibri" w:eastAsia="Calibri"/>
          <w:sz w:val="15"/>
          <w:szCs w:val="15"/>
          <w:color w:val="3A3838"/>
          <w:spacing w:val="19"/>
          <w:w w:val="100"/>
        </w:rPr>
        <w:t> 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O</w:t>
      </w:r>
      <w:r>
        <w:rPr>
          <w:rFonts w:ascii="Calibri" w:hAnsi="Calibri" w:cs="Calibri" w:eastAsia="Calibri"/>
          <w:sz w:val="15"/>
          <w:szCs w:val="15"/>
          <w:color w:val="3A3838"/>
          <w:spacing w:val="1"/>
          <w:w w:val="100"/>
        </w:rPr>
        <w:t>s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cill</w:t>
      </w:r>
      <w:r>
        <w:rPr>
          <w:rFonts w:ascii="Calibri" w:hAnsi="Calibri" w:cs="Calibri" w:eastAsia="Calibri"/>
          <w:sz w:val="15"/>
          <w:szCs w:val="15"/>
          <w:color w:val="3A3838"/>
          <w:spacing w:val="-2"/>
          <w:w w:val="100"/>
        </w:rPr>
        <w:t>a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tion</w:t>
      </w:r>
      <w:r>
        <w:rPr>
          <w:rFonts w:ascii="Calibri" w:hAnsi="Calibri" w:cs="Calibri" w:eastAsia="Calibri"/>
          <w:sz w:val="15"/>
          <w:szCs w:val="15"/>
          <w:color w:val="3A3838"/>
          <w:spacing w:val="28"/>
          <w:w w:val="100"/>
        </w:rPr>
        <w:t> 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5"/>
        </w:rPr>
        <w:t>(</w:t>
      </w:r>
      <w:r>
        <w:rPr>
          <w:rFonts w:ascii="Calibri" w:hAnsi="Calibri" w:cs="Calibri" w:eastAsia="Calibri"/>
          <w:sz w:val="15"/>
          <w:szCs w:val="15"/>
          <w:color w:val="3A3838"/>
          <w:spacing w:val="-1"/>
          <w:w w:val="105"/>
        </w:rPr>
        <w:t>W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4"/>
        </w:rPr>
        <w:t>O)</w:t>
      </w:r>
      <w:r>
        <w:rPr>
          <w:rFonts w:ascii="Calibri" w:hAnsi="Calibri" w:cs="Calibri" w:eastAsia="Calibri"/>
          <w:sz w:val="15"/>
          <w:szCs w:val="15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tabs>
          <w:tab w:pos="280" w:val="left"/>
        </w:tabs>
        <w:rPr>
          <w:rFonts w:ascii="Calibri" w:hAnsi="Calibri" w:cs="Calibri" w:eastAsia="Calibri"/>
          <w:sz w:val="15"/>
          <w:szCs w:val="15"/>
        </w:rPr>
      </w:pPr>
      <w:rPr/>
      <w:r>
        <w:rPr/>
        <w:pict>
          <v:group style="position:absolute;margin-left:426.482025pt;margin-top:34.289429pt;width:90.880849pt;height:25.841214pt;mso-position-horizontal-relative:page;mso-position-vertical-relative:paragraph;z-index:-5276" coordorigin="8530,686" coordsize="1818,517">
            <v:group style="position:absolute;left:8551;top:953;width:1772;height:2" coordorigin="8551,953" coordsize="1772,2">
              <v:shape style="position:absolute;left:8551;top:953;width:1772;height:2" coordorigin="8551,953" coordsize="1772,0" path="m8551,953l8571,953,8590,953,8610,953,8630,953,8651,953,8674,953,8695,953,8716,953,8735,953,8754,953,8772,953,8795,953,8815,953,8835,953,8854,953,8873,953,8896,953,8918,953,8938,953,8957,953,8976,953,8993,953,9014,953,9034,953,9054,953,9074,953,9093,953,9115,953,9137,953,9157,953,9177,953,9196,953,9214,953,9236,953,9257,953,9276,953,9295,953,9314,953,9336,953,9357,953,9378,953,9398,953,9417,953,9435,953,9457,953,9477,953,9497,953,9516,953,9535,953,9556,953,9578,953,9598,953,9618,953,9637,953,9655,953,9677,953,9697,953,9717,953,9736,953,9756,953,9778,953,9799,953,9820,953,9840,953,9859,953,9877,953,9899,953,9920,953,9939,953,9958,953,9977,953,9999,953,10020,953,10041,953,10060,953,10079,953,10097,953,10118,953,10138,953,10158,953,10177,953,10197,953,10220,953,10246,953,10273,953,10296,953,10314,953,10323,953,10323,953e" filled="f" stroked="t" strokeweight="1.013251pt" strokecolor="#D6EEF5">
                <v:path arrowok="t"/>
              </v:shape>
              <v:shape style="position:absolute;left:8536;top:921;width:1811;height:61" type="#_x0000_t75">
                <v:imagedata r:id="rId34" o:title=""/>
              </v:shape>
            </v:group>
            <v:group style="position:absolute;left:8551;top:822;width:1774;height:239" coordorigin="8551,822" coordsize="1774,239">
              <v:shape style="position:absolute;left:8551;top:822;width:1774;height:239" coordorigin="8551,822" coordsize="1774,239" path="m8551,939l8592,878,8634,834,8663,824,8677,827,8734,883,8749,901,8763,920,8776,936,8791,953,8805,972,8818,992,8831,1012,8844,1030,8857,1045,8869,1056,8882,1062,8897,1058,8953,1001,8966,982,8979,963,8992,946,9007,929,9021,909,9061,853,9100,824,9115,827,9173,882,9201,919,9215,935,9230,953,9244,973,9257,993,9270,1012,9282,1030,9295,1045,9307,1055,9320,1060,9335,1057,9393,1002,9421,965,9434,948,9449,930,9463,910,9477,890,9489,871,9502,853,9514,839,9527,828,9540,822,9554,826,9612,880,9640,917,9654,934,9669,952,9683,971,9697,991,9710,1010,9723,1028,9735,1043,9748,1054,9761,1060,9776,1057,9835,1002,9863,965,9876,948,9891,930,9906,910,9920,890,9933,871,9945,854,9958,840,9970,829,9983,824,9998,827,10056,883,10070,901,10084,919,10097,936,10111,953,10125,973,10163,1030,10202,1060,10217,1056,10273,1007,10317,951,10325,940e" filled="f" stroked="t" strokeweight="1.94856pt" strokecolor="#A6A6A6">
                <v:path arrowok="t"/>
              </v:shape>
            </v:group>
            <v:group style="position:absolute;left:8549;top:705;width:1774;height:478" coordorigin="8549,705" coordsize="1774,478">
              <v:shape style="position:absolute;left:8549;top:705;width:1774;height:478" coordorigin="8549,705" coordsize="1774,478" path="m8549,938l8575,859,8602,788,8637,724,8655,710,8665,712,8705,763,8733,827,8751,874,8760,896,8769,918,8777,937,8786,957,8794,979,8802,1002,8811,1026,8819,1051,8827,1075,8850,1139,8882,1183,8891,1181,8926,1128,8951,1062,8968,1014,8976,991,8984,969,8992,949,9001,928,9010,906,9018,882,9027,858,9035,834,9043,810,9068,749,9100,709,9109,711,9146,764,9174,829,9191,877,9200,900,9209,921,9217,941,9226,961,9234,983,9243,1006,9251,1030,9259,1055,9266,1078,9290,1141,9322,1180,9330,1178,9366,1125,9393,1059,9411,1012,9419,989,9428,967,9436,947,9445,927,9454,905,9462,881,9470,857,9478,832,9486,809,9509,746,9541,705,9550,708,9586,760,9613,826,9631,873,9639,896,9648,918,9657,938,9665,958,9674,980,9682,1004,9691,1028,9699,1052,9707,1076,9731,1138,9763,1180,9772,1177,9808,1125,9836,1059,9853,1012,9862,989,9870,967,9879,947,9888,926,9897,903,9905,880,9914,855,9922,831,9930,808,9953,747,9985,708,9994,711,10030,764,10057,831,10074,878,10083,901,10092,922,10101,944,10110,967,10118,991,10126,1016,10134,1040,10142,1064,10150,1087,10172,1146,10203,1180,10212,1177,10257,1105,10291,1026,10316,961,10323,941e" filled="f" stroked="t" strokeweight="1.94856pt" strokecolor="#000000">
                <v:path arrowok="t"/>
              </v:shape>
            </v:group>
            <w10:wrap type="none"/>
          </v:group>
        </w:pic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-</w:t>
      </w:r>
      <w:r>
        <w:rPr>
          <w:rFonts w:ascii="Calibri" w:hAnsi="Calibri" w:cs="Calibri" w:eastAsia="Calibri"/>
          <w:sz w:val="15"/>
          <w:szCs w:val="15"/>
          <w:color w:val="3A3838"/>
          <w:spacing w:val="-32"/>
          <w:w w:val="100"/>
        </w:rPr>
        <w:t> 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ab/>
      </w:r>
      <w:r>
        <w:rPr>
          <w:rFonts w:ascii="Calibri" w:hAnsi="Calibri" w:cs="Calibri" w:eastAsia="Calibri"/>
          <w:sz w:val="15"/>
          <w:szCs w:val="15"/>
          <w:color w:val="3A3838"/>
          <w:spacing w:val="-1"/>
          <w:w w:val="100"/>
        </w:rPr>
        <w:t>S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t</w:t>
      </w:r>
      <w:r>
        <w:rPr>
          <w:rFonts w:ascii="Calibri" w:hAnsi="Calibri" w:cs="Calibri" w:eastAsia="Calibri"/>
          <w:sz w:val="15"/>
          <w:szCs w:val="15"/>
          <w:color w:val="3A3838"/>
          <w:spacing w:val="-3"/>
          <w:w w:val="100"/>
        </w:rPr>
        <w:t>r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ong</w:t>
      </w:r>
      <w:r>
        <w:rPr>
          <w:rFonts w:ascii="Calibri" w:hAnsi="Calibri" w:cs="Calibri" w:eastAsia="Calibri"/>
          <w:sz w:val="15"/>
          <w:szCs w:val="15"/>
          <w:color w:val="3A3838"/>
          <w:spacing w:val="22"/>
          <w:w w:val="100"/>
        </w:rPr>
        <w:t> 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O</w:t>
      </w:r>
      <w:r>
        <w:rPr>
          <w:rFonts w:ascii="Calibri" w:hAnsi="Calibri" w:cs="Calibri" w:eastAsia="Calibri"/>
          <w:sz w:val="15"/>
          <w:szCs w:val="15"/>
          <w:color w:val="3A3838"/>
          <w:spacing w:val="1"/>
          <w:w w:val="100"/>
        </w:rPr>
        <w:t>s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cill</w:t>
      </w:r>
      <w:r>
        <w:rPr>
          <w:rFonts w:ascii="Calibri" w:hAnsi="Calibri" w:cs="Calibri" w:eastAsia="Calibri"/>
          <w:sz w:val="15"/>
          <w:szCs w:val="15"/>
          <w:color w:val="3A3838"/>
          <w:spacing w:val="-2"/>
          <w:w w:val="100"/>
        </w:rPr>
        <w:t>a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tion</w:t>
      </w:r>
      <w:r>
        <w:rPr>
          <w:rFonts w:ascii="Calibri" w:hAnsi="Calibri" w:cs="Calibri" w:eastAsia="Calibri"/>
          <w:sz w:val="15"/>
          <w:szCs w:val="15"/>
          <w:color w:val="3A3838"/>
          <w:spacing w:val="28"/>
          <w:w w:val="100"/>
        </w:rPr>
        <w:t> 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5"/>
        </w:rPr>
        <w:t>(</w:t>
      </w:r>
      <w:r>
        <w:rPr>
          <w:rFonts w:ascii="Calibri" w:hAnsi="Calibri" w:cs="Calibri" w:eastAsia="Calibri"/>
          <w:sz w:val="15"/>
          <w:szCs w:val="15"/>
          <w:color w:val="3A3838"/>
          <w:spacing w:val="-1"/>
          <w:w w:val="105"/>
        </w:rPr>
        <w:t>S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4"/>
        </w:rPr>
        <w:t>O)</w:t>
      </w:r>
      <w:r>
        <w:rPr>
          <w:rFonts w:ascii="Calibri" w:hAnsi="Calibri" w:cs="Calibri" w:eastAsia="Calibri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4" w:right="-20"/>
        <w:jc w:val="left"/>
        <w:rPr>
          <w:rFonts w:ascii="Calibri" w:hAnsi="Calibri" w:cs="Calibri" w:eastAsia="Calibri"/>
          <w:sz w:val="15"/>
          <w:szCs w:val="15"/>
        </w:rPr>
      </w:pPr>
      <w:rPr/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3</w:t>
      </w:r>
      <w:r>
        <w:rPr>
          <w:rFonts w:ascii="Calibri" w:hAnsi="Calibri" w:cs="Calibri" w:eastAsia="Calibri"/>
          <w:sz w:val="15"/>
          <w:szCs w:val="15"/>
          <w:color w:val="3A3838"/>
          <w:spacing w:val="6"/>
          <w:w w:val="100"/>
        </w:rPr>
        <w:t> </w:t>
      </w:r>
      <w:r>
        <w:rPr>
          <w:rFonts w:ascii="Calibri" w:hAnsi="Calibri" w:cs="Calibri" w:eastAsia="Calibri"/>
          <w:sz w:val="15"/>
          <w:szCs w:val="15"/>
          <w:color w:val="3A3838"/>
          <w:spacing w:val="-8"/>
          <w:w w:val="100"/>
        </w:rPr>
        <w:t>T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ypes</w:t>
      </w:r>
      <w:r>
        <w:rPr>
          <w:rFonts w:ascii="Calibri" w:hAnsi="Calibri" w:cs="Calibri" w:eastAsia="Calibri"/>
          <w:sz w:val="15"/>
          <w:szCs w:val="15"/>
          <w:color w:val="3A3838"/>
          <w:spacing w:val="20"/>
          <w:w w:val="100"/>
        </w:rPr>
        <w:t> 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of</w:t>
      </w:r>
      <w:r>
        <w:rPr>
          <w:rFonts w:ascii="Calibri" w:hAnsi="Calibri" w:cs="Calibri" w:eastAsia="Calibri"/>
          <w:sz w:val="15"/>
          <w:szCs w:val="15"/>
          <w:color w:val="3A3838"/>
          <w:spacing w:val="8"/>
          <w:w w:val="100"/>
        </w:rPr>
        <w:t> 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5"/>
        </w:rPr>
        <w:t>Co</w:t>
      </w:r>
      <w:r>
        <w:rPr>
          <w:rFonts w:ascii="Calibri" w:hAnsi="Calibri" w:cs="Calibri" w:eastAsia="Calibri"/>
          <w:sz w:val="15"/>
          <w:szCs w:val="15"/>
          <w:color w:val="3A3838"/>
          <w:spacing w:val="-3"/>
          <w:w w:val="105"/>
        </w:rPr>
        <w:t>n</w:t>
      </w:r>
      <w:r>
        <w:rPr>
          <w:rFonts w:ascii="Calibri" w:hAnsi="Calibri" w:cs="Calibri" w:eastAsia="Calibri"/>
          <w:sz w:val="15"/>
          <w:szCs w:val="15"/>
          <w:color w:val="3A3838"/>
          <w:spacing w:val="-1"/>
          <w:w w:val="105"/>
        </w:rPr>
        <w:t>v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5"/>
        </w:rPr>
        <w:t>e</w:t>
      </w:r>
      <w:r>
        <w:rPr>
          <w:rFonts w:ascii="Calibri" w:hAnsi="Calibri" w:cs="Calibri" w:eastAsia="Calibri"/>
          <w:sz w:val="15"/>
          <w:szCs w:val="15"/>
          <w:color w:val="3A3838"/>
          <w:spacing w:val="-2"/>
          <w:w w:val="105"/>
        </w:rPr>
        <w:t>r</w:t>
      </w:r>
      <w:r>
        <w:rPr>
          <w:rFonts w:ascii="Calibri" w:hAnsi="Calibri" w:cs="Calibri" w:eastAsia="Calibri"/>
          <w:sz w:val="15"/>
          <w:szCs w:val="15"/>
          <w:color w:val="3A3838"/>
          <w:spacing w:val="-1"/>
          <w:w w:val="105"/>
        </w:rPr>
        <w:t>g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5"/>
        </w:rPr>
        <w:t>e</w:t>
      </w:r>
      <w:r>
        <w:rPr>
          <w:rFonts w:ascii="Calibri" w:hAnsi="Calibri" w:cs="Calibri" w:eastAsia="Calibri"/>
          <w:sz w:val="15"/>
          <w:szCs w:val="15"/>
          <w:color w:val="3A3838"/>
          <w:spacing w:val="-2"/>
          <w:w w:val="105"/>
        </w:rPr>
        <w:t>n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5"/>
        </w:rPr>
        <w:t>t</w:t>
      </w:r>
      <w:r>
        <w:rPr>
          <w:rFonts w:ascii="Calibri" w:hAnsi="Calibri" w:cs="Calibri" w:eastAsia="Calibri"/>
          <w:sz w:val="15"/>
          <w:szCs w:val="15"/>
          <w:color w:val="000000"/>
          <w:spacing w:val="0"/>
          <w:w w:val="100"/>
        </w:rPr>
      </w:r>
    </w:p>
    <w:p>
      <w:pPr>
        <w:spacing w:before="5" w:after="0" w:line="240" w:lineRule="auto"/>
        <w:ind w:left="74" w:right="-20"/>
        <w:jc w:val="left"/>
        <w:tabs>
          <w:tab w:pos="360" w:val="left"/>
        </w:tabs>
        <w:rPr>
          <w:rFonts w:ascii="Calibri" w:hAnsi="Calibri" w:cs="Calibri" w:eastAsia="Calibri"/>
          <w:sz w:val="15"/>
          <w:szCs w:val="15"/>
        </w:rPr>
      </w:pPr>
      <w:rPr/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-</w:t>
      </w:r>
      <w:r>
        <w:rPr>
          <w:rFonts w:ascii="Calibri" w:hAnsi="Calibri" w:cs="Calibri" w:eastAsia="Calibri"/>
          <w:sz w:val="15"/>
          <w:szCs w:val="15"/>
          <w:color w:val="3A3838"/>
          <w:spacing w:val="-32"/>
          <w:w w:val="100"/>
        </w:rPr>
        <w:t> 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ab/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5"/>
        </w:rPr>
        <w:t>Uni</w:t>
      </w:r>
      <w:r>
        <w:rPr>
          <w:rFonts w:ascii="Calibri" w:hAnsi="Calibri" w:cs="Calibri" w:eastAsia="Calibri"/>
          <w:sz w:val="15"/>
          <w:szCs w:val="15"/>
          <w:color w:val="3A3838"/>
          <w:spacing w:val="-3"/>
          <w:w w:val="105"/>
        </w:rPr>
        <w:t>f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5"/>
        </w:rPr>
        <w:t>o</w:t>
      </w:r>
      <w:r>
        <w:rPr>
          <w:rFonts w:ascii="Calibri" w:hAnsi="Calibri" w:cs="Calibri" w:eastAsia="Calibri"/>
          <w:sz w:val="15"/>
          <w:szCs w:val="15"/>
          <w:color w:val="3A3838"/>
          <w:spacing w:val="-1"/>
          <w:w w:val="105"/>
        </w:rPr>
        <w:t>r</w:t>
      </w:r>
      <w:r>
        <w:rPr>
          <w:rFonts w:ascii="Calibri" w:hAnsi="Calibri" w:cs="Calibri" w:eastAsia="Calibri"/>
          <w:sz w:val="15"/>
          <w:szCs w:val="15"/>
          <w:color w:val="3A3838"/>
          <w:spacing w:val="1"/>
          <w:w w:val="105"/>
        </w:rPr>
        <w:t>m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5"/>
        </w:rPr>
        <w:t>-Uni</w:t>
      </w:r>
      <w:r>
        <w:rPr>
          <w:rFonts w:ascii="Calibri" w:hAnsi="Calibri" w:cs="Calibri" w:eastAsia="Calibri"/>
          <w:sz w:val="15"/>
          <w:szCs w:val="15"/>
          <w:color w:val="3A3838"/>
          <w:spacing w:val="-3"/>
          <w:w w:val="105"/>
        </w:rPr>
        <w:t>f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5"/>
        </w:rPr>
        <w:t>o</w:t>
      </w:r>
      <w:r>
        <w:rPr>
          <w:rFonts w:ascii="Calibri" w:hAnsi="Calibri" w:cs="Calibri" w:eastAsia="Calibri"/>
          <w:sz w:val="15"/>
          <w:szCs w:val="15"/>
          <w:color w:val="3A3838"/>
          <w:spacing w:val="-1"/>
          <w:w w:val="105"/>
        </w:rPr>
        <w:t>r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5"/>
        </w:rPr>
        <w:t>m</w:t>
      </w:r>
      <w:r>
        <w:rPr>
          <w:rFonts w:ascii="Calibri" w:hAnsi="Calibri" w:cs="Calibri" w:eastAsia="Calibri"/>
          <w:sz w:val="15"/>
          <w:szCs w:val="15"/>
          <w:color w:val="000000"/>
          <w:spacing w:val="0"/>
          <w:w w:val="100"/>
        </w:rPr>
      </w:r>
    </w:p>
    <w:p>
      <w:pPr>
        <w:spacing w:before="5" w:after="0" w:line="240" w:lineRule="auto"/>
        <w:ind w:left="74" w:right="-20"/>
        <w:jc w:val="left"/>
        <w:tabs>
          <w:tab w:pos="360" w:val="left"/>
        </w:tabs>
        <w:rPr>
          <w:rFonts w:ascii="Calibri" w:hAnsi="Calibri" w:cs="Calibri" w:eastAsia="Calibri"/>
          <w:sz w:val="15"/>
          <w:szCs w:val="15"/>
        </w:rPr>
      </w:pPr>
      <w:rPr/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-</w:t>
      </w:r>
      <w:r>
        <w:rPr>
          <w:rFonts w:ascii="Calibri" w:hAnsi="Calibri" w:cs="Calibri" w:eastAsia="Calibri"/>
          <w:sz w:val="15"/>
          <w:szCs w:val="15"/>
          <w:color w:val="3A3838"/>
          <w:spacing w:val="-32"/>
          <w:w w:val="100"/>
        </w:rPr>
        <w:t> 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ab/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Gaus</w:t>
      </w:r>
      <w:r>
        <w:rPr>
          <w:rFonts w:ascii="Calibri" w:hAnsi="Calibri" w:cs="Calibri" w:eastAsia="Calibri"/>
          <w:sz w:val="15"/>
          <w:szCs w:val="15"/>
          <w:color w:val="3A3838"/>
          <w:spacing w:val="1"/>
          <w:w w:val="100"/>
        </w:rPr>
        <w:t>s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i</w:t>
      </w:r>
      <w:r>
        <w:rPr>
          <w:rFonts w:ascii="Calibri" w:hAnsi="Calibri" w:cs="Calibri" w:eastAsia="Calibri"/>
          <w:sz w:val="15"/>
          <w:szCs w:val="15"/>
          <w:color w:val="3A3838"/>
          <w:spacing w:val="-1"/>
          <w:w w:val="100"/>
        </w:rPr>
        <w:t>a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n</w:t>
      </w:r>
      <w:r>
        <w:rPr>
          <w:rFonts w:ascii="Calibri" w:hAnsi="Calibri" w:cs="Calibri" w:eastAsia="Calibri"/>
          <w:sz w:val="15"/>
          <w:szCs w:val="15"/>
          <w:color w:val="3A3838"/>
          <w:spacing w:val="28"/>
          <w:w w:val="100"/>
        </w:rPr>
        <w:t> 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-</w:t>
      </w:r>
      <w:r>
        <w:rPr>
          <w:rFonts w:ascii="Calibri" w:hAnsi="Calibri" w:cs="Calibri" w:eastAsia="Calibri"/>
          <w:sz w:val="15"/>
          <w:szCs w:val="15"/>
          <w:color w:val="3A3838"/>
          <w:spacing w:val="4"/>
          <w:w w:val="100"/>
        </w:rPr>
        <w:t> 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5"/>
        </w:rPr>
        <w:t>Gaus</w:t>
      </w:r>
      <w:r>
        <w:rPr>
          <w:rFonts w:ascii="Calibri" w:hAnsi="Calibri" w:cs="Calibri" w:eastAsia="Calibri"/>
          <w:sz w:val="15"/>
          <w:szCs w:val="15"/>
          <w:color w:val="3A3838"/>
          <w:spacing w:val="1"/>
          <w:w w:val="105"/>
        </w:rPr>
        <w:t>s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5"/>
        </w:rPr>
        <w:t>i</w:t>
      </w:r>
      <w:r>
        <w:rPr>
          <w:rFonts w:ascii="Calibri" w:hAnsi="Calibri" w:cs="Calibri" w:eastAsia="Calibri"/>
          <w:sz w:val="15"/>
          <w:szCs w:val="15"/>
          <w:color w:val="3A3838"/>
          <w:spacing w:val="-1"/>
          <w:w w:val="105"/>
        </w:rPr>
        <w:t>a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5"/>
        </w:rPr>
        <w:t>n</w:t>
      </w:r>
      <w:r>
        <w:rPr>
          <w:rFonts w:ascii="Calibri" w:hAnsi="Calibri" w:cs="Calibri" w:eastAsia="Calibri"/>
          <w:sz w:val="15"/>
          <w:szCs w:val="15"/>
          <w:color w:val="000000"/>
          <w:spacing w:val="0"/>
          <w:w w:val="100"/>
        </w:rPr>
      </w:r>
    </w:p>
    <w:p>
      <w:pPr>
        <w:spacing w:before="6" w:after="0" w:line="182" w:lineRule="exact"/>
        <w:ind w:left="74" w:right="-20"/>
        <w:jc w:val="left"/>
        <w:tabs>
          <w:tab w:pos="360" w:val="left"/>
        </w:tabs>
        <w:rPr>
          <w:rFonts w:ascii="Calibri" w:hAnsi="Calibri" w:cs="Calibri" w:eastAsia="Calibri"/>
          <w:sz w:val="15"/>
          <w:szCs w:val="15"/>
        </w:rPr>
      </w:pPr>
      <w:rPr/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-</w:t>
      </w:r>
      <w:r>
        <w:rPr>
          <w:rFonts w:ascii="Calibri" w:hAnsi="Calibri" w:cs="Calibri" w:eastAsia="Calibri"/>
          <w:sz w:val="15"/>
          <w:szCs w:val="15"/>
          <w:color w:val="3A3838"/>
          <w:spacing w:val="-32"/>
          <w:w w:val="100"/>
        </w:rPr>
        <w:t> 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ab/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Uni</w:t>
      </w:r>
      <w:r>
        <w:rPr>
          <w:rFonts w:ascii="Calibri" w:hAnsi="Calibri" w:cs="Calibri" w:eastAsia="Calibri"/>
          <w:sz w:val="15"/>
          <w:szCs w:val="15"/>
          <w:color w:val="3A3838"/>
          <w:spacing w:val="-3"/>
          <w:w w:val="100"/>
        </w:rPr>
        <w:t>f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o</w:t>
      </w:r>
      <w:r>
        <w:rPr>
          <w:rFonts w:ascii="Calibri" w:hAnsi="Calibri" w:cs="Calibri" w:eastAsia="Calibri"/>
          <w:sz w:val="15"/>
          <w:szCs w:val="15"/>
          <w:color w:val="3A3838"/>
          <w:spacing w:val="-1"/>
          <w:w w:val="100"/>
        </w:rPr>
        <w:t>r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m</w:t>
      </w:r>
      <w:r>
        <w:rPr>
          <w:rFonts w:ascii="Calibri" w:hAnsi="Calibri" w:cs="Calibri" w:eastAsia="Calibri"/>
          <w:sz w:val="15"/>
          <w:szCs w:val="15"/>
          <w:color w:val="3A3838"/>
          <w:spacing w:val="26"/>
          <w:w w:val="100"/>
        </w:rPr>
        <w:t> 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0"/>
        </w:rPr>
        <w:t>-</w:t>
      </w:r>
      <w:r>
        <w:rPr>
          <w:rFonts w:ascii="Calibri" w:hAnsi="Calibri" w:cs="Calibri" w:eastAsia="Calibri"/>
          <w:sz w:val="15"/>
          <w:szCs w:val="15"/>
          <w:color w:val="3A3838"/>
          <w:spacing w:val="6"/>
          <w:w w:val="100"/>
        </w:rPr>
        <w:t> 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5"/>
        </w:rPr>
        <w:t>Expon</w:t>
      </w:r>
      <w:r>
        <w:rPr>
          <w:rFonts w:ascii="Calibri" w:hAnsi="Calibri" w:cs="Calibri" w:eastAsia="Calibri"/>
          <w:sz w:val="15"/>
          <w:szCs w:val="15"/>
          <w:color w:val="3A3838"/>
          <w:spacing w:val="-1"/>
          <w:w w:val="105"/>
        </w:rPr>
        <w:t>e</w:t>
      </w:r>
      <w:r>
        <w:rPr>
          <w:rFonts w:ascii="Calibri" w:hAnsi="Calibri" w:cs="Calibri" w:eastAsia="Calibri"/>
          <w:sz w:val="15"/>
          <w:szCs w:val="15"/>
          <w:color w:val="3A3838"/>
          <w:spacing w:val="-2"/>
          <w:w w:val="105"/>
        </w:rPr>
        <w:t>n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5"/>
        </w:rPr>
        <w:t>ti</w:t>
      </w:r>
      <w:r>
        <w:rPr>
          <w:rFonts w:ascii="Calibri" w:hAnsi="Calibri" w:cs="Calibri" w:eastAsia="Calibri"/>
          <w:sz w:val="15"/>
          <w:szCs w:val="15"/>
          <w:color w:val="3A3838"/>
          <w:spacing w:val="-1"/>
          <w:w w:val="105"/>
        </w:rPr>
        <w:t>a</w:t>
      </w:r>
      <w:r>
        <w:rPr>
          <w:rFonts w:ascii="Calibri" w:hAnsi="Calibri" w:cs="Calibri" w:eastAsia="Calibri"/>
          <w:sz w:val="15"/>
          <w:szCs w:val="15"/>
          <w:color w:val="3A3838"/>
          <w:spacing w:val="0"/>
          <w:w w:val="105"/>
        </w:rPr>
        <w:t>l</w:t>
      </w:r>
      <w:r>
        <w:rPr>
          <w:rFonts w:ascii="Calibri" w:hAnsi="Calibri" w:cs="Calibri" w:eastAsia="Calibri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40"/>
          <w:cols w:num="3" w:equalWidth="0">
            <w:col w:w="2559" w:space="508"/>
            <w:col w:w="3388" w:space="368"/>
            <w:col w:w="2417"/>
          </w:cols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240" w:lineRule="auto"/>
        <w:ind w:left="27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2.6: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40"/>
        </w:sectPr>
      </w:pPr>
      <w:rPr/>
    </w:p>
    <w:p>
      <w:pPr>
        <w:spacing w:before="12" w:after="0" w:line="240" w:lineRule="auto"/>
        <w:ind w:right="-20"/>
        <w:jc w:val="right"/>
        <w:rPr>
          <w:rFonts w:ascii="Calibri" w:hAnsi="Calibri" w:cs="Calibri" w:eastAsia="Calibri"/>
          <w:sz w:val="26"/>
          <w:szCs w:val="26"/>
        </w:rPr>
      </w:pPr>
      <w:rPr/>
      <w:r>
        <w:rPr>
          <w:rFonts w:ascii="Calibri" w:hAnsi="Calibri" w:cs="Calibri" w:eastAsia="Calibri"/>
          <w:sz w:val="26"/>
          <w:szCs w:val="26"/>
          <w:w w:val="102"/>
        </w:rPr>
        <w:t>GG,</w:t>
      </w:r>
      <w:r>
        <w:rPr>
          <w:rFonts w:ascii="Calibri" w:hAnsi="Calibri" w:cs="Calibri" w:eastAsia="Calibri"/>
          <w:sz w:val="26"/>
          <w:szCs w:val="26"/>
          <w:spacing w:val="-2"/>
          <w:w w:val="102"/>
        </w:rPr>
        <w:t>U</w:t>
      </w:r>
      <w:r>
        <w:rPr>
          <w:rFonts w:ascii="Calibri" w:hAnsi="Calibri" w:cs="Calibri" w:eastAsia="Calibri"/>
          <w:sz w:val="26"/>
          <w:szCs w:val="26"/>
          <w:spacing w:val="-5"/>
          <w:w w:val="102"/>
        </w:rPr>
        <w:t>U</w:t>
      </w:r>
      <w:r>
        <w:rPr>
          <w:rFonts w:ascii="Calibri" w:hAnsi="Calibri" w:cs="Calibri" w:eastAsia="Calibri"/>
          <w:sz w:val="26"/>
          <w:szCs w:val="26"/>
          <w:spacing w:val="0"/>
          <w:w w:val="102"/>
        </w:rPr>
        <w:t>,</w:t>
      </w:r>
      <w:r>
        <w:rPr>
          <w:rFonts w:ascii="Calibri" w:hAnsi="Calibri" w:cs="Calibri" w:eastAsia="Calibri"/>
          <w:sz w:val="26"/>
          <w:szCs w:val="26"/>
          <w:spacing w:val="-1"/>
          <w:w w:val="102"/>
        </w:rPr>
        <w:t>U</w:t>
      </w:r>
      <w:r>
        <w:rPr>
          <w:rFonts w:ascii="Calibri" w:hAnsi="Calibri" w:cs="Calibri" w:eastAsia="Calibri"/>
          <w:sz w:val="26"/>
          <w:szCs w:val="26"/>
          <w:spacing w:val="0"/>
          <w:w w:val="102"/>
        </w:rPr>
        <w:t>E</w:t>
      </w:r>
      <w:r>
        <w:rPr>
          <w:rFonts w:ascii="Calibri" w:hAnsi="Calibri" w:cs="Calibri" w:eastAsia="Calibri"/>
          <w:sz w:val="26"/>
          <w:szCs w:val="26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3" w:lineRule="exact"/>
        <w:ind w:right="-20"/>
        <w:jc w:val="left"/>
        <w:rPr>
          <w:rFonts w:ascii="Cambria Math" w:hAnsi="Cambria Math" w:cs="Cambria Math" w:eastAsia="Cambria Math"/>
          <w:sz w:val="20"/>
          <w:szCs w:val="20"/>
        </w:rPr>
      </w:pPr>
      <w:rPr/>
      <w:r>
        <w:rPr>
          <w:rFonts w:ascii="Cambria Math" w:hAnsi="Cambria Math" w:cs="Cambria Math" w:eastAsia="Cambria Math"/>
          <w:sz w:val="14"/>
          <w:szCs w:val="14"/>
          <w:w w:val="104"/>
          <w:position w:val="-3"/>
        </w:rPr>
        <w:t/>
      </w:r>
      <w:r>
        <w:rPr>
          <w:rFonts w:ascii="Cambria Math" w:hAnsi="Cambria Math" w:cs="Cambria Math" w:eastAsia="Cambria Math"/>
          <w:sz w:val="14"/>
          <w:szCs w:val="14"/>
          <w:spacing w:val="4"/>
          <w:w w:val="104"/>
          <w:position w:val="-3"/>
        </w:rPr>
        <w:t/>
      </w:r>
      <w:r>
        <w:rPr>
          <w:rFonts w:ascii="Cambria Math" w:hAnsi="Cambria Math" w:cs="Cambria Math" w:eastAsia="Cambria Math"/>
          <w:sz w:val="20"/>
          <w:szCs w:val="20"/>
          <w:spacing w:val="0"/>
          <w:w w:val="100"/>
          <w:position w:val="-10"/>
        </w:rPr>
        <w:t>Σ𝑤</w:t>
      </w:r>
      <w:r>
        <w:rPr>
          <w:rFonts w:ascii="Cambria Math" w:hAnsi="Cambria Math" w:cs="Cambria Math" w:eastAsia="Cambria Math"/>
          <w:sz w:val="20"/>
          <w:szCs w:val="2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40"/>
          <w:cols w:num="2" w:equalWidth="0">
            <w:col w:w="5476" w:space="337"/>
            <w:col w:w="3427"/>
          </w:cols>
        </w:sectPr>
      </w:pPr>
      <w:rPr/>
    </w:p>
    <w:p>
      <w:pPr>
        <w:spacing w:before="0" w:after="0" w:line="150" w:lineRule="exact"/>
        <w:ind w:left="5699" w:right="-20"/>
        <w:jc w:val="left"/>
        <w:tabs>
          <w:tab w:pos="6180" w:val="left"/>
        </w:tabs>
        <w:rPr>
          <w:rFonts w:ascii="Cambria Math" w:hAnsi="Cambria Math" w:cs="Cambria Math" w:eastAsia="Cambria Math"/>
          <w:sz w:val="14"/>
          <w:szCs w:val="14"/>
        </w:rPr>
      </w:pPr>
      <w:rPr/>
      <w:r>
        <w:rPr/>
        <w:pict>
          <v:group style="position:absolute;margin-left:377.717926pt;margin-top:4.158369pt;width:16.00871pt;height:7.071453pt;mso-position-horizontal-relative:page;mso-position-vertical-relative:paragraph;z-index:-5262" coordorigin="7554,83" coordsize="320,141">
            <v:group style="position:absolute;left:7561;top:158;width:59;height:60" coordorigin="7561,158" coordsize="59,60">
              <v:shape style="position:absolute;left:7561;top:158;width:59;height:60" coordorigin="7561,158" coordsize="59,60" path="m7564,158l7563,158,7562,158,7562,159,7561,160,7561,162,7587,188,7562,213,7561,214,7561,216,7561,217,7562,217,7562,217,7563,218,7564,218,7565,217,7591,191,7598,191,7594,188,7598,185,7591,185,7566,159,7564,158e" filled="t" fillcolor="#252525" stroked="f">
                <v:path arrowok="t"/>
                <v:fill/>
              </v:shape>
              <v:shape style="position:absolute;left:7561;top:158;width:59;height:60" coordorigin="7561,158" coordsize="59,60" path="m7598,191l7591,191,7617,217,7618,218,7619,218,7619,217,7620,217,7620,217,7621,216,7620,214,7620,213,7598,191e" filled="t" fillcolor="#252525" stroked="f">
                <v:path arrowok="t"/>
                <v:fill/>
              </v:shape>
              <v:shape style="position:absolute;left:7561;top:158;width:59;height:60" coordorigin="7561,158" coordsize="59,60" path="m7619,158l7618,158,7617,158,7616,159,7591,185,7598,185,7620,162,7621,160,7620,159,7620,159,7619,158,7619,158e" filled="t" fillcolor="#252525" stroked="f">
                <v:path arrowok="t"/>
                <v:fill/>
              </v:shape>
            </v:group>
            <v:group style="position:absolute;left:7659;top:129;width:118;height:88" coordorigin="7659,129" coordsize="118,88">
              <v:shape style="position:absolute;left:7659;top:129;width:118;height:88" coordorigin="7659,129" coordsize="118,88" path="m7692,148l7681,148,7681,216,7692,216,7692,148e" filled="t" fillcolor="#252525" stroked="f">
                <v:path arrowok="t"/>
                <v:fill/>
              </v:shape>
              <v:shape style="position:absolute;left:7659;top:129;width:118;height:88" coordorigin="7659,129" coordsize="118,88" path="m7692,129l7685,129,7683,133,7680,137,7671,145,7665,148,7659,151,7659,161,7681,148,7692,148,7692,129e" filled="t" fillcolor="#252525" stroked="f">
                <v:path arrowok="t"/>
                <v:fill/>
              </v:shape>
              <v:shape style="position:absolute;left:7659;top:129;width:118;height:88" coordorigin="7659,129" coordsize="118,88" path="m7753,129l7742,129,7736,131,7719,163,7719,189,7722,201,7728,208,7733,214,7740,217,7755,217,7760,215,7764,212,7768,209,7769,208,7743,208,7739,206,7736,201,7732,197,7731,187,7731,159,7732,150,7736,144,7739,140,7743,138,7768,138,7767,137,7764,134,7761,132,7757,130,7753,129e" filled="t" fillcolor="#252525" stroked="f">
                <v:path arrowok="t"/>
                <v:fill/>
              </v:shape>
              <v:shape style="position:absolute;left:7659;top:129;width:118;height:88" coordorigin="7659,129" coordsize="118,88" path="m7768,138l7753,138,7757,141,7761,145,7764,150,7766,159,7766,187,7764,197,7761,201,7757,206,7753,208,7769,208,7772,204,7774,198,7776,192,7777,183,7777,165,7770,140,7768,138e" filled="t" fillcolor="#252525" stroked="f">
                <v:path arrowok="t"/>
                <v:fill/>
              </v:shape>
            </v:group>
            <v:group style="position:absolute;left:7793;top:90;width:75;height:66" coordorigin="7793,90" coordsize="75,66">
              <v:shape style="position:absolute;left:7793;top:90;width:75;height:66" coordorigin="7793,90" coordsize="75,66" path="m7818,127l7793,127,7793,135,7818,135,7818,127e" filled="t" fillcolor="#252525" stroked="f">
                <v:path arrowok="t"/>
                <v:fill/>
              </v:shape>
              <v:shape style="position:absolute;left:7793;top:90;width:75;height:66" coordorigin="7793,90" coordsize="75,66" path="m7832,137l7824,138,7825,143,7827,147,7831,151,7835,154,7839,156,7852,156,7857,154,7862,149,7842,149,7839,148,7835,144,7833,141,7832,137e" filled="t" fillcolor="#252525" stroked="f">
                <v:path arrowok="t"/>
                <v:fill/>
              </v:shape>
              <v:shape style="position:absolute;left:7793;top:90;width:75;height:66" coordorigin="7793,90" coordsize="75,66" path="m7863,123l7850,123,7853,124,7855,127,7858,129,7859,132,7859,140,7858,143,7852,148,7849,149,7862,149,7865,146,7868,141,7868,131,7867,128,7863,123e" filled="t" fillcolor="#252525" stroked="f">
                <v:path arrowok="t"/>
                <v:fill/>
              </v:shape>
              <v:shape style="position:absolute;left:7793;top:90;width:75;height:66" coordorigin="7793,90" coordsize="75,66" path="m7861,97l7848,97,7851,98,7853,99,7855,101,7856,104,7856,110,7855,113,7852,115,7849,116,7846,117,7841,117,7840,124,7843,124,7845,123,7863,123,7862,123,7859,121,7855,120,7858,118,7861,117,7862,114,7864,112,7864,110,7864,104,7864,101,7861,97e" filled="t" fillcolor="#252525" stroked="f">
                <v:path arrowok="t"/>
                <v:fill/>
              </v:shape>
              <v:shape style="position:absolute;left:7793;top:90;width:75;height:66" coordorigin="7793,90" coordsize="75,66" path="m7849,90l7840,90,7835,92,7832,94,7828,97,7826,101,7825,107,7833,108,7834,104,7835,101,7839,98,7842,97,7861,97,7860,96,7858,94,7852,91,7849,90e" filled="t" fillcolor="#252525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30.181641pt;margin-top:.223241pt;width:21.803575pt;height:29.35104pt;mso-position-horizontal-relative:page;mso-position-vertical-relative:paragraph;z-index:-5260" coordorigin="4604,4" coordsize="436,587">
            <v:group style="position:absolute;left:4612;top:80;width:420;height:474" coordorigin="4612,80" coordsize="420,474">
              <v:shape style="position:absolute;left:4612;top:80;width:420;height:474" coordorigin="4612,80" coordsize="420,474" path="m4822,80l4612,554,5032,554,4822,80e" filled="t" fillcolor="#8AC145" stroked="f">
                <v:path arrowok="t"/>
                <v:fill/>
              </v:shape>
            </v:group>
            <v:group style="position:absolute;left:4774;top:12;width:97;height:93" coordorigin="4774,12" coordsize="97,93">
              <v:shape style="position:absolute;left:4774;top:12;width:97;height:93" coordorigin="4774,12" coordsize="97,93" path="m4814,12l4793,21,4779,37,4774,59,4775,70,4785,88,4803,101,4826,105,4845,101,4859,89,4869,69,4870,42,4859,26,4840,16,4814,12e" filled="t" fillcolor="#5ADFBA" stroked="f">
                <v:path arrowok="t"/>
                <v:fill/>
              </v:shape>
            </v:group>
            <v:group style="position:absolute;left:4774;top:12;width:97;height:93" coordorigin="4774,12" coordsize="97,93">
              <v:shape style="position:absolute;left:4774;top:12;width:97;height:93" coordorigin="4774,12" coordsize="97,93" path="m4774,59l4779,37,4793,21,4814,12,4840,16,4859,26,4870,42,4869,69,4859,89,4845,101,4826,105,4803,101,4785,88,4775,70,4774,59xe" filled="f" stroked="t" strokeweight=".800131pt" strokecolor="#5ADFBA">
                <v:path arrowok="t"/>
              </v:shape>
            </v:group>
            <v:group style="position:absolute;left:4612;top:526;width:419;height:58" coordorigin="4612,526" coordsize="419,58">
              <v:shape style="position:absolute;left:4612;top:526;width:419;height:58" coordorigin="4612,526" coordsize="419,58" path="m4802,526l4741,528,4667,535,4612,555,4612,557,4672,575,4746,581,4808,583,4843,583,4874,583,4955,577,5022,562,5031,552,5027,548,4950,532,4868,527,4802,526e" filled="t" fillcolor="#699230" stroked="f">
                <v:path arrowok="t"/>
                <v:fill/>
              </v:shape>
            </v:group>
            <v:group style="position:absolute;left:4790;top:513;width:68;height:65" coordorigin="4790,513" coordsize="68,65">
              <v:shape style="position:absolute;left:4790;top:513;width:68;height:65" coordorigin="4790,513" coordsize="68,65" path="m4815,513l4797,525,4790,545,4792,556,4805,571,4829,577,4845,571,4856,556,4857,529,4842,517,4815,513e" filled="t" fillcolor="#C00000" stroked="f">
                <v:path arrowok="t"/>
                <v:fill/>
              </v:shape>
            </v:group>
            <v:group style="position:absolute;left:4864;top:509;width:66;height:65" coordorigin="4864,509" coordsize="66,65">
              <v:shape style="position:absolute;left:4864;top:509;width:66;height:65" coordorigin="4864,509" coordsize="66,65" path="m4889,509l4871,520,4864,541,4865,550,4878,567,4900,574,4917,568,4928,552,4930,526,4915,513,4889,509e" filled="t" fillcolor="#C00000" stroked="f">
                <v:path arrowok="t"/>
                <v:fill/>
              </v:shape>
            </v:group>
            <v:group style="position:absolute;left:4946;top:501;width:68;height:65" coordorigin="4946,501" coordsize="68,65">
              <v:shape style="position:absolute;left:4946;top:501;width:68;height:65" coordorigin="4946,501" coordsize="68,65" path="m4971,501l4953,513,4946,533,4948,544,4961,559,4985,565,5001,559,5012,544,5013,517,4998,505,4971,501e" filled="t" fillcolor="#C00000" stroked="f">
                <v:path arrowok="t"/>
                <v:fill/>
              </v:shape>
            </v:group>
            <v:group style="position:absolute;left:4718;top:519;width:68;height:65" coordorigin="4718,519" coordsize="68,65">
              <v:shape style="position:absolute;left:4718;top:519;width:68;height:65" coordorigin="4718,519" coordsize="68,65" path="m4743,519l4725,531,4718,551,4720,562,4733,577,4757,583,4773,577,4784,562,4785,535,4770,523,4743,519e" filled="t" fillcolor="#C00000" stroked="f">
                <v:path arrowok="t"/>
                <v:fill/>
              </v:shape>
            </v:group>
            <v:group style="position:absolute;left:4634;top:501;width:66;height:65" coordorigin="4634,501" coordsize="66,65">
              <v:shape style="position:absolute;left:4634;top:501;width:66;height:65" coordorigin="4634,501" coordsize="66,65" path="m4659,501l4641,512,4634,533,4635,542,4648,559,4670,566,4687,560,4698,544,4700,518,4685,505,4659,501e" filled="t" fillcolor="#C00000" stroked="f">
                <v:path arrowok="t"/>
                <v:fill/>
              </v:shape>
            </v:group>
            <w10:wrap type="none"/>
          </v:group>
        </w:pict>
      </w:r>
      <w:r>
        <w:rPr>
          <w:rFonts w:ascii="Cambria Math" w:hAnsi="Cambria Math" w:cs="Cambria Math" w:eastAsia="Cambria Math"/>
          <w:sz w:val="13"/>
          <w:szCs w:val="13"/>
          <w:spacing w:val="0"/>
          <w:w w:val="100"/>
        </w:rPr>
        <w:t/>
      </w:r>
      <w:r>
        <w:rPr>
          <w:rFonts w:ascii="Cambria Math" w:hAnsi="Cambria Math" w:cs="Cambria Math" w:eastAsia="Cambria Math"/>
          <w:sz w:val="13"/>
          <w:szCs w:val="13"/>
          <w:spacing w:val="5"/>
          <w:w w:val="100"/>
        </w:rPr>
        <w:t/>
      </w:r>
      <w:r>
        <w:rPr>
          <w:rFonts w:ascii="Cambria Math" w:hAnsi="Cambria Math" w:cs="Cambria Math" w:eastAsia="Cambria Math"/>
          <w:sz w:val="13"/>
          <w:szCs w:val="13"/>
          <w:spacing w:val="0"/>
          <w:w w:val="100"/>
        </w:rPr>
        <w:t>=</w:t>
      </w:r>
      <w:r>
        <w:rPr>
          <w:rFonts w:ascii="Cambria Math" w:hAnsi="Cambria Math" w:cs="Cambria Math" w:eastAsia="Cambria Math"/>
          <w:sz w:val="13"/>
          <w:szCs w:val="13"/>
          <w:spacing w:val="0"/>
          <w:w w:val="100"/>
        </w:rPr>
        <w:t>1</w:t>
      </w:r>
      <w:r>
        <w:rPr>
          <w:rFonts w:ascii="Cambria Math" w:hAnsi="Cambria Math" w:cs="Cambria Math" w:eastAsia="Cambria Math"/>
          <w:sz w:val="13"/>
          <w:szCs w:val="13"/>
          <w:spacing w:val="-16"/>
          <w:w w:val="100"/>
        </w:rPr>
        <w:t> </w:t>
      </w:r>
      <w:r>
        <w:rPr>
          <w:rFonts w:ascii="Cambria Math" w:hAnsi="Cambria Math" w:cs="Cambria Math" w:eastAsia="Cambria Math"/>
          <w:sz w:val="13"/>
          <w:szCs w:val="13"/>
          <w:spacing w:val="0"/>
          <w:w w:val="100"/>
        </w:rPr>
        <w:tab/>
      </w:r>
      <w:r>
        <w:rPr>
          <w:rFonts w:ascii="Cambria Math" w:hAnsi="Cambria Math" w:cs="Cambria Math" w:eastAsia="Cambria Math"/>
          <w:sz w:val="13"/>
          <w:szCs w:val="13"/>
          <w:spacing w:val="0"/>
          <w:w w:val="100"/>
        </w:rPr>
      </w:r>
      <w:r>
        <w:rPr>
          <w:rFonts w:ascii="Cambria Math" w:hAnsi="Cambria Math" w:cs="Cambria Math" w:eastAsia="Cambria Math"/>
          <w:sz w:val="14"/>
          <w:szCs w:val="14"/>
          <w:spacing w:val="0"/>
          <w:w w:val="104"/>
        </w:rPr>
        <w:t>𝑖</w:t>
      </w:r>
      <w:r>
        <w:rPr>
          <w:rFonts w:ascii="Cambria Math" w:hAnsi="Cambria Math" w:cs="Cambria Math" w:eastAsia="Cambria Math"/>
          <w:sz w:val="14"/>
          <w:szCs w:val="14"/>
          <w:spacing w:val="0"/>
          <w:w w:val="10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30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70.478088pt;margin-top:-3.858091pt;width:87.191928pt;height:87.644945pt;mso-position-horizontal-relative:page;mso-position-vertical-relative:paragraph;z-index:-5275" coordorigin="5410,-77" coordsize="1744,1753">
            <v:shape style="position:absolute;left:5416;top:-65;width:1726;height:1729" type="#_x0000_t75">
              <v:imagedata r:id="rId35" o:title=""/>
            </v:shape>
            <v:group style="position:absolute;left:5416;top:1664;width:1732;height:2" coordorigin="5416,1664" coordsize="1732,2">
              <v:shape style="position:absolute;left:5416;top:1664;width:1732;height:2" coordorigin="5416,1664" coordsize="1732,0" path="m5416,1664l7147,1664e" filled="f" stroked="t" strokeweight=".614442pt" strokecolor="#252525">
                <v:path arrowok="t"/>
              </v:shape>
            </v:group>
            <v:group style="position:absolute;left:5416;top:-65;width:1732;height:2" coordorigin="5416,-65" coordsize="1732,2">
              <v:shape style="position:absolute;left:5416;top:-65;width:1732;height:2" coordorigin="5416,-65" coordsize="1732,0" path="m5416,-65l7147,-65e" filled="f" stroked="t" strokeweight=".614442pt" strokecolor="#252525">
                <v:path arrowok="t"/>
              </v:shape>
            </v:group>
            <v:group style="position:absolute;left:5554;top:1641;width:10;height:22" coordorigin="5554,1641" coordsize="10,22">
              <v:shape style="position:absolute;left:5554;top:1641;width:10;height:22" coordorigin="5554,1641" coordsize="10,22" path="m5554,1652l5565,1652e" filled="f" stroked="t" strokeweight="1.221483pt" strokecolor="#252525">
                <v:path arrowok="t"/>
              </v:shape>
            </v:group>
            <v:group style="position:absolute;left:5842;top:1641;width:10;height:22" coordorigin="5842,1641" coordsize="10,22">
              <v:shape style="position:absolute;left:5842;top:1641;width:10;height:22" coordorigin="5842,1641" coordsize="10,22" path="m5842,1652l5852,1652e" filled="f" stroked="t" strokeweight="1.221483pt" strokecolor="#252525">
                <v:path arrowok="t"/>
              </v:shape>
            </v:group>
            <v:group style="position:absolute;left:6130;top:1641;width:10;height:22" coordorigin="6130,1641" coordsize="10,22">
              <v:shape style="position:absolute;left:6130;top:1641;width:10;height:22" coordorigin="6130,1641" coordsize="10,22" path="m6130,1652l6140,1652e" filled="f" stroked="t" strokeweight="1.221483pt" strokecolor="#252525">
                <v:path arrowok="t"/>
              </v:shape>
            </v:group>
            <v:group style="position:absolute;left:6418;top:1641;width:10;height:22" coordorigin="6418,1641" coordsize="10,22">
              <v:shape style="position:absolute;left:6418;top:1641;width:10;height:22" coordorigin="6418,1641" coordsize="10,22" path="m6418,1652l6428,1652e" filled="f" stroked="t" strokeweight="1.221483pt" strokecolor="#252525">
                <v:path arrowok="t"/>
              </v:shape>
            </v:group>
            <v:group style="position:absolute;left:6705;top:1641;width:10;height:22" coordorigin="6705,1641" coordsize="10,22">
              <v:shape style="position:absolute;left:6705;top:1641;width:10;height:22" coordorigin="6705,1641" coordsize="10,22" path="m6705,1652l6716,1652e" filled="f" stroked="t" strokeweight="1.221483pt" strokecolor="#252525">
                <v:path arrowok="t"/>
              </v:shape>
            </v:group>
            <v:group style="position:absolute;left:6993;top:1641;width:10;height:22" coordorigin="6993,1641" coordsize="10,22">
              <v:shape style="position:absolute;left:6993;top:1641;width:10;height:22" coordorigin="6993,1641" coordsize="10,22" path="m6993,1652l7003,1652e" filled="f" stroked="t" strokeweight="1.221483pt" strokecolor="#252525">
                <v:path arrowok="t"/>
              </v:shape>
            </v:group>
            <v:group style="position:absolute;left:5554;top:-65;width:10;height:22" coordorigin="5554,-65" coordsize="10,22">
              <v:shape style="position:absolute;left:5554;top:-65;width:10;height:22" coordorigin="5554,-65" coordsize="10,22" path="m5554,-54l5565,-54e" filled="f" stroked="t" strokeweight="1.221483pt" strokecolor="#252525">
                <v:path arrowok="t"/>
              </v:shape>
            </v:group>
            <v:group style="position:absolute;left:5842;top:-65;width:10;height:22" coordorigin="5842,-65" coordsize="10,22">
              <v:shape style="position:absolute;left:5842;top:-65;width:10;height:22" coordorigin="5842,-65" coordsize="10,22" path="m5842,-54l5852,-54e" filled="f" stroked="t" strokeweight="1.221483pt" strokecolor="#252525">
                <v:path arrowok="t"/>
              </v:shape>
            </v:group>
            <v:group style="position:absolute;left:6130;top:-65;width:10;height:22" coordorigin="6130,-65" coordsize="10,22">
              <v:shape style="position:absolute;left:6130;top:-65;width:10;height:22" coordorigin="6130,-65" coordsize="10,22" path="m6130,-54l6140,-54e" filled="f" stroked="t" strokeweight="1.221483pt" strokecolor="#252525">
                <v:path arrowok="t"/>
              </v:shape>
            </v:group>
            <v:group style="position:absolute;left:6418;top:-65;width:10;height:22" coordorigin="6418,-65" coordsize="10,22">
              <v:shape style="position:absolute;left:6418;top:-65;width:10;height:22" coordorigin="6418,-65" coordsize="10,22" path="m6418,-54l6428,-54e" filled="f" stroked="t" strokeweight="1.221483pt" strokecolor="#252525">
                <v:path arrowok="t"/>
              </v:shape>
            </v:group>
            <v:group style="position:absolute;left:6705;top:-65;width:10;height:22" coordorigin="6705,-65" coordsize="10,22">
              <v:shape style="position:absolute;left:6705;top:-65;width:10;height:22" coordorigin="6705,-65" coordsize="10,22" path="m6705,-54l6716,-54e" filled="f" stroked="t" strokeweight="1.221483pt" strokecolor="#252525">
                <v:path arrowok="t"/>
              </v:shape>
            </v:group>
            <v:group style="position:absolute;left:6993;top:-65;width:10;height:22" coordorigin="6993,-65" coordsize="10,22">
              <v:shape style="position:absolute;left:6993;top:-65;width:10;height:22" coordorigin="6993,-65" coordsize="10,22" path="m6993,-54l7003,-54e" filled="f" stroked="t" strokeweight="1.221483pt" strokecolor="#252525">
                <v:path arrowok="t"/>
              </v:shape>
            </v:group>
            <v:group style="position:absolute;left:5416;top:-70;width:2;height:1734" coordorigin="5416,-70" coordsize="2,1734">
              <v:shape style="position:absolute;left:5416;top:-70;width:2;height:1734" coordorigin="5416,-70" coordsize="0,1734" path="m5416,-70l5416,1664e" filled="f" stroked="t" strokeweight=".613840pt" strokecolor="#252525">
                <v:path arrowok="t"/>
              </v:shape>
            </v:group>
            <v:group style="position:absolute;left:7142;top:-70;width:2;height:1734" coordorigin="7142,-70" coordsize="2,1734">
              <v:shape style="position:absolute;left:7142;top:-70;width:2;height:1734" coordorigin="7142,-70" coordsize="0,1734" path="m7142,-70l7142,1664e" filled="f" stroked="t" strokeweight=".613854pt" strokecolor="#252525">
                <v:path arrowok="t"/>
              </v:shape>
            </v:group>
            <v:group style="position:absolute;left:5416;top:1514;width:22;height:10" coordorigin="5416,1514" coordsize="22,10">
              <v:shape style="position:absolute;left:5416;top:1514;width:22;height:10" coordorigin="5416,1514" coordsize="22,10" path="m5416,1519l5438,1519e" filled="f" stroked="t" strokeweight=".614442pt" strokecolor="#252525">
                <v:path arrowok="t"/>
              </v:shape>
            </v:group>
            <v:group style="position:absolute;left:5416;top:1226;width:22;height:10" coordorigin="5416,1226" coordsize="22,10">
              <v:shape style="position:absolute;left:5416;top:1226;width:22;height:10" coordorigin="5416,1226" coordsize="22,10" path="m5416,1231l5438,1231e" filled="f" stroked="t" strokeweight=".614442pt" strokecolor="#252525">
                <v:path arrowok="t"/>
              </v:shape>
            </v:group>
            <v:group style="position:absolute;left:5416;top:938;width:22;height:10" coordorigin="5416,938" coordsize="22,10">
              <v:shape style="position:absolute;left:5416;top:938;width:22;height:10" coordorigin="5416,938" coordsize="22,10" path="m5416,943l5438,943e" filled="f" stroked="t" strokeweight=".614442pt" strokecolor="#252525">
                <v:path arrowok="t"/>
              </v:shape>
            </v:group>
            <v:group style="position:absolute;left:5416;top:650;width:22;height:10" coordorigin="5416,650" coordsize="22,10">
              <v:shape style="position:absolute;left:5416;top:650;width:22;height:10" coordorigin="5416,650" coordsize="22,10" path="m5416,655l5438,655e" filled="f" stroked="t" strokeweight=".614442pt" strokecolor="#252525">
                <v:path arrowok="t"/>
              </v:shape>
            </v:group>
            <v:group style="position:absolute;left:5416;top:362;width:22;height:10" coordorigin="5416,362" coordsize="22,10">
              <v:shape style="position:absolute;left:5416;top:362;width:22;height:10" coordorigin="5416,362" coordsize="22,10" path="m5416,367l5438,367e" filled="f" stroked="t" strokeweight=".614442pt" strokecolor="#252525">
                <v:path arrowok="t"/>
              </v:shape>
            </v:group>
            <v:group style="position:absolute;left:5416;top:74;width:22;height:10" coordorigin="5416,74" coordsize="22,10">
              <v:shape style="position:absolute;left:5416;top:74;width:22;height:10" coordorigin="5416,74" coordsize="22,10" path="m5416,79l5438,79e" filled="f" stroked="t" strokeweight=".614442pt" strokecolor="#252525">
                <v:path arrowok="t"/>
              </v:shape>
            </v:group>
            <v:group style="position:absolute;left:7120;top:1514;width:22;height:10" coordorigin="7120,1514" coordsize="22,10">
              <v:shape style="position:absolute;left:7120;top:1514;width:22;height:10" coordorigin="7120,1514" coordsize="22,10" path="m7120,1519l7142,1519e" filled="f" stroked="t" strokeweight=".614455pt" strokecolor="#252525">
                <v:path arrowok="t"/>
              </v:shape>
            </v:group>
            <v:group style="position:absolute;left:7120;top:1226;width:22;height:10" coordorigin="7120,1226" coordsize="22,10">
              <v:shape style="position:absolute;left:7120;top:1226;width:22;height:10" coordorigin="7120,1226" coordsize="22,10" path="m7120,1231l7142,1231e" filled="f" stroked="t" strokeweight=".614455pt" strokecolor="#252525">
                <v:path arrowok="t"/>
              </v:shape>
            </v:group>
            <v:group style="position:absolute;left:7120;top:938;width:22;height:10" coordorigin="7120,938" coordsize="22,10">
              <v:shape style="position:absolute;left:7120;top:938;width:22;height:10" coordorigin="7120,938" coordsize="22,10" path="m7120,943l7142,943e" filled="f" stroked="t" strokeweight=".614455pt" strokecolor="#252525">
                <v:path arrowok="t"/>
              </v:shape>
            </v:group>
            <v:group style="position:absolute;left:7120;top:650;width:22;height:10" coordorigin="7120,650" coordsize="22,10">
              <v:shape style="position:absolute;left:7120;top:650;width:22;height:10" coordorigin="7120,650" coordsize="22,10" path="m7120,655l7142,655e" filled="f" stroked="t" strokeweight=".614455pt" strokecolor="#252525">
                <v:path arrowok="t"/>
              </v:shape>
            </v:group>
            <v:group style="position:absolute;left:7120;top:362;width:22;height:10" coordorigin="7120,362" coordsize="22,10">
              <v:shape style="position:absolute;left:7120;top:362;width:22;height:10" coordorigin="7120,362" coordsize="22,10" path="m7120,367l7142,367e" filled="f" stroked="t" strokeweight=".614455pt" strokecolor="#252525">
                <v:path arrowok="t"/>
              </v:shape>
            </v:group>
            <v:group style="position:absolute;left:7120;top:74;width:22;height:10" coordorigin="7120,74" coordsize="22,10">
              <v:shape style="position:absolute;left:7120;top:74;width:22;height:10" coordorigin="7120,74" coordsize="22,10" path="m7120,79l7142,79e" filled="f" stroked="t" strokeweight=".614449pt" strokecolor="#252525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44.644897pt;margin-top:-3.810853pt;width:42.011412pt;height:117.410994pt;mso-position-horizontal-relative:page;mso-position-vertical-relative:paragraph;z-index:-5269" coordorigin="6893,-76" coordsize="840,2348">
            <v:group style="position:absolute;left:6900;top:1766;width:202;height:95" coordorigin="6900,1766" coordsize="202,95">
              <v:shape style="position:absolute;left:6900;top:1766;width:202;height:95" coordorigin="6900,1766" coordsize="202,95" path="m6935,1786l6923,1786,6923,1859,6935,1859,6935,1786e" filled="t" fillcolor="#252525" stroked="f">
                <v:path arrowok="t"/>
                <v:fill/>
              </v:shape>
              <v:shape style="position:absolute;left:6900;top:1766;width:202;height:95" coordorigin="6900,1766" coordsize="202,95" path="m6935,1766l6927,1766,6925,1770,6922,1774,6912,1782,6906,1786,6900,1789,6900,1800,6903,1799,6908,1797,6912,1794,6917,1791,6920,1789,6923,1786,6935,1786,6935,1766e" filled="t" fillcolor="#252525" stroked="f">
                <v:path arrowok="t"/>
                <v:fill/>
              </v:shape>
              <v:shape style="position:absolute;left:6900;top:1766;width:202;height:95" coordorigin="6900,1766" coordsize="202,95" path="m7001,1766l6989,1766,6983,1767,6979,1771,6974,1775,6971,1780,6966,1793,6965,1802,6965,1831,6968,1843,6980,1857,6987,1861,7003,1861,7009,1859,7014,1855,7018,1851,7018,1851,6991,1851,6986,1849,6979,1839,6977,1828,6977,1798,6979,1787,6983,1782,6986,1777,6991,1775,7018,1775,7017,1774,7014,1771,7006,1767,7001,1766e" filled="t" fillcolor="#252525" stroked="f">
                <v:path arrowok="t"/>
                <v:fill/>
              </v:shape>
              <v:shape style="position:absolute;left:6900;top:1766;width:202;height:95" coordorigin="6900,1766" coordsize="202,95" path="m7018,1775l7002,1775,7006,1778,7010,1783,7013,1788,7015,1798,7015,1828,7013,1838,7010,1844,7006,1849,7002,1851,7018,1851,7022,1846,7024,1839,7026,1833,7027,1824,7027,1804,7027,1797,7025,1791,7024,1786,7022,1781,7019,1777,7018,1775e" filled="t" fillcolor="#252525" stroked="f">
                <v:path arrowok="t"/>
                <v:fill/>
              </v:shape>
              <v:shape style="position:absolute;left:6900;top:1766;width:202;height:95" coordorigin="6900,1766" coordsize="202,95" path="m7076,1766l7064,1766,7058,1767,7039,1802,7039,1831,7043,1843,7054,1857,7061,1861,7078,1861,7083,1859,7088,1855,7093,1851,7093,1851,7065,1851,7061,1849,7053,1839,7051,1828,7051,1798,7053,1787,7057,1782,7061,1777,7065,1775,7092,1775,7091,1774,7088,1771,7080,1767,7076,1766e" filled="t" fillcolor="#252525" stroked="f">
                <v:path arrowok="t"/>
                <v:fill/>
              </v:shape>
              <v:shape style="position:absolute;left:6900;top:1766;width:202;height:95" coordorigin="6900,1766" coordsize="202,95" path="m7092,1775l7076,1775,7080,1778,7088,1788,7090,1798,7090,1828,7088,1838,7080,1849,7076,1851,7093,1851,7096,1846,7101,1833,7102,1824,7102,1804,7101,1797,7100,1791,7098,1786,7096,1781,7092,1775e" filled="t" fillcolor="#252525" stroked="f">
                <v:path arrowok="t"/>
                <v:fill/>
              </v:shape>
            </v:group>
            <v:group style="position:absolute;left:7106;top:1772;width:240;height:464" coordorigin="7106,1772" coordsize="240,464">
              <v:shape style="position:absolute;left:7106;top:1772;width:240;height:464" coordorigin="7106,1772" coordsize="240,464" path="m7226,1772l7106,2236,7346,2236,7226,1772e" filled="t" fillcolor="#8AC145" stroked="f">
                <v:path arrowok="t"/>
                <v:fill/>
              </v:shape>
            </v:group>
            <v:group style="position:absolute;left:7276;top:1664;width:272;height:2" coordorigin="7276,1664" coordsize="272,2">
              <v:shape style="position:absolute;left:7276;top:1664;width:272;height:2" coordorigin="7276,1664" coordsize="272,0" path="m7276,1664l7548,1664e" filled="f" stroked="t" strokeweight=".614442pt" strokecolor="#252525">
                <v:path arrowok="t"/>
              </v:shape>
            </v:group>
            <v:group style="position:absolute;left:7276;top:-65;width:272;height:2" coordorigin="7276,-65" coordsize="272,2">
              <v:shape style="position:absolute;left:7276;top:-65;width:272;height:2" coordorigin="7276,-65" coordsize="272,0" path="m7276,-65l7548,-65e" filled="f" stroked="t" strokeweight=".614442pt" strokecolor="#252525">
                <v:path arrowok="t"/>
              </v:shape>
            </v:group>
            <v:group style="position:absolute;left:7276;top:-70;width:2;height:1734" coordorigin="7276,-70" coordsize="2,1734">
              <v:shape style="position:absolute;left:7276;top:-70;width:2;height:1734" coordorigin="7276,-70" coordsize="0,1734" path="m7276,-70l7276,1664e" filled="f" stroked="t" strokeweight=".613854pt" strokecolor="#252525">
                <v:path arrowok="t"/>
              </v:shape>
            </v:group>
            <v:group style="position:absolute;left:7543;top:-70;width:2;height:1734" coordorigin="7543,-70" coordsize="2,1734">
              <v:shape style="position:absolute;left:7543;top:-70;width:2;height:1734" coordorigin="7543,-70" coordsize="0,1734" path="m7543,-70l7543,1664e" filled="f" stroked="t" strokeweight=".613854pt" strokecolor="#252525">
                <v:path arrowok="t"/>
              </v:shape>
              <v:shape style="position:absolute;left:7276;top:-65;width:267;height:1729" type="#_x0000_t75">
                <v:imagedata r:id="rId36" o:title=""/>
              </v:shape>
            </v:group>
            <v:group style="position:absolute;left:7521;top:1609;width:22;height:10" coordorigin="7521,1609" coordsize="22,10">
              <v:shape style="position:absolute;left:7521;top:1609;width:22;height:10" coordorigin="7521,1609" coordsize="22,10" path="m7521,1614l7543,1614e" filled="f" stroked="t" strokeweight=".614462pt" strokecolor="#252525">
                <v:path arrowok="t"/>
              </v:shape>
            </v:group>
            <v:group style="position:absolute;left:7521;top:1322;width:22;height:10" coordorigin="7521,1322" coordsize="22,10">
              <v:shape style="position:absolute;left:7521;top:1322;width:22;height:10" coordorigin="7521,1322" coordsize="22,10" path="m7521,1327l7543,1327e" filled="f" stroked="t" strokeweight=".614455pt" strokecolor="#252525">
                <v:path arrowok="t"/>
              </v:shape>
            </v:group>
            <v:group style="position:absolute;left:7521;top:1035;width:22;height:10" coordorigin="7521,1035" coordsize="22,10">
              <v:shape style="position:absolute;left:7521;top:1035;width:22;height:10" coordorigin="7521,1035" coordsize="22,10" path="m7521,1040l7543,1040e" filled="f" stroked="t" strokeweight=".614455pt" strokecolor="#252525">
                <v:path arrowok="t"/>
              </v:shape>
            </v:group>
            <v:group style="position:absolute;left:7521;top:748;width:22;height:10" coordorigin="7521,748" coordsize="22,10">
              <v:shape style="position:absolute;left:7521;top:748;width:22;height:10" coordorigin="7521,748" coordsize="22,10" path="m7521,754l7543,754e" filled="f" stroked="t" strokeweight=".614449pt" strokecolor="#252525">
                <v:path arrowok="t"/>
              </v:shape>
            </v:group>
            <v:group style="position:absolute;left:7521;top:461;width:22;height:10" coordorigin="7521,461" coordsize="22,10">
              <v:shape style="position:absolute;left:7521;top:461;width:22;height:10" coordorigin="7521,461" coordsize="22,10" path="m7521,467l7543,467e" filled="f" stroked="t" strokeweight=".614449pt" strokecolor="#252525">
                <v:path arrowok="t"/>
              </v:shape>
            </v:group>
            <v:group style="position:absolute;left:7521;top:175;width:22;height:10" coordorigin="7521,175" coordsize="22,10">
              <v:shape style="position:absolute;left:7521;top:175;width:22;height:10" coordorigin="7521,175" coordsize="22,10" path="m7521,180l7543,180e" filled="f" stroked="t" strokeweight=".614449pt" strokecolor="#252525">
                <v:path arrowok="t"/>
              </v:shape>
            </v:group>
            <v:group style="position:absolute;left:7599;top:1576;width:58;height:86" coordorigin="7599,1576" coordsize="58,86">
              <v:shape style="position:absolute;left:7599;top:1576;width:58;height:86" coordorigin="7599,1576" coordsize="58,86" path="m7652,1585l7634,1585,7638,1587,7641,1589,7644,1592,7646,1596,7646,1604,7644,1608,7641,1613,7637,1617,7631,1623,7615,1636,7610,1640,7604,1648,7601,1651,7600,1655,7599,1658,7599,1660,7599,1663,7657,1663,7657,1652,7614,1652,7615,1650,7617,1649,7618,1647,7620,1645,7624,1641,7639,1629,7644,1624,7657,1593,7654,1588,7652,1585e" filled="t" fillcolor="#252525" stroked="f">
                <v:path arrowok="t"/>
                <v:fill/>
              </v:shape>
              <v:shape style="position:absolute;left:7599;top:1576;width:58;height:86" coordorigin="7599,1576" coordsize="58,86" path="m7638,1576l7621,1576,7614,1578,7604,1587,7602,1593,7601,1601,7612,1602,7612,1597,7614,1593,7620,1587,7624,1585,7652,1585,7645,1579,7638,1576e" filled="t" fillcolor="#252525" stroked="f">
                <v:path arrowok="t"/>
                <v:fill/>
              </v:shape>
            </v:group>
            <v:group style="position:absolute;left:7597;top:1290;width:49;height:86" coordorigin="7597,1290" coordsize="49,86">
              <v:shape style="position:absolute;left:7597;top:1290;width:49;height:86" coordorigin="7597,1290" coordsize="49,86" path="m7646,1355l7635,1355,7635,1376,7646,1376,7646,1355e" filled="t" fillcolor="#252525" stroked="f">
                <v:path arrowok="t"/>
                <v:fill/>
              </v:shape>
              <v:shape style="position:absolute;left:7597;top:1290;width:49;height:86" coordorigin="7597,1290" coordsize="49,86" path="m7646,1290l7637,1290,7597,1345,7597,1355,7658,1355,7658,1345,7607,1345,7635,1307,7646,1307,7646,1290e" filled="t" fillcolor="#252525" stroked="f">
                <v:path arrowok="t"/>
                <v:fill/>
              </v:shape>
              <v:shape style="position:absolute;left:7597;top:1290;width:49;height:86" coordorigin="7597,1290" coordsize="49,86" path="m7646,1307l7635,1307,7635,1345,7646,1345,7646,1307e" filled="t" fillcolor="#252525" stroked="f">
                <v:path arrowok="t"/>
                <v:fill/>
              </v:shape>
            </v:group>
            <v:group style="position:absolute;left:7600;top:1003;width:58;height:88" coordorigin="7600,1003" coordsize="58,88">
              <v:shape style="position:absolute;left:7600;top:1003;width:58;height:88" coordorigin="7600,1003" coordsize="58,88" path="m7638,1003l7622,1003,7615,1006,7603,1020,7600,1032,7600,1063,7603,1074,7608,1080,7614,1087,7621,1090,7636,1090,7640,1089,7644,1086,7649,1084,7651,1081,7627,1081,7624,1081,7612,1055,7614,1051,7620,1044,7610,1044,7627,1011,7652,1011,7648,1008,7644,1004,7638,1003e" filled="t" fillcolor="#252525" stroked="f">
                <v:path arrowok="t"/>
                <v:fill/>
              </v:shape>
              <v:shape style="position:absolute;left:7600;top:1003;width:58;height:88" coordorigin="7600,1003" coordsize="58,88" path="m7652,1042l7635,1042,7639,1044,7645,1051,7647,1055,7647,1068,7645,1073,7639,1080,7635,1081,7651,1081,7652,1080,7654,1076,7657,1071,7658,1066,7658,1053,7655,1046,7652,1042e" filled="t" fillcolor="#252525" stroked="f">
                <v:path arrowok="t"/>
                <v:fill/>
              </v:shape>
              <v:shape style="position:absolute;left:7600;top:1003;width:58;height:88" coordorigin="7600,1003" coordsize="58,88" path="m7639,1033l7628,1033,7624,1034,7620,1036,7616,1038,7613,1041,7610,1044,7620,1044,7621,1044,7625,1042,7652,1042,7645,1036,7639,1033e" filled="t" fillcolor="#252525" stroked="f">
                <v:path arrowok="t"/>
                <v:fill/>
              </v:shape>
              <v:shape style="position:absolute;left:7600;top:1003;width:58;height:88" coordorigin="7600,1003" coordsize="58,88" path="m7652,1011l7635,1011,7639,1013,7643,1018,7645,1021,7646,1025,7656,1024,7655,1017,7653,1012,7652,1011e" filled="t" fillcolor="#252525" stroked="f">
                <v:path arrowok="t"/>
                <v:fill/>
              </v:shape>
            </v:group>
            <v:group style="position:absolute;left:7600;top:716;width:58;height:88" coordorigin="7600,716" coordsize="58,88">
              <v:shape style="position:absolute;left:7600;top:716;width:58;height:88" coordorigin="7600,716" coordsize="58,88" path="m7637,716l7621,716,7615,718,7606,726,7604,731,7604,742,7605,745,7609,751,7612,754,7617,755,7611,757,7607,759,7604,763,7601,767,7600,771,7600,785,7603,791,7613,801,7620,803,7638,803,7645,801,7651,795,7626,795,7623,794,7617,791,7615,789,7612,783,7611,780,7611,772,7613,768,7616,765,7620,761,7624,760,7651,760,7647,757,7642,755,7646,754,7649,751,7625,751,7621,750,7619,747,7616,745,7615,742,7615,734,7616,731,7621,726,7625,724,7650,724,7647,722,7643,718,7637,716e" filled="t" fillcolor="#252525" stroked="f">
                <v:path arrowok="t"/>
                <v:fill/>
              </v:shape>
              <v:shape style="position:absolute;left:7600;top:716;width:58;height:88" coordorigin="7600,716" coordsize="58,88" path="m7651,760l7634,760,7638,761,7642,765,7645,768,7647,772,7647,782,7645,786,7642,790,7639,793,7634,795,7651,795,7656,791,7658,785,7658,772,7657,767,7651,760e" filled="t" fillcolor="#252525" stroked="f">
                <v:path arrowok="t"/>
                <v:fill/>
              </v:shape>
              <v:shape style="position:absolute;left:7600;top:716;width:58;height:88" coordorigin="7600,716" coordsize="58,88" path="m7650,724l7633,724,7637,726,7642,731,7643,734,7643,742,7642,745,7639,747,7637,750,7633,751,7649,751,7651,748,7654,745,7655,742,7654,731,7652,726,7650,724e" filled="t" fillcolor="#252525" stroked="f">
                <v:path arrowok="t"/>
                <v:fill/>
              </v:shape>
            </v:group>
            <v:group style="position:absolute;left:7608;top:429;width:118;height:88" coordorigin="7608,429" coordsize="118,88">
              <v:shape style="position:absolute;left:7608;top:429;width:118;height:88" coordorigin="7608,429" coordsize="118,88" path="m7641,448l7630,448,7630,515,7641,515,7641,448e" filled="t" fillcolor="#252525" stroked="f">
                <v:path arrowok="t"/>
                <v:fill/>
              </v:shape>
              <v:shape style="position:absolute;left:7608;top:429;width:118;height:88" coordorigin="7608,429" coordsize="118,88" path="m7641,429l7634,429,7632,432,7629,436,7624,440,7620,444,7614,448,7608,450,7608,460,7612,459,7616,457,7620,455,7624,453,7627,450,7630,448,7641,448,7641,429e" filled="t" fillcolor="#252525" stroked="f">
                <v:path arrowok="t"/>
                <v:fill/>
              </v:shape>
              <v:shape style="position:absolute;left:7608;top:429;width:118;height:88" coordorigin="7608,429" coordsize="118,88" path="m7702,429l7691,429,7686,430,7681,434,7677,437,7674,442,7672,449,7670,454,7669,462,7669,489,7672,500,7678,508,7682,513,7689,516,7704,516,7709,515,7714,511,7718,508,7718,508,7693,508,7688,505,7685,501,7682,496,7680,487,7680,458,7682,449,7685,444,7688,439,7692,437,7717,437,7717,436,7714,433,7710,431,7706,430,7702,429e" filled="t" fillcolor="#252525" stroked="f">
                <v:path arrowok="t"/>
                <v:fill/>
              </v:shape>
              <v:shape style="position:absolute;left:7608;top:429;width:118;height:88" coordorigin="7608,429" coordsize="118,88" path="m7717,437l7702,437,7707,440,7710,444,7713,449,7715,458,7715,487,7713,496,7710,501,7707,505,7702,508,7718,508,7721,503,7723,497,7725,491,7726,483,7726,464,7719,439,7717,437e" filled="t" fillcolor="#252525" stroked="f">
                <v:path arrowok="t"/>
                <v:fill/>
              </v:shape>
            </v:group>
            <v:group style="position:absolute;left:7608;top:142;width:117;height:86" coordorigin="7608,142" coordsize="117,86">
              <v:shape style="position:absolute;left:7608;top:142;width:117;height:86" coordorigin="7608,142" coordsize="117,86" path="m7641,161l7630,161,7630,228,7641,228,7641,161e" filled="t" fillcolor="#252525" stroked="f">
                <v:path arrowok="t"/>
                <v:fill/>
              </v:shape>
              <v:shape style="position:absolute;left:7608;top:142;width:117;height:86" coordorigin="7608,142" coordsize="117,86" path="m7641,142l7634,142,7632,145,7629,149,7620,157,7614,161,7608,163,7608,174,7630,161,7641,161,7641,142e" filled="t" fillcolor="#252525" stroked="f">
                <v:path arrowok="t"/>
                <v:fill/>
              </v:shape>
              <v:shape style="position:absolute;left:7608;top:142;width:117;height:86" coordorigin="7608,142" coordsize="117,86" path="m7720,151l7703,151,7707,152,7710,155,7713,158,7714,161,7714,169,7713,174,7684,201,7679,206,7672,213,7670,217,7669,221,7668,223,7667,225,7667,228,7726,228,7726,218,7682,218,7684,216,7707,195,7713,190,7716,186,7720,182,7722,179,7725,172,7726,169,7726,159,7723,153,7720,151e" filled="t" fillcolor="#252525" stroked="f">
                <v:path arrowok="t"/>
                <v:fill/>
              </v:shape>
              <v:shape style="position:absolute;left:7608;top:142;width:117;height:86" coordorigin="7608,142" coordsize="117,86" path="m7707,142l7690,142,7683,144,7678,148,7673,152,7670,158,7669,167,7681,168,7681,162,7682,158,7688,152,7693,151,7720,151,7718,149,7713,144,7707,142e" filled="t" fillcolor="#252525" stroked="f">
                <v:path arrowok="t"/>
                <v:fill/>
              </v:shape>
            </v:group>
            <v:group style="position:absolute;left:7178;top:1709;width:96;height:88" coordorigin="7178,1709" coordsize="96,88">
              <v:shape style="position:absolute;left:7178;top:1709;width:96;height:88" coordorigin="7178,1709" coordsize="96,88" path="m7219,1709l7198,1717,7183,1733,7178,1754,7178,1757,7183,1774,7196,1787,7217,1795,7245,1796,7261,1785,7271,1766,7274,1740,7263,1724,7244,1712,7219,1709e" filled="t" fillcolor="#5ADFBA" stroked="f">
                <v:path arrowok="t"/>
                <v:fill/>
              </v:shape>
            </v:group>
            <v:group style="position:absolute;left:7178;top:1709;width:96;height:88" coordorigin="7178,1709" coordsize="96,88">
              <v:shape style="position:absolute;left:7178;top:1709;width:96;height:88" coordorigin="7178,1709" coordsize="96,88" path="m7178,1754l7183,1733,7198,1717,7219,1709,7244,1712,7263,1724,7274,1740,7271,1766,7261,1785,7245,1796,7217,1795,7196,1787,7183,1774,7178,1757,7178,1754xe" filled="f" stroked="t" strokeweight=".800131pt" strokecolor="#5ADFBA">
                <v:path arrowok="t"/>
              </v:shape>
            </v:group>
            <v:group style="position:absolute;left:7108;top:2208;width:239;height:56" coordorigin="7108,2208" coordsize="239,56">
              <v:shape style="position:absolute;left:7108;top:2208;width:239;height:56" coordorigin="7108,2208" coordsize="239,56" path="m7223,2208l7141,2217,7108,2236,7109,2240,7174,2261,7235,2264,7266,2263,7333,2249,7347,2233,7341,2226,7255,2209,7223,2208e" filled="t" fillcolor="#699230" stroked="f">
                <v:path arrowok="t"/>
                <v:fill/>
              </v:shape>
            </v:group>
            <v:group style="position:absolute;left:7234;top:2177;width:65;height:59" coordorigin="7234,2177" coordsize="65,59">
              <v:shape style="position:absolute;left:7234;top:2177;width:65;height:59" coordorigin="7234,2177" coordsize="65,59" path="m7260,2177l7242,2188,7234,2208,7234,2209,7240,2225,7256,2235,7284,2236,7296,2221,7299,2196,7285,2182,7260,2177e" filled="t" fillcolor="#C00000" stroked="f">
                <v:path arrowok="t"/>
                <v:fill/>
              </v:shape>
            </v:group>
            <v:group style="position:absolute;left:7160;top:2195;width:65;height:59" coordorigin="7160,2195" coordsize="65,59">
              <v:shape style="position:absolute;left:7160;top:2195;width:65;height:59" coordorigin="7160,2195" coordsize="65,59" path="m7186,2195l7167,2206,7160,2226,7160,2227,7166,2243,7182,2253,7210,2254,7222,2239,7225,2214,7211,2200,7186,2195e" filled="t" fillcolor="#C00000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57.466614pt;margin-top:1.941652pt;width:10.096619pt;height:4.739723pt;mso-position-horizontal-relative:page;mso-position-vertical-relative:paragraph;z-index:-5263" coordorigin="5149,39" coordsize="202,95">
            <v:shape style="position:absolute;left:5149;top:39;width:202;height:95" coordorigin="5149,39" coordsize="202,95" path="m5185,59l5173,59,5173,132,5185,132,5185,59e" filled="t" fillcolor="#252525" stroked="f">
              <v:path arrowok="t"/>
              <v:fill/>
            </v:shape>
            <v:shape style="position:absolute;left:5149;top:39;width:202;height:95" coordorigin="5149,39" coordsize="202,95" path="m5185,39l5177,39,5175,43,5171,47,5162,55,5156,59,5149,62,5149,73,5173,59,5185,59,5185,39e" filled="t" fillcolor="#252525" stroked="f">
              <v:path arrowok="t"/>
              <v:fill/>
            </v:shape>
            <v:shape style="position:absolute;left:5149;top:39;width:202;height:95" coordorigin="5149,39" coordsize="202,95" path="m5251,39l5239,39,5233,41,5215,75,5215,104,5218,116,5229,130,5237,134,5253,134,5259,132,5263,128,5268,125,5268,124,5240,124,5236,122,5229,112,5227,102,5227,71,5229,61,5233,55,5236,50,5240,48,5267,48,5266,47,5263,44,5259,42,5255,40,5251,39e" filled="t" fillcolor="#252525" stroked="f">
              <v:path arrowok="t"/>
              <v:fill/>
            </v:shape>
            <v:shape style="position:absolute;left:5149;top:39;width:202;height:95" coordorigin="5149,39" coordsize="202,95" path="m5267,48l5251,48,5256,51,5259,56,5263,61,5265,71,5265,102,5263,112,5256,122,5251,124,5268,124,5271,119,5276,106,5277,97,5277,77,5276,70,5273,59,5271,54,5269,50,5267,48e" filled="t" fillcolor="#252525" stroked="f">
              <v:path arrowok="t"/>
              <v:fill/>
            </v:shape>
            <v:shape style="position:absolute;left:5149;top:39;width:202;height:95" coordorigin="5149,39" coordsize="202,95" path="m5325,39l5313,39,5307,41,5289,75,5289,104,5292,116,5304,130,5311,134,5327,134,5333,132,5337,128,5342,125,5342,124,5315,124,5310,122,5303,112,5301,102,5301,71,5303,61,5307,55,5310,50,5315,48,5342,48,5341,47,5337,44,5334,42,5330,40,5325,39e" filled="t" fillcolor="#252525" stroked="f">
              <v:path arrowok="t"/>
              <v:fill/>
            </v:shape>
            <v:shape style="position:absolute;left:5149;top:39;width:202;height:95" coordorigin="5149,39" coordsize="202,95" path="m5342,48l5325,48,5330,51,5334,56,5337,61,5339,71,5339,102,5337,112,5330,122,5325,124,5342,124,5346,119,5350,106,5351,97,5351,77,5351,70,5349,64,5348,59,5346,54,5343,50,5342,48e" filled="t" fillcolor="#252525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3"/>
        </w:rPr>
        <w:t>27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55" w:after="0" w:line="240" w:lineRule="auto"/>
        <w:ind w:left="301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58.557861pt;margin-top:4.468853pt;width:6.832887pt;height:4.739723pt;mso-position-horizontal-relative:page;mso-position-vertical-relative:paragraph;z-index:-5264" coordorigin="5171,89" coordsize="137,95">
            <v:shape style="position:absolute;left:5171;top:89;width:137;height:95" coordorigin="5171,89" coordsize="137,95" path="m5184,160l5173,161,5174,169,5177,174,5181,178,5186,182,5192,184,5207,184,5213,182,5223,175,5196,175,5192,174,5187,169,5185,165,5184,160e" filled="t" fillcolor="#252525" stroked="f">
              <v:path arrowok="t"/>
              <v:fill/>
            </v:shape>
            <v:shape style="position:absolute;left:5171;top:89;width:137;height:95" coordorigin="5171,89" coordsize="137,95" path="m5234,139l5222,139,5222,146,5222,151,5220,156,5219,160,5218,163,5204,175,5224,175,5227,170,5233,156,5234,146,5234,139e" filled="t" fillcolor="#252525" stroked="f">
              <v:path arrowok="t"/>
              <v:fill/>
            </v:shape>
            <v:shape style="position:absolute;left:5171;top:89;width:137;height:95" coordorigin="5171,89" coordsize="137,95" path="m5207,89l5193,89,5185,92,5180,98,5174,104,5171,111,5171,130,5174,137,5179,143,5185,148,5192,151,5204,151,5221,141,5197,141,5192,139,5185,132,5183,127,5183,114,5185,109,5193,101,5197,99,5224,99,5223,97,5213,91,5207,89e" filled="t" fillcolor="#252525" stroked="f">
              <v:path arrowok="t"/>
              <v:fill/>
            </v:shape>
            <v:shape style="position:absolute;left:5171;top:89;width:137;height:95" coordorigin="5171,89" coordsize="137,95" path="m5224,99l5208,99,5212,101,5216,105,5219,108,5221,114,5221,127,5219,132,5212,139,5208,141,5221,141,5222,139,5234,139,5234,123,5233,114,5227,102,5224,99e" filled="t" fillcolor="#252525" stroked="f">
              <v:path arrowok="t"/>
              <v:fill/>
            </v:shape>
            <v:shape style="position:absolute;left:5171;top:89;width:137;height:95" coordorigin="5171,89" coordsize="137,95" path="m5282,89l5270,89,5264,91,5245,126,5245,154,5249,167,5260,181,5267,184,5284,184,5289,182,5294,179,5299,175,5299,175,5271,175,5267,172,5259,162,5258,152,5258,121,5260,111,5264,105,5267,101,5271,99,5298,99,5297,97,5294,94,5290,92,5286,90,5282,89e" filled="t" fillcolor="#252525" stroked="f">
              <v:path arrowok="t"/>
              <v:fill/>
            </v:shape>
            <v:shape style="position:absolute;left:5171;top:89;width:137;height:95" coordorigin="5171,89" coordsize="137,95" path="m5298,99l5282,99,5287,101,5290,106,5294,111,5296,121,5296,152,5294,162,5287,172,5282,175,5299,175,5302,170,5307,156,5308,148,5308,128,5307,120,5304,109,5302,105,5300,101,5298,99e" filled="t" fillcolor="#252525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7.956512pt;margin-top:1.403202pt;width:11.201511pt;height:57.875195pt;mso-position-horizontal-relative:page;mso-position-vertical-relative:paragraph;z-index:-5259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06" w:lineRule="exact"/>
                    <w:ind w:left="20" w:right="-48"/>
                    <w:jc w:val="left"/>
                    <w:rPr>
                      <w:rFonts w:ascii="Calibri" w:hAnsi="Calibri" w:cs="Calibri" w:eastAsia="Calibri"/>
                      <w:sz w:val="18"/>
                      <w:szCs w:val="18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18"/>
                      <w:szCs w:val="18"/>
                      <w:spacing w:val="0"/>
                      <w:w w:val="100"/>
                      <w:position w:val="1"/>
                    </w:rPr>
                    <w:t>#</w:t>
                  </w:r>
                  <w:r>
                    <w:rPr>
                      <w:rFonts w:ascii="Calibri" w:hAnsi="Calibri" w:cs="Calibri" w:eastAsia="Calibri"/>
                      <w:sz w:val="18"/>
                      <w:szCs w:val="18"/>
                      <w:spacing w:val="3"/>
                      <w:w w:val="100"/>
                      <w:position w:val="1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18"/>
                      <w:szCs w:val="18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Calibri" w:hAnsi="Calibri" w:cs="Calibri" w:eastAsia="Calibri"/>
                      <w:sz w:val="18"/>
                      <w:szCs w:val="18"/>
                      <w:spacing w:val="0"/>
                      <w:w w:val="100"/>
                      <w:position w:val="1"/>
                    </w:rPr>
                    <w:t>f</w:t>
                  </w:r>
                  <w:r>
                    <w:rPr>
                      <w:rFonts w:ascii="Calibri" w:hAnsi="Calibri" w:cs="Calibri" w:eastAsia="Calibri"/>
                      <w:sz w:val="18"/>
                      <w:szCs w:val="18"/>
                      <w:spacing w:val="2"/>
                      <w:w w:val="100"/>
                      <w:position w:val="1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18"/>
                      <w:szCs w:val="18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Calibri" w:hAnsi="Calibri" w:cs="Calibri" w:eastAsia="Calibri"/>
                      <w:sz w:val="18"/>
                      <w:szCs w:val="18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Calibri" w:hAnsi="Calibri" w:cs="Calibri" w:eastAsia="Calibri"/>
                      <w:sz w:val="18"/>
                      <w:szCs w:val="18"/>
                      <w:spacing w:val="-1"/>
                      <w:w w:val="100"/>
                      <w:position w:val="1"/>
                    </w:rPr>
                    <w:t>u</w:t>
                  </w:r>
                  <w:r>
                    <w:rPr>
                      <w:rFonts w:ascii="Calibri" w:hAnsi="Calibri" w:cs="Calibri" w:eastAsia="Calibri"/>
                      <w:sz w:val="18"/>
                      <w:szCs w:val="18"/>
                      <w:spacing w:val="0"/>
                      <w:w w:val="100"/>
                      <w:position w:val="1"/>
                    </w:rPr>
                    <w:t>rce</w:t>
                  </w:r>
                  <w:r>
                    <w:rPr>
                      <w:rFonts w:ascii="Calibri" w:hAnsi="Calibri" w:cs="Calibri" w:eastAsia="Calibri"/>
                      <w:sz w:val="18"/>
                      <w:szCs w:val="18"/>
                      <w:spacing w:val="6"/>
                      <w:w w:val="100"/>
                      <w:position w:val="1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18"/>
                      <w:szCs w:val="18"/>
                      <w:spacing w:val="0"/>
                      <w:w w:val="102"/>
                      <w:position w:val="1"/>
                    </w:rPr>
                    <w:t>cell</w:t>
                  </w:r>
                  <w:r>
                    <w:rPr>
                      <w:rFonts w:ascii="Calibri" w:hAnsi="Calibri" w:cs="Calibri" w:eastAsia="Calibri"/>
                      <w:sz w:val="18"/>
                      <w:szCs w:val="18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3.764038pt;margin-top:6.695413pt;width:12.001642pt;height:48.742355pt;mso-position-horizontal-relative:page;mso-position-vertical-relative:paragraph;z-index:-5256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24" w:lineRule="exact"/>
                    <w:ind w:left="20" w:right="-50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0"/>
                      <w:w w:val="100"/>
                      <w:position w:val="1"/>
                    </w:rPr>
                    <w:t>Ran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-2"/>
                      <w:w w:val="100"/>
                      <w:position w:val="1"/>
                    </w:rPr>
                    <w:t>g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0"/>
                      <w:w w:val="100"/>
                      <w:position w:val="1"/>
                    </w:rPr>
                    <w:t>[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0"/>
                      <w:w w:val="100"/>
                      <w:position w:val="1"/>
                    </w:rPr>
                    <w:t>m]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3"/>
        </w:rPr>
        <w:t>22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89" w:after="0" w:line="240" w:lineRule="auto"/>
        <w:ind w:left="30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58.551300pt;margin-top:5.77247pt;width:6.839464pt;height:4.743152pt;mso-position-horizontal-relative:page;mso-position-vertical-relative:paragraph;z-index:-5265" coordorigin="5171,115" coordsize="137,95">
            <v:shape style="position:absolute;left:5171;top:115;width:137;height:95" coordorigin="5171,115" coordsize="137,95" path="m5211,115l5194,115,5187,118,5177,127,5175,133,5175,144,5176,148,5181,154,5184,157,5189,158,5183,160,5179,163,5173,171,5171,176,5171,190,5174,197,5185,208,5193,210,5212,210,5220,208,5227,201,5199,201,5196,200,5189,197,5187,194,5184,188,5183,185,5183,176,5185,172,5192,165,5197,163,5226,163,5222,160,5216,158,5221,157,5224,154,5198,154,5194,153,5188,147,5187,144,5187,135,5188,132,5194,126,5198,125,5225,125,5217,118,5211,115e" filled="t" fillcolor="#252525" stroked="f">
              <v:path arrowok="t"/>
              <v:fill/>
            </v:shape>
            <v:shape style="position:absolute;left:5171;top:115;width:137;height:95" coordorigin="5171,115" coordsize="137,95" path="m5226,163l5208,163,5213,165,5220,172,5222,177,5222,188,5220,192,5213,199,5208,201,5227,201,5231,197,5234,190,5234,176,5233,171,5226,163e" filled="t" fillcolor="#252525" stroked="f">
              <v:path arrowok="t"/>
              <v:fill/>
            </v:shape>
            <v:shape style="position:absolute;left:5171;top:115;width:137;height:95" coordorigin="5171,115" coordsize="137,95" path="m5225,125l5207,125,5211,126,5217,132,5218,135,5218,144,5217,147,5211,153,5207,154,5224,154,5229,148,5230,144,5230,133,5228,127,5225,125e" filled="t" fillcolor="#252525" stroked="f">
              <v:path arrowok="t"/>
              <v:fill/>
            </v:shape>
            <v:shape style="position:absolute;left:5171;top:115;width:137;height:95" coordorigin="5171,115" coordsize="137,95" path="m5282,115l5270,115,5264,117,5255,124,5251,130,5247,143,5245,152,5245,180,5249,193,5260,207,5267,210,5284,210,5289,208,5299,201,5299,201,5271,201,5267,198,5259,188,5258,178,5258,148,5260,137,5264,131,5267,127,5271,125,5298,125,5297,123,5294,120,5290,118,5286,116,5282,115e" filled="t" fillcolor="#252525" stroked="f">
              <v:path arrowok="t"/>
              <v:fill/>
            </v:shape>
            <v:shape style="position:absolute;left:5171;top:115;width:137;height:95" coordorigin="5171,115" coordsize="137,95" path="m5298,125l5282,125,5287,127,5294,137,5296,148,5296,178,5294,188,5287,198,5282,201,5299,201,5302,196,5307,183,5308,174,5308,154,5307,146,5304,135,5302,131,5298,125e" filled="t" fillcolor="#252525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3"/>
        </w:rPr>
        <w:t>17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89" w:after="0" w:line="240" w:lineRule="auto"/>
        <w:ind w:left="303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58.597046pt;margin-top:5.450545pt;width:6.793698pt;height:4.667015pt;mso-position-horizontal-relative:page;mso-position-vertical-relative:paragraph;z-index:-5266" coordorigin="5172,109" coordsize="136,93">
            <v:shape style="position:absolute;left:5172;top:109;width:136;height:93" coordorigin="5172,109" coordsize="136,93" path="m5234,109l5172,109,5172,120,5219,120,5213,127,5187,185,5185,201,5197,201,5198,192,5200,183,5202,175,5205,164,5210,153,5222,133,5228,124,5234,118,5234,109e" filled="t" fillcolor="#252525" stroked="f">
              <v:path arrowok="t"/>
              <v:fill/>
            </v:shape>
            <v:shape style="position:absolute;left:5172;top:109;width:136;height:93" coordorigin="5172,109" coordsize="136,93" path="m5282,107l5270,107,5264,109,5255,117,5251,122,5247,135,5245,144,5245,172,5249,185,5260,199,5267,202,5284,202,5289,201,5299,193,5299,193,5271,193,5267,190,5259,180,5258,170,5258,140,5260,129,5264,124,5267,119,5271,117,5298,117,5297,115,5294,112,5286,108,5282,107e" filled="t" fillcolor="#252525" stroked="f">
              <v:path arrowok="t"/>
              <v:fill/>
            </v:shape>
            <v:shape style="position:absolute;left:5172;top:109;width:136;height:93" coordorigin="5172,109" coordsize="136,93" path="m5298,117l5282,117,5287,119,5294,129,5296,140,5296,170,5294,180,5287,190,5282,193,5299,193,5302,188,5307,175,5308,166,5308,146,5307,138,5304,128,5302,123,5298,117e" filled="t" fillcolor="#252525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3"/>
        </w:rPr>
        <w:t>13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45" w:after="0" w:line="240" w:lineRule="auto"/>
        <w:ind w:left="304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58.531891pt;margin-top:4.953961pt;width:6.858852pt;height:4.745896pt;mso-position-horizontal-relative:page;mso-position-vertical-relative:paragraph;z-index:-5267" coordorigin="5171,99" coordsize="137,95">
            <v:shape style="position:absolute;left:5171;top:99;width:137;height:95" coordorigin="5171,99" coordsize="137,95" path="m5212,99l5195,99,5187,103,5181,110,5173,126,5171,149,5171,165,5174,177,5186,190,5194,194,5210,194,5215,193,5224,187,5226,185,5200,185,5197,184,5184,156,5186,151,5193,144,5182,144,5200,108,5227,108,5219,101,5212,99e" filled="t" fillcolor="#252525" stroked="f">
              <v:path arrowok="t"/>
              <v:fill/>
            </v:shape>
            <v:shape style="position:absolute;left:5171;top:99;width:137;height:95" coordorigin="5171,99" coordsize="137,95" path="m5227,142l5209,142,5213,144,5220,151,5222,156,5222,170,5220,175,5213,183,5209,185,5226,185,5227,184,5232,173,5234,168,5234,153,5231,146,5227,142e" filled="t" fillcolor="#252525" stroked="f">
              <v:path arrowok="t"/>
              <v:fill/>
            </v:shape>
            <v:shape style="position:absolute;left:5171;top:99;width:137;height:95" coordorigin="5171,99" coordsize="137,95" path="m5213,132l5201,132,5197,133,5189,137,5185,140,5182,144,5193,144,5193,144,5198,142,5227,142,5220,135,5213,132e" filled="t" fillcolor="#252525" stroked="f">
              <v:path arrowok="t"/>
              <v:fill/>
            </v:shape>
            <v:shape style="position:absolute;left:5171;top:99;width:137;height:95" coordorigin="5171,99" coordsize="137,95" path="m5227,108l5209,108,5213,110,5216,113,5218,115,5219,119,5220,123,5232,122,5231,115,5228,109,5227,108e" filled="t" fillcolor="#252525" stroked="f">
              <v:path arrowok="t"/>
              <v:fill/>
            </v:shape>
            <v:shape style="position:absolute;left:5171;top:99;width:137;height:95" coordorigin="5171,99" coordsize="137,95" path="m5282,99l5270,99,5264,101,5255,108,5251,113,5247,127,5245,136,5245,164,5249,177,5260,191,5267,194,5284,194,5289,192,5299,185,5299,185,5271,185,5267,182,5259,172,5258,162,5258,131,5260,121,5264,115,5267,111,5271,109,5298,109,5297,107,5294,104,5286,100,5282,99e" filled="t" fillcolor="#252525" stroked="f">
              <v:path arrowok="t"/>
              <v:fill/>
            </v:shape>
            <v:shape style="position:absolute;left:5171;top:99;width:137;height:95" coordorigin="5171,99" coordsize="137,95" path="m5298,109l5282,109,5287,111,5294,121,5296,131,5296,162,5294,172,5287,182,5282,185,5299,185,5302,180,5307,166,5308,157,5308,137,5307,130,5304,119,5302,115,5298,109e" filled="t" fillcolor="#252525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3"/>
        </w:rPr>
        <w:t>10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45" w:after="0" w:line="240" w:lineRule="auto"/>
        <w:ind w:left="306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73.373657pt;margin-top:21.054886pt;width:6.832612pt;height:4.745759pt;mso-position-horizontal-relative:page;mso-position-vertical-relative:paragraph;z-index:-5274" coordorigin="5467,421" coordsize="137,95">
            <v:shape style="position:absolute;left:5467;top:421;width:137;height:95" coordorigin="5467,421" coordsize="137,95" path="m5480,489l5467,490,5468,498,5471,504,5482,514,5489,516,5509,516,5517,512,5522,507,5493,507,5489,505,5483,499,5481,495,5480,489e" filled="t" fillcolor="#252525" stroked="f">
              <v:path arrowok="t"/>
              <v:fill/>
            </v:shape>
            <v:shape style="position:absolute;left:5467;top:421;width:137;height:95" coordorigin="5467,421" coordsize="137,95" path="m5524,463l5504,463,5509,465,5517,472,5518,477,5518,491,5516,496,5509,505,5504,507,5522,507,5528,499,5531,491,5531,474,5528,467,5524,463e" filled="t" fillcolor="#252525" stroked="f">
              <v:path arrowok="t"/>
              <v:fill/>
            </v:shape>
            <v:shape style="position:absolute;left:5467;top:421;width:137;height:95" coordorigin="5467,421" coordsize="137,95" path="m5526,423l5479,423,5470,470,5481,472,5482,469,5485,467,5491,464,5494,463,5524,463,5520,459,5483,459,5488,434,5526,434,5526,423e" filled="t" fillcolor="#252525" stroked="f">
              <v:path arrowok="t"/>
              <v:fill/>
            </v:shape>
            <v:shape style="position:absolute;left:5467;top:421;width:137;height:95" coordorigin="5467,421" coordsize="137,95" path="m5509,453l5495,453,5489,455,5483,459,5520,459,5517,456,5509,453e" filled="t" fillcolor="#252525" stroked="f">
              <v:path arrowok="t"/>
              <v:fill/>
            </v:shape>
            <v:shape style="position:absolute;left:5467;top:421;width:137;height:95" coordorigin="5467,421" coordsize="137,95" path="m5578,421l5566,421,5560,423,5551,430,5548,435,5543,449,5542,458,5542,486,5545,499,5556,513,5564,516,5580,516,5586,514,5595,507,5595,507,5568,507,5563,504,5556,494,5554,484,5554,453,5556,443,5560,437,5563,433,5567,431,5595,431,5594,429,5590,426,5583,422,5578,421e" filled="t" fillcolor="#252525" stroked="f">
              <v:path arrowok="t"/>
              <v:fill/>
            </v:shape>
            <v:shape style="position:absolute;left:5467;top:421;width:137;height:95" coordorigin="5467,421" coordsize="137,95" path="m5595,431l5578,431,5583,433,5590,443,5592,453,5592,484,5590,494,5583,504,5578,507,5595,507,5598,502,5603,488,5604,479,5604,459,5603,452,5601,441,5599,437,5595,431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87.734955pt;margin-top:21.054886pt;width:6.858647pt;height:4.745759pt;mso-position-horizontal-relative:page;mso-position-vertical-relative:paragraph;z-index:-5273" coordorigin="5755,421" coordsize="137,95">
            <v:shape style="position:absolute;left:5755;top:421;width:137;height:95" coordorigin="5755,421" coordsize="137,95" path="m5797,421l5779,421,5771,425,5765,432,5757,448,5755,471,5755,487,5758,499,5770,513,5778,516,5794,516,5799,515,5808,509,5810,507,5784,507,5781,506,5768,478,5770,473,5777,466,5766,466,5785,430,5811,430,5803,423,5797,421e" filled="t" fillcolor="#252525" stroked="f">
              <v:path arrowok="t"/>
              <v:fill/>
            </v:shape>
            <v:shape style="position:absolute;left:5755;top:421;width:137;height:95" coordorigin="5755,421" coordsize="137,95" path="m5811,464l5793,464,5797,466,5804,473,5806,478,5806,492,5804,497,5797,505,5793,507,5810,507,5811,506,5817,496,5818,490,5818,475,5815,468,5811,464e" filled="t" fillcolor="#252525" stroked="f">
              <v:path arrowok="t"/>
              <v:fill/>
            </v:shape>
            <v:shape style="position:absolute;left:5755;top:421;width:137;height:95" coordorigin="5755,421" coordsize="137,95" path="m5797,454l5785,454,5781,455,5773,459,5769,462,5766,466,5777,466,5777,466,5782,464,5811,464,5804,457,5797,454e" filled="t" fillcolor="#252525" stroked="f">
              <v:path arrowok="t"/>
              <v:fill/>
            </v:shape>
            <v:shape style="position:absolute;left:5755;top:421;width:137;height:95" coordorigin="5755,421" coordsize="137,95" path="m5811,430l5793,430,5797,432,5800,435,5802,437,5803,441,5804,445,5816,444,5815,437,5812,431,5811,430e" filled="t" fillcolor="#252525" stroked="f">
              <v:path arrowok="t"/>
              <v:fill/>
            </v:shape>
            <v:shape style="position:absolute;left:5755;top:421;width:137;height:95" coordorigin="5755,421" coordsize="137,95" path="m5866,421l5854,421,5848,423,5839,430,5835,435,5831,449,5829,458,5829,486,5833,499,5844,513,5851,516,5868,516,5873,514,5883,507,5883,507,5855,507,5851,504,5843,494,5842,484,5842,453,5844,443,5848,437,5851,433,5855,431,5882,431,5881,429,5878,426,5870,422,5866,421e" filled="t" fillcolor="#252525" stroked="f">
              <v:path arrowok="t"/>
              <v:fill/>
            </v:shape>
            <v:shape style="position:absolute;left:5755;top:421;width:137;height:95" coordorigin="5755,421" coordsize="137,95" path="m5882,431l5866,431,5871,433,5878,443,5880,453,5880,484,5878,494,5871,504,5866,507,5883,507,5886,502,5891,488,5892,479,5892,459,5891,452,5888,441,5886,437,5882,431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02.187378pt;margin-top:21.133768pt;width:6.793561pt;height:4.666878pt;mso-position-horizontal-relative:page;mso-position-vertical-relative:paragraph;z-index:-5272" coordorigin="6044,423" coordsize="136,93">
            <v:shape style="position:absolute;left:6044;top:423;width:136;height:93" coordorigin="6044,423" coordsize="136,93" path="m6106,423l6044,423,6044,434,6091,434,6085,440,6059,498,6057,514,6069,514,6070,505,6071,497,6074,489,6077,478,6082,467,6094,446,6100,438,6106,432,6106,423e" filled="t" fillcolor="#252525" stroked="f">
              <v:path arrowok="t"/>
              <v:fill/>
            </v:shape>
            <v:shape style="position:absolute;left:6044;top:423;width:136;height:93" coordorigin="6044,423" coordsize="136,93" path="m6154,421l6141,421,6136,423,6127,430,6123,435,6118,449,6117,458,6117,486,6120,499,6132,513,6139,516,6155,516,6161,514,6170,507,6171,507,6143,507,6139,504,6131,494,6129,484,6129,453,6131,443,6135,437,6139,433,6143,431,6170,431,6169,429,6166,426,6158,422,6154,421e" filled="t" fillcolor="#252525" stroked="f">
              <v:path arrowok="t"/>
              <v:fill/>
            </v:shape>
            <v:shape style="position:absolute;left:6044;top:423;width:136;height:93" coordorigin="6044,423" coordsize="136,93" path="m6170,431l6154,431,6158,433,6166,443,6168,453,6168,484,6166,494,6158,504,6154,507,6171,507,6174,502,6178,488,6180,479,6180,459,6179,452,6176,441,6174,437,6170,431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16.528809pt;margin-top:21.054886pt;width:6.836723pt;height:4.745759pt;mso-position-horizontal-relative:page;mso-position-vertical-relative:paragraph;z-index:-5271" coordorigin="6331,421" coordsize="137,95">
            <v:shape style="position:absolute;left:6331;top:421;width:137;height:95" coordorigin="6331,421" coordsize="137,95" path="m6370,421l6354,421,6347,423,6337,433,6334,438,6334,450,6336,453,6340,460,6344,462,6349,464,6343,466,6338,468,6332,476,6331,482,6331,496,6333,502,6345,513,6353,516,6372,516,6379,513,6386,507,6359,507,6355,506,6349,502,6347,500,6343,494,6343,491,6343,482,6344,478,6352,471,6356,469,6386,469,6381,466,6376,464,6380,462,6384,460,6358,460,6354,458,6348,453,6347,449,6346,441,6348,437,6354,432,6358,430,6385,430,6377,423,6370,421e" filled="t" fillcolor="#252525" stroked="f">
              <v:path arrowok="t"/>
              <v:fill/>
            </v:shape>
            <v:shape style="position:absolute;left:6331;top:421;width:137;height:95" coordorigin="6331,421" coordsize="137,95" path="m6386,469l6367,469,6372,471,6380,478,6382,482,6382,493,6380,498,6372,505,6368,507,6386,507,6391,502,6394,496,6394,482,6392,477,6386,469e" filled="t" fillcolor="#252525" stroked="f">
              <v:path arrowok="t"/>
              <v:fill/>
            </v:shape>
            <v:shape style="position:absolute;left:6331;top:421;width:137;height:95" coordorigin="6331,421" coordsize="137,95" path="m6385,430l6366,430,6370,432,6376,438,6377,441,6378,450,6376,453,6370,458,6367,460,6384,460,6389,453,6390,450,6390,439,6387,433,6385,430e" filled="t" fillcolor="#252525" stroked="f">
              <v:path arrowok="t"/>
              <v:fill/>
            </v:shape>
            <v:shape style="position:absolute;left:6331;top:421;width:137;height:95" coordorigin="6331,421" coordsize="137,95" path="m6441,421l6429,421,6423,423,6405,458,6405,486,6408,499,6414,506,6420,513,6427,516,6443,516,6449,514,6454,511,6458,507,6458,507,6431,507,6426,504,6423,499,6419,494,6417,484,6417,453,6419,443,6423,437,6426,433,6431,431,6458,431,6457,429,6454,426,6450,424,6446,422,6441,421e" filled="t" fillcolor="#252525" stroked="f">
              <v:path arrowok="t"/>
              <v:fill/>
            </v:shape>
            <v:shape style="position:absolute;left:6331;top:421;width:137;height:95" coordorigin="6331,421" coordsize="137,95" path="m6458,431l6442,431,6446,433,6453,443,6455,453,6455,484,6453,494,6446,504,6442,507,6458,507,6462,502,6466,488,6467,479,6467,459,6459,433,6458,431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30.922302pt;margin-top:21.054886pt;width:6.830557pt;height:4.745759pt;mso-position-horizontal-relative:page;mso-position-vertical-relative:paragraph;z-index:-5270" coordorigin="6618,421" coordsize="137,95">
            <v:shape style="position:absolute;left:6618;top:421;width:137;height:95" coordorigin="6618,421" coordsize="137,95" path="m6631,492l6620,493,6621,500,6624,506,6629,510,6634,514,6640,516,6654,516,6660,514,6666,510,6671,507,6643,507,6640,505,6637,503,6634,501,6632,497,6631,492e" filled="t" fillcolor="#252525" stroked="f">
              <v:path arrowok="t"/>
              <v:fill/>
            </v:shape>
            <v:shape style="position:absolute;left:6618;top:421;width:137;height:95" coordorigin="6618,421" coordsize="137,95" path="m6681,471l6670,471,6670,478,6669,482,6651,507,6671,507,6675,501,6680,487,6681,478,6681,471e" filled="t" fillcolor="#252525" stroked="f">
              <v:path arrowok="t"/>
              <v:fill/>
            </v:shape>
            <v:shape style="position:absolute;left:6618;top:421;width:137;height:95" coordorigin="6618,421" coordsize="137,95" path="m6655,421l6640,421,6633,424,6627,430,6621,435,6618,443,6618,462,6621,469,6632,480,6639,483,6651,483,6656,482,6664,477,6667,474,6668,473,6644,473,6640,471,6636,467,6632,464,6631,459,6631,446,6632,441,6636,437,6640,433,6645,431,6672,431,6671,429,6660,423,6655,421e" filled="t" fillcolor="#252525" stroked="f">
              <v:path arrowok="t"/>
              <v:fill/>
            </v:shape>
            <v:shape style="position:absolute;left:6618;top:421;width:137;height:95" coordorigin="6618,421" coordsize="137,95" path="m6672,431l6655,431,6659,432,6663,436,6667,440,6668,445,6668,459,6667,464,6663,467,6660,471,6655,473,6668,473,6670,471,6681,471,6681,455,6680,446,6677,440,6675,434,6672,431e" filled="t" fillcolor="#252525" stroked="f">
              <v:path arrowok="t"/>
              <v:fill/>
            </v:shape>
            <v:shape style="position:absolute;left:6618;top:421;width:137;height:95" coordorigin="6618,421" coordsize="137,95" path="m6729,421l6717,421,6711,423,6693,458,6693,486,6696,499,6702,506,6708,513,6715,516,6731,516,6737,514,6741,511,6746,507,6746,507,6718,507,6714,504,6710,499,6707,494,6705,484,6705,453,6707,443,6711,437,6714,433,6718,431,6745,431,6745,429,6741,426,6737,424,6734,422,6729,421e" filled="t" fillcolor="#252525" stroked="f">
              <v:path arrowok="t"/>
              <v:fill/>
            </v:shape>
            <v:shape style="position:absolute;left:6618;top:421;width:137;height:95" coordorigin="6618,421" coordsize="137,95" path="m6745,431l6729,431,6734,433,6741,443,6743,453,6743,484,6741,494,6734,504,6729,507,6746,507,6749,502,6754,488,6755,479,6755,459,6747,433,6745,431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58.557861pt;margin-top:6.736259pt;width:6.832886pt;height:4.745896pt;mso-position-horizontal-relative:page;mso-position-vertical-relative:paragraph;z-index:-5268" coordorigin="5171,135" coordsize="137,95">
            <v:shape style="position:absolute;left:5171;top:135;width:137;height:95" coordorigin="5171,135" coordsize="137,95" path="m5183,203l5171,204,5172,212,5175,218,5186,227,5193,230,5213,230,5221,226,5225,220,5197,220,5193,219,5187,213,5184,209,5183,203e" filled="t" fillcolor="#252525" stroked="f">
              <v:path arrowok="t"/>
              <v:fill/>
            </v:shape>
            <v:shape style="position:absolute;left:5171;top:135;width:137;height:95" coordorigin="5171,135" coordsize="137,95" path="m5228,177l5208,177,5213,178,5220,186,5222,191,5222,204,5220,210,5212,218,5208,220,5225,220,5232,212,5235,205,5235,188,5232,180,5228,177e" filled="t" fillcolor="#252525" stroked="f">
              <v:path arrowok="t"/>
              <v:fill/>
            </v:shape>
            <v:shape style="position:absolute;left:5171;top:135;width:137;height:95" coordorigin="5171,135" coordsize="137,95" path="m5230,136l5183,136,5173,184,5184,186,5186,183,5188,181,5194,177,5198,177,5228,177,5223,172,5187,172,5192,147,5230,147,5230,136e" filled="t" fillcolor="#252525" stroked="f">
              <v:path arrowok="t"/>
              <v:fill/>
            </v:shape>
            <v:shape style="position:absolute;left:5171;top:135;width:137;height:95" coordorigin="5171,135" coordsize="137,95" path="m5213,166l5199,166,5192,168,5187,172,5223,172,5220,169,5213,166e" filled="t" fillcolor="#252525" stroked="f">
              <v:path arrowok="t"/>
              <v:fill/>
            </v:shape>
            <v:shape style="position:absolute;left:5171;top:135;width:137;height:95" coordorigin="5171,135" coordsize="137,95" path="m5282,135l5270,135,5264,137,5255,144,5251,149,5247,162,5245,171,5245,200,5249,212,5260,226,5267,230,5284,230,5289,228,5299,221,5299,220,5271,220,5267,218,5259,208,5258,197,5258,167,5260,156,5264,151,5267,146,5271,144,5298,144,5297,143,5294,140,5286,136,5282,135e" filled="t" fillcolor="#252525" stroked="f">
              <v:path arrowok="t"/>
              <v:fill/>
            </v:shape>
            <v:shape style="position:absolute;left:5171;top:135;width:137;height:95" coordorigin="5171,135" coordsize="137,95" path="m5298,144l5282,144,5287,147,5294,157,5296,167,5296,197,5294,208,5287,218,5282,220,5299,220,5302,215,5307,202,5308,193,5308,173,5307,166,5304,155,5302,150,5298,144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34.182297pt;margin-top:7.406477pt;width:12.802099pt;height:28.567472pt;mso-position-horizontal-relative:page;mso-position-vertical-relative:paragraph;z-index:-5261" coordorigin="4684,148" coordsize="256,571">
            <v:group style="position:absolute;left:4692;top:219;width:240;height:464" coordorigin="4692,219" coordsize="240,464">
              <v:shape style="position:absolute;left:4692;top:219;width:240;height:464" coordorigin="4692,219" coordsize="240,464" path="m4812,219l4692,684,4932,684,4812,219e" filled="t" fillcolor="#8AC145" stroked="f">
                <v:path arrowok="t"/>
                <v:fill/>
              </v:shape>
            </v:group>
            <v:group style="position:absolute;left:4762;top:156;width:96;height:88" coordorigin="4762,156" coordsize="96,88">
              <v:shape style="position:absolute;left:4762;top:156;width:96;height:88" coordorigin="4762,156" coordsize="96,88" path="m4802,156l4781,165,4767,180,4762,201,4762,205,4767,221,4780,235,4800,243,4829,244,4845,233,4855,214,4857,188,4847,171,4828,160,4802,156e" filled="t" fillcolor="#5ADFBA" stroked="f">
                <v:path arrowok="t"/>
                <v:fill/>
              </v:shape>
            </v:group>
            <v:group style="position:absolute;left:4762;top:156;width:96;height:88" coordorigin="4762,156" coordsize="96,88">
              <v:shape style="position:absolute;left:4762;top:156;width:96;height:88" coordorigin="4762,156" coordsize="96,88" path="m4762,201l4767,180,4781,165,4802,156,4828,160,4847,171,4857,188,4855,214,4845,233,4829,244,4800,243,4780,235,4767,221,4762,205,4762,201xe" filled="f" stroked="t" strokeweight=".800131pt" strokecolor="#5ADFBA">
                <v:path arrowok="t"/>
              </v:shape>
            </v:group>
            <v:group style="position:absolute;left:4692;top:656;width:239;height:56" coordorigin="4692,656" coordsize="239,56">
              <v:shape style="position:absolute;left:4692;top:656;width:239;height:56" coordorigin="4692,656" coordsize="239,56" path="m4806,656l4725,664,4692,684,4693,687,4758,708,4819,711,4849,710,4916,696,4931,681,4924,674,4838,656,4806,656e" filled="t" fillcolor="#699230" stroked="f">
                <v:path arrowok="t"/>
                <v:fill/>
              </v:shape>
            </v:group>
            <v:group style="position:absolute;left:4818;top:625;width:67;height:58" coordorigin="4818,625" coordsize="67,58">
              <v:shape style="position:absolute;left:4818;top:625;width:67;height:58" coordorigin="4818,625" coordsize="67,58" path="m4844,625l4825,636,4818,656,4818,659,4825,673,4842,682,4870,683,4882,668,4884,642,4870,629,4844,625e" filled="t" fillcolor="#C00000" stroked="f">
                <v:path arrowok="t"/>
                <v:fill/>
              </v:shape>
            </v:group>
            <v:group style="position:absolute;left:4744;top:643;width:67;height:58" coordorigin="4744,643" coordsize="67,58">
              <v:shape style="position:absolute;left:4744;top:643;width:67;height:58" coordorigin="4744,643" coordsize="67,58" path="m4770,643l4751,654,4744,674,4744,677,4750,691,4768,700,4796,701,4808,686,4810,660,4796,647,4770,643e" filled="t" fillcolor="#C00000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3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ind w:left="4712" w:right="3776"/>
        <w:jc w:val="center"/>
        <w:rPr>
          <w:rFonts w:ascii="Calibri" w:hAnsi="Calibri" w:cs="Calibri" w:eastAsia="Calibri"/>
          <w:sz w:val="20"/>
          <w:szCs w:val="20"/>
        </w:rPr>
      </w:pPr>
      <w:rPr/>
      <w:r>
        <w:rPr>
          <w:rFonts w:ascii="Calibri" w:hAnsi="Calibri" w:cs="Calibri" w:eastAsia="Calibri"/>
          <w:sz w:val="20"/>
          <w:szCs w:val="20"/>
          <w:spacing w:val="0"/>
          <w:w w:val="100"/>
        </w:rPr>
        <w:t>W</w:t>
      </w:r>
      <w:r>
        <w:rPr>
          <w:rFonts w:ascii="Calibri" w:hAnsi="Calibri" w:cs="Calibri" w:eastAsia="Calibri"/>
          <w:sz w:val="20"/>
          <w:szCs w:val="20"/>
          <w:spacing w:val="-1"/>
          <w:w w:val="100"/>
        </w:rPr>
        <w:t> </w:t>
      </w:r>
      <w:r>
        <w:rPr>
          <w:rFonts w:ascii="Calibri" w:hAnsi="Calibri" w:cs="Calibri" w:eastAsia="Calibri"/>
          <w:sz w:val="20"/>
          <w:szCs w:val="20"/>
          <w:spacing w:val="1"/>
          <w:w w:val="100"/>
        </w:rPr>
        <w:t>[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a.</w:t>
      </w:r>
      <w:r>
        <w:rPr>
          <w:rFonts w:ascii="Calibri" w:hAnsi="Calibri" w:cs="Calibri" w:eastAsia="Calibri"/>
          <w:sz w:val="20"/>
          <w:szCs w:val="20"/>
          <w:spacing w:val="1"/>
          <w:w w:val="100"/>
        </w:rPr>
        <w:t>u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  <w:t>.]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6" w:after="0" w:line="240" w:lineRule="auto"/>
        <w:ind w:left="3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2.7: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total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summation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controlled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88" w:lineRule="exact"/>
        <w:ind w:left="3066" w:right="3047"/>
        <w:jc w:val="center"/>
        <w:tabs>
          <w:tab w:pos="4500" w:val="left"/>
          <w:tab w:pos="502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Chapter</w:t>
      </w:r>
      <w:r>
        <w:rPr>
          <w:rFonts w:ascii="Times New Roman" w:hAnsi="Times New Roman" w:cs="Times New Roman" w:eastAsia="Times New Roman"/>
          <w:sz w:val="34"/>
          <w:szCs w:val="34"/>
          <w:spacing w:val="-7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3.</w:t>
      </w:r>
      <w:r>
        <w:rPr>
          <w:rFonts w:ascii="Times New Roman" w:hAnsi="Times New Roman" w:cs="Times New Roman" w:eastAsia="Times New Roman"/>
          <w:sz w:val="34"/>
          <w:szCs w:val="34"/>
          <w:spacing w:val="-8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Results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24" w:lineRule="auto"/>
        <w:ind w:left="120" w:right="6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vious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chapte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section.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goal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transfer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infer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modulate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324" w:lineRule="auto"/>
        <w:ind w:left="120" w:right="6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unique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map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nection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rules.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increase.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Uniform-Uniform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rule(UU)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rules.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induced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highly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dependent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phase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xplanation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sensit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synchronized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temporal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summation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introduced.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7" w:lineRule="auto"/>
        <w:ind w:left="766" w:right="52" w:firstLine="-646"/>
        <w:jc w:val="left"/>
        <w:tabs>
          <w:tab w:pos="7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3.1</w:t>
      </w:r>
      <w:r>
        <w:rPr>
          <w:rFonts w:ascii="Times New Roman" w:hAnsi="Times New Roman" w:cs="Times New Roman" w:eastAsia="Times New Roman"/>
          <w:sz w:val="28"/>
          <w:szCs w:val="28"/>
          <w:spacing w:val="-6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act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vity</w:t>
      </w:r>
      <w:r>
        <w:rPr>
          <w:rFonts w:ascii="Times New Roman" w:hAnsi="Times New Roman" w:cs="Times New Roman" w:eastAsia="Times New Roman"/>
          <w:sz w:val="28"/>
          <w:szCs w:val="28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map</w:t>
      </w:r>
      <w:r>
        <w:rPr>
          <w:rFonts w:ascii="Times New Roman" w:hAnsi="Times New Roman" w:cs="Times New Roman" w:eastAsia="Times New Roman"/>
          <w:sz w:val="28"/>
          <w:szCs w:val="28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ta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get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la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28"/>
          <w:szCs w:val="28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sh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ws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unique</w:t>
      </w:r>
      <w:r>
        <w:rPr>
          <w:rFonts w:ascii="Times New Roman" w:hAnsi="Times New Roman" w:cs="Times New Roman" w:eastAsia="Times New Roman"/>
          <w:sz w:val="28"/>
          <w:szCs w:val="28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esponse</w:t>
      </w:r>
      <w:r>
        <w:rPr>
          <w:rFonts w:ascii="Times New Roman" w:hAnsi="Times New Roman" w:cs="Times New Roman" w:eastAsia="Times New Roman"/>
          <w:sz w:val="28"/>
          <w:szCs w:val="28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or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each</w:t>
      </w:r>
      <w:r>
        <w:rPr>
          <w:rFonts w:ascii="Times New Roman" w:hAnsi="Times New Roman" w:cs="Times New Roman" w:eastAsia="Times New Roman"/>
          <w:sz w:val="28"/>
          <w:szCs w:val="28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com-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bination</w:t>
      </w:r>
      <w:r>
        <w:rPr>
          <w:rFonts w:ascii="Times New Roman" w:hAnsi="Times New Roman" w:cs="Times New Roman" w:eastAsia="Times New Roman"/>
          <w:sz w:val="28"/>
          <w:szCs w:val="28"/>
          <w:spacing w:val="2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co</w:t>
      </w:r>
      <w:r>
        <w:rPr>
          <w:rFonts w:ascii="Times New Roman" w:hAnsi="Times New Roman" w:cs="Times New Roman" w:eastAsia="Times New Roman"/>
          <w:sz w:val="28"/>
          <w:szCs w:val="28"/>
          <w:spacing w:val="-1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gent</w:t>
      </w:r>
      <w:r>
        <w:rPr>
          <w:rFonts w:ascii="Times New Roman" w:hAnsi="Times New Roman" w:cs="Times New Roman" w:eastAsia="Times New Roman"/>
          <w:sz w:val="28"/>
          <w:szCs w:val="28"/>
          <w:spacing w:val="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rules</w:t>
      </w:r>
      <w:r>
        <w:rPr>
          <w:rFonts w:ascii="Times New Roman" w:hAnsi="Times New Roman" w:cs="Times New Roman" w:eastAsia="Times New Roman"/>
          <w:sz w:val="28"/>
          <w:szCs w:val="28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28"/>
          <w:szCs w:val="28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input</w:t>
      </w:r>
      <w:r>
        <w:rPr>
          <w:rFonts w:ascii="Times New Roman" w:hAnsi="Times New Roman" w:cs="Times New Roman" w:eastAsia="Times New Roman"/>
          <w:sz w:val="28"/>
          <w:szCs w:val="28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patte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2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20" w:lineRule="auto"/>
        <w:ind w:left="120" w:right="63" w:firstLine="3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matrix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assigned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erage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5"/>
          <w:i/>
        </w:rPr>
        <w:t>r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45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spacing w:val="-2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  <w:i/>
          <w:position w:val="0"/>
        </w:rPr>
        <w:t>w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45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spacing w:val="-2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els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multiply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nine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cases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matrix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3.1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contour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plot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matrix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uild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up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map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condition(Figure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3.2).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map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lighter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color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mean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higher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rate.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cases,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conditions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increase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increase.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increasing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easily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obser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compare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same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position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map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cases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(red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dot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position;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4"/>
          <w:i/>
          <w:position w:val="0"/>
        </w:rPr>
        <w:t>r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24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spacing w:val="18"/>
          <w:w w:val="124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80,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  <w:i/>
          <w:position w:val="0"/>
        </w:rPr>
        <w:t>w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45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1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80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214" w:lineRule="exact"/>
        <w:ind w:left="51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xplore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role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paramete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plot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324" w:lineRule="auto"/>
        <w:ind w:left="120"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rameter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ed.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vs.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parameter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plot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(Figure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3.3).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wise,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parameter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plot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(Fig-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ure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3.4).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7" w:lineRule="auto"/>
        <w:ind w:left="766" w:right="52" w:firstLine="-646"/>
        <w:jc w:val="left"/>
        <w:tabs>
          <w:tab w:pos="7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3.2</w:t>
      </w:r>
      <w:r>
        <w:rPr>
          <w:rFonts w:ascii="Times New Roman" w:hAnsi="Times New Roman" w:cs="Times New Roman" w:eastAsia="Times New Roman"/>
          <w:sz w:val="28"/>
          <w:szCs w:val="28"/>
          <w:spacing w:val="-6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4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feed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orward</w:t>
      </w:r>
      <w:r>
        <w:rPr>
          <w:rFonts w:ascii="Times New Roman" w:hAnsi="Times New Roman" w:cs="Times New Roman" w:eastAsia="Times New Roman"/>
          <w:sz w:val="28"/>
          <w:szCs w:val="28"/>
          <w:spacing w:val="6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net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ork</w:t>
      </w:r>
      <w:r>
        <w:rPr>
          <w:rFonts w:ascii="Times New Roman" w:hAnsi="Times New Roman" w:cs="Times New Roman" w:eastAsia="Times New Roman"/>
          <w:sz w:val="28"/>
          <w:szCs w:val="28"/>
          <w:spacing w:val="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with</w:t>
      </w:r>
      <w:r>
        <w:rPr>
          <w:rFonts w:ascii="Times New Roman" w:hAnsi="Times New Roman" w:cs="Times New Roman" w:eastAsia="Times New Roman"/>
          <w:sz w:val="28"/>
          <w:szCs w:val="28"/>
          <w:spacing w:val="5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st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ong</w:t>
      </w:r>
      <w:r>
        <w:rPr>
          <w:rFonts w:ascii="Times New Roman" w:hAnsi="Times New Roman" w:cs="Times New Roman" w:eastAsia="Times New Roman"/>
          <w:sz w:val="28"/>
          <w:szCs w:val="28"/>
          <w:spacing w:val="5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oscillation</w:t>
      </w:r>
      <w:r>
        <w:rPr>
          <w:rFonts w:ascii="Times New Roman" w:hAnsi="Times New Roman" w:cs="Times New Roman" w:eastAsia="Times New Roman"/>
          <w:sz w:val="28"/>
          <w:szCs w:val="28"/>
          <w:spacing w:val="6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input</w:t>
      </w:r>
      <w:r>
        <w:rPr>
          <w:rFonts w:ascii="Times New Roman" w:hAnsi="Times New Roman" w:cs="Times New Roman" w:eastAsia="Times New Roman"/>
          <w:sz w:val="28"/>
          <w:szCs w:val="28"/>
          <w:spacing w:val="5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has</w:t>
      </w:r>
      <w:r>
        <w:rPr>
          <w:rFonts w:ascii="Times New Roman" w:hAnsi="Times New Roman" w:cs="Times New Roman" w:eastAsia="Times New Roman"/>
          <w:sz w:val="28"/>
          <w:szCs w:val="28"/>
          <w:spacing w:val="4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highest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output</w:t>
      </w:r>
      <w:r>
        <w:rPr>
          <w:rFonts w:ascii="Times New Roman" w:hAnsi="Times New Roman" w:cs="Times New Roman" w:eastAsia="Times New Roman"/>
          <w:sz w:val="28"/>
          <w:szCs w:val="28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firing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rate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24" w:lineRule="auto"/>
        <w:ind w:left="120" w:right="6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According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obser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vious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look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relation-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ship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total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total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summation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introduced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earlier).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plot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(Figure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3.5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),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clearly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total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strengthen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increases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case.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slope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plot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erage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795" w:top="1560" w:bottom="980" w:left="1320" w:right="1320"/>
          <w:pgSz w:w="11920" w:h="16840"/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pgMar w:header="0" w:footer="795" w:top="1560" w:bottom="980" w:left="1340" w:right="1340"/>
          <w:pgSz w:w="11920" w:h="16840"/>
        </w:sectPr>
      </w:pPr>
      <w:rPr/>
    </w:p>
    <w:p>
      <w:pPr>
        <w:spacing w:before="29" w:after="0" w:line="182" w:lineRule="exact"/>
        <w:ind w:right="-20"/>
        <w:jc w:val="right"/>
        <w:rPr>
          <w:rFonts w:ascii="Calibri" w:hAnsi="Calibri" w:cs="Calibri" w:eastAsia="Calibri"/>
          <w:sz w:val="15"/>
          <w:szCs w:val="15"/>
        </w:rPr>
      </w:pPr>
      <w:rPr/>
      <w:r>
        <w:rPr/>
        <w:pict>
          <v:group style="position:absolute;margin-left:191.984543pt;margin-top:21.021093pt;width:48.741672pt;height:2.424324pt;mso-position-horizontal-relative:page;mso-position-vertical-relative:paragraph;z-index:-5240" coordorigin="3840,420" coordsize="975,48">
            <v:group style="position:absolute;left:3853;top:445;width:943;height:2" coordorigin="3853,445" coordsize="943,2">
              <v:shape style="position:absolute;left:3853;top:445;width:943;height:2" coordorigin="3853,445" coordsize="943,0" path="m3853,445l3873,445,3893,445,3913,445,3933,445,3953,445,3973,445,3994,445,4014,445,4040,445,4061,445,4078,445,4102,445,4122,445,4139,445,4162,445,4182,445,4201,445,4224,445,4243,445,4261,445,4282,445,4302,445,4321,445,4343,445,4363,445,4388,445,4410,445,4427,445,4443,445,4463,445,4483,445,4508,445,4529,445,4547,445,4573,445,4592,445,4609,445,4632,445,4652,445,4670,445,4693,445,4712,445,4730,445,4755,445,4780,445,4795,445,4796,445e" filled="f" stroked="t" strokeweight=".829374pt" strokecolor="#5B9BD4">
                <v:path arrowok="t"/>
              </v:shape>
              <v:shape style="position:absolute;left:3840;top:420;width:975;height:48" type="#_x0000_t75">
                <v:imagedata r:id="rId37" o:title=""/>
              </v:shape>
            </v:group>
            <w10:wrap type="none"/>
          </v:group>
        </w:pict>
      </w:r>
      <w:r>
        <w:rPr/>
        <w:pict>
          <v:group style="position:absolute;margin-left:307.937408pt;margin-top:19.117878pt;width:47.146723pt;height:6.286429pt;mso-position-horizontal-relative:page;mso-position-vertical-relative:paragraph;z-index:-5239" coordorigin="6159,382" coordsize="943,126">
            <v:shape style="position:absolute;left:6159;top:382;width:943;height:126" coordorigin="6159,382" coordsize="943,126" path="m6159,444l6173,423,6187,404,6201,390,6215,383,6231,388,6246,401,6260,418,6274,436,6289,456,6303,476,6316,493,6328,505,6345,502,6360,491,6373,474,6386,457,6402,436,6416,416,6429,399,6441,387,6453,382,6467,388,6481,402,6495,421,6509,439,6524,458,6538,478,6550,495,6562,506,6579,502,6594,490,6609,474,6622,456,6638,436,6652,415,6664,398,6676,386,6693,388,6709,399,6724,414,6737,431,6754,452,6768,472,6781,489,6792,502,6803,508,6818,502,6833,488,6847,470,6860,452,6876,432,6890,412,6903,396,6915,385,6931,389,6947,400,6961,417,6974,434,6990,454,7004,474,7016,492,7028,504,7047,500,7097,451,7102,444e" filled="f" stroked="t" strokeweight="1.59495pt" strokecolor="#A6A6A6">
              <v:path arrowok="t"/>
            </v:shape>
          </v:group>
          <w10:wrap type="none"/>
        </w:pic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S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t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a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tic</w:t>
      </w:r>
      <w:r>
        <w:rPr>
          <w:rFonts w:ascii="Calibri" w:hAnsi="Calibri" w:cs="Calibri" w:eastAsia="Calibri"/>
          <w:sz w:val="15"/>
          <w:szCs w:val="15"/>
          <w:spacing w:val="-4"/>
          <w:w w:val="100"/>
        </w:rPr>
        <w:t> </w:t>
      </w:r>
      <w:r>
        <w:rPr>
          <w:rFonts w:ascii="Calibri" w:hAnsi="Calibri" w:cs="Calibri" w:eastAsia="Calibri"/>
          <w:sz w:val="15"/>
          <w:szCs w:val="15"/>
          <w:spacing w:val="-1"/>
          <w:w w:val="99"/>
        </w:rPr>
        <w:t>I</w:t>
      </w:r>
      <w:r>
        <w:rPr>
          <w:rFonts w:ascii="Calibri" w:hAnsi="Calibri" w:cs="Calibri" w:eastAsia="Calibri"/>
          <w:sz w:val="15"/>
          <w:szCs w:val="15"/>
          <w:spacing w:val="-1"/>
          <w:w w:val="99"/>
        </w:rPr>
        <w:t>n</w:t>
      </w:r>
      <w:r>
        <w:rPr>
          <w:rFonts w:ascii="Calibri" w:hAnsi="Calibri" w:cs="Calibri" w:eastAsia="Calibri"/>
          <w:sz w:val="15"/>
          <w:szCs w:val="15"/>
          <w:spacing w:val="-1"/>
          <w:w w:val="99"/>
        </w:rPr>
        <w:t>p</w:t>
      </w:r>
      <w:r>
        <w:rPr>
          <w:rFonts w:ascii="Calibri" w:hAnsi="Calibri" w:cs="Calibri" w:eastAsia="Calibri"/>
          <w:sz w:val="15"/>
          <w:szCs w:val="15"/>
          <w:spacing w:val="-1"/>
          <w:w w:val="99"/>
        </w:rPr>
        <w:t>u</w:t>
      </w:r>
      <w:r>
        <w:rPr>
          <w:rFonts w:ascii="Calibri" w:hAnsi="Calibri" w:cs="Calibri" w:eastAsia="Calibri"/>
          <w:sz w:val="15"/>
          <w:szCs w:val="15"/>
          <w:spacing w:val="0"/>
          <w:w w:val="99"/>
        </w:rPr>
        <w:t>t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</w:r>
    </w:p>
    <w:p>
      <w:pPr>
        <w:spacing w:before="30" w:after="0" w:line="180" w:lineRule="exact"/>
        <w:ind w:right="-62"/>
        <w:jc w:val="left"/>
        <w:rPr>
          <w:rFonts w:ascii="Calibri" w:hAnsi="Calibri" w:cs="Calibri" w:eastAsia="Calibri"/>
          <w:sz w:val="15"/>
          <w:szCs w:val="15"/>
        </w:rPr>
      </w:pPr>
      <w:rPr/>
      <w:r>
        <w:rPr/>
        <w:br w:type="column"/>
      </w:r>
      <w:r>
        <w:rPr>
          <w:rFonts w:ascii="Calibri" w:hAnsi="Calibri" w:cs="Calibri" w:eastAsia="Calibri"/>
          <w:sz w:val="15"/>
          <w:szCs w:val="15"/>
          <w:spacing w:val="-5"/>
          <w:w w:val="100"/>
        </w:rPr>
        <w:t>W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eak</w:t>
      </w:r>
      <w:r>
        <w:rPr>
          <w:rFonts w:ascii="Calibri" w:hAnsi="Calibri" w:cs="Calibri" w:eastAsia="Calibri"/>
          <w:sz w:val="15"/>
          <w:szCs w:val="15"/>
          <w:spacing w:val="-3"/>
          <w:w w:val="100"/>
        </w:rPr>
        <w:t> 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O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scill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a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tion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</w:r>
    </w:p>
    <w:p>
      <w:pPr>
        <w:spacing w:before="30" w:after="0" w:line="180" w:lineRule="exact"/>
        <w:ind w:right="-20"/>
        <w:jc w:val="left"/>
        <w:rPr>
          <w:rFonts w:ascii="Calibri" w:hAnsi="Calibri" w:cs="Calibri" w:eastAsia="Calibri"/>
          <w:sz w:val="15"/>
          <w:szCs w:val="15"/>
        </w:rPr>
      </w:pPr>
      <w:rPr/>
      <w:r>
        <w:rPr/>
        <w:br w:type="column"/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St</w:t>
      </w:r>
      <w:r>
        <w:rPr>
          <w:rFonts w:ascii="Calibri" w:hAnsi="Calibri" w:cs="Calibri" w:eastAsia="Calibri"/>
          <w:sz w:val="15"/>
          <w:szCs w:val="15"/>
          <w:spacing w:val="-3"/>
          <w:w w:val="100"/>
        </w:rPr>
        <w:t>r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ong</w:t>
      </w:r>
      <w:r>
        <w:rPr>
          <w:rFonts w:ascii="Calibri" w:hAnsi="Calibri" w:cs="Calibri" w:eastAsia="Calibri"/>
          <w:sz w:val="15"/>
          <w:szCs w:val="15"/>
          <w:spacing w:val="-5"/>
          <w:w w:val="100"/>
        </w:rPr>
        <w:t> 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O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scill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a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tion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40"/>
          <w:cols w:num="3" w:equalWidth="0">
            <w:col w:w="3368" w:space="1411"/>
            <w:col w:w="1010" w:space="1181"/>
            <w:col w:w="227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600" w:right="-20"/>
        <w:jc w:val="left"/>
        <w:rPr>
          <w:rFonts w:ascii="Times New Roman" w:hAnsi="Times New Roman" w:cs="Times New Roman" w:eastAsia="Times New Roman"/>
          <w:sz w:val="10.919922"/>
          <w:szCs w:val="10.919922"/>
        </w:rPr>
      </w:pPr>
      <w:rPr/>
      <w:r>
        <w:rPr/>
        <w:pict>
          <v:shape style="width:37.754696pt;height:5.46pt;mso-position-horizontal-relative:char;mso-position-vertical-relative:line" type="#_x0000_t75">
            <v:imagedata r:id="rId38" o:title=""/>
          </v:shape>
        </w:pict>
      </w:r>
      <w:r>
        <w:rPr>
          <w:rFonts w:ascii="Times New Roman" w:hAnsi="Times New Roman" w:cs="Times New Roman" w:eastAsia="Times New Roman"/>
          <w:sz w:val="10.919922"/>
          <w:szCs w:val="10.919922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44" w:after="0" w:line="106" w:lineRule="exact"/>
        <w:ind w:left="808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/>
        <w:pict>
          <v:group style="position:absolute;margin-left:162.446075pt;margin-top:-6.957836pt;width:108.160497pt;height:75.620065pt;mso-position-horizontal-relative:page;mso-position-vertical-relative:paragraph;z-index:-5255" coordorigin="3249,-139" coordsize="2163,1512">
            <v:shape style="position:absolute;left:3663;top:-86;width:1321;height:1100" type="#_x0000_t75">
              <v:imagedata r:id="rId39" o:title=""/>
            </v:shape>
            <v:shape style="position:absolute;left:3484;top:-94;width:1739;height:1327" type="#_x0000_t75">
              <v:imagedata r:id="rId40" o:title=""/>
            </v:shape>
            <v:shape style="position:absolute;left:5060;top:-86;width:158;height:1105" type="#_x0000_t75">
              <v:imagedata r:id="rId41" o:title=""/>
            </v:shape>
            <v:group style="position:absolute;left:5205;top:860;width:13;height:4" coordorigin="5205,860" coordsize="13,4">
              <v:shape style="position:absolute;left:5205;top:860;width:13;height:4" coordorigin="5205,860" coordsize="13,4" path="m5205,862l5218,862e" filled="f" stroked="t" strokeweight=".294956pt" strokecolor="#252525">
                <v:path arrowok="t"/>
              </v:shape>
            </v:group>
            <v:group style="position:absolute;left:5205;top:702;width:13;height:4" coordorigin="5205,702" coordsize="13,4">
              <v:shape style="position:absolute;left:5205;top:702;width:13;height:4" coordorigin="5205,702" coordsize="13,4" path="m5205,704l5218,704e" filled="f" stroked="t" strokeweight=".294956pt" strokecolor="#252525">
                <v:path arrowok="t"/>
              </v:shape>
            </v:group>
            <v:group style="position:absolute;left:5205;top:544;width:13;height:4" coordorigin="5205,544" coordsize="13,4">
              <v:shape style="position:absolute;left:5205;top:544;width:13;height:4" coordorigin="5205,544" coordsize="13,4" path="m5205,546l5218,546e" filled="f" stroked="t" strokeweight=".294956pt" strokecolor="#252525">
                <v:path arrowok="t"/>
              </v:shape>
            </v:group>
            <v:group style="position:absolute;left:5205;top:386;width:13;height:4" coordorigin="5205,386" coordsize="13,4">
              <v:shape style="position:absolute;left:5205;top:386;width:13;height:4" coordorigin="5205,386" coordsize="13,4" path="m5205,388l5218,388e" filled="f" stroked="t" strokeweight=".29496pt" strokecolor="#252525">
                <v:path arrowok="t"/>
              </v:shape>
            </v:group>
            <v:group style="position:absolute;left:5205;top:228;width:13;height:4" coordorigin="5205,228" coordsize="13,4">
              <v:shape style="position:absolute;left:5205;top:228;width:13;height:4" coordorigin="5205,228" coordsize="13,4" path="m5205,230l5218,230e" filled="f" stroked="t" strokeweight=".294956pt" strokecolor="#252525">
                <v:path arrowok="t"/>
              </v:shape>
            </v:group>
            <v:group style="position:absolute;left:5205;top:70;width:13;height:4" coordorigin="5205,70" coordsize="13,4">
              <v:shape style="position:absolute;left:5205;top:70;width:13;height:4" coordorigin="5205,70" coordsize="13,4" path="m5205,72l5218,72e" filled="f" stroked="t" strokeweight=".294956pt" strokecolor="#252525">
                <v:path arrowok="t"/>
              </v:shape>
            </v:group>
            <v:group style="position:absolute;left:5252;top:950;width:35;height:54" coordorigin="5252,950" coordsize="35,54">
              <v:shape style="position:absolute;left:5252;top:950;width:35;height:54" coordorigin="5252,950" coordsize="35,54" path="m5273,950l5266,950,5262,951,5257,955,5255,958,5253,966,5252,971,5252,987,5254,994,5258,999,5260,1002,5265,1004,5274,1004,5277,1003,5280,1001,5282,999,5267,998,5264,997,5262,994,5260,991,5259,985,5259,968,5260,962,5262,959,5264,956,5267,955,5282,955,5281,954,5280,953,5277,951,5275,950,5273,950e" filled="t" fillcolor="#252525" stroked="f">
                <v:path arrowok="t"/>
                <v:fill/>
              </v:shape>
              <v:shape style="position:absolute;left:5252;top:950;width:35;height:54" coordorigin="5252,950" coordsize="35,54" path="m5282,955l5273,955,5275,957,5280,962,5281,968,5281,985,5280,991,5275,997,5273,998,5282,998,5284,996,5287,988,5287,983,5287,972,5283,956,5282,955e" filled="t" fillcolor="#252525" stroked="f">
                <v:path arrowok="t"/>
                <v:fill/>
              </v:shape>
            </v:group>
            <v:group style="position:absolute;left:5252;top:793;width:36;height:53" coordorigin="5252,793" coordsize="36,53">
              <v:shape style="position:absolute;left:5252;top:793;width:36;height:53" coordorigin="5252,793" coordsize="36,53" path="m5259,831l5252,831,5252,836,5254,839,5257,842,5260,844,5265,846,5276,846,5280,844,5283,841,5267,841,5265,840,5261,836,5260,834,5259,831e" filled="t" fillcolor="#252525" stroked="f">
                <v:path arrowok="t"/>
                <v:fill/>
              </v:shape>
              <v:shape style="position:absolute;left:5252;top:793;width:36;height:53" coordorigin="5252,793" coordsize="36,53" path="m5284,816l5273,816,5276,817,5280,821,5281,824,5281,831,5280,835,5278,837,5275,839,5273,841,5283,841,5287,836,5288,832,5288,822,5286,818,5284,816e" filled="t" fillcolor="#252525" stroked="f">
                <v:path arrowok="t"/>
                <v:fill/>
              </v:shape>
              <v:shape style="position:absolute;left:5252;top:793;width:36;height:53" coordorigin="5252,793" coordsize="36,53" path="m5285,793l5258,793,5253,820,5259,821,5260,819,5262,818,5263,817,5265,816,5267,816,5284,816,5282,813,5261,813,5264,799,5285,799,5285,793e" filled="t" fillcolor="#252525" stroked="f">
                <v:path arrowok="t"/>
                <v:fill/>
              </v:shape>
              <v:shape style="position:absolute;left:5252;top:793;width:36;height:53" coordorigin="5252,793" coordsize="36,53" path="m5276,810l5268,810,5264,811,5261,813,5282,813,5280,812,5276,810e" filled="t" fillcolor="#252525" stroked="f">
                <v:path arrowok="t"/>
                <v:fill/>
              </v:shape>
            </v:group>
            <v:group style="position:absolute;left:5257;top:634;width:73;height:54" coordorigin="5257,634" coordsize="73,54">
              <v:shape style="position:absolute;left:5257;top:634;width:73;height:54" coordorigin="5257,634" coordsize="73,54" path="m5277,646l5270,646,5270,687,5277,687,5277,646e" filled="t" fillcolor="#252525" stroked="f">
                <v:path arrowok="t"/>
                <v:fill/>
              </v:shape>
              <v:shape style="position:absolute;left:5257;top:634;width:73;height:54" coordorigin="5257,634" coordsize="73,54" path="m5277,634l5273,634,5272,636,5270,639,5264,643,5261,645,5257,647,5257,654,5259,653,5262,652,5264,650,5267,649,5269,647,5270,646,5277,646,5277,634e" filled="t" fillcolor="#252525" stroked="f">
                <v:path arrowok="t"/>
                <v:fill/>
              </v:shape>
              <v:shape style="position:absolute;left:5257;top:634;width:73;height:54" coordorigin="5257,634" coordsize="73,54" path="m5315,634l5308,634,5305,635,5302,637,5300,639,5298,642,5295,650,5294,655,5294,671,5296,678,5300,683,5303,686,5307,688,5316,688,5319,687,5322,685,5324,683,5309,683,5306,681,5304,678,5302,675,5301,670,5301,652,5302,646,5305,643,5306,641,5309,639,5324,639,5324,638,5322,637,5320,636,5317,635,5315,634e" filled="t" fillcolor="#252525" stroked="f">
                <v:path arrowok="t"/>
                <v:fill/>
              </v:shape>
              <v:shape style="position:absolute;left:5257;top:634;width:73;height:54" coordorigin="5257,634" coordsize="73,54" path="m5324,639l5315,639,5318,641,5322,647,5323,652,5323,670,5322,675,5318,681,5315,683,5325,683,5326,680,5328,676,5329,672,5330,667,5330,656,5329,652,5329,648,5328,645,5327,643,5325,641,5324,639e" filled="t" fillcolor="#252525" stroked="f">
                <v:path arrowok="t"/>
                <v:fill/>
              </v:shape>
            </v:group>
            <v:group style="position:absolute;left:5257;top:476;width:73;height:54" coordorigin="5257,476" coordsize="73,54">
              <v:shape style="position:absolute;left:5257;top:476;width:73;height:54" coordorigin="5257,476" coordsize="73,54" path="m5277,488l5270,488,5270,529,5277,529,5277,488e" filled="t" fillcolor="#252525" stroked="f">
                <v:path arrowok="t"/>
                <v:fill/>
              </v:shape>
              <v:shape style="position:absolute;left:5257;top:476;width:73;height:54" coordorigin="5257,476" coordsize="73,54" path="m5277,476l5273,476,5272,478,5270,481,5264,486,5261,488,5257,489,5257,496,5259,495,5262,494,5264,492,5267,491,5269,489,5270,488,5277,488,5277,476e" filled="t" fillcolor="#252525" stroked="f">
                <v:path arrowok="t"/>
                <v:fill/>
              </v:shape>
              <v:shape style="position:absolute;left:5257;top:476;width:73;height:54" coordorigin="5257,476" coordsize="73,54" path="m5301,515l5294,515,5295,520,5296,523,5300,526,5303,529,5307,530,5318,530,5322,528,5325,525,5309,525,5307,524,5305,522,5303,520,5302,518,5301,515e" filled="t" fillcolor="#252525" stroked="f">
                <v:path arrowok="t"/>
                <v:fill/>
              </v:shape>
              <v:shape style="position:absolute;left:5257;top:476;width:73;height:54" coordorigin="5257,476" coordsize="73,54" path="m5326,500l5315,500,5318,501,5320,503,5322,505,5323,508,5323,516,5322,519,5320,521,5318,524,5315,525,5325,525,5329,520,5330,516,5330,506,5329,502,5326,500e" filled="t" fillcolor="#252525" stroked="f">
                <v:path arrowok="t"/>
                <v:fill/>
              </v:shape>
              <v:shape style="position:absolute;left:5257;top:476;width:73;height:54" coordorigin="5257,476" coordsize="73,54" path="m5328,477l5301,477,5295,504,5302,505,5303,503,5304,502,5306,501,5308,500,5309,500,5326,500,5324,497,5303,497,5306,483,5328,483,5328,477e" filled="t" fillcolor="#252525" stroked="f">
                <v:path arrowok="t"/>
                <v:fill/>
              </v:shape>
              <v:shape style="position:absolute;left:5257;top:476;width:73;height:54" coordorigin="5257,476" coordsize="73,54" path="m5318,494l5310,494,5306,495,5303,497,5324,497,5322,496,5318,494e" filled="t" fillcolor="#252525" stroked="f">
                <v:path arrowok="t"/>
                <v:fill/>
              </v:shape>
            </v:group>
            <v:group style="position:absolute;left:5251;top:318;width:79;height:54" coordorigin="5251,318" coordsize="79,54">
              <v:shape style="position:absolute;left:5251;top:318;width:79;height:54" coordorigin="5251,318" coordsize="79,54" path="m5284,323l5273,323,5275,324,5277,326,5279,328,5280,330,5280,335,5279,338,5277,340,5275,343,5271,347,5261,355,5258,357,5256,360,5254,362,5253,364,5251,368,5251,370,5251,371,5287,371,5287,365,5260,365,5261,364,5262,363,5263,361,5264,360,5267,358,5271,355,5276,351,5287,329,5285,325,5284,323e" filled="t" fillcolor="#252525" stroked="f">
                <v:path arrowok="t"/>
                <v:fill/>
              </v:shape>
              <v:shape style="position:absolute;left:5251;top:318;width:79;height:54" coordorigin="5251,318" coordsize="79,54" path="m5275,318l5265,318,5261,319,5255,325,5253,328,5252,333,5259,334,5259,331,5260,328,5264,324,5267,323,5284,323,5279,320,5275,318e" filled="t" fillcolor="#252525" stroked="f">
                <v:path arrowok="t"/>
                <v:fill/>
              </v:shape>
              <v:shape style="position:absolute;left:5251;top:318;width:79;height:54" coordorigin="5251,318" coordsize="79,54" path="m5315,318l5308,318,5305,319,5302,321,5300,323,5298,326,5295,334,5294,339,5294,355,5296,362,5300,367,5303,370,5307,372,5316,372,5319,371,5322,369,5324,367,5309,367,5306,365,5304,362,5302,360,5301,354,5301,336,5302,331,5305,327,5306,325,5309,323,5324,323,5324,323,5322,321,5320,320,5317,319,5315,318e" filled="t" fillcolor="#252525" stroked="f">
                <v:path arrowok="t"/>
                <v:fill/>
              </v:shape>
              <v:shape style="position:absolute;left:5251;top:318;width:79;height:54" coordorigin="5251,318" coordsize="79,54" path="m5324,323l5315,323,5318,325,5322,331,5323,336,5323,354,5322,360,5318,365,5315,367,5325,367,5326,364,5328,360,5329,356,5330,351,5330,340,5329,336,5329,333,5328,330,5327,327,5325,325,5324,323e" filled="t" fillcolor="#252525" stroked="f">
                <v:path arrowok="t"/>
                <v:fill/>
              </v:shape>
            </v:group>
            <v:group style="position:absolute;left:5251;top:160;width:79;height:54" coordorigin="5251,160" coordsize="79,54">
              <v:shape style="position:absolute;left:5251;top:160;width:79;height:54" coordorigin="5251,160" coordsize="79,54" path="m5284,166l5273,166,5275,166,5277,168,5279,170,5280,172,5280,177,5279,180,5277,183,5275,185,5271,189,5261,197,5258,199,5256,202,5254,204,5253,206,5251,210,5251,212,5251,213,5287,213,5287,207,5260,207,5261,206,5262,205,5263,204,5264,202,5267,200,5271,197,5276,193,5287,171,5285,167,5284,166e" filled="t" fillcolor="#252525" stroked="f">
                <v:path arrowok="t"/>
                <v:fill/>
              </v:shape>
              <v:shape style="position:absolute;left:5251;top:160;width:79;height:54" coordorigin="5251,160" coordsize="79,54" path="m5275,160l5265,160,5261,162,5255,167,5253,170,5252,175,5259,176,5259,173,5260,170,5264,167,5267,166,5284,166,5279,162,5275,160e" filled="t" fillcolor="#252525" stroked="f">
                <v:path arrowok="t"/>
                <v:fill/>
              </v:shape>
              <v:shape style="position:absolute;left:5251;top:160;width:79;height:54" coordorigin="5251,160" coordsize="79,54" path="m5301,199l5294,199,5295,204,5296,207,5300,210,5303,213,5307,214,5318,214,5322,212,5325,209,5309,209,5307,208,5305,206,5303,205,5302,202,5301,199e" filled="t" fillcolor="#252525" stroked="f">
                <v:path arrowok="t"/>
                <v:fill/>
              </v:shape>
              <v:shape style="position:absolute;left:5251;top:160;width:79;height:54" coordorigin="5251,160" coordsize="79,54" path="m5326,184l5315,184,5318,185,5320,187,5322,189,5323,192,5323,200,5322,203,5320,205,5318,208,5315,209,5325,209,5329,204,5330,200,5330,190,5329,186,5326,184e" filled="t" fillcolor="#252525" stroked="f">
                <v:path arrowok="t"/>
                <v:fill/>
              </v:shape>
              <v:shape style="position:absolute;left:5251;top:160;width:79;height:54" coordorigin="5251,160" coordsize="79,54" path="m5328,161l5301,161,5295,188,5302,189,5303,188,5304,186,5306,185,5308,184,5309,184,5326,184,5324,182,5303,182,5306,167,5328,167,5328,161e" filled="t" fillcolor="#252525" stroked="f">
                <v:path arrowok="t"/>
                <v:fill/>
              </v:shape>
              <v:shape style="position:absolute;left:5251;top:160;width:79;height:54" coordorigin="5251,160" coordsize="79,54" path="m5318,178l5310,178,5306,179,5303,182,5324,182,5322,180,5318,178e" filled="t" fillcolor="#252525" stroked="f">
                <v:path arrowok="t"/>
                <v:fill/>
              </v:shape>
            </v:group>
            <v:group style="position:absolute;left:5252;top:2;width:78;height:54" coordorigin="5252,2" coordsize="78,54">
              <v:shape style="position:absolute;left:5252;top:2;width:78;height:54" coordorigin="5252,2" coordsize="78,54" path="m5259,41l5252,41,5252,46,5254,49,5261,55,5265,56,5275,56,5279,55,5283,51,5267,51,5264,50,5263,48,5261,47,5259,44,5259,41e" filled="t" fillcolor="#252525" stroked="f">
                <v:path arrowok="t"/>
                <v:fill/>
              </v:shape>
              <v:shape style="position:absolute;left:5252;top:2;width:78;height:54" coordorigin="5252,2" coordsize="78,54" path="m5284,30l5273,30,5276,31,5278,33,5280,34,5281,37,5281,43,5279,46,5275,50,5272,51,5283,51,5286,48,5288,44,5288,36,5287,33,5285,31,5284,30e" filled="t" fillcolor="#252525" stroked="f">
                <v:path arrowok="t"/>
                <v:fill/>
              </v:shape>
              <v:shape style="position:absolute;left:5252;top:2;width:78;height:54" coordorigin="5252,2" coordsize="78,54" path="m5282,8l5272,8,5274,8,5276,10,5277,12,5278,14,5278,19,5277,21,5275,23,5272,24,5270,25,5266,25,5265,30,5267,30,5269,30,5284,30,5283,29,5281,27,5277,27,5280,26,5281,25,5270,25,5266,25,5281,25,5282,24,5284,20,5285,18,5285,14,5284,11,5283,9,5282,8e" filled="t" fillcolor="#252525" stroked="f">
                <v:path arrowok="t"/>
                <v:fill/>
              </v:shape>
              <v:shape style="position:absolute;left:5252;top:2;width:78;height:54" coordorigin="5252,2" coordsize="78,54" path="m5272,2l5265,2,5261,4,5258,6,5255,8,5254,12,5253,16,5259,17,5260,14,5261,12,5264,8,5267,8,5282,8,5282,7,5280,5,5277,4,5275,3,5272,2e" filled="t" fillcolor="#252525" stroked="f">
                <v:path arrowok="t"/>
                <v:fill/>
              </v:shape>
              <v:shape style="position:absolute;left:5252;top:2;width:78;height:54" coordorigin="5252,2" coordsize="78,54" path="m5315,2l5308,2,5305,3,5302,5,5300,7,5298,10,5295,18,5294,23,5294,39,5296,46,5300,51,5303,54,5307,56,5316,56,5319,55,5322,53,5324,51,5309,51,5306,49,5304,47,5302,44,5301,38,5301,21,5302,15,5305,11,5306,9,5309,8,5324,8,5324,7,5322,5,5320,4,5317,3,5315,2e" filled="t" fillcolor="#252525" stroked="f">
                <v:path arrowok="t"/>
                <v:fill/>
              </v:shape>
              <v:shape style="position:absolute;left:5252;top:2;width:78;height:54" coordorigin="5252,2" coordsize="78,54" path="m5324,8l5315,8,5318,9,5322,15,5323,21,5323,38,5322,44,5318,49,5315,51,5325,51,5326,48,5328,44,5329,41,5330,36,5330,24,5329,20,5329,17,5328,14,5327,11,5325,9,5324,8e" filled="t" fillcolor="#252525" stroked="f">
                <v:path arrowok="t"/>
                <v:fill/>
              </v:shape>
            </v:group>
            <v:group style="position:absolute;left:5339;top:363;width:69;height:206" coordorigin="5339,363" coordsize="69,206">
              <v:shape style="position:absolute;left:5339;top:363;width:69;height:206" coordorigin="5339,363" coordsize="69,206" path="m5346,532l5340,532,5340,569,5393,569,5393,562,5346,562,5346,532e" filled="t" fillcolor="#252525" stroked="f">
                <v:path arrowok="t"/>
                <v:fill/>
              </v:shape>
              <v:shape style="position:absolute;left:5339;top:363;width:69;height:206" coordorigin="5339,363" coordsize="69,206" path="m5369,536l5362,536,5362,562,5369,562,5369,536e" filled="t" fillcolor="#252525" stroked="f">
                <v:path arrowok="t"/>
                <v:fill/>
              </v:shape>
              <v:shape style="position:absolute;left:5339;top:363;width:69;height:206" coordorigin="5339,363" coordsize="69,206" path="m5356,502l5354,505,5354,507,5354,511,5354,512,5355,514,5356,515,5358,516,5360,518,5354,518,5354,524,5393,524,5393,517,5370,517,5367,517,5360,508,5361,506,5362,505,5356,502e" filled="t" fillcolor="#252525" stroked="f">
                <v:path arrowok="t"/>
                <v:fill/>
              </v:shape>
              <v:shape style="position:absolute;left:5339;top:363;width:69;height:206" coordorigin="5339,363" coordsize="69,206" path="m5339,481l5339,486,5345,490,5351,494,5357,496,5362,498,5368,499,5380,499,5386,498,5392,495,5398,492,5399,492,5369,492,5365,491,5344,484,5339,481e" filled="t" fillcolor="#252525" stroked="f">
                <v:path arrowok="t"/>
                <v:fill/>
              </v:shape>
              <v:shape style="position:absolute;left:5339;top:363;width:69;height:206" coordorigin="5339,363" coordsize="69,206" path="m5408,481l5397,488,5385,492,5399,492,5404,489,5408,486,5408,481e" filled="t" fillcolor="#252525" stroked="f">
                <v:path arrowok="t"/>
                <v:fill/>
              </v:shape>
              <v:shape style="position:absolute;left:5339;top:363;width:69;height:206" coordorigin="5339,363" coordsize="69,206" path="m5393,465l5340,465,5340,472,5393,472,5393,465e" filled="t" fillcolor="#252525" stroked="f">
                <v:path arrowok="t"/>
                <v:fill/>
              </v:shape>
              <v:shape style="position:absolute;left:5339;top:363;width:69;height:206" coordorigin="5339,363" coordsize="69,206" path="m5368,437l5362,437,5362,465,5368,465,5368,437e" filled="t" fillcolor="#252525" stroked="f">
                <v:path arrowok="t"/>
                <v:fill/>
              </v:shape>
              <v:shape style="position:absolute;left:5339;top:363;width:69;height:206" coordorigin="5339,363" coordsize="69,206" path="m5393,429l5340,429,5340,437,5393,437,5393,429e" filled="t" fillcolor="#252525" stroked="f">
                <v:path arrowok="t"/>
                <v:fill/>
              </v:shape>
              <v:shape style="position:absolute;left:5339;top:363;width:69;height:206" coordorigin="5339,363" coordsize="69,206" path="m5369,397l5360,397,5388,422,5393,422,5393,414,5388,414,5383,409,5369,397e" filled="t" fillcolor="#252525" stroked="f">
                <v:path arrowok="t"/>
                <v:fill/>
              </v:shape>
              <v:shape style="position:absolute;left:5339;top:363;width:69;height:206" coordorigin="5339,363" coordsize="69,206" path="m5359,388l5354,388,5354,420,5360,420,5360,400,5360,397,5369,397,5359,388e" filled="t" fillcolor="#252525" stroked="f">
                <v:path arrowok="t"/>
                <v:fill/>
              </v:shape>
              <v:shape style="position:absolute;left:5339;top:363;width:69;height:206" coordorigin="5339,363" coordsize="69,206" path="m5393,387l5387,387,5387,408,5387,411,5388,414,5393,414,5393,387e" filled="t" fillcolor="#252525" stroked="f">
                <v:path arrowok="t"/>
                <v:fill/>
              </v:shape>
              <v:shape style="position:absolute;left:5339;top:363;width:69;height:206" coordorigin="5339,363" coordsize="69,206" path="m5380,363l5368,363,5362,364,5357,366,5351,368,5345,371,5339,376,5339,381,5344,378,5348,376,5350,375,5353,373,5357,372,5365,370,5369,370,5399,370,5398,369,5392,367,5386,364,5380,363e" filled="t" fillcolor="#252525" stroked="f">
                <v:path arrowok="t"/>
                <v:fill/>
              </v:shape>
              <v:shape style="position:absolute;left:5339;top:363;width:69;height:206" coordorigin="5339,363" coordsize="69,206" path="m5399,370l5385,370,5397,373,5408,381,5408,376,5404,372,5399,370e" filled="t" fillcolor="#252525" stroked="f">
                <v:path arrowok="t"/>
                <v:fill/>
              </v:shape>
              <v:shape style="position:absolute;left:3943;top:1263;width:751;height:110" type="#_x0000_t75">
                <v:imagedata r:id="rId42" o:title=""/>
              </v:shape>
            </v:group>
            <v:group style="position:absolute;left:4977;top:1063;width:107;height:207" coordorigin="4977,1063" coordsize="107,207">
              <v:shape style="position:absolute;left:4977;top:1063;width:107;height:207" coordorigin="4977,1063" coordsize="107,207" path="m5030,1063l4977,1270,5084,1270,5030,1063e" filled="t" fillcolor="#538235" stroked="f">
                <v:path arrowok="t"/>
                <v:fill/>
              </v:shape>
            </v:group>
            <v:group style="position:absolute;left:5008;top:1035;width:43;height:41" coordorigin="5008,1035" coordsize="43,41">
              <v:shape style="position:absolute;left:5008;top:1035;width:43;height:41" coordorigin="5008,1035" coordsize="43,41" path="m5042,1035l5018,1035,5008,1044,5008,1066,5018,1076,5042,1076,5052,1066,5052,1044,5042,1035e" filled="t" fillcolor="#9DC3E6" stroked="f">
                <v:path arrowok="t"/>
                <v:fill/>
              </v:shape>
            </v:group>
            <v:group style="position:absolute;left:5008;top:1035;width:43;height:41" coordorigin="5008,1035" coordsize="43,41">
              <v:shape style="position:absolute;left:5008;top:1035;width:43;height:41" coordorigin="5008,1035" coordsize="43,41" path="m5008,1055l5008,1044,5018,1035,5030,1035,5042,1035,5052,1044,5052,1055,5052,1066,5042,1076,5030,1076,5018,1076,5008,1066,5008,1055xe" filled="f" stroked="t" strokeweight=".510384pt" strokecolor="#9DC3E6">
                <v:path arrowok="t"/>
              </v:shape>
            </v:group>
            <v:group style="position:absolute;left:4977;top:1258;width:103;height:23" coordorigin="4977,1258" coordsize="103,23">
              <v:shape style="position:absolute;left:4977;top:1258;width:103;height:23" coordorigin="4977,1258" coordsize="103,23" path="m5007,1258l4985,1263,4977,1270,4977,1270,4982,1275,4996,1278,5021,1280,5057,1280,5075,1275,5080,1265,5066,1261,5042,1258,5007,1258e" filled="t" fillcolor="#385622" stroked="f">
                <v:path arrowok="t"/>
                <v:fill/>
              </v:shape>
            </v:group>
            <v:group style="position:absolute;left:5033;top:1243;width:32;height:29" coordorigin="5033,1243" coordsize="32,29">
              <v:shape style="position:absolute;left:5033;top:1243;width:32;height:29" coordorigin="5033,1243" coordsize="32,29" path="m5057,1243l5040,1243,5033,1249,5033,1265,5040,1272,5057,1272,5065,1265,5065,1249,5057,1243e" filled="t" fillcolor="#C00000" stroked="f">
                <v:path arrowok="t"/>
                <v:fill/>
              </v:shape>
            </v:group>
            <v:group style="position:absolute;left:5000;top:1250;width:32;height:29" coordorigin="5000,1250" coordsize="32,29">
              <v:shape style="position:absolute;left:5000;top:1250;width:32;height:29" coordorigin="5000,1250" coordsize="32,29" path="m5024,1250l5007,1250,5000,1257,5000,1273,5007,1280,5024,1280,5031,1273,5031,1257,5024,1250e" filled="t" fillcolor="#C00000" stroked="f">
                <v:path arrowok="t"/>
                <v:fill/>
              </v:shape>
            </v:group>
            <v:group style="position:absolute;left:3591;top:1072;width:107;height:207" coordorigin="3591,1072" coordsize="107,207">
              <v:shape style="position:absolute;left:3591;top:1072;width:107;height:207" coordorigin="3591,1072" coordsize="107,207" path="m3644,1072l3591,1278,3698,1278,3644,1072e" filled="t" fillcolor="#92D050" stroked="f">
                <v:path arrowok="t"/>
                <v:fill/>
              </v:shape>
            </v:group>
            <v:group style="position:absolute;left:3623;top:1044;width:43;height:41" coordorigin="3623,1044" coordsize="43,41">
              <v:shape style="position:absolute;left:3623;top:1044;width:43;height:41" coordorigin="3623,1044" coordsize="43,41" path="m3656,1044l3632,1044,3623,1053,3623,1075,3632,1084,3656,1084,3666,1075,3666,1053,3656,1044e" filled="t" fillcolor="#9DC3E6" stroked="f">
                <v:path arrowok="t"/>
                <v:fill/>
              </v:shape>
            </v:group>
            <v:group style="position:absolute;left:3623;top:1044;width:43;height:41" coordorigin="3623,1044" coordsize="43,41">
              <v:shape style="position:absolute;left:3623;top:1044;width:43;height:41" coordorigin="3623,1044" coordsize="43,41" path="m3623,1064l3623,1053,3632,1044,3644,1044,3656,1044,3666,1053,3666,1064,3666,1075,3656,1084,3644,1084,3632,1084,3623,1075,3623,1064xe" filled="f" stroked="t" strokeweight=".510384pt" strokecolor="#9DC3E6">
                <v:path arrowok="t"/>
              </v:shape>
            </v:group>
            <v:group style="position:absolute;left:3591;top:1268;width:103;height:23" coordorigin="3591,1268" coordsize="103,23">
              <v:shape style="position:absolute;left:3591;top:1268;width:103;height:23" coordorigin="3591,1268" coordsize="103,23" path="m3622,1268l3599,1273,3591,1280,3591,1280,3596,1285,3611,1289,3636,1291,3671,1291,3690,1285,3694,1275,3681,1271,3657,1269,3622,1268e" filled="t" fillcolor="#385622" stroked="f">
                <v:path arrowok="t"/>
                <v:fill/>
              </v:shape>
            </v:group>
            <v:group style="position:absolute;left:3647;top:1252;width:31;height:29" coordorigin="3647,1252" coordsize="31,29">
              <v:shape style="position:absolute;left:3647;top:1252;width:31;height:29" coordorigin="3647,1252" coordsize="31,29" path="m3671,1252l3654,1252,3647,1258,3647,1274,3654,1281,3671,1281,3678,1274,3678,1258,3671,1252e" filled="t" fillcolor="#C00000" stroked="f">
                <v:path arrowok="t"/>
                <v:fill/>
              </v:shape>
            </v:group>
            <v:group style="position:absolute;left:3614;top:1261;width:31;height:28" coordorigin="3614,1261" coordsize="31,28">
              <v:shape style="position:absolute;left:3614;top:1261;width:31;height:28" coordorigin="3614,1261" coordsize="31,28" path="m3638,1261l3621,1261,3614,1267,3614,1282,3621,1289,3638,1289,3644,1282,3644,1267,3638,1261e" filled="t" fillcolor="#C00000" stroked="f">
                <v:path arrowok="t"/>
                <v:fill/>
              </v:shape>
            </v:group>
            <v:group style="position:absolute;left:3254;top:-105;width:182;height:207" coordorigin="3254,-105" coordsize="182,207">
              <v:shape style="position:absolute;left:3254;top:-105;width:182;height:207" coordorigin="3254,-105" coordsize="182,207" path="m3345,-105l3254,102,3436,102,3345,-105e" filled="t" fillcolor="#92D050" stroked="f">
                <v:path arrowok="t"/>
                <v:fill/>
              </v:shape>
            </v:group>
            <v:group style="position:absolute;left:3324;top:-134;width:43;height:41" coordorigin="3324,-134" coordsize="43,41">
              <v:shape style="position:absolute;left:3324;top:-134;width:43;height:41" coordorigin="3324,-134" coordsize="43,41" path="m3358,-134l3334,-134,3324,-125,3324,-102,3334,-93,3358,-93,3368,-102,3368,-125,3358,-134e" filled="t" fillcolor="#9DC3E6" stroked="f">
                <v:path arrowok="t"/>
                <v:fill/>
              </v:shape>
            </v:group>
            <v:group style="position:absolute;left:3324;top:-134;width:43;height:41" coordorigin="3324,-134" coordsize="43,41">
              <v:shape style="position:absolute;left:3324;top:-134;width:43;height:41" coordorigin="3324,-134" coordsize="43,41" path="m3324,-114l3324,-125,3334,-134,3346,-134,3358,-134,3368,-125,3368,-114,3368,-102,3358,-93,3346,-93,3334,-93,3324,-102,3324,-114xe" filled="f" stroked="t" strokeweight=".510384pt" strokecolor="#9DC3E6">
                <v:path arrowok="t"/>
              </v:shape>
            </v:group>
            <v:group style="position:absolute;left:3254;top:90;width:181;height:25" coordorigin="3254,90" coordsize="181,25">
              <v:shape style="position:absolute;left:3254;top:90;width:181;height:25" coordorigin="3254,90" coordsize="181,25" path="m3326,90l3297,91,3275,94,3259,98,3254,102,3256,104,3332,114,3367,114,3394,113,3416,110,3431,105,3435,100,3427,96,3412,94,3389,91,3361,90,3326,90e" filled="t" fillcolor="#385622" stroked="f">
                <v:path arrowok="t"/>
                <v:fill/>
              </v:shape>
            </v:group>
            <v:group style="position:absolute;left:3332;top:83;width:31;height:29" coordorigin="3332,83" coordsize="31,29">
              <v:shape style="position:absolute;left:3332;top:83;width:31;height:29" coordorigin="3332,83" coordsize="31,29" path="m3356,83l3339,83,3332,89,3332,106,3339,112,3356,112,3362,106,3362,89,3356,83e" filled="t" fillcolor="#C00000" stroked="f">
                <v:path arrowok="t"/>
                <v:fill/>
              </v:shape>
            </v:group>
            <v:group style="position:absolute;left:3364;top:82;width:31;height:28" coordorigin="3364,82" coordsize="31,28">
              <v:shape style="position:absolute;left:3364;top:82;width:31;height:28" coordorigin="3364,82" coordsize="31,28" path="m3388,82l3371,82,3364,88,3364,103,3371,110,3388,110,3394,103,3394,88,3388,82e" filled="t" fillcolor="#C00000" stroked="f">
                <v:path arrowok="t"/>
                <v:fill/>
              </v:shape>
            </v:group>
            <v:group style="position:absolute;left:3399;top:78;width:31;height:29" coordorigin="3399,78" coordsize="31,29">
              <v:shape style="position:absolute;left:3399;top:78;width:31;height:29" coordorigin="3399,78" coordsize="31,29" path="m3423,78l3406,78,3399,84,3399,101,3406,107,3423,107,3430,101,3430,84,3423,78e" filled="t" fillcolor="#C00000" stroked="f">
                <v:path arrowok="t"/>
                <v:fill/>
              </v:shape>
            </v:group>
            <v:group style="position:absolute;left:3300;top:85;width:31;height:29" coordorigin="3300,85" coordsize="31,29">
              <v:shape style="position:absolute;left:3300;top:85;width:31;height:29" coordorigin="3300,85" coordsize="31,29" path="m3324,85l3307,85,3300,92,3300,108,3307,115,3324,115,3331,108,3331,92,3324,85e" filled="t" fillcolor="#C00000" stroked="f">
                <v:path arrowok="t"/>
                <v:fill/>
              </v:shape>
            </v:group>
            <v:group style="position:absolute;left:3263;top:78;width:31;height:29" coordorigin="3263,78" coordsize="31,29">
              <v:shape style="position:absolute;left:3263;top:78;width:31;height:29" coordorigin="3263,78" coordsize="31,29" path="m3287,78l3270,78,3263,84,3263,101,3270,107,3287,107,3294,101,3294,84,3287,78e" filled="t" fillcolor="#C00000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62.602081pt;margin-top:-7.781288pt;width:3.912586pt;height:2.70209pt;mso-position-horizontal-relative:page;mso-position-vertical-relative:paragraph;z-index:-5254" coordorigin="5252,-156" coordsize="78,54">
            <v:shape style="position:absolute;left:5252;top:-156;width:78;height:54" coordorigin="5252,-156" coordsize="78,54" path="m5259,-117l5252,-116,5252,-112,5254,-109,5261,-103,5265,-102,5275,-102,5279,-103,5283,-107,5267,-107,5264,-108,5263,-109,5261,-111,5259,-114,5259,-117e" filled="t" fillcolor="#252525" stroked="f">
              <v:path arrowok="t"/>
              <v:fill/>
            </v:shape>
            <v:shape style="position:absolute;left:5252;top:-156;width:78;height:54" coordorigin="5252,-156" coordsize="78,54" path="m5284,-128l5273,-128,5276,-127,5278,-125,5280,-123,5281,-121,5281,-115,5279,-112,5275,-108,5272,-107,5283,-107,5286,-110,5288,-114,5288,-122,5287,-124,5285,-127,5284,-128e" filled="t" fillcolor="#252525" stroked="f">
              <v:path arrowok="t"/>
              <v:fill/>
            </v:shape>
            <v:shape style="position:absolute;left:5252;top:-156;width:78;height:54" coordorigin="5252,-156" coordsize="78,54" path="m5282,-150l5272,-150,5274,-149,5276,-148,5277,-146,5278,-144,5278,-139,5277,-137,5275,-135,5272,-134,5270,-133,5266,-133,5265,-128,5267,-128,5269,-128,5284,-128,5283,-129,5281,-130,5277,-131,5280,-132,5281,-133,5270,-133,5266,-133,5281,-133,5282,-134,5284,-138,5285,-140,5285,-144,5284,-147,5283,-149,5282,-150e" filled="t" fillcolor="#252525" stroked="f">
              <v:path arrowok="t"/>
              <v:fill/>
            </v:shape>
            <v:shape style="position:absolute;left:5252;top:-156;width:78;height:54" coordorigin="5252,-156" coordsize="78,54" path="m5272,-156l5265,-156,5261,-154,5258,-152,5255,-150,5254,-146,5253,-142,5259,-141,5260,-144,5261,-146,5264,-149,5267,-150,5282,-150,5282,-151,5280,-153,5277,-154,5275,-155,5272,-156e" filled="t" fillcolor="#252525" stroked="f">
              <v:path arrowok="t"/>
              <v:fill/>
            </v:shape>
            <v:shape style="position:absolute;left:5252;top:-156;width:78;height:54" coordorigin="5252,-156" coordsize="78,54" path="m5301,-117l5294,-116,5295,-112,5296,-108,5300,-106,5303,-103,5307,-102,5318,-102,5322,-104,5325,-107,5309,-107,5307,-108,5305,-109,5303,-111,5302,-114,5301,-117e" filled="t" fillcolor="#252525" stroked="f">
              <v:path arrowok="t"/>
              <v:fill/>
            </v:shape>
            <v:shape style="position:absolute;left:5252;top:-156;width:78;height:54" coordorigin="5252,-156" coordsize="78,54" path="m5326,-132l5315,-132,5318,-131,5320,-129,5322,-127,5323,-124,5323,-116,5322,-113,5320,-111,5318,-108,5315,-107,5325,-107,5329,-112,5330,-116,5330,-126,5329,-130,5326,-132e" filled="t" fillcolor="#252525" stroked="f">
              <v:path arrowok="t"/>
              <v:fill/>
            </v:shape>
            <v:shape style="position:absolute;left:5252;top:-156;width:78;height:54" coordorigin="5252,-156" coordsize="78,54" path="m5328,-155l5301,-155,5295,-128,5302,-127,5303,-128,5304,-130,5306,-130,5308,-131,5309,-132,5326,-132,5324,-134,5303,-134,5306,-148,5328,-148,5328,-155e" filled="t" fillcolor="#252525" stroked="f">
              <v:path arrowok="t"/>
              <v:fill/>
            </v:shape>
            <v:shape style="position:absolute;left:5252;top:-156;width:78;height:54" coordorigin="5252,-156" coordsize="78,54" path="m5318,-138l5310,-138,5306,-137,5303,-134,5324,-134,5322,-136,5318,-138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86.716644pt;margin-top:-14.284332pt;width:96.415748pt;height:228.55551pt;mso-position-horizontal-relative:page;mso-position-vertical-relative:paragraph;z-index:-5253" coordorigin="5734,-286" coordsize="1928,4571">
            <v:shape style="position:absolute;left:5942;top:-286;width:1251;height:132" type="#_x0000_t75">
              <v:imagedata r:id="rId43" o:title=""/>
            </v:shape>
            <v:shape style="position:absolute;left:5913;top:-86;width:1321;height:1100" type="#_x0000_t75">
              <v:imagedata r:id="rId44" o:title=""/>
            </v:shape>
            <v:shape style="position:absolute;left:5734;top:-94;width:1739;height:1327" type="#_x0000_t75">
              <v:imagedata r:id="rId45" o:title=""/>
            </v:shape>
            <v:shape style="position:absolute;left:7311;top:-86;width:158;height:1105" type="#_x0000_t75">
              <v:imagedata r:id="rId46" o:title=""/>
            </v:shape>
            <v:group style="position:absolute;left:7455;top:860;width:13;height:4" coordorigin="7455,860" coordsize="13,4">
              <v:shape style="position:absolute;left:7455;top:860;width:13;height:4" coordorigin="7455,860" coordsize="13,4" path="m7455,862l7468,862e" filled="f" stroked="t" strokeweight=".294956pt" strokecolor="#252525">
                <v:path arrowok="t"/>
              </v:shape>
            </v:group>
            <v:group style="position:absolute;left:7455;top:702;width:13;height:4" coordorigin="7455,702" coordsize="13,4">
              <v:shape style="position:absolute;left:7455;top:702;width:13;height:4" coordorigin="7455,702" coordsize="13,4" path="m7455,704l7468,704e" filled="f" stroked="t" strokeweight=".294956pt" strokecolor="#252525">
                <v:path arrowok="t"/>
              </v:shape>
            </v:group>
            <v:group style="position:absolute;left:7455;top:544;width:13;height:4" coordorigin="7455,544" coordsize="13,4">
              <v:shape style="position:absolute;left:7455;top:544;width:13;height:4" coordorigin="7455,544" coordsize="13,4" path="m7455,546l7468,546e" filled="f" stroked="t" strokeweight=".294956pt" strokecolor="#252525">
                <v:path arrowok="t"/>
              </v:shape>
            </v:group>
            <v:group style="position:absolute;left:7455;top:386;width:13;height:4" coordorigin="7455,386" coordsize="13,4">
              <v:shape style="position:absolute;left:7455;top:386;width:13;height:4" coordorigin="7455,386" coordsize="13,4" path="m7455,388l7468,388e" filled="f" stroked="t" strokeweight=".29496pt" strokecolor="#252525">
                <v:path arrowok="t"/>
              </v:shape>
            </v:group>
            <v:group style="position:absolute;left:7455;top:228;width:13;height:4" coordorigin="7455,228" coordsize="13,4">
              <v:shape style="position:absolute;left:7455;top:228;width:13;height:4" coordorigin="7455,228" coordsize="13,4" path="m7455,230l7468,230e" filled="f" stroked="t" strokeweight=".294956pt" strokecolor="#252525">
                <v:path arrowok="t"/>
              </v:shape>
            </v:group>
            <v:group style="position:absolute;left:7455;top:70;width:13;height:4" coordorigin="7455,70" coordsize="13,4">
              <v:shape style="position:absolute;left:7455;top:70;width:13;height:4" coordorigin="7455,70" coordsize="13,4" path="m7455,72l7468,72e" filled="f" stroked="t" strokeweight=".294956pt" strokecolor="#252525">
                <v:path arrowok="t"/>
              </v:shape>
            </v:group>
            <v:group style="position:absolute;left:7502;top:950;width:35;height:54" coordorigin="7502,950" coordsize="35,54">
              <v:shape style="position:absolute;left:7502;top:950;width:35;height:54" coordorigin="7502,950" coordsize="35,54" path="m7523,950l7516,950,7513,951,7508,955,7506,958,7503,966,7502,971,7502,987,7504,994,7508,999,7511,1002,7515,1004,7524,1004,7527,1003,7530,1001,7533,999,7517,998,7515,997,7513,994,7510,991,7509,985,7509,968,7511,962,7513,959,7515,956,7517,955,7533,955,7532,954,7530,953,7528,951,7526,950,7523,950e" filled="t" fillcolor="#252525" stroked="f">
                <v:path arrowok="t"/>
                <v:fill/>
              </v:shape>
              <v:shape style="position:absolute;left:7502;top:950;width:35;height:54" coordorigin="7502,950" coordsize="35,54" path="m7533,955l7523,955,7526,957,7530,962,7531,968,7531,985,7530,991,7526,997,7523,998,7533,998,7535,996,7537,988,7538,983,7538,972,7533,956,7533,955e" filled="t" fillcolor="#252525" stroked="f">
                <v:path arrowok="t"/>
                <v:fill/>
              </v:shape>
            </v:group>
            <v:group style="position:absolute;left:7502;top:793;width:36;height:53" coordorigin="7502,793" coordsize="36,53">
              <v:shape style="position:absolute;left:7502;top:793;width:36;height:53" coordorigin="7502,793" coordsize="36,53" path="m7509,831l7502,831,7503,836,7505,839,7508,842,7511,844,7515,846,7526,846,7531,844,7533,841,7517,841,7515,840,7511,836,7510,834,7509,831e" filled="t" fillcolor="#252525" stroked="f">
                <v:path arrowok="t"/>
                <v:fill/>
              </v:shape>
              <v:shape style="position:absolute;left:7502;top:793;width:36;height:53" coordorigin="7502,793" coordsize="36,53" path="m7535,816l7523,816,7526,817,7530,821,7531,824,7531,831,7530,835,7528,837,7526,839,7523,841,7533,841,7537,836,7539,832,7539,822,7537,818,7535,816e" filled="t" fillcolor="#252525" stroked="f">
                <v:path arrowok="t"/>
                <v:fill/>
              </v:shape>
              <v:shape style="position:absolute;left:7502;top:793;width:36;height:53" coordorigin="7502,793" coordsize="36,53" path="m7536,793l7509,793,7504,820,7510,821,7511,819,7512,818,7514,817,7516,816,7518,816,7535,816,7532,813,7511,813,7514,799,7536,799,7536,793e" filled="t" fillcolor="#252525" stroked="f">
                <v:path arrowok="t"/>
                <v:fill/>
              </v:shape>
              <v:shape style="position:absolute;left:7502;top:793;width:36;height:53" coordorigin="7502,793" coordsize="36,53" path="m7526,810l7518,810,7515,811,7511,813,7532,813,7530,812,7526,810e" filled="t" fillcolor="#252525" stroked="f">
                <v:path arrowok="t"/>
                <v:fill/>
              </v:shape>
            </v:group>
            <v:group style="position:absolute;left:7508;top:634;width:73;height:54" coordorigin="7508,634" coordsize="73,54">
              <v:shape style="position:absolute;left:7508;top:634;width:73;height:54" coordorigin="7508,634" coordsize="73,54" path="m7528,646l7521,646,7521,687,7528,687,7528,646e" filled="t" fillcolor="#252525" stroked="f">
                <v:path arrowok="t"/>
                <v:fill/>
              </v:shape>
              <v:shape style="position:absolute;left:7508;top:634;width:73;height:54" coordorigin="7508,634" coordsize="73,54" path="m7528,634l7523,634,7522,636,7520,639,7515,643,7511,645,7508,647,7508,654,7510,653,7512,652,7515,650,7517,649,7519,647,7521,646,7528,646,7528,634e" filled="t" fillcolor="#252525" stroked="f">
                <v:path arrowok="t"/>
                <v:fill/>
              </v:shape>
              <v:shape style="position:absolute;left:7508;top:634;width:73;height:54" coordorigin="7508,634" coordsize="73,54" path="m7565,634l7559,634,7555,635,7553,637,7550,639,7548,642,7545,650,7545,655,7545,671,7547,678,7550,683,7553,686,7557,688,7566,688,7570,687,7572,685,7575,683,7559,683,7557,681,7555,678,7553,675,7552,670,7552,652,7553,646,7555,643,7557,641,7559,639,7575,639,7574,638,7572,637,7570,636,7568,635,7565,634e" filled="t" fillcolor="#252525" stroked="f">
                <v:path arrowok="t"/>
                <v:fill/>
              </v:shape>
              <v:shape style="position:absolute;left:7508;top:634;width:73;height:54" coordorigin="7508,634" coordsize="73,54" path="m7575,639l7566,639,7568,641,7572,647,7573,652,7573,670,7572,675,7568,681,7566,683,7575,683,7577,680,7578,676,7580,672,7580,667,7580,656,7580,652,7579,648,7578,645,7577,643,7576,641,7575,639e" filled="t" fillcolor="#252525" stroked="f">
                <v:path arrowok="t"/>
                <v:fill/>
              </v:shape>
            </v:group>
            <v:group style="position:absolute;left:7508;top:476;width:73;height:54" coordorigin="7508,476" coordsize="73,54">
              <v:shape style="position:absolute;left:7508;top:476;width:73;height:54" coordorigin="7508,476" coordsize="73,54" path="m7528,488l7521,488,7521,529,7528,529,7528,488e" filled="t" fillcolor="#252525" stroked="f">
                <v:path arrowok="t"/>
                <v:fill/>
              </v:shape>
              <v:shape style="position:absolute;left:7508;top:476;width:73;height:54" coordorigin="7508,476" coordsize="73,54" path="m7528,476l7523,476,7522,478,7520,481,7515,486,7511,488,7508,489,7508,496,7510,495,7512,494,7515,492,7517,491,7519,489,7521,488,7528,488,7528,476e" filled="t" fillcolor="#252525" stroked="f">
                <v:path arrowok="t"/>
                <v:fill/>
              </v:shape>
              <v:shape style="position:absolute;left:7508;top:476;width:73;height:54" coordorigin="7508,476" coordsize="73,54" path="m7552,515l7545,515,7545,520,7547,523,7550,526,7553,529,7557,530,7568,530,7573,528,7576,525,7560,525,7557,524,7555,522,7554,520,7552,518,7552,515e" filled="t" fillcolor="#252525" stroked="f">
                <v:path arrowok="t"/>
                <v:fill/>
              </v:shape>
              <v:shape style="position:absolute;left:7508;top:476;width:73;height:54" coordorigin="7508,476" coordsize="73,54" path="m7577,500l7566,500,7568,501,7571,503,7573,505,7574,508,7574,516,7573,519,7570,521,7568,524,7565,525,7576,525,7579,520,7581,516,7581,506,7579,502,7577,500e" filled="t" fillcolor="#252525" stroked="f">
                <v:path arrowok="t"/>
                <v:fill/>
              </v:shape>
              <v:shape style="position:absolute;left:7508;top:476;width:73;height:54" coordorigin="7508,476" coordsize="73,54" path="m7578,477l7551,477,7546,504,7552,505,7553,503,7555,502,7556,501,7558,500,7560,500,7577,500,7574,497,7554,497,7557,483,7578,483,7578,477e" filled="t" fillcolor="#252525" stroked="f">
                <v:path arrowok="t"/>
                <v:fill/>
              </v:shape>
              <v:shape style="position:absolute;left:7508;top:476;width:73;height:54" coordorigin="7508,476" coordsize="73,54" path="m7569,494l7560,494,7557,495,7554,497,7574,497,7573,496,7569,494e" filled="t" fillcolor="#252525" stroked="f">
                <v:path arrowok="t"/>
                <v:fill/>
              </v:shape>
            </v:group>
            <v:group style="position:absolute;left:7502;top:318;width:79;height:54" coordorigin="7502,318" coordsize="79,54">
              <v:shape style="position:absolute;left:7502;top:318;width:79;height:54" coordorigin="7502,318" coordsize="79,54" path="m7534,323l7523,323,7526,324,7528,326,7530,328,7531,330,7531,335,7530,338,7528,340,7525,343,7521,347,7512,355,7509,357,7507,360,7505,362,7503,364,7502,368,7502,370,7502,371,7538,371,7538,365,7511,365,7512,364,7513,363,7514,361,7515,360,7517,358,7521,355,7526,351,7538,329,7536,325,7534,323e" filled="t" fillcolor="#252525" stroked="f">
                <v:path arrowok="t"/>
                <v:fill/>
              </v:shape>
              <v:shape style="position:absolute;left:7502;top:318;width:79;height:54" coordorigin="7502,318" coordsize="79,54" path="m7526,318l7515,318,7511,319,7505,325,7503,328,7503,333,7510,334,7510,331,7511,328,7515,324,7517,323,7534,323,7530,320,7526,318e" filled="t" fillcolor="#252525" stroked="f">
                <v:path arrowok="t"/>
                <v:fill/>
              </v:shape>
              <v:shape style="position:absolute;left:7502;top:318;width:79;height:54" coordorigin="7502,318" coordsize="79,54" path="m7565,318l7559,318,7555,319,7553,321,7550,323,7548,326,7545,334,7545,339,7545,355,7547,362,7550,367,7553,370,7557,372,7566,372,7570,371,7572,369,7575,367,7559,367,7557,365,7555,362,7553,360,7552,354,7552,336,7553,331,7555,327,7557,325,7559,323,7575,323,7574,323,7572,321,7570,320,7568,319,7565,318e" filled="t" fillcolor="#252525" stroked="f">
                <v:path arrowok="t"/>
                <v:fill/>
              </v:shape>
              <v:shape style="position:absolute;left:7502;top:318;width:79;height:54" coordorigin="7502,318" coordsize="79,54" path="m7575,323l7566,323,7568,325,7572,331,7573,336,7573,354,7572,360,7568,365,7566,367,7575,367,7577,364,7578,360,7580,356,7580,351,7580,340,7580,336,7579,333,7578,330,7577,327,7576,325,7575,323e" filled="t" fillcolor="#252525" stroked="f">
                <v:path arrowok="t"/>
                <v:fill/>
              </v:shape>
            </v:group>
            <v:group style="position:absolute;left:7502;top:160;width:79;height:54" coordorigin="7502,160" coordsize="79,54">
              <v:shape style="position:absolute;left:7502;top:160;width:79;height:54" coordorigin="7502,160" coordsize="79,54" path="m7534,166l7523,166,7526,166,7528,168,7530,170,7531,172,7531,177,7530,180,7528,183,7525,185,7521,189,7512,197,7509,199,7507,202,7505,204,7503,206,7502,210,7502,212,7502,213,7538,213,7538,207,7511,207,7512,206,7513,205,7514,204,7515,202,7517,200,7521,197,7526,193,7538,171,7536,167,7534,166e" filled="t" fillcolor="#252525" stroked="f">
                <v:path arrowok="t"/>
                <v:fill/>
              </v:shape>
              <v:shape style="position:absolute;left:7502;top:160;width:79;height:54" coordorigin="7502,160" coordsize="79,54" path="m7526,160l7515,160,7511,162,7505,167,7503,170,7503,175,7510,176,7510,173,7511,170,7515,167,7517,166,7534,166,7530,162,7526,160e" filled="t" fillcolor="#252525" stroked="f">
                <v:path arrowok="t"/>
                <v:fill/>
              </v:shape>
              <v:shape style="position:absolute;left:7502;top:160;width:79;height:54" coordorigin="7502,160" coordsize="79,54" path="m7552,199l7545,199,7545,204,7547,207,7550,210,7553,213,7557,214,7568,214,7573,212,7576,209,7560,209,7557,208,7555,206,7554,205,7552,202,7552,199e" filled="t" fillcolor="#252525" stroked="f">
                <v:path arrowok="t"/>
                <v:fill/>
              </v:shape>
              <v:shape style="position:absolute;left:7502;top:160;width:79;height:54" coordorigin="7502,160" coordsize="79,54" path="m7577,184l7566,184,7568,185,7571,187,7573,189,7574,192,7574,200,7573,203,7570,205,7568,208,7565,209,7576,209,7579,204,7581,200,7581,190,7579,186,7577,184e" filled="t" fillcolor="#252525" stroked="f">
                <v:path arrowok="t"/>
                <v:fill/>
              </v:shape>
              <v:shape style="position:absolute;left:7502;top:160;width:79;height:54" coordorigin="7502,160" coordsize="79,54" path="m7578,161l7551,161,7546,188,7552,189,7553,188,7555,186,7556,185,7558,184,7560,184,7577,184,7574,182,7554,182,7557,167,7578,167,7578,161e" filled="t" fillcolor="#252525" stroked="f">
                <v:path arrowok="t"/>
                <v:fill/>
              </v:shape>
              <v:shape style="position:absolute;left:7502;top:160;width:79;height:54" coordorigin="7502,160" coordsize="79,54" path="m7569,178l7560,178,7557,179,7554,182,7574,182,7573,180,7569,178e" filled="t" fillcolor="#252525" stroked="f">
                <v:path arrowok="t"/>
                <v:fill/>
              </v:shape>
            </v:group>
            <v:group style="position:absolute;left:7503;top:2;width:78;height:54" coordorigin="7503,2" coordsize="78,54">
              <v:shape style="position:absolute;left:7503;top:2;width:78;height:54" coordorigin="7503,2" coordsize="78,54" path="m7509,41l7503,41,7503,46,7505,49,7511,55,7515,56,7525,56,7530,55,7534,51,7517,51,7515,50,7513,48,7511,47,7510,44,7509,41e" filled="t" fillcolor="#252525" stroked="f">
                <v:path arrowok="t"/>
                <v:fill/>
              </v:shape>
              <v:shape style="position:absolute;left:7503;top:2;width:78;height:54" coordorigin="7503,2" coordsize="78,54" path="m7534,30l7524,30,7526,31,7528,33,7530,34,7531,37,7531,43,7530,46,7526,50,7523,51,7534,51,7536,48,7538,44,7538,36,7537,33,7536,31,7534,30e" filled="t" fillcolor="#252525" stroked="f">
                <v:path arrowok="t"/>
                <v:fill/>
              </v:shape>
              <v:shape style="position:absolute;left:7503;top:2;width:78;height:54" coordorigin="7503,2" coordsize="78,54" path="m7533,8l7522,8,7524,8,7526,10,7528,12,7529,14,7529,19,7527,21,7525,23,7523,24,7520,25,7516,25,7516,30,7518,30,7519,30,7534,30,7534,29,7531,27,7528,27,7530,26,7532,25,7520,25,7516,25,7532,25,7532,24,7535,20,7536,18,7536,14,7535,11,7534,9,7533,8e" filled="t" fillcolor="#252525" stroked="f">
                <v:path arrowok="t"/>
                <v:fill/>
              </v:shape>
              <v:shape style="position:absolute;left:7503;top:2;width:78;height:54" coordorigin="7503,2" coordsize="78,54" path="m7523,2l7515,2,7512,4,7509,6,7506,8,7504,12,7503,16,7510,17,7510,14,7512,12,7515,8,7517,8,7533,8,7532,7,7530,5,7528,4,7525,3,7523,2e" filled="t" fillcolor="#252525" stroked="f">
                <v:path arrowok="t"/>
                <v:fill/>
              </v:shape>
              <v:shape style="position:absolute;left:7503;top:2;width:78;height:54" coordorigin="7503,2" coordsize="78,54" path="m7565,2l7559,2,7555,3,7553,5,7550,7,7548,10,7545,18,7545,23,7545,39,7547,46,7550,51,7553,54,7557,56,7566,56,7570,55,7572,53,7575,51,7559,51,7557,49,7555,47,7553,44,7552,38,7552,21,7553,15,7555,11,7557,9,7559,8,7575,8,7574,7,7572,5,7570,4,7568,3,7565,2e" filled="t" fillcolor="#252525" stroked="f">
                <v:path arrowok="t"/>
                <v:fill/>
              </v:shape>
              <v:shape style="position:absolute;left:7503;top:2;width:78;height:54" coordorigin="7503,2" coordsize="78,54" path="m7575,8l7566,8,7568,9,7572,15,7573,21,7573,38,7572,44,7568,49,7566,51,7575,51,7577,48,7578,44,7580,40,7580,36,7580,24,7580,20,7579,17,7578,14,7577,11,7576,9,7575,8e" filled="t" fillcolor="#252525" stroked="f">
                <v:path arrowok="t"/>
                <v:fill/>
              </v:shape>
            </v:group>
            <v:group style="position:absolute;left:7503;top:-156;width:78;height:54" coordorigin="7503,-156" coordsize="78,54">
              <v:shape style="position:absolute;left:7503;top:-156;width:78;height:54" coordorigin="7503,-156" coordsize="78,54" path="m7509,-117l7503,-116,7503,-112,7505,-109,7511,-103,7515,-102,7525,-102,7530,-103,7534,-107,7517,-107,7515,-108,7513,-109,7511,-111,7510,-114,7509,-117e" filled="t" fillcolor="#252525" stroked="f">
                <v:path arrowok="t"/>
                <v:fill/>
              </v:shape>
              <v:shape style="position:absolute;left:7503;top:-156;width:78;height:54" coordorigin="7503,-156" coordsize="78,54" path="m7534,-128l7524,-128,7526,-127,7528,-125,7530,-123,7531,-121,7531,-115,7530,-112,7526,-108,7523,-107,7534,-107,7536,-110,7538,-114,7538,-122,7537,-124,7536,-127,7534,-128e" filled="t" fillcolor="#252525" stroked="f">
                <v:path arrowok="t"/>
                <v:fill/>
              </v:shape>
              <v:shape style="position:absolute;left:7503;top:-156;width:78;height:54" coordorigin="7503,-156" coordsize="78,54" path="m7533,-150l7522,-150,7524,-149,7526,-148,7528,-146,7529,-144,7529,-139,7527,-137,7525,-135,7523,-134,7520,-133,7516,-133,7516,-128,7518,-128,7519,-128,7534,-128,7534,-129,7531,-130,7528,-131,7530,-132,7532,-133,7520,-133,7516,-133,7532,-133,7532,-134,7535,-138,7536,-140,7536,-144,7535,-147,7534,-149,7533,-150e" filled="t" fillcolor="#252525" stroked="f">
                <v:path arrowok="t"/>
                <v:fill/>
              </v:shape>
              <v:shape style="position:absolute;left:7503;top:-156;width:78;height:54" coordorigin="7503,-156" coordsize="78,54" path="m7523,-156l7515,-156,7512,-154,7509,-152,7506,-150,7504,-146,7503,-142,7510,-141,7510,-144,7512,-146,7515,-149,7517,-150,7533,-150,7532,-151,7530,-153,7528,-154,7525,-155,7523,-156e" filled="t" fillcolor="#252525" stroked="f">
                <v:path arrowok="t"/>
                <v:fill/>
              </v:shape>
              <v:shape style="position:absolute;left:7503;top:-156;width:78;height:54" coordorigin="7503,-156" coordsize="78,54" path="m7552,-117l7545,-116,7545,-112,7547,-108,7550,-106,7553,-103,7557,-102,7568,-102,7573,-104,7576,-107,7560,-107,7557,-108,7555,-109,7554,-111,7552,-114,7552,-117e" filled="t" fillcolor="#252525" stroked="f">
                <v:path arrowok="t"/>
                <v:fill/>
              </v:shape>
              <v:shape style="position:absolute;left:7503;top:-156;width:78;height:54" coordorigin="7503,-156" coordsize="78,54" path="m7577,-132l7566,-132,7568,-131,7571,-129,7573,-127,7574,-124,7574,-116,7573,-113,7570,-111,7568,-108,7565,-107,7576,-107,7579,-112,7581,-116,7581,-126,7579,-130,7577,-132e" filled="t" fillcolor="#252525" stroked="f">
                <v:path arrowok="t"/>
                <v:fill/>
              </v:shape>
              <v:shape style="position:absolute;left:7503;top:-156;width:78;height:54" coordorigin="7503,-156" coordsize="78,54" path="m7578,-155l7551,-155,7546,-128,7552,-127,7553,-128,7555,-130,7556,-130,7558,-131,7560,-132,7577,-132,7574,-134,7554,-134,7557,-148,7578,-148,7578,-155e" filled="t" fillcolor="#252525" stroked="f">
                <v:path arrowok="t"/>
                <v:fill/>
              </v:shape>
              <v:shape style="position:absolute;left:7503;top:-156;width:78;height:54" coordorigin="7503,-156" coordsize="78,54" path="m7569,-138l7560,-138,7557,-137,7554,-134,7574,-134,7573,-136,7569,-138e" filled="t" fillcolor="#252525" stroked="f">
                <v:path arrowok="t"/>
                <v:fill/>
              </v:shape>
            </v:group>
            <v:group style="position:absolute;left:7590;top:363;width:69;height:206" coordorigin="7590,363" coordsize="69,206">
              <v:shape style="position:absolute;left:7590;top:363;width:69;height:206" coordorigin="7590,363" coordsize="69,206" path="m7597,532l7590,532,7590,569,7643,569,7643,562,7597,562,7597,532e" filled="t" fillcolor="#252525" stroked="f">
                <v:path arrowok="t"/>
                <v:fill/>
              </v:shape>
              <v:shape style="position:absolute;left:7590;top:363;width:69;height:206" coordorigin="7590,363" coordsize="69,206" path="m7619,536l7613,536,7613,562,7619,562,7619,536e" filled="t" fillcolor="#252525" stroked="f">
                <v:path arrowok="t"/>
                <v:fill/>
              </v:shape>
              <v:shape style="position:absolute;left:7590;top:363;width:69;height:206" coordorigin="7590,363" coordsize="69,206" path="m7606,502l7605,505,7604,507,7604,511,7605,512,7605,514,7606,515,7608,516,7611,518,7605,518,7605,524,7643,524,7643,517,7620,517,7618,517,7611,508,7611,506,7612,505,7606,502e" filled="t" fillcolor="#252525" stroked="f">
                <v:path arrowok="t"/>
                <v:fill/>
              </v:shape>
              <v:shape style="position:absolute;left:7590;top:363;width:69;height:206" coordorigin="7590,363" coordsize="69,206" path="m7590,481l7590,486,7596,490,7602,494,7608,496,7613,498,7618,499,7631,499,7637,498,7643,495,7649,492,7650,492,7620,492,7615,491,7595,484,7590,481e" filled="t" fillcolor="#252525" stroked="f">
                <v:path arrowok="t"/>
                <v:fill/>
              </v:shape>
              <v:shape style="position:absolute;left:7590;top:363;width:69;height:206" coordorigin="7590,363" coordsize="69,206" path="m7659,481l7647,488,7636,492,7650,492,7654,489,7659,486,7659,481e" filled="t" fillcolor="#252525" stroked="f">
                <v:path arrowok="t"/>
                <v:fill/>
              </v:shape>
              <v:shape style="position:absolute;left:7590;top:363;width:69;height:206" coordorigin="7590,363" coordsize="69,206" path="m7643,465l7590,465,7590,472,7643,472,7643,465e" filled="t" fillcolor="#252525" stroked="f">
                <v:path arrowok="t"/>
                <v:fill/>
              </v:shape>
              <v:shape style="position:absolute;left:7590;top:363;width:69;height:206" coordorigin="7590,363" coordsize="69,206" path="m7618,437l7612,437,7612,465,7618,465,7618,437e" filled="t" fillcolor="#252525" stroked="f">
                <v:path arrowok="t"/>
                <v:fill/>
              </v:shape>
              <v:shape style="position:absolute;left:7590;top:363;width:69;height:206" coordorigin="7590,363" coordsize="69,206" path="m7643,429l7590,429,7590,437,7643,437,7643,429e" filled="t" fillcolor="#252525" stroked="f">
                <v:path arrowok="t"/>
                <v:fill/>
              </v:shape>
              <v:shape style="position:absolute;left:7590;top:363;width:69;height:206" coordorigin="7590,363" coordsize="69,206" path="m7619,397l7610,397,7638,422,7643,422,7643,414,7638,414,7634,409,7619,397e" filled="t" fillcolor="#252525" stroked="f">
                <v:path arrowok="t"/>
                <v:fill/>
              </v:shape>
              <v:shape style="position:absolute;left:7590;top:363;width:69;height:206" coordorigin="7590,363" coordsize="69,206" path="m7609,388l7605,388,7605,420,7610,420,7610,400,7610,397,7619,397,7609,388e" filled="t" fillcolor="#252525" stroked="f">
                <v:path arrowok="t"/>
                <v:fill/>
              </v:shape>
              <v:shape style="position:absolute;left:7590;top:363;width:69;height:206" coordorigin="7590,363" coordsize="69,206" path="m7643,387l7638,387,7638,408,7638,411,7638,414,7643,414,7643,387e" filled="t" fillcolor="#252525" stroked="f">
                <v:path arrowok="t"/>
                <v:fill/>
              </v:shape>
              <v:shape style="position:absolute;left:7590;top:363;width:69;height:206" coordorigin="7590,363" coordsize="69,206" path="m7631,363l7618,363,7613,364,7608,366,7602,368,7596,371,7590,376,7590,381,7595,378,7598,376,7600,375,7604,373,7607,372,7615,370,7620,370,7650,370,7649,369,7643,367,7637,364,7631,363e" filled="t" fillcolor="#252525" stroked="f">
                <v:path arrowok="t"/>
                <v:fill/>
              </v:shape>
              <v:shape style="position:absolute;left:7590;top:363;width:69;height:206" coordorigin="7590,363" coordsize="69,206" path="m7650,370l7636,370,7647,373,7659,381,7659,376,7654,372,7650,370e" filled="t" fillcolor="#252525" stroked="f">
                <v:path arrowok="t"/>
                <v:fill/>
              </v:shape>
              <v:shape style="position:absolute;left:5948;top:1247;width:1241;height:132" type="#_x0000_t75">
                <v:imagedata r:id="rId47" o:title=""/>
              </v:shape>
              <v:shape style="position:absolute;left:5913;top:1447;width:1321;height:1094" type="#_x0000_t75">
                <v:imagedata r:id="rId48" o:title=""/>
              </v:shape>
              <v:shape style="position:absolute;left:5734;top:1438;width:1739;height:1321" type="#_x0000_t75">
                <v:imagedata r:id="rId49" o:title=""/>
              </v:shape>
              <v:shape style="position:absolute;left:7311;top:1447;width:158;height:1100" type="#_x0000_t75">
                <v:imagedata r:id="rId50" o:title=""/>
              </v:shape>
            </v:group>
            <v:group style="position:absolute;left:7455;top:2387;width:13;height:4" coordorigin="7455,2387" coordsize="13,4">
              <v:shape style="position:absolute;left:7455;top:2387;width:13;height:4" coordorigin="7455,2387" coordsize="13,4" path="m7455,2389l7468,2389e" filled="f" stroked="t" strokeweight=".294956pt" strokecolor="#252525">
                <v:path arrowok="t"/>
              </v:shape>
            </v:group>
            <v:group style="position:absolute;left:7455;top:2230;width:13;height:4" coordorigin="7455,2230" coordsize="13,4">
              <v:shape style="position:absolute;left:7455;top:2230;width:13;height:4" coordorigin="7455,2230" coordsize="13,4" path="m7455,2232l7468,2232e" filled="f" stroked="t" strokeweight=".294968pt" strokecolor="#252525">
                <v:path arrowok="t"/>
              </v:shape>
            </v:group>
            <v:group style="position:absolute;left:7455;top:2073;width:13;height:4" coordorigin="7455,2073" coordsize="13,4">
              <v:shape style="position:absolute;left:7455;top:2073;width:13;height:4" coordorigin="7455,2073" coordsize="13,4" path="m7455,2075l7468,2075e" filled="f" stroked="t" strokeweight=".294956pt" strokecolor="#252525">
                <v:path arrowok="t"/>
              </v:shape>
            </v:group>
            <v:group style="position:absolute;left:7455;top:1916;width:13;height:4" coordorigin="7455,1916" coordsize="13,4">
              <v:shape style="position:absolute;left:7455;top:1916;width:13;height:4" coordorigin="7455,1916" coordsize="13,4" path="m7455,1918l7468,1918e" filled="f" stroked="t" strokeweight=".294956pt" strokecolor="#252525">
                <v:path arrowok="t"/>
              </v:shape>
            </v:group>
            <v:group style="position:absolute;left:7455;top:1759;width:13;height:4" coordorigin="7455,1759" coordsize="13,4">
              <v:shape style="position:absolute;left:7455;top:1759;width:13;height:4" coordorigin="7455,1759" coordsize="13,4" path="m7455,1761l7468,1761e" filled="f" stroked="t" strokeweight=".294968pt" strokecolor="#252525">
                <v:path arrowok="t"/>
              </v:shape>
            </v:group>
            <v:group style="position:absolute;left:7455;top:1602;width:13;height:4" coordorigin="7455,1602" coordsize="13,4">
              <v:shape style="position:absolute;left:7455;top:1602;width:13;height:4" coordorigin="7455,1602" coordsize="13,4" path="m7455,1604l7468,1604e" filled="f" stroked="t" strokeweight=".294956pt" strokecolor="#252525">
                <v:path arrowok="t"/>
              </v:shape>
            </v:group>
            <v:group style="position:absolute;left:7502;top:2476;width:35;height:54" coordorigin="7502,2476" coordsize="35,54">
              <v:shape style="position:absolute;left:7502;top:2476;width:35;height:54" coordorigin="7502,2476" coordsize="35,54" path="m7523,2476l7516,2476,7513,2477,7508,2481,7506,2484,7503,2492,7502,2497,7502,2513,7504,2520,7508,2525,7511,2528,7515,2530,7524,2530,7527,2529,7530,2527,7533,2525,7517,2525,7515,2523,7513,2521,7510,2518,7509,2512,7509,2495,7511,2489,7513,2485,7515,2483,7517,2482,7533,2482,7532,2481,7530,2479,7528,2478,7526,2477,7523,2476e" filled="t" fillcolor="#252525" stroked="f">
                <v:path arrowok="t"/>
                <v:fill/>
              </v:shape>
              <v:shape style="position:absolute;left:7502;top:2476;width:35;height:54" coordorigin="7502,2476" coordsize="35,54" path="m7533,2482l7523,2482,7526,2483,7530,2489,7531,2495,7531,2512,7530,2518,7526,2523,7523,2525,7533,2525,7535,2522,7537,2514,7538,2510,7538,2498,7533,2483,7533,2482e" filled="t" fillcolor="#252525" stroked="f">
                <v:path arrowok="t"/>
                <v:fill/>
              </v:shape>
            </v:group>
            <v:group style="position:absolute;left:7502;top:2320;width:36;height:53" coordorigin="7502,2320" coordsize="36,53">
              <v:shape style="position:absolute;left:7502;top:2320;width:36;height:53" coordorigin="7502,2320" coordsize="36,53" path="m7509,2358l7502,2358,7503,2363,7505,2366,7508,2369,7511,2372,7515,2373,7526,2373,7531,2371,7533,2368,7517,2368,7515,2367,7513,2365,7511,2364,7510,2361,7509,2358e" filled="t" fillcolor="#252525" stroked="f">
                <v:path arrowok="t"/>
                <v:fill/>
              </v:shape>
              <v:shape style="position:absolute;left:7502;top:2320;width:36;height:53" coordorigin="7502,2320" coordsize="36,53" path="m7535,2343l7523,2343,7526,2344,7530,2348,7531,2351,7531,2359,7530,2362,7528,2364,7526,2367,7523,2368,7533,2368,7537,2363,7539,2359,7539,2349,7537,2345,7535,2343e" filled="t" fillcolor="#252525" stroked="f">
                <v:path arrowok="t"/>
                <v:fill/>
              </v:shape>
              <v:shape style="position:absolute;left:7502;top:2320;width:36;height:53" coordorigin="7502,2320" coordsize="36,53" path="m7536,2320l7509,2320,7504,2347,7510,2348,7511,2347,7512,2345,7514,2344,7516,2343,7518,2343,7535,2343,7532,2341,7511,2341,7514,2326,7536,2326,7536,2320e" filled="t" fillcolor="#252525" stroked="f">
                <v:path arrowok="t"/>
                <v:fill/>
              </v:shape>
              <v:shape style="position:absolute;left:7502;top:2320;width:36;height:53" coordorigin="7502,2320" coordsize="36,53" path="m7526,2337l7518,2337,7515,2338,7511,2341,7532,2341,7530,2339,7526,2337e" filled="t" fillcolor="#252525" stroked="f">
                <v:path arrowok="t"/>
                <v:fill/>
              </v:shape>
              <v:shape style="position:absolute;left:7498;top:1687;width:165;height:533" type="#_x0000_t75">
                <v:imagedata r:id="rId51" o:title=""/>
              </v:shape>
            </v:group>
            <v:group style="position:absolute;left:7503;top:1534;width:78;height:54" coordorigin="7503,1534" coordsize="78,54">
              <v:shape style="position:absolute;left:7503;top:1534;width:78;height:54" coordorigin="7503,1534" coordsize="78,54" path="m7509,1572l7503,1573,7503,1577,7505,1581,7508,1584,7511,1586,7515,1588,7525,1588,7530,1586,7534,1582,7517,1582,7515,1582,7513,1580,7511,1578,7510,1576,7509,1572e" filled="t" fillcolor="#252525" stroked="f">
                <v:path arrowok="t"/>
                <v:fill/>
              </v:shape>
              <v:shape style="position:absolute;left:7503;top:1534;width:78;height:54" coordorigin="7503,1534" coordsize="78,54" path="m7534,1561l7524,1561,7526,1562,7528,1564,7530,1566,7531,1568,7531,1575,7530,1577,7526,1581,7523,1582,7534,1582,7536,1580,7538,1576,7538,1568,7537,1565,7536,1563,7534,1561e" filled="t" fillcolor="#252525" stroked="f">
                <v:path arrowok="t"/>
                <v:fill/>
              </v:shape>
              <v:shape style="position:absolute;left:7503;top:1534;width:78;height:54" coordorigin="7503,1534" coordsize="78,54" path="m7533,1539l7522,1539,7524,1540,7526,1542,7528,1543,7529,1545,7529,1550,7527,1553,7525,1554,7523,1556,7520,1556,7516,1556,7516,1562,7518,1561,7519,1561,7534,1561,7534,1560,7531,1559,7528,1558,7530,1557,7532,1556,7520,1556,7516,1556,7532,1556,7532,1556,7534,1554,7535,1552,7536,1550,7535,1545,7535,1543,7534,1541,7533,1539e" filled="t" fillcolor="#252525" stroked="f">
                <v:path arrowok="t"/>
                <v:fill/>
              </v:shape>
              <v:shape style="position:absolute;left:7503;top:1534;width:78;height:54" coordorigin="7503,1534" coordsize="78,54" path="m7523,1534l7515,1534,7512,1535,7509,1537,7506,1540,7504,1543,7503,1548,7510,1549,7510,1545,7512,1543,7513,1542,7515,1540,7517,1539,7533,1539,7532,1539,7530,1537,7528,1536,7525,1534,7523,1534e" filled="t" fillcolor="#252525" stroked="f">
                <v:path arrowok="t"/>
                <v:fill/>
              </v:shape>
              <v:shape style="position:absolute;left:7503;top:1534;width:78;height:54" coordorigin="7503,1534" coordsize="78,54" path="m7565,1534l7559,1534,7555,1535,7550,1539,7548,1542,7545,1550,7545,1555,7545,1571,7547,1578,7550,1582,7553,1586,7557,1588,7566,1588,7570,1587,7575,1583,7559,1582,7557,1581,7553,1575,7552,1570,7552,1552,7553,1546,7555,1543,7557,1540,7559,1539,7575,1539,7574,1538,7572,1537,7570,1536,7568,1534,7565,1534e" filled="t" fillcolor="#252525" stroked="f">
                <v:path arrowok="t"/>
                <v:fill/>
              </v:shape>
              <v:shape style="position:absolute;left:7503;top:1534;width:78;height:54" coordorigin="7503,1534" coordsize="78,54" path="m7575,1539l7566,1539,7568,1541,7570,1543,7572,1546,7573,1552,7573,1570,7572,1575,7570,1578,7568,1581,7566,1582,7575,1582,7577,1580,7578,1576,7580,1572,7580,1567,7580,1556,7580,1551,7579,1548,7578,1545,7577,1543,7575,1539e" filled="t" fillcolor="#252525" stroked="f">
                <v:path arrowok="t"/>
                <v:fill/>
              </v:shape>
            </v:group>
            <v:group style="position:absolute;left:7503;top:1377;width:78;height:54" coordorigin="7503,1377" coordsize="78,54">
              <v:shape style="position:absolute;left:7503;top:1377;width:78;height:54" coordorigin="7503,1377" coordsize="78,54" path="m7509,1415l7503,1416,7503,1420,7505,1424,7511,1429,7515,1431,7525,1431,7530,1429,7534,1425,7517,1425,7515,1425,7513,1423,7511,1421,7510,1419,7509,1415e" filled="t" fillcolor="#252525" stroked="f">
                <v:path arrowok="t"/>
                <v:fill/>
              </v:shape>
              <v:shape style="position:absolute;left:7503;top:1377;width:78;height:54" coordorigin="7503,1377" coordsize="78,54" path="m7534,1404l7520,1404,7524,1404,7526,1405,7528,1407,7530,1409,7531,1411,7531,1417,7530,1420,7526,1424,7523,1425,7534,1425,7536,1423,7538,1419,7538,1411,7537,1408,7536,1406,7534,1404e" filled="t" fillcolor="#252525" stroked="f">
                <v:path arrowok="t"/>
                <v:fill/>
              </v:shape>
              <v:shape style="position:absolute;left:7503;top:1377;width:78;height:54" coordorigin="7503,1377" coordsize="78,54" path="m7517,1399l7516,1399,7516,1405,7518,1404,7519,1404,7520,1404,7534,1404,7534,1403,7531,1402,7528,1401,7530,1400,7532,1399,7517,1399,7517,1399e" filled="t" fillcolor="#252525" stroked="f">
                <v:path arrowok="t"/>
                <v:fill/>
              </v:shape>
              <v:shape style="position:absolute;left:7503;top:1377;width:78;height:54" coordorigin="7503,1377" coordsize="78,54" path="m7533,1382l7522,1382,7524,1383,7526,1384,7528,1386,7529,1388,7529,1393,7527,1396,7525,1397,7523,1398,7520,1399,7532,1399,7532,1399,7535,1395,7536,1393,7536,1388,7535,1386,7534,1384,7533,1382e" filled="t" fillcolor="#252525" stroked="f">
                <v:path arrowok="t"/>
                <v:fill/>
              </v:shape>
              <v:shape style="position:absolute;left:7503;top:1377;width:78;height:54" coordorigin="7503,1377" coordsize="78,54" path="m7523,1377l7515,1377,7512,1378,7509,1380,7506,1383,7504,1386,7503,1390,7510,1392,7510,1388,7512,1386,7515,1383,7517,1382,7533,1382,7532,1381,7530,1380,7528,1379,7525,1377,7523,1377e" filled="t" fillcolor="#252525" stroked="f">
                <v:path arrowok="t"/>
                <v:fill/>
              </v:shape>
              <v:shape style="position:absolute;left:7503;top:1377;width:78;height:54" coordorigin="7503,1377" coordsize="78,54" path="m7552,1415l7545,1416,7545,1420,7547,1424,7550,1427,7553,1429,7557,1431,7568,1431,7573,1429,7576,1425,7560,1425,7557,1425,7555,1423,7554,1421,7552,1419,7552,1415e" filled="t" fillcolor="#252525" stroked="f">
                <v:path arrowok="t"/>
                <v:fill/>
              </v:shape>
              <v:shape style="position:absolute;left:7503;top:1377;width:78;height:54" coordorigin="7503,1377" coordsize="78,54" path="m7577,1401l7566,1401,7568,1402,7571,1404,7573,1406,7574,1409,7574,1416,7573,1419,7570,1422,7568,1424,7565,1425,7576,1425,7579,1421,7581,1417,7581,1407,7579,1403,7577,1401e" filled="t" fillcolor="#252525" stroked="f">
                <v:path arrowok="t"/>
                <v:fill/>
              </v:shape>
              <v:shape style="position:absolute;left:7503;top:1377;width:78;height:54" coordorigin="7503,1377" coordsize="78,54" path="m7578,1378l7551,1378,7546,1405,7552,1406,7553,1404,7555,1403,7556,1402,7558,1401,7560,1401,7577,1401,7574,1398,7554,1398,7557,1384,7578,1384,7578,1378e" filled="t" fillcolor="#252525" stroked="f">
                <v:path arrowok="t"/>
                <v:fill/>
              </v:shape>
              <v:shape style="position:absolute;left:7503;top:1377;width:78;height:54" coordorigin="7503,1377" coordsize="78,54" path="m7569,1395l7560,1395,7557,1396,7554,1398,7574,1398,7573,1396,7569,1395e" filled="t" fillcolor="#252525" stroked="f">
                <v:path arrowok="t"/>
                <v:fill/>
              </v:shape>
              <v:shape style="position:absolute;left:5951;top:2773;width:1235;height:132" type="#_x0000_t75">
                <v:imagedata r:id="rId52" o:title=""/>
              </v:shape>
              <v:shape style="position:absolute;left:5913;top:2973;width:1321;height:1094" type="#_x0000_t75">
                <v:imagedata r:id="rId53" o:title=""/>
              </v:shape>
              <v:shape style="position:absolute;left:5734;top:2965;width:1739;height:1321" type="#_x0000_t75">
                <v:imagedata r:id="rId54" o:title=""/>
              </v:shape>
              <v:shape style="position:absolute;left:7311;top:2973;width:158;height:1100" type="#_x0000_t75">
                <v:imagedata r:id="rId55" o:title=""/>
              </v:shape>
            </v:group>
            <v:group style="position:absolute;left:7455;top:3914;width:13;height:4" coordorigin="7455,3914" coordsize="13,4">
              <v:shape style="position:absolute;left:7455;top:3914;width:13;height:4" coordorigin="7455,3914" coordsize="13,4" path="m7455,3916l7468,3916e" filled="f" stroked="t" strokeweight=".294956pt" strokecolor="#252525">
                <v:path arrowok="t"/>
              </v:shape>
            </v:group>
            <v:group style="position:absolute;left:7455;top:3757;width:13;height:4" coordorigin="7455,3757" coordsize="13,4">
              <v:shape style="position:absolute;left:7455;top:3757;width:13;height:4" coordorigin="7455,3757" coordsize="13,4" path="m7455,3759l7468,3759e" filled="f" stroked="t" strokeweight=".294956pt" strokecolor="#252525">
                <v:path arrowok="t"/>
              </v:shape>
            </v:group>
            <v:group style="position:absolute;left:7455;top:3600;width:13;height:4" coordorigin="7455,3600" coordsize="13,4">
              <v:shape style="position:absolute;left:7455;top:3600;width:13;height:4" coordorigin="7455,3600" coordsize="13,4" path="m7455,3601l7468,3601e" filled="f" stroked="t" strokeweight=".294933pt" strokecolor="#252525">
                <v:path arrowok="t"/>
              </v:shape>
            </v:group>
            <v:group style="position:absolute;left:7455;top:3442;width:13;height:4" coordorigin="7455,3442" coordsize="13,4">
              <v:shape style="position:absolute;left:7455;top:3442;width:13;height:4" coordorigin="7455,3442" coordsize="13,4" path="m7455,3444l7468,3444e" filled="f" stroked="t" strokeweight=".294968pt" strokecolor="#252525">
                <v:path arrowok="t"/>
              </v:shape>
            </v:group>
            <v:group style="position:absolute;left:7455;top:3285;width:13;height:4" coordorigin="7455,3285" coordsize="13,4">
              <v:shape style="position:absolute;left:7455;top:3285;width:13;height:4" coordorigin="7455,3285" coordsize="13,4" path="m7455,3287l7468,3287e" filled="f" stroked="t" strokeweight=".294956pt" strokecolor="#252525">
                <v:path arrowok="t"/>
              </v:shape>
            </v:group>
            <v:group style="position:absolute;left:7455;top:3128;width:13;height:4" coordorigin="7455,3128" coordsize="13,4">
              <v:shape style="position:absolute;left:7455;top:3128;width:13;height:4" coordorigin="7455,3128" coordsize="13,4" path="m7455,3130l7468,3130e" filled="f" stroked="t" strokeweight=".294968pt" strokecolor="#252525">
                <v:path arrowok="t"/>
              </v:shape>
            </v:group>
            <v:group style="position:absolute;left:7502;top:4003;width:35;height:54" coordorigin="7502,4003" coordsize="35,54">
              <v:shape style="position:absolute;left:7502;top:4003;width:35;height:54" coordorigin="7502,4003" coordsize="35,54" path="m7523,4003l7516,4003,7513,4004,7502,4024,7502,4040,7504,4047,7508,4051,7511,4055,7515,4057,7524,4057,7527,4056,7530,4054,7533,4052,7517,4051,7515,4050,7513,4047,7510,4044,7509,4038,7509,4021,7511,4015,7513,4012,7515,4009,7517,4008,7533,4008,7532,4007,7530,4006,7528,4005,7526,4003,7523,4003e" filled="t" fillcolor="#252525" stroked="f">
                <v:path arrowok="t"/>
                <v:fill/>
              </v:shape>
              <v:shape style="position:absolute;left:7502;top:4003;width:35;height:54" coordorigin="7502,4003" coordsize="35,54" path="m7533,4008l7523,4008,7526,4010,7530,4015,7531,4021,7531,4038,7530,4044,7526,4050,7523,4051,7533,4051,7535,4049,7537,4041,7538,4036,7538,4025,7533,4009,7533,4008e" filled="t" fillcolor="#252525" stroked="f">
                <v:path arrowok="t"/>
                <v:fill/>
              </v:shape>
            </v:group>
            <v:group style="position:absolute;left:7502;top:3847;width:36;height:53" coordorigin="7502,3847" coordsize="36,53">
              <v:shape style="position:absolute;left:7502;top:3847;width:36;height:53" coordorigin="7502,3847" coordsize="36,53" path="m7509,3884l7502,3885,7503,3889,7505,3893,7511,3898,7515,3900,7526,3900,7531,3898,7533,3894,7517,3894,7515,3894,7513,3892,7511,3890,7510,3888,7509,3884e" filled="t" fillcolor="#252525" stroked="f">
                <v:path arrowok="t"/>
                <v:fill/>
              </v:shape>
              <v:shape style="position:absolute;left:7502;top:3847;width:36;height:53" coordorigin="7502,3847" coordsize="36,53" path="m7535,3869l7523,3869,7526,3871,7528,3873,7530,3875,7531,3878,7531,3885,7530,3888,7528,3891,7526,3893,7523,3894,7533,3894,7537,3890,7539,3886,7539,3876,7537,3872,7535,3869e" filled="t" fillcolor="#252525" stroked="f">
                <v:path arrowok="t"/>
                <v:fill/>
              </v:shape>
              <v:shape style="position:absolute;left:7502;top:3847;width:36;height:53" coordorigin="7502,3847" coordsize="36,53" path="m7536,3847l7509,3847,7504,3874,7510,3875,7511,3873,7512,3872,7514,3871,7516,3870,7518,3869,7535,3869,7532,3867,7511,3867,7514,3853,7536,3853,7536,3847e" filled="t" fillcolor="#252525" stroked="f">
                <v:path arrowok="t"/>
                <v:fill/>
              </v:shape>
              <v:shape style="position:absolute;left:7502;top:3847;width:36;height:53" coordorigin="7502,3847" coordsize="36,53" path="m7526,3864l7518,3864,7515,3865,7511,3867,7532,3867,7530,3865,7526,3864e" filled="t" fillcolor="#252525" stroked="f">
                <v:path arrowok="t"/>
                <v:fill/>
              </v:shape>
              <v:shape style="position:absolute;left:7498;top:3214;width:165;height:533" type="#_x0000_t75">
                <v:imagedata r:id="rId56" o:title=""/>
              </v:shape>
            </v:group>
            <v:group style="position:absolute;left:7503;top:3060;width:78;height:54" coordorigin="7503,3060" coordsize="78,54">
              <v:shape style="position:absolute;left:7503;top:3060;width:78;height:54" coordorigin="7503,3060" coordsize="78,54" path="m7509,3099l7503,3099,7503,3104,7505,3107,7508,3110,7511,3113,7515,3114,7525,3114,7530,3113,7534,3109,7517,3109,7515,3108,7513,3107,7511,3105,7510,3102,7509,3099e" filled="t" fillcolor="#252525" stroked="f">
                <v:path arrowok="t"/>
                <v:fill/>
              </v:shape>
              <v:shape style="position:absolute;left:7503;top:3060;width:78;height:54" coordorigin="7503,3060" coordsize="78,54" path="m7534,3088l7524,3088,7526,3089,7528,3091,7530,3092,7531,3095,7531,3101,7530,3104,7526,3108,7523,3109,7534,3109,7536,3106,7538,3102,7538,3094,7537,3091,7536,3089,7534,3088e" filled="t" fillcolor="#252525" stroked="f">
                <v:path arrowok="t"/>
                <v:fill/>
              </v:shape>
              <v:shape style="position:absolute;left:7503;top:3060;width:78;height:54" coordorigin="7503,3060" coordsize="78,54" path="m7533,3066l7522,3066,7524,3066,7526,3068,7528,3070,7529,3072,7529,3077,7527,3079,7525,3081,7523,3082,7520,3083,7516,3083,7516,3088,7518,3088,7519,3088,7534,3088,7534,3087,7531,3085,7528,3085,7530,3084,7532,3083,7517,3083,7516,3083,7532,3083,7532,3082,7534,3080,7535,3078,7536,3076,7535,3072,7535,3069,7534,3067,7533,3066e" filled="t" fillcolor="#252525" stroked="f">
                <v:path arrowok="t"/>
                <v:fill/>
              </v:shape>
              <v:shape style="position:absolute;left:7503;top:3060;width:78;height:54" coordorigin="7503,3060" coordsize="78,54" path="m7523,3060l7515,3060,7512,3062,7509,3064,7506,3066,7504,3070,7503,3074,7510,3075,7510,3072,7512,3070,7513,3068,7515,3066,7517,3066,7533,3066,7532,3065,7530,3063,7528,3062,7525,3061,7523,3060e" filled="t" fillcolor="#252525" stroked="f">
                <v:path arrowok="t"/>
                <v:fill/>
              </v:shape>
              <v:shape style="position:absolute;left:7503;top:3060;width:78;height:54" coordorigin="7503,3060" coordsize="78,54" path="m7565,3060l7559,3060,7555,3061,7550,3066,7548,3068,7545,3076,7545,3081,7545,3097,7547,3104,7550,3109,7553,3112,7557,3114,7566,3114,7570,3113,7575,3109,7559,3109,7557,3108,7553,3102,7552,3096,7552,3079,7553,3073,7555,3069,7557,3067,7559,3066,7575,3066,7574,3065,7572,3063,7570,3062,7568,3061,7565,3060e" filled="t" fillcolor="#252525" stroked="f">
                <v:path arrowok="t"/>
                <v:fill/>
              </v:shape>
              <v:shape style="position:absolute;left:7503;top:3060;width:78;height:54" coordorigin="7503,3060" coordsize="78,54" path="m7575,3066l7566,3066,7568,3067,7570,3070,7572,3073,7573,3079,7573,3096,7572,3102,7570,3105,7568,3107,7566,3109,7575,3109,7577,3106,7578,3102,7580,3099,7580,3094,7580,3082,7580,3078,7579,3075,7578,3072,7577,3069,7575,3066e" filled="t" fillcolor="#252525" stroked="f">
                <v:path arrowok="t"/>
                <v:fill/>
              </v:shape>
            </v:group>
            <v:group style="position:absolute;left:7503;top:2903;width:78;height:54" coordorigin="7503,2903" coordsize="78,54">
              <v:shape style="position:absolute;left:7503;top:2903;width:78;height:54" coordorigin="7503,2903" coordsize="78,54" path="m7509,2942l7503,2942,7503,2947,7505,2950,7511,2956,7515,2957,7525,2957,7530,2956,7534,2952,7517,2952,7515,2951,7513,2949,7511,2948,7510,2945,7509,2942e" filled="t" fillcolor="#252525" stroked="f">
                <v:path arrowok="t"/>
                <v:fill/>
              </v:shape>
              <v:shape style="position:absolute;left:7503;top:2903;width:78;height:54" coordorigin="7503,2903" coordsize="78,54" path="m7534,2931l7524,2931,7526,2932,7528,2933,7530,2935,7531,2938,7531,2944,7530,2947,7526,2951,7523,2952,7534,2952,7536,2949,7538,2945,7538,2937,7537,2934,7536,2932,7534,2931e" filled="t" fillcolor="#252525" stroked="f">
                <v:path arrowok="t"/>
                <v:fill/>
              </v:shape>
              <v:shape style="position:absolute;left:7503;top:2903;width:78;height:54" coordorigin="7503,2903" coordsize="78,54" path="m7533,2909l7522,2909,7524,2909,7526,2911,7528,2913,7529,2914,7529,2920,7527,2922,7525,2924,7523,2925,7520,2926,7516,2926,7516,2931,7518,2931,7519,2931,7534,2931,7534,2930,7531,2928,7528,2928,7530,2927,7532,2926,7520,2926,7516,2926,7532,2926,7532,2925,7535,2921,7536,2919,7536,2914,7535,2912,7534,2910,7533,2909e" filled="t" fillcolor="#252525" stroked="f">
                <v:path arrowok="t"/>
                <v:fill/>
              </v:shape>
              <v:shape style="position:absolute;left:7503;top:2903;width:78;height:54" coordorigin="7503,2903" coordsize="78,54" path="m7523,2903l7515,2903,7512,2904,7509,2907,7506,2909,7504,2913,7503,2917,7510,2918,7510,2915,7512,2913,7515,2909,7517,2909,7533,2909,7532,2908,7530,2906,7528,2905,7525,2904,7523,2903e" filled="t" fillcolor="#252525" stroked="f">
                <v:path arrowok="t"/>
                <v:fill/>
              </v:shape>
              <v:shape style="position:absolute;left:7503;top:2903;width:78;height:54" coordorigin="7503,2903" coordsize="78,54" path="m7552,2942l7545,2942,7545,2947,7547,2950,7550,2953,7553,2956,7557,2957,7568,2957,7573,2955,7576,2952,7560,2952,7557,2951,7555,2949,7554,2948,7552,2945,7552,2942e" filled="t" fillcolor="#252525" stroked="f">
                <v:path arrowok="t"/>
                <v:fill/>
              </v:shape>
              <v:shape style="position:absolute;left:7503;top:2903;width:78;height:54" coordorigin="7503,2903" coordsize="78,54" path="m7577,2927l7566,2927,7568,2928,7571,2930,7573,2932,7574,2935,7574,2943,7573,2946,7570,2948,7568,2951,7565,2952,7576,2952,7579,2947,7581,2943,7581,2933,7579,2929,7577,2927e" filled="t" fillcolor="#252525" stroked="f">
                <v:path arrowok="t"/>
                <v:fill/>
              </v:shape>
              <v:shape style="position:absolute;left:7503;top:2903;width:78;height:54" coordorigin="7503,2903" coordsize="78,54" path="m7578,2904l7551,2904,7546,2931,7552,2932,7553,2931,7555,2929,7556,2928,7558,2927,7560,2927,7577,2927,7574,2925,7554,2925,7557,2910,7578,2910,7578,2904e" filled="t" fillcolor="#252525" stroked="f">
                <v:path arrowok="t"/>
                <v:fill/>
              </v:shape>
              <v:shape style="position:absolute;left:7503;top:2903;width:78;height:54" coordorigin="7503,2903" coordsize="78,54" path="m7569,2921l7560,2921,7557,2922,7554,2925,7574,2925,7573,2923,7569,2921e" filled="t" fillcolor="#252525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99.242493pt;margin-top:-30.415817pt;width:96.415748pt;height:244.686996pt;mso-position-horizontal-relative:page;mso-position-vertical-relative:paragraph;z-index:-5252" coordorigin="7985,-608" coordsize="1928,4894">
            <v:shape style="position:absolute;left:8164;top:-286;width:1308;height:132" type="#_x0000_t75">
              <v:imagedata r:id="rId57" o:title=""/>
            </v:shape>
            <v:shape style="position:absolute;left:8164;top:-86;width:1321;height:1100" type="#_x0000_t75">
              <v:imagedata r:id="rId58" o:title=""/>
            </v:shape>
            <v:shape style="position:absolute;left:7985;top:-94;width:1739;height:1327" type="#_x0000_t75">
              <v:imagedata r:id="rId59" o:title=""/>
            </v:shape>
            <v:shape style="position:absolute;left:9561;top:-86;width:158;height:1105" type="#_x0000_t75">
              <v:imagedata r:id="rId60" o:title=""/>
            </v:shape>
            <v:group style="position:absolute;left:9706;top:860;width:13;height:4" coordorigin="9706,860" coordsize="13,4">
              <v:shape style="position:absolute;left:9706;top:860;width:13;height:4" coordorigin="9706,860" coordsize="13,4" path="m9706,862l9719,862e" filled="f" stroked="t" strokeweight=".294956pt" strokecolor="#252525">
                <v:path arrowok="t"/>
              </v:shape>
            </v:group>
            <v:group style="position:absolute;left:9706;top:702;width:13;height:4" coordorigin="9706,702" coordsize="13,4">
              <v:shape style="position:absolute;left:9706;top:702;width:13;height:4" coordorigin="9706,702" coordsize="13,4" path="m9706,704l9719,704e" filled="f" stroked="t" strokeweight=".294956pt" strokecolor="#252525">
                <v:path arrowok="t"/>
              </v:shape>
            </v:group>
            <v:group style="position:absolute;left:9706;top:544;width:13;height:4" coordorigin="9706,544" coordsize="13,4">
              <v:shape style="position:absolute;left:9706;top:544;width:13;height:4" coordorigin="9706,544" coordsize="13,4" path="m9706,546l9719,546e" filled="f" stroked="t" strokeweight=".294956pt" strokecolor="#252525">
                <v:path arrowok="t"/>
              </v:shape>
            </v:group>
            <v:group style="position:absolute;left:9706;top:386;width:13;height:4" coordorigin="9706,386" coordsize="13,4">
              <v:shape style="position:absolute;left:9706;top:386;width:13;height:4" coordorigin="9706,386" coordsize="13,4" path="m9706,388l9719,388e" filled="f" stroked="t" strokeweight=".29496pt" strokecolor="#252525">
                <v:path arrowok="t"/>
              </v:shape>
            </v:group>
            <v:group style="position:absolute;left:9706;top:228;width:13;height:4" coordorigin="9706,228" coordsize="13,4">
              <v:shape style="position:absolute;left:9706;top:228;width:13;height:4" coordorigin="9706,228" coordsize="13,4" path="m9706,230l9719,230e" filled="f" stroked="t" strokeweight=".294956pt" strokecolor="#252525">
                <v:path arrowok="t"/>
              </v:shape>
            </v:group>
            <v:group style="position:absolute;left:9706;top:70;width:13;height:4" coordorigin="9706,70" coordsize="13,4">
              <v:shape style="position:absolute;left:9706;top:70;width:13;height:4" coordorigin="9706,70" coordsize="13,4" path="m9706,72l9719,72e" filled="f" stroked="t" strokeweight=".294956pt" strokecolor="#252525">
                <v:path arrowok="t"/>
              </v:shape>
            </v:group>
            <v:group style="position:absolute;left:9753;top:950;width:35;height:54" coordorigin="9753,950" coordsize="35,54">
              <v:shape style="position:absolute;left:9753;top:950;width:35;height:54" coordorigin="9753,950" coordsize="35,54" path="m9774,950l9767,950,9764,951,9758,955,9756,958,9754,966,9753,971,9753,987,9755,994,9759,999,9761,1002,9766,1004,9775,1004,9778,1003,9781,1001,9783,999,9768,998,9765,997,9763,994,9761,991,9760,985,9760,968,9761,962,9763,959,9765,956,9768,955,9783,955,9782,954,9781,953,9778,951,9776,950,9774,950e" filled="t" fillcolor="#252525" stroked="f">
                <v:path arrowok="t"/>
                <v:fill/>
              </v:shape>
              <v:shape style="position:absolute;left:9753;top:950;width:35;height:54" coordorigin="9753,950" coordsize="35,54" path="m9783,955l9774,955,9776,957,9781,962,9782,968,9782,985,9781,991,9776,997,9774,998,9783,998,9785,996,9788,988,9788,983,9788,972,9784,956,9783,955e" filled="t" fillcolor="#252525" stroked="f">
                <v:path arrowok="t"/>
                <v:fill/>
              </v:shape>
            </v:group>
            <v:group style="position:absolute;left:9753;top:793;width:36;height:53" coordorigin="9753,793" coordsize="36,53">
              <v:shape style="position:absolute;left:9753;top:793;width:36;height:53" coordorigin="9753,793" coordsize="36,53" path="m9760,831l9753,831,9753,836,9755,839,9758,842,9761,844,9766,846,9777,846,9781,844,9784,841,9768,841,9766,840,9762,836,9761,834,9760,831e" filled="t" fillcolor="#252525" stroked="f">
                <v:path arrowok="t"/>
                <v:fill/>
              </v:shape>
              <v:shape style="position:absolute;left:9753;top:793;width:36;height:53" coordorigin="9753,793" coordsize="36,53" path="m9785,816l9774,816,9777,817,9781,821,9782,824,9782,831,9781,835,9779,837,9776,839,9774,841,9784,841,9788,836,9789,832,9789,822,9787,818,9785,816e" filled="t" fillcolor="#252525" stroked="f">
                <v:path arrowok="t"/>
                <v:fill/>
              </v:shape>
              <v:shape style="position:absolute;left:9753;top:793;width:36;height:53" coordorigin="9753,793" coordsize="36,53" path="m9787,793l9759,793,9754,820,9760,821,9761,819,9763,818,9765,817,9766,816,9768,816,9785,816,9783,813,9762,813,9765,799,9787,799,9787,793e" filled="t" fillcolor="#252525" stroked="f">
                <v:path arrowok="t"/>
                <v:fill/>
              </v:shape>
              <v:shape style="position:absolute;left:9753;top:793;width:36;height:53" coordorigin="9753,793" coordsize="36,53" path="m9777,810l9769,810,9765,811,9762,813,9783,813,9781,812,9777,810e" filled="t" fillcolor="#252525" stroked="f">
                <v:path arrowok="t"/>
                <v:fill/>
              </v:shape>
            </v:group>
            <v:group style="position:absolute;left:9758;top:634;width:73;height:54" coordorigin="9758,634" coordsize="73,54">
              <v:shape style="position:absolute;left:9758;top:634;width:73;height:54" coordorigin="9758,634" coordsize="73,54" path="m9778,646l9771,646,9771,687,9778,687,9778,646e" filled="t" fillcolor="#252525" stroked="f">
                <v:path arrowok="t"/>
                <v:fill/>
              </v:shape>
              <v:shape style="position:absolute;left:9758;top:634;width:73;height:54" coordorigin="9758,634" coordsize="73,54" path="m9778,634l9774,634,9773,636,9771,639,9765,643,9762,645,9758,647,9758,654,9760,653,9763,652,9765,650,9768,649,9770,647,9771,646,9778,646,9778,634e" filled="t" fillcolor="#252525" stroked="f">
                <v:path arrowok="t"/>
                <v:fill/>
              </v:shape>
              <v:shape style="position:absolute;left:9758;top:634;width:73;height:54" coordorigin="9758,634" coordsize="73,54" path="m9816,634l9809,634,9806,635,9803,637,9801,639,9799,642,9796,650,9795,655,9795,671,9797,678,9801,683,9804,686,9808,688,9817,688,9820,687,9823,685,9825,683,9810,683,9807,681,9805,678,9803,675,9802,670,9802,652,9803,646,9806,643,9807,641,9810,639,9825,639,9825,638,9823,637,9821,636,9818,635,9816,634e" filled="t" fillcolor="#252525" stroked="f">
                <v:path arrowok="t"/>
                <v:fill/>
              </v:shape>
              <v:shape style="position:absolute;left:9758;top:634;width:73;height:54" coordorigin="9758,634" coordsize="73,54" path="m9825,639l9816,639,9819,641,9823,647,9824,652,9824,670,9823,675,9819,681,9816,683,9826,683,9828,680,9829,676,9830,672,9831,667,9831,656,9830,652,9830,648,9829,645,9828,643,9826,641,9825,639e" filled="t" fillcolor="#252525" stroked="f">
                <v:path arrowok="t"/>
                <v:fill/>
              </v:shape>
            </v:group>
            <v:group style="position:absolute;left:9758;top:476;width:73;height:54" coordorigin="9758,476" coordsize="73,54">
              <v:shape style="position:absolute;left:9758;top:476;width:73;height:54" coordorigin="9758,476" coordsize="73,54" path="m9778,488l9771,488,9771,529,9778,529,9778,488e" filled="t" fillcolor="#252525" stroked="f">
                <v:path arrowok="t"/>
                <v:fill/>
              </v:shape>
              <v:shape style="position:absolute;left:9758;top:476;width:73;height:54" coordorigin="9758,476" coordsize="73,54" path="m9778,476l9774,476,9773,478,9771,481,9765,486,9762,488,9758,489,9758,496,9760,495,9763,494,9765,492,9768,491,9770,489,9771,488,9778,488,9778,476e" filled="t" fillcolor="#252525" stroked="f">
                <v:path arrowok="t"/>
                <v:fill/>
              </v:shape>
              <v:shape style="position:absolute;left:9758;top:476;width:73;height:54" coordorigin="9758,476" coordsize="73,54" path="m9802,515l9795,515,9796,520,9798,523,9801,526,9804,529,9808,530,9819,530,9824,528,9826,525,9810,525,9808,524,9806,522,9804,520,9803,518,9802,515e" filled="t" fillcolor="#252525" stroked="f">
                <v:path arrowok="t"/>
                <v:fill/>
              </v:shape>
              <v:shape style="position:absolute;left:9758;top:476;width:73;height:54" coordorigin="9758,476" coordsize="73,54" path="m9827,500l9816,500,9819,501,9821,503,9823,505,9824,508,9824,516,9823,519,9821,521,9819,524,9816,525,9826,525,9830,520,9831,516,9831,506,9830,502,9827,500e" filled="t" fillcolor="#252525" stroked="f">
                <v:path arrowok="t"/>
                <v:fill/>
              </v:shape>
              <v:shape style="position:absolute;left:9758;top:476;width:73;height:54" coordorigin="9758,476" coordsize="73,54" path="m9829,477l9802,477,9796,504,9803,505,9804,503,9805,502,9807,501,9809,500,9811,500,9827,500,9825,497,9804,497,9807,483,9829,483,9829,477e" filled="t" fillcolor="#252525" stroked="f">
                <v:path arrowok="t"/>
                <v:fill/>
              </v:shape>
              <v:shape style="position:absolute;left:9758;top:476;width:73;height:54" coordorigin="9758,476" coordsize="73,54" path="m9819,494l9811,494,9807,495,9804,497,9825,497,9823,496,9819,494e" filled="t" fillcolor="#252525" stroked="f">
                <v:path arrowok="t"/>
                <v:fill/>
              </v:shape>
            </v:group>
            <v:group style="position:absolute;left:9752;top:318;width:79;height:54" coordorigin="9752,318" coordsize="79,54">
              <v:shape style="position:absolute;left:9752;top:318;width:79;height:54" coordorigin="9752,318" coordsize="79,54" path="m9785,323l9774,323,9776,324,9778,326,9780,328,9781,330,9781,335,9780,338,9778,340,9776,343,9772,347,9762,355,9759,357,9757,360,9755,362,9754,364,9752,368,9752,370,9752,371,9788,371,9788,365,9761,365,9762,364,9763,363,9764,361,9765,360,9768,358,9772,355,9777,351,9788,329,9787,325,9785,323e" filled="t" fillcolor="#252525" stroked="f">
                <v:path arrowok="t"/>
                <v:fill/>
              </v:shape>
              <v:shape style="position:absolute;left:9752;top:318;width:79;height:54" coordorigin="9752,318" coordsize="79,54" path="m9776,318l9766,318,9762,319,9756,325,9754,328,9753,333,9760,334,9760,331,9761,328,9765,324,9768,323,9785,323,9780,320,9776,318e" filled="t" fillcolor="#252525" stroked="f">
                <v:path arrowok="t"/>
                <v:fill/>
              </v:shape>
              <v:shape style="position:absolute;left:9752;top:318;width:79;height:54" coordorigin="9752,318" coordsize="79,54" path="m9816,318l9809,318,9806,319,9803,321,9801,323,9799,326,9796,334,9795,339,9795,355,9797,362,9801,367,9804,370,9808,372,9817,372,9820,371,9823,369,9825,367,9810,367,9807,365,9805,362,9803,360,9802,354,9802,336,9803,331,9806,327,9807,325,9810,323,9825,323,9825,323,9823,321,9821,320,9818,319,9816,318e" filled="t" fillcolor="#252525" stroked="f">
                <v:path arrowok="t"/>
                <v:fill/>
              </v:shape>
              <v:shape style="position:absolute;left:9752;top:318;width:79;height:54" coordorigin="9752,318" coordsize="79,54" path="m9825,323l9816,323,9819,325,9823,331,9824,336,9824,354,9823,360,9819,365,9816,367,9826,367,9828,364,9829,360,9830,356,9831,351,9831,340,9830,336,9830,333,9829,330,9828,327,9826,325,9825,323e" filled="t" fillcolor="#252525" stroked="f">
                <v:path arrowok="t"/>
                <v:fill/>
              </v:shape>
            </v:group>
            <v:group style="position:absolute;left:9752;top:160;width:79;height:54" coordorigin="9752,160" coordsize="79,54">
              <v:shape style="position:absolute;left:9752;top:160;width:79;height:54" coordorigin="9752,160" coordsize="79,54" path="m9785,166l9774,166,9776,166,9778,168,9780,170,9781,172,9781,177,9780,180,9778,183,9776,185,9772,189,9762,197,9759,199,9757,202,9755,204,9754,206,9752,210,9752,212,9752,213,9788,213,9788,207,9761,207,9762,206,9763,205,9764,204,9765,202,9768,200,9772,197,9777,193,9788,171,9787,167,9785,166e" filled="t" fillcolor="#252525" stroked="f">
                <v:path arrowok="t"/>
                <v:fill/>
              </v:shape>
              <v:shape style="position:absolute;left:9752;top:160;width:79;height:54" coordorigin="9752,160" coordsize="79,54" path="m9776,160l9766,160,9762,162,9756,167,9754,170,9753,175,9760,176,9760,173,9761,170,9765,167,9768,166,9785,166,9780,162,9776,160e" filled="t" fillcolor="#252525" stroked="f">
                <v:path arrowok="t"/>
                <v:fill/>
              </v:shape>
              <v:shape style="position:absolute;left:9752;top:160;width:79;height:54" coordorigin="9752,160" coordsize="79,54" path="m9802,199l9795,199,9796,204,9798,207,9801,210,9804,213,9808,214,9819,214,9824,212,9826,209,9810,209,9808,208,9806,206,9804,205,9803,202,9802,199e" filled="t" fillcolor="#252525" stroked="f">
                <v:path arrowok="t"/>
                <v:fill/>
              </v:shape>
              <v:shape style="position:absolute;left:9752;top:160;width:79;height:54" coordorigin="9752,160" coordsize="79,54" path="m9827,184l9816,184,9819,185,9821,187,9823,189,9824,192,9824,200,9823,203,9821,205,9819,208,9816,209,9826,209,9830,204,9831,200,9831,190,9830,186,9827,184e" filled="t" fillcolor="#252525" stroked="f">
                <v:path arrowok="t"/>
                <v:fill/>
              </v:shape>
              <v:shape style="position:absolute;left:9752;top:160;width:79;height:54" coordorigin="9752,160" coordsize="79,54" path="m9829,161l9802,161,9796,188,9803,189,9804,188,9805,186,9807,185,9809,184,9811,184,9827,184,9825,182,9804,182,9807,167,9829,167,9829,161e" filled="t" fillcolor="#252525" stroked="f">
                <v:path arrowok="t"/>
                <v:fill/>
              </v:shape>
              <v:shape style="position:absolute;left:9752;top:160;width:79;height:54" coordorigin="9752,160" coordsize="79,54" path="m9819,178l9811,178,9807,179,9804,182,9825,182,9823,180,9819,178e" filled="t" fillcolor="#252525" stroked="f">
                <v:path arrowok="t"/>
                <v:fill/>
              </v:shape>
            </v:group>
            <v:group style="position:absolute;left:9753;top:2;width:78;height:54" coordorigin="9753,2" coordsize="78,54">
              <v:shape style="position:absolute;left:9753;top:2;width:78;height:54" coordorigin="9753,2" coordsize="78,54" path="m9760,41l9753,41,9754,46,9755,49,9762,55,9766,56,9776,56,9780,55,9784,51,9768,51,9765,50,9764,48,9762,47,9760,44,9760,41e" filled="t" fillcolor="#252525" stroked="f">
                <v:path arrowok="t"/>
                <v:fill/>
              </v:shape>
              <v:shape style="position:absolute;left:9753;top:2;width:78;height:54" coordorigin="9753,2" coordsize="78,54" path="m9785,30l9774,30,9777,31,9779,33,9781,34,9782,37,9782,43,9781,46,9776,50,9773,51,9784,51,9787,48,9789,44,9789,36,9788,33,9786,31,9785,30e" filled="t" fillcolor="#252525" stroked="f">
                <v:path arrowok="t"/>
                <v:fill/>
              </v:shape>
              <v:shape style="position:absolute;left:9753;top:2;width:78;height:54" coordorigin="9753,2" coordsize="78,54" path="m9783,8l9773,8,9775,8,9777,10,9778,12,9779,14,9779,19,9778,21,9776,23,9773,24,9771,25,9767,25,9766,30,9768,30,9770,30,9785,30,9784,29,9782,27,9778,27,9781,26,9782,25,9771,25,9767,25,9782,25,9783,24,9785,20,9786,18,9786,14,9785,11,9784,9,9783,8e" filled="t" fillcolor="#252525" stroked="f">
                <v:path arrowok="t"/>
                <v:fill/>
              </v:shape>
              <v:shape style="position:absolute;left:9753;top:2;width:78;height:54" coordorigin="9753,2" coordsize="78,54" path="m9773,2l9766,2,9762,4,9759,6,9756,8,9755,12,9754,16,9760,17,9761,14,9762,12,9765,8,9768,8,9783,8,9783,7,9781,5,9778,4,9776,3,9773,2e" filled="t" fillcolor="#252525" stroked="f">
                <v:path arrowok="t"/>
                <v:fill/>
              </v:shape>
              <v:shape style="position:absolute;left:9753;top:2;width:78;height:54" coordorigin="9753,2" coordsize="78,54" path="m9816,2l9809,2,9806,3,9803,5,9801,7,9799,10,9796,18,9795,23,9795,39,9797,46,9801,51,9804,54,9808,56,9817,56,9820,55,9823,53,9825,51,9810,51,9807,49,9805,47,9803,44,9802,38,9802,21,9803,15,9806,11,9807,9,9810,8,9825,8,9825,7,9823,5,9821,4,9818,3,9816,2e" filled="t" fillcolor="#252525" stroked="f">
                <v:path arrowok="t"/>
                <v:fill/>
              </v:shape>
              <v:shape style="position:absolute;left:9753;top:2;width:78;height:54" coordorigin="9753,2" coordsize="78,54" path="m9825,8l9816,8,9819,9,9823,15,9824,21,9824,38,9823,44,9819,49,9816,51,9826,51,9828,48,9829,44,9830,41,9831,36,9831,24,9830,20,9830,17,9829,14,9828,11,9826,9,9825,8e" filled="t" fillcolor="#252525" stroked="f">
                <v:path arrowok="t"/>
                <v:fill/>
              </v:shape>
            </v:group>
            <v:group style="position:absolute;left:9753;top:-156;width:78;height:54" coordorigin="9753,-156" coordsize="78,54">
              <v:shape style="position:absolute;left:9753;top:-156;width:78;height:54" coordorigin="9753,-156" coordsize="78,54" path="m9760,-117l9753,-116,9754,-112,9755,-109,9762,-103,9766,-102,9776,-102,9780,-103,9784,-107,9768,-107,9765,-108,9764,-109,9762,-111,9760,-114,9760,-117e" filled="t" fillcolor="#252525" stroked="f">
                <v:path arrowok="t"/>
                <v:fill/>
              </v:shape>
              <v:shape style="position:absolute;left:9753;top:-156;width:78;height:54" coordorigin="9753,-156" coordsize="78,54" path="m9785,-128l9774,-128,9777,-127,9779,-125,9781,-123,9782,-121,9782,-115,9781,-112,9776,-108,9773,-107,9784,-107,9787,-110,9789,-114,9789,-122,9788,-124,9786,-127,9785,-128e" filled="t" fillcolor="#252525" stroked="f">
                <v:path arrowok="t"/>
                <v:fill/>
              </v:shape>
              <v:shape style="position:absolute;left:9753;top:-156;width:78;height:54" coordorigin="9753,-156" coordsize="78,54" path="m9783,-150l9773,-150,9775,-149,9777,-148,9778,-146,9779,-144,9779,-139,9778,-137,9776,-135,9773,-134,9771,-133,9767,-133,9766,-128,9768,-128,9770,-128,9785,-128,9784,-129,9782,-130,9778,-131,9781,-132,9782,-133,9771,-133,9767,-133,9782,-133,9783,-134,9785,-138,9786,-140,9786,-144,9785,-147,9784,-149,9783,-150e" filled="t" fillcolor="#252525" stroked="f">
                <v:path arrowok="t"/>
                <v:fill/>
              </v:shape>
              <v:shape style="position:absolute;left:9753;top:-156;width:78;height:54" coordorigin="9753,-156" coordsize="78,54" path="m9773,-156l9766,-156,9762,-154,9759,-152,9756,-150,9755,-146,9754,-142,9760,-141,9761,-144,9762,-146,9765,-149,9768,-150,9783,-150,9783,-151,9781,-153,9778,-154,9776,-155,9773,-156e" filled="t" fillcolor="#252525" stroked="f">
                <v:path arrowok="t"/>
                <v:fill/>
              </v:shape>
              <v:shape style="position:absolute;left:9753;top:-156;width:78;height:54" coordorigin="9753,-156" coordsize="78,54" path="m9802,-117l9795,-116,9796,-112,9798,-108,9801,-106,9804,-103,9808,-102,9819,-102,9824,-104,9826,-107,9810,-107,9808,-108,9806,-109,9804,-111,9803,-114,9802,-117e" filled="t" fillcolor="#252525" stroked="f">
                <v:path arrowok="t"/>
                <v:fill/>
              </v:shape>
              <v:shape style="position:absolute;left:9753;top:-156;width:78;height:54" coordorigin="9753,-156" coordsize="78,54" path="m9827,-132l9816,-132,9819,-131,9821,-129,9823,-127,9824,-124,9824,-116,9823,-113,9821,-111,9819,-108,9816,-107,9826,-107,9830,-112,9831,-116,9831,-126,9830,-130,9827,-132e" filled="t" fillcolor="#252525" stroked="f">
                <v:path arrowok="t"/>
                <v:fill/>
              </v:shape>
              <v:shape style="position:absolute;left:9753;top:-156;width:78;height:54" coordorigin="9753,-156" coordsize="78,54" path="m9829,-155l9802,-155,9796,-128,9803,-127,9804,-128,9805,-130,9807,-130,9809,-131,9811,-132,9827,-132,9825,-134,9804,-134,9807,-148,9829,-148,9829,-155e" filled="t" fillcolor="#252525" stroked="f">
                <v:path arrowok="t"/>
                <v:fill/>
              </v:shape>
              <v:shape style="position:absolute;left:9753;top:-156;width:78;height:54" coordorigin="9753,-156" coordsize="78,54" path="m9819,-138l9811,-138,9807,-137,9804,-134,9825,-134,9823,-136,9819,-138e" filled="t" fillcolor="#252525" stroked="f">
                <v:path arrowok="t"/>
                <v:fill/>
              </v:shape>
            </v:group>
            <v:group style="position:absolute;left:9840;top:363;width:69;height:206" coordorigin="9840,363" coordsize="69,206">
              <v:shape style="position:absolute;left:9840;top:363;width:69;height:206" coordorigin="9840,363" coordsize="69,206" path="m9847,532l9841,532,9841,569,9894,569,9894,562,9847,562,9847,532e" filled="t" fillcolor="#252525" stroked="f">
                <v:path arrowok="t"/>
                <v:fill/>
              </v:shape>
              <v:shape style="position:absolute;left:9840;top:363;width:69;height:206" coordorigin="9840,363" coordsize="69,206" path="m9870,536l9864,536,9864,562,9870,562,9870,536e" filled="t" fillcolor="#252525" stroked="f">
                <v:path arrowok="t"/>
                <v:fill/>
              </v:shape>
              <v:shape style="position:absolute;left:9840;top:363;width:69;height:206" coordorigin="9840,363" coordsize="69,206" path="m9857,502l9855,505,9855,507,9855,511,9855,512,9856,514,9857,515,9859,516,9861,518,9855,518,9855,524,9894,524,9894,517,9871,517,9869,517,9861,508,9862,506,9863,505,9857,502e" filled="t" fillcolor="#252525" stroked="f">
                <v:path arrowok="t"/>
                <v:fill/>
              </v:shape>
              <v:shape style="position:absolute;left:9840;top:363;width:69;height:206" coordorigin="9840,363" coordsize="69,206" path="m9840,481l9840,486,9846,490,9852,494,9858,496,9863,498,9869,499,9881,499,9887,498,9893,495,9900,492,9900,492,9870,492,9866,491,9845,484,9840,481e" filled="t" fillcolor="#252525" stroked="f">
                <v:path arrowok="t"/>
                <v:fill/>
              </v:shape>
              <v:shape style="position:absolute;left:9840;top:363;width:69;height:206" coordorigin="9840,363" coordsize="69,206" path="m9909,481l9898,488,9886,492,9900,492,9905,489,9909,486,9909,481e" filled="t" fillcolor="#252525" stroked="f">
                <v:path arrowok="t"/>
                <v:fill/>
              </v:shape>
              <v:shape style="position:absolute;left:9840;top:363;width:69;height:206" coordorigin="9840,363" coordsize="69,206" path="m9894,465l9841,465,9841,472,9894,472,9894,465e" filled="t" fillcolor="#252525" stroked="f">
                <v:path arrowok="t"/>
                <v:fill/>
              </v:shape>
              <v:shape style="position:absolute;left:9840;top:363;width:69;height:206" coordorigin="9840,363" coordsize="69,206" path="m9869,437l9863,437,9863,465,9869,465,9869,437e" filled="t" fillcolor="#252525" stroked="f">
                <v:path arrowok="t"/>
                <v:fill/>
              </v:shape>
              <v:shape style="position:absolute;left:9840;top:363;width:69;height:206" coordorigin="9840,363" coordsize="69,206" path="m9894,429l9841,429,9841,437,9894,437,9894,429e" filled="t" fillcolor="#252525" stroked="f">
                <v:path arrowok="t"/>
                <v:fill/>
              </v:shape>
              <v:shape style="position:absolute;left:9840;top:363;width:69;height:206" coordorigin="9840,363" coordsize="69,206" path="m9870,397l9861,397,9889,422,9894,422,9894,414,9889,414,9884,409,9870,397e" filled="t" fillcolor="#252525" stroked="f">
                <v:path arrowok="t"/>
                <v:fill/>
              </v:shape>
              <v:shape style="position:absolute;left:9840;top:363;width:69;height:206" coordorigin="9840,363" coordsize="69,206" path="m9860,388l9855,388,9855,420,9861,420,9861,400,9861,397,9870,397,9860,388e" filled="t" fillcolor="#252525" stroked="f">
                <v:path arrowok="t"/>
                <v:fill/>
              </v:shape>
              <v:shape style="position:absolute;left:9840;top:363;width:69;height:206" coordorigin="9840,363" coordsize="69,206" path="m9894,387l9888,387,9888,408,9888,411,9889,414,9894,414,9894,387e" filled="t" fillcolor="#252525" stroked="f">
                <v:path arrowok="t"/>
                <v:fill/>
              </v:shape>
              <v:shape style="position:absolute;left:9840;top:363;width:69;height:206" coordorigin="9840,363" coordsize="69,206" path="m9881,363l9869,363,9863,364,9858,366,9852,368,9846,371,9840,376,9840,381,9845,378,9849,376,9851,375,9854,373,9858,372,9866,370,9870,370,9900,370,9900,369,9893,367,9887,364,9881,363e" filled="t" fillcolor="#252525" stroked="f">
                <v:path arrowok="t"/>
                <v:fill/>
              </v:shape>
              <v:shape style="position:absolute;left:9840;top:363;width:69;height:206" coordorigin="9840,363" coordsize="69,206" path="m9900,370l9886,370,9898,373,9909,381,9909,376,9905,372,9900,370e" filled="t" fillcolor="#252525" stroked="f">
                <v:path arrowok="t"/>
                <v:fill/>
              </v:shape>
              <v:shape style="position:absolute;left:8170;top:1247;width:1298;height:132" type="#_x0000_t75">
                <v:imagedata r:id="rId61" o:title=""/>
              </v:shape>
              <v:shape style="position:absolute;left:8164;top:1447;width:1321;height:1094" type="#_x0000_t75">
                <v:imagedata r:id="rId62" o:title=""/>
              </v:shape>
              <v:shape style="position:absolute;left:7985;top:1438;width:1739;height:1321" type="#_x0000_t75">
                <v:imagedata r:id="rId63" o:title=""/>
              </v:shape>
              <v:shape style="position:absolute;left:9561;top:1447;width:158;height:1100" type="#_x0000_t75">
                <v:imagedata r:id="rId64" o:title=""/>
              </v:shape>
            </v:group>
            <v:group style="position:absolute;left:9706;top:2387;width:13;height:4" coordorigin="9706,2387" coordsize="13,4">
              <v:shape style="position:absolute;left:9706;top:2387;width:13;height:4" coordorigin="9706,2387" coordsize="13,4" path="m9706,2389l9719,2389e" filled="f" stroked="t" strokeweight=".294956pt" strokecolor="#252525">
                <v:path arrowok="t"/>
              </v:shape>
            </v:group>
            <v:group style="position:absolute;left:9706;top:2230;width:13;height:4" coordorigin="9706,2230" coordsize="13,4">
              <v:shape style="position:absolute;left:9706;top:2230;width:13;height:4" coordorigin="9706,2230" coordsize="13,4" path="m9706,2232l9719,2232e" filled="f" stroked="t" strokeweight=".294968pt" strokecolor="#252525">
                <v:path arrowok="t"/>
              </v:shape>
            </v:group>
            <v:group style="position:absolute;left:9706;top:2073;width:13;height:4" coordorigin="9706,2073" coordsize="13,4">
              <v:shape style="position:absolute;left:9706;top:2073;width:13;height:4" coordorigin="9706,2073" coordsize="13,4" path="m9706,2075l9719,2075e" filled="f" stroked="t" strokeweight=".294956pt" strokecolor="#252525">
                <v:path arrowok="t"/>
              </v:shape>
            </v:group>
            <v:group style="position:absolute;left:9706;top:1916;width:13;height:4" coordorigin="9706,1916" coordsize="13,4">
              <v:shape style="position:absolute;left:9706;top:1916;width:13;height:4" coordorigin="9706,1916" coordsize="13,4" path="m9706,1918l9719,1918e" filled="f" stroked="t" strokeweight=".294956pt" strokecolor="#252525">
                <v:path arrowok="t"/>
              </v:shape>
            </v:group>
            <v:group style="position:absolute;left:9706;top:1759;width:13;height:4" coordorigin="9706,1759" coordsize="13,4">
              <v:shape style="position:absolute;left:9706;top:1759;width:13;height:4" coordorigin="9706,1759" coordsize="13,4" path="m9706,1761l9719,1761e" filled="f" stroked="t" strokeweight=".294968pt" strokecolor="#252525">
                <v:path arrowok="t"/>
              </v:shape>
            </v:group>
            <v:group style="position:absolute;left:9706;top:1602;width:13;height:4" coordorigin="9706,1602" coordsize="13,4">
              <v:shape style="position:absolute;left:9706;top:1602;width:13;height:4" coordorigin="9706,1602" coordsize="13,4" path="m9706,1604l9719,1604e" filled="f" stroked="t" strokeweight=".294956pt" strokecolor="#252525">
                <v:path arrowok="t"/>
              </v:shape>
            </v:group>
            <v:group style="position:absolute;left:9753;top:2476;width:35;height:54" coordorigin="9753,2476" coordsize="35,54">
              <v:shape style="position:absolute;left:9753;top:2476;width:35;height:54" coordorigin="9753,2476" coordsize="35,54" path="m9774,2476l9767,2476,9764,2477,9758,2481,9756,2484,9754,2492,9753,2497,9753,2513,9755,2520,9759,2525,9761,2528,9766,2530,9775,2530,9778,2529,9781,2527,9783,2525,9768,2525,9765,2523,9763,2521,9761,2518,9760,2512,9760,2495,9761,2489,9763,2485,9765,2483,9768,2482,9783,2482,9782,2481,9781,2479,9778,2478,9776,2477,9774,2476e" filled="t" fillcolor="#252525" stroked="f">
                <v:path arrowok="t"/>
                <v:fill/>
              </v:shape>
              <v:shape style="position:absolute;left:9753;top:2476;width:35;height:54" coordorigin="9753,2476" coordsize="35,54" path="m9783,2482l9774,2482,9776,2483,9781,2489,9782,2495,9782,2512,9781,2518,9776,2523,9774,2525,9783,2525,9785,2522,9788,2514,9788,2510,9788,2498,9784,2483,9783,2482e" filled="t" fillcolor="#252525" stroked="f">
                <v:path arrowok="t"/>
                <v:fill/>
              </v:shape>
            </v:group>
            <v:group style="position:absolute;left:9753;top:2320;width:36;height:53" coordorigin="9753,2320" coordsize="36,53">
              <v:shape style="position:absolute;left:9753;top:2320;width:36;height:53" coordorigin="9753,2320" coordsize="36,53" path="m9760,2358l9753,2358,9753,2363,9755,2366,9758,2369,9761,2372,9766,2373,9777,2373,9781,2371,9784,2368,9768,2368,9766,2367,9764,2365,9762,2364,9761,2361,9760,2358e" filled="t" fillcolor="#252525" stroked="f">
                <v:path arrowok="t"/>
                <v:fill/>
              </v:shape>
              <v:shape style="position:absolute;left:9753;top:2320;width:36;height:53" coordorigin="9753,2320" coordsize="36,53" path="m9785,2343l9774,2343,9777,2344,9781,2348,9782,2351,9782,2359,9781,2362,9779,2364,9776,2367,9774,2368,9784,2368,9788,2363,9789,2359,9789,2349,9787,2345,9785,2343e" filled="t" fillcolor="#252525" stroked="f">
                <v:path arrowok="t"/>
                <v:fill/>
              </v:shape>
              <v:shape style="position:absolute;left:9753;top:2320;width:36;height:53" coordorigin="9753,2320" coordsize="36,53" path="m9787,2320l9759,2320,9754,2347,9760,2348,9761,2347,9763,2345,9765,2344,9766,2343,9768,2343,9785,2343,9783,2341,9762,2341,9765,2326,9787,2326,9787,2320e" filled="t" fillcolor="#252525" stroked="f">
                <v:path arrowok="t"/>
                <v:fill/>
              </v:shape>
              <v:shape style="position:absolute;left:9753;top:2320;width:36;height:53" coordorigin="9753,2320" coordsize="36,53" path="m9777,2337l9769,2337,9765,2338,9762,2341,9783,2341,9781,2339,9777,2337e" filled="t" fillcolor="#252525" stroked="f">
                <v:path arrowok="t"/>
                <v:fill/>
              </v:shape>
              <v:shape style="position:absolute;left:9748;top:1687;width:165;height:533" type="#_x0000_t75">
                <v:imagedata r:id="rId65" o:title=""/>
              </v:shape>
            </v:group>
            <v:group style="position:absolute;left:9753;top:1534;width:78;height:54" coordorigin="9753,1534" coordsize="78,54">
              <v:shape style="position:absolute;left:9753;top:1534;width:78;height:54" coordorigin="9753,1534" coordsize="78,54" path="m9760,1572l9753,1573,9754,1577,9755,1581,9758,1584,9762,1586,9766,1588,9776,1588,9780,1586,9784,1582,9768,1582,9765,1582,9764,1580,9762,1578,9760,1576,9760,1572e" filled="t" fillcolor="#252525" stroked="f">
                <v:path arrowok="t"/>
                <v:fill/>
              </v:shape>
              <v:shape style="position:absolute;left:9753;top:1534;width:78;height:54" coordorigin="9753,1534" coordsize="78,54" path="m9785,1561l9774,1561,9777,1562,9779,1564,9781,1566,9782,1568,9782,1575,9781,1577,9776,1581,9773,1582,9784,1582,9787,1580,9789,1576,9789,1568,9788,1565,9786,1563,9785,1561e" filled="t" fillcolor="#252525" stroked="f">
                <v:path arrowok="t"/>
                <v:fill/>
              </v:shape>
              <v:shape style="position:absolute;left:9753;top:1534;width:78;height:54" coordorigin="9753,1534" coordsize="78,54" path="m9783,1539l9773,1539,9775,1540,9777,1542,9778,1543,9779,1545,9779,1550,9778,1553,9776,1554,9773,1556,9771,1556,9767,1556,9766,1562,9768,1561,9770,1561,9785,1561,9784,1560,9782,1559,9778,1558,9781,1557,9782,1556,9771,1556,9767,1556,9782,1556,9783,1556,9784,1554,9785,1552,9786,1550,9786,1545,9785,1543,9784,1541,9783,1539e" filled="t" fillcolor="#252525" stroked="f">
                <v:path arrowok="t"/>
                <v:fill/>
              </v:shape>
              <v:shape style="position:absolute;left:9753;top:1534;width:78;height:54" coordorigin="9753,1534" coordsize="78,54" path="m9773,1534l9766,1534,9762,1535,9759,1537,9756,1540,9755,1543,9754,1548,9760,1549,9761,1545,9762,1543,9764,1542,9765,1540,9768,1539,9783,1539,9783,1539,9781,1537,9778,1536,9776,1534,9773,1534e" filled="t" fillcolor="#252525" stroked="f">
                <v:path arrowok="t"/>
                <v:fill/>
              </v:shape>
              <v:shape style="position:absolute;left:9753;top:1534;width:78;height:54" coordorigin="9753,1534" coordsize="78,54" path="m9816,1534l9809,1534,9806,1535,9801,1539,9799,1542,9796,1550,9795,1555,9795,1571,9797,1578,9801,1582,9804,1586,9808,1588,9817,1588,9820,1587,9825,1583,9810,1582,9807,1581,9803,1575,9802,1570,9802,1552,9803,1546,9806,1543,9807,1540,9810,1539,9825,1539,9825,1538,9823,1537,9821,1536,9818,1534,9816,1534e" filled="t" fillcolor="#252525" stroked="f">
                <v:path arrowok="t"/>
                <v:fill/>
              </v:shape>
              <v:shape style="position:absolute;left:9753;top:1534;width:78;height:54" coordorigin="9753,1534" coordsize="78,54" path="m9825,1539l9816,1539,9819,1541,9821,1543,9823,1546,9824,1552,9824,1570,9823,1575,9821,1578,9819,1581,9816,1582,9826,1582,9828,1580,9829,1576,9830,1572,9831,1567,9831,1556,9830,1551,9830,1548,9829,1545,9828,1543,9825,1539e" filled="t" fillcolor="#252525" stroked="f">
                <v:path arrowok="t"/>
                <v:fill/>
              </v:shape>
            </v:group>
            <v:group style="position:absolute;left:9753;top:1377;width:78;height:54" coordorigin="9753,1377" coordsize="78,54">
              <v:shape style="position:absolute;left:9753;top:1377;width:78;height:54" coordorigin="9753,1377" coordsize="78,54" path="m9760,1415l9753,1416,9754,1420,9755,1424,9762,1429,9766,1431,9776,1431,9780,1429,9784,1425,9768,1425,9765,1425,9764,1423,9762,1421,9760,1419,9760,1415e" filled="t" fillcolor="#252525" stroked="f">
                <v:path arrowok="t"/>
                <v:fill/>
              </v:shape>
              <v:shape style="position:absolute;left:9753;top:1377;width:78;height:54" coordorigin="9753,1377" coordsize="78,54" path="m9785,1404l9771,1404,9774,1404,9777,1405,9779,1407,9781,1409,9782,1411,9782,1417,9781,1420,9776,1424,9773,1425,9784,1425,9787,1423,9789,1419,9789,1411,9788,1408,9786,1406,9785,1404e" filled="t" fillcolor="#252525" stroked="f">
                <v:path arrowok="t"/>
                <v:fill/>
              </v:shape>
              <v:shape style="position:absolute;left:9753;top:1377;width:78;height:54" coordorigin="9753,1377" coordsize="78,54" path="m9767,1399l9767,1399,9766,1405,9768,1404,9770,1404,9771,1404,9785,1404,9784,1403,9782,1402,9778,1401,9781,1400,9782,1399,9768,1399,9767,1399e" filled="t" fillcolor="#252525" stroked="f">
                <v:path arrowok="t"/>
                <v:fill/>
              </v:shape>
              <v:shape style="position:absolute;left:9753;top:1377;width:78;height:54" coordorigin="9753,1377" coordsize="78,54" path="m9783,1382l9773,1382,9775,1383,9777,1384,9778,1386,9779,1388,9779,1393,9778,1396,9776,1397,9773,1398,9771,1399,9782,1399,9783,1399,9785,1395,9786,1393,9786,1388,9785,1386,9784,1384,9783,1382e" filled="t" fillcolor="#252525" stroked="f">
                <v:path arrowok="t"/>
                <v:fill/>
              </v:shape>
              <v:shape style="position:absolute;left:9753;top:1377;width:78;height:54" coordorigin="9753,1377" coordsize="78,54" path="m9773,1377l9766,1377,9762,1378,9759,1380,9756,1383,9755,1386,9754,1390,9760,1392,9761,1388,9762,1386,9765,1383,9768,1382,9783,1382,9783,1381,9781,1380,9778,1379,9776,1377,9773,1377e" filled="t" fillcolor="#252525" stroked="f">
                <v:path arrowok="t"/>
                <v:fill/>
              </v:shape>
              <v:shape style="position:absolute;left:9753;top:1377;width:78;height:54" coordorigin="9753,1377" coordsize="78,54" path="m9802,1415l9795,1416,9796,1420,9798,1424,9801,1427,9804,1429,9808,1431,9819,1431,9824,1429,9826,1425,9810,1425,9808,1425,9806,1423,9804,1421,9803,1419,9802,1415e" filled="t" fillcolor="#252525" stroked="f">
                <v:path arrowok="t"/>
                <v:fill/>
              </v:shape>
              <v:shape style="position:absolute;left:9753;top:1377;width:78;height:54" coordorigin="9753,1377" coordsize="78,54" path="m9827,1401l9816,1401,9819,1402,9821,1404,9823,1406,9824,1409,9824,1416,9823,1419,9821,1422,9819,1424,9816,1425,9826,1425,9830,1421,9831,1417,9831,1407,9830,1403,9827,1401e" filled="t" fillcolor="#252525" stroked="f">
                <v:path arrowok="t"/>
                <v:fill/>
              </v:shape>
              <v:shape style="position:absolute;left:9753;top:1377;width:78;height:54" coordorigin="9753,1377" coordsize="78,54" path="m9829,1378l9802,1378,9796,1405,9803,1406,9804,1404,9805,1403,9807,1402,9809,1401,9811,1401,9827,1401,9825,1398,9804,1398,9807,1384,9829,1384,9829,1378e" filled="t" fillcolor="#252525" stroked="f">
                <v:path arrowok="t"/>
                <v:fill/>
              </v:shape>
              <v:shape style="position:absolute;left:9753;top:1377;width:78;height:54" coordorigin="9753,1377" coordsize="78,54" path="m9819,1395l9811,1395,9807,1396,9804,1398,9825,1398,9823,1396,9819,1395e" filled="t" fillcolor="#252525" stroked="f">
                <v:path arrowok="t"/>
                <v:fill/>
              </v:shape>
              <v:shape style="position:absolute;left:8172;top:2773;width:1293;height:132" type="#_x0000_t75">
                <v:imagedata r:id="rId66" o:title=""/>
              </v:shape>
              <v:shape style="position:absolute;left:8164;top:2973;width:1321;height:1094" type="#_x0000_t75">
                <v:imagedata r:id="rId67" o:title=""/>
              </v:shape>
              <v:shape style="position:absolute;left:7985;top:2965;width:1739;height:1321" type="#_x0000_t75">
                <v:imagedata r:id="rId68" o:title=""/>
              </v:shape>
              <v:shape style="position:absolute;left:9561;top:2973;width:158;height:1100" type="#_x0000_t75">
                <v:imagedata r:id="rId69" o:title=""/>
              </v:shape>
            </v:group>
            <v:group style="position:absolute;left:9706;top:3914;width:13;height:4" coordorigin="9706,3914" coordsize="13,4">
              <v:shape style="position:absolute;left:9706;top:3914;width:13;height:4" coordorigin="9706,3914" coordsize="13,4" path="m9706,3916l9719,3916e" filled="f" stroked="t" strokeweight=".294956pt" strokecolor="#252525">
                <v:path arrowok="t"/>
              </v:shape>
            </v:group>
            <v:group style="position:absolute;left:9706;top:3757;width:13;height:4" coordorigin="9706,3757" coordsize="13,4">
              <v:shape style="position:absolute;left:9706;top:3757;width:13;height:4" coordorigin="9706,3757" coordsize="13,4" path="m9706,3759l9719,3759e" filled="f" stroked="t" strokeweight=".294956pt" strokecolor="#252525">
                <v:path arrowok="t"/>
              </v:shape>
            </v:group>
            <v:group style="position:absolute;left:9706;top:3600;width:13;height:4" coordorigin="9706,3600" coordsize="13,4">
              <v:shape style="position:absolute;left:9706;top:3600;width:13;height:4" coordorigin="9706,3600" coordsize="13,4" path="m9706,3601l9719,3601e" filled="f" stroked="t" strokeweight=".294933pt" strokecolor="#252525">
                <v:path arrowok="t"/>
              </v:shape>
            </v:group>
            <v:group style="position:absolute;left:9706;top:3442;width:13;height:4" coordorigin="9706,3442" coordsize="13,4">
              <v:shape style="position:absolute;left:9706;top:3442;width:13;height:4" coordorigin="9706,3442" coordsize="13,4" path="m9706,3444l9719,3444e" filled="f" stroked="t" strokeweight=".294968pt" strokecolor="#252525">
                <v:path arrowok="t"/>
              </v:shape>
            </v:group>
            <v:group style="position:absolute;left:9706;top:3285;width:13;height:4" coordorigin="9706,3285" coordsize="13,4">
              <v:shape style="position:absolute;left:9706;top:3285;width:13;height:4" coordorigin="9706,3285" coordsize="13,4" path="m9706,3287l9719,3287e" filled="f" stroked="t" strokeweight=".294956pt" strokecolor="#252525">
                <v:path arrowok="t"/>
              </v:shape>
            </v:group>
            <v:group style="position:absolute;left:9706;top:3128;width:13;height:4" coordorigin="9706,3128" coordsize="13,4">
              <v:shape style="position:absolute;left:9706;top:3128;width:13;height:4" coordorigin="9706,3128" coordsize="13,4" path="m9706,3130l9719,3130e" filled="f" stroked="t" strokeweight=".294968pt" strokecolor="#252525">
                <v:path arrowok="t"/>
              </v:shape>
            </v:group>
            <v:group style="position:absolute;left:9753;top:4003;width:35;height:54" coordorigin="9753,4003" coordsize="35,54">
              <v:shape style="position:absolute;left:9753;top:4003;width:35;height:54" coordorigin="9753,4003" coordsize="35,54" path="m9774,4003l9767,4003,9764,4004,9753,4024,9753,4040,9755,4047,9758,4051,9761,4055,9766,4057,9775,4057,9778,4056,9781,4054,9783,4052,9768,4051,9765,4050,9763,4047,9761,4044,9760,4038,9760,4021,9761,4015,9763,4012,9765,4009,9768,4008,9783,4008,9782,4007,9781,4006,9778,4005,9776,4003,9774,4003e" filled="t" fillcolor="#252525" stroked="f">
                <v:path arrowok="t"/>
                <v:fill/>
              </v:shape>
              <v:shape style="position:absolute;left:9753;top:4003;width:35;height:54" coordorigin="9753,4003" coordsize="35,54" path="m9783,4008l9774,4008,9776,4010,9781,4015,9782,4021,9782,4038,9781,4044,9776,4050,9774,4051,9783,4051,9785,4049,9788,4041,9788,4036,9788,4025,9784,4009,9783,4008e" filled="t" fillcolor="#252525" stroked="f">
                <v:path arrowok="t"/>
                <v:fill/>
              </v:shape>
            </v:group>
            <v:group style="position:absolute;left:9753;top:3847;width:36;height:53" coordorigin="9753,3847" coordsize="36,53">
              <v:shape style="position:absolute;left:9753;top:3847;width:36;height:53" coordorigin="9753,3847" coordsize="36,53" path="m9760,3884l9753,3885,9753,3889,9755,3893,9761,3898,9766,3900,9777,3900,9781,3898,9784,3894,9768,3894,9766,3894,9764,3892,9762,3890,9761,3888,9760,3884e" filled="t" fillcolor="#252525" stroked="f">
                <v:path arrowok="t"/>
                <v:fill/>
              </v:shape>
              <v:shape style="position:absolute;left:9753;top:3847;width:36;height:53" coordorigin="9753,3847" coordsize="36,53" path="m9785,3869l9774,3869,9777,3871,9779,3873,9781,3875,9782,3878,9782,3885,9781,3888,9779,3891,9776,3893,9774,3894,9784,3894,9788,3890,9789,3886,9789,3876,9787,3872,9785,3869e" filled="t" fillcolor="#252525" stroked="f">
                <v:path arrowok="t"/>
                <v:fill/>
              </v:shape>
              <v:shape style="position:absolute;left:9753;top:3847;width:36;height:53" coordorigin="9753,3847" coordsize="36,53" path="m9787,3847l9759,3847,9754,3874,9760,3875,9761,3873,9763,3872,9765,3871,9766,3870,9768,3869,9785,3869,9783,3867,9762,3867,9765,3853,9787,3853,9787,3847e" filled="t" fillcolor="#252525" stroked="f">
                <v:path arrowok="t"/>
                <v:fill/>
              </v:shape>
              <v:shape style="position:absolute;left:9753;top:3847;width:36;height:53" coordorigin="9753,3847" coordsize="36,53" path="m9777,3864l9769,3864,9765,3865,9762,3867,9783,3867,9781,3865,9777,3864e" filled="t" fillcolor="#252525" stroked="f">
                <v:path arrowok="t"/>
                <v:fill/>
              </v:shape>
              <v:shape style="position:absolute;left:9748;top:3214;width:165;height:533" type="#_x0000_t75">
                <v:imagedata r:id="rId70" o:title=""/>
              </v:shape>
            </v:group>
            <v:group style="position:absolute;left:9753;top:3060;width:78;height:54" coordorigin="9753,3060" coordsize="78,54">
              <v:shape style="position:absolute;left:9753;top:3060;width:78;height:54" coordorigin="9753,3060" coordsize="78,54" path="m9760,3099l9753,3099,9754,3104,9755,3107,9758,3110,9762,3113,9766,3114,9776,3114,9780,3113,9784,3109,9768,3109,9765,3108,9764,3107,9762,3105,9760,3102,9760,3099e" filled="t" fillcolor="#252525" stroked="f">
                <v:path arrowok="t"/>
                <v:fill/>
              </v:shape>
              <v:shape style="position:absolute;left:9753;top:3060;width:78;height:54" coordorigin="9753,3060" coordsize="78,54" path="m9785,3088l9774,3088,9777,3089,9779,3091,9781,3092,9782,3095,9782,3101,9781,3104,9776,3108,9773,3109,9784,3109,9787,3106,9789,3102,9789,3094,9788,3091,9786,3089,9785,3088e" filled="t" fillcolor="#252525" stroked="f">
                <v:path arrowok="t"/>
                <v:fill/>
              </v:shape>
              <v:shape style="position:absolute;left:9753;top:3060;width:78;height:54" coordorigin="9753,3060" coordsize="78,54" path="m9783,3066l9773,3066,9775,3066,9777,3068,9778,3070,9779,3072,9779,3077,9778,3079,9776,3081,9773,3082,9771,3083,9767,3083,9766,3088,9768,3088,9770,3088,9785,3088,9784,3087,9782,3085,9778,3085,9781,3084,9782,3083,9767,3083,9767,3083,9782,3083,9783,3082,9784,3080,9785,3078,9786,3076,9786,3072,9785,3069,9784,3067,9783,3066e" filled="t" fillcolor="#252525" stroked="f">
                <v:path arrowok="t"/>
                <v:fill/>
              </v:shape>
              <v:shape style="position:absolute;left:9753;top:3060;width:78;height:54" coordorigin="9753,3060" coordsize="78,54" path="m9773,3060l9766,3060,9762,3062,9759,3064,9756,3066,9755,3070,9754,3074,9760,3075,9761,3072,9762,3070,9764,3068,9765,3066,9768,3066,9783,3066,9783,3065,9781,3063,9778,3062,9776,3061,9773,3060e" filled="t" fillcolor="#252525" stroked="f">
                <v:path arrowok="t"/>
                <v:fill/>
              </v:shape>
              <v:shape style="position:absolute;left:9753;top:3060;width:78;height:54" coordorigin="9753,3060" coordsize="78,54" path="m9816,3060l9809,3060,9806,3061,9801,3066,9799,3068,9796,3076,9795,3081,9795,3097,9797,3104,9801,3109,9804,3112,9808,3114,9817,3114,9820,3113,9825,3109,9810,3109,9807,3108,9803,3102,9802,3096,9802,3079,9803,3073,9806,3069,9807,3067,9810,3066,9825,3066,9825,3065,9823,3063,9821,3062,9818,3061,9816,3060e" filled="t" fillcolor="#252525" stroked="f">
                <v:path arrowok="t"/>
                <v:fill/>
              </v:shape>
              <v:shape style="position:absolute;left:9753;top:3060;width:78;height:54" coordorigin="9753,3060" coordsize="78,54" path="m9825,3066l9816,3066,9819,3067,9821,3070,9823,3073,9824,3079,9824,3096,9823,3102,9821,3105,9819,3107,9816,3109,9826,3109,9828,3106,9829,3102,9830,3099,9831,3094,9831,3082,9830,3078,9830,3075,9829,3072,9828,3069,9825,3066e" filled="t" fillcolor="#252525" stroked="f">
                <v:path arrowok="t"/>
                <v:fill/>
              </v:shape>
            </v:group>
            <v:group style="position:absolute;left:9753;top:2903;width:78;height:54" coordorigin="9753,2903" coordsize="78,54">
              <v:shape style="position:absolute;left:9753;top:2903;width:78;height:54" coordorigin="9753,2903" coordsize="78,54" path="m9760,2942l9753,2942,9754,2947,9755,2950,9762,2956,9766,2957,9776,2957,9780,2956,9784,2952,9768,2952,9765,2951,9764,2949,9762,2948,9760,2945,9760,2942e" filled="t" fillcolor="#252525" stroked="f">
                <v:path arrowok="t"/>
                <v:fill/>
              </v:shape>
              <v:shape style="position:absolute;left:9753;top:2903;width:78;height:54" coordorigin="9753,2903" coordsize="78,54" path="m9785,2931l9774,2931,9777,2932,9779,2933,9781,2935,9782,2938,9782,2944,9781,2947,9776,2951,9773,2952,9784,2952,9787,2949,9789,2945,9789,2937,9788,2934,9786,2932,9785,2931e" filled="t" fillcolor="#252525" stroked="f">
                <v:path arrowok="t"/>
                <v:fill/>
              </v:shape>
              <v:shape style="position:absolute;left:9753;top:2903;width:78;height:54" coordorigin="9753,2903" coordsize="78,54" path="m9783,2909l9773,2909,9775,2909,9777,2911,9778,2913,9779,2914,9779,2920,9778,2922,9776,2924,9773,2925,9771,2926,9767,2926,9766,2931,9768,2931,9770,2931,9785,2931,9784,2930,9782,2928,9778,2928,9781,2927,9782,2926,9771,2926,9767,2926,9782,2926,9783,2925,9785,2921,9786,2919,9786,2914,9785,2912,9784,2910,9783,2909e" filled="t" fillcolor="#252525" stroked="f">
                <v:path arrowok="t"/>
                <v:fill/>
              </v:shape>
              <v:shape style="position:absolute;left:9753;top:2903;width:78;height:54" coordorigin="9753,2903" coordsize="78,54" path="m9773,2903l9766,2903,9762,2904,9759,2907,9756,2909,9755,2913,9754,2917,9760,2918,9761,2915,9762,2913,9765,2909,9768,2909,9783,2909,9783,2908,9781,2906,9778,2905,9776,2904,9773,2903e" filled="t" fillcolor="#252525" stroked="f">
                <v:path arrowok="t"/>
                <v:fill/>
              </v:shape>
              <v:shape style="position:absolute;left:9753;top:2903;width:78;height:54" coordorigin="9753,2903" coordsize="78,54" path="m9802,2942l9795,2942,9796,2947,9798,2950,9801,2953,9804,2956,9808,2957,9819,2957,9824,2955,9826,2952,9810,2952,9808,2951,9806,2949,9804,2948,9803,2945,9802,2942e" filled="t" fillcolor="#252525" stroked="f">
                <v:path arrowok="t"/>
                <v:fill/>
              </v:shape>
              <v:shape style="position:absolute;left:9753;top:2903;width:78;height:54" coordorigin="9753,2903" coordsize="78,54" path="m9827,2927l9816,2927,9819,2928,9821,2930,9823,2932,9824,2935,9824,2943,9823,2946,9821,2948,9819,2951,9816,2952,9826,2952,9830,2947,9831,2943,9831,2933,9830,2929,9827,2927e" filled="t" fillcolor="#252525" stroked="f">
                <v:path arrowok="t"/>
                <v:fill/>
              </v:shape>
              <v:shape style="position:absolute;left:9753;top:2903;width:78;height:54" coordorigin="9753,2903" coordsize="78,54" path="m9829,2904l9802,2904,9796,2931,9803,2932,9804,2931,9805,2929,9807,2928,9809,2927,9811,2927,9827,2927,9825,2925,9804,2925,9807,2910,9829,2910,9829,2904e" filled="t" fillcolor="#252525" stroked="f">
                <v:path arrowok="t"/>
                <v:fill/>
              </v:shape>
              <v:shape style="position:absolute;left:9753;top:2903;width:78;height:54" coordorigin="9753,2903" coordsize="78,54" path="m9819,2921l9811,2921,9807,2922,9804,2925,9825,2925,9823,2923,9819,2921e" filled="t" fillcolor="#252525" stroked="f">
                <v:path arrowok="t"/>
                <v:fill/>
              </v:shape>
            </v:group>
            <v:group style="position:absolute;left:8376;top:-592;width:943;height:254" coordorigin="8376,-592" coordsize="943,254">
              <v:shape style="position:absolute;left:8376;top:-592;width:943;height:254" coordorigin="8376,-592" coordsize="943,254" path="m8376,-469l8403,-544,8429,-588,8440,-585,8480,-513,8488,-491,8497,-470,8505,-450,8514,-426,8522,-402,8530,-379,8538,-359,8545,-345,8553,-338,8562,-343,8571,-355,8579,-374,8588,-396,8596,-420,8604,-443,8613,-464,8621,-485,8630,-509,8654,-574,8671,-591,8679,-586,8688,-573,8697,-555,8706,-532,8715,-509,8724,-486,8732,-465,8741,-445,8749,-421,8757,-397,8764,-374,8772,-356,8780,-343,8791,-346,8829,-417,8838,-439,8846,-459,8855,-482,8864,-506,8872,-530,8879,-552,8887,-572,8894,-586,8902,-592,8912,-588,8921,-575,8930,-557,8939,-535,8948,-511,8957,-488,8965,-468,8974,-447,8982,-423,8990,-399,8998,-377,9006,-358,9014,-345,9023,-339,9031,-344,9040,-357,9049,-376,9058,-398,9067,-422,9075,-445,9084,-465,9093,-487,9101,-511,9109,-535,9117,-557,9125,-575,9133,-587,9144,-584,9182,-513,9191,-491,9199,-471,9207,-450,9215,-426,9223,-401,9231,-379,9239,-359,9246,-346,9254,-339,9264,-346,9299,-414,9319,-467e" filled="f" stroked="t" strokeweight="1.5949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08.909103pt;margin-top:6.707547pt;width:38.998694pt;height:31.784431pt;mso-position-horizontal-relative:page;mso-position-vertical-relative:paragraph;z-index:-5243" coordorigin="2178,134" coordsize="780,636">
            <v:group style="position:absolute;left:2183;top:765;width:769;height:2" coordorigin="2183,765" coordsize="769,2">
              <v:shape style="position:absolute;left:2183;top:765;width:769;height:2" coordorigin="2183,765" coordsize="769,0" path="m2183,765l2953,765e" filled="f" stroked="t" strokeweight=".525295pt" strokecolor="#252525">
                <v:path arrowok="t"/>
              </v:shape>
            </v:group>
            <v:group style="position:absolute;left:2183;top:139;width:2;height:625" coordorigin="2183,139" coordsize="2,625">
              <v:shape style="position:absolute;left:2183;top:139;width:2;height:625" coordorigin="2183,139" coordsize="0,625" path="m2183,139l2183,765e" filled="f" stroked="t" strokeweight=".52512pt" strokecolor="#252525">
                <v:path arrowok="t"/>
              </v:shape>
            </v:group>
            <v:group style="position:absolute;left:2191;top:268;width:375;height:472" coordorigin="2191,268" coordsize="375,472">
              <v:shape style="position:absolute;left:2191;top:268;width:375;height:472" coordorigin="2191,268" coordsize="375,472" path="m2191,268l2245,298,2283,350,2314,404,2344,463,2352,478,2382,537,2413,591,2451,648,2497,697,2551,733,2558,737,2566,740e" filled="f" stroked="t" strokeweight=".544241pt" strokecolor="#000000">
                <v:path arrowok="t"/>
              </v:shape>
            </v:group>
            <v:group style="position:absolute;left:2566;top:740;width:84;height:19" coordorigin="2566,740" coordsize="84,19">
              <v:shape style="position:absolute;left:2566;top:740;width:84;height:19" coordorigin="2566,740" coordsize="84,19" path="m2566,740l2627,756,2643,758,2650,759e" filled="f" stroked="t" strokeweight=".544367pt" strokecolor="#000000">
                <v:path arrowok="t"/>
              </v:shape>
            </v:group>
            <w10:wrap type="none"/>
          </v:group>
        </w:pict>
      </w:r>
      <w:r>
        <w:rPr>
          <w:rFonts w:ascii="Calibri" w:hAnsi="Calibri" w:cs="Calibri" w:eastAsia="Calibri"/>
          <w:sz w:val="10"/>
          <w:szCs w:val="10"/>
          <w:spacing w:val="0"/>
          <w:w w:val="106"/>
          <w:position w:val="-1"/>
        </w:rPr>
        <w:t>w</w:t>
      </w:r>
      <w:r>
        <w:rPr>
          <w:rFonts w:ascii="Calibri" w:hAnsi="Calibri" w:cs="Calibri" w:eastAsia="Calibri"/>
          <w:sz w:val="10"/>
          <w:szCs w:val="10"/>
          <w:spacing w:val="0"/>
          <w:w w:val="100"/>
          <w:position w:val="0"/>
        </w:rPr>
      </w:r>
    </w:p>
    <w:p>
      <w:pPr>
        <w:spacing w:before="0" w:after="0" w:line="83" w:lineRule="exact"/>
        <w:ind w:left="1279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spacing w:val="0"/>
          <w:w w:val="105"/>
          <w:b/>
          <w:bCs/>
        </w:rPr>
        <w:t>GG</w:t>
      </w:r>
      <w:r>
        <w:rPr>
          <w:rFonts w:ascii="Calibri" w:hAnsi="Calibri" w:cs="Calibri" w:eastAsia="Calibri"/>
          <w:sz w:val="10"/>
          <w:szCs w:val="10"/>
          <w:spacing w:val="0"/>
          <w:w w:val="100"/>
        </w:rPr>
      </w:r>
    </w:p>
    <w:p>
      <w:pPr>
        <w:spacing w:before="0" w:after="0" w:line="471" w:lineRule="exact"/>
        <w:ind w:left="770"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5.287544pt;margin-top:3.79227pt;width:7.614225pt;height:21.476644pt;mso-position-horizontal-relative:page;mso-position-vertical-relative:paragraph;z-index:-5219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34" w:lineRule="exact"/>
                    <w:ind w:left="20" w:right="-20"/>
                    <w:jc w:val="left"/>
                    <w:rPr>
                      <w:rFonts w:ascii="Calibri" w:hAnsi="Calibri" w:cs="Calibri" w:eastAsia="Calibri"/>
                      <w:sz w:val="11"/>
                      <w:szCs w:val="11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11"/>
                      <w:szCs w:val="11"/>
                      <w:w w:val="102"/>
                      <w:i/>
                    </w:rPr>
                    <w:t>St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-1"/>
                      <w:w w:val="102"/>
                      <w:i/>
                    </w:rPr>
                    <w:t>r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2"/>
                      <w:i/>
                    </w:rPr>
                    <w:t>eng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-1"/>
                      <w:w w:val="102"/>
                      <w:i/>
                    </w:rPr>
                    <w:t>t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2"/>
                      <w:i/>
                    </w:rPr>
                    <w:t>h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alibri" w:hAnsi="Calibri" w:cs="Calibri" w:eastAsia="Calibri"/>
          <w:sz w:val="10"/>
          <w:szCs w:val="10"/>
          <w:w w:val="106"/>
          <w:position w:val="29"/>
        </w:rPr>
        <w:t>A’</w:t>
      </w:r>
      <w:r>
        <w:rPr>
          <w:rFonts w:ascii="Calibri" w:hAnsi="Calibri" w:cs="Calibri" w:eastAsia="Calibri"/>
          <w:sz w:val="10"/>
          <w:szCs w:val="10"/>
          <w:w w:val="100"/>
          <w:position w:val="29"/>
        </w:rPr>
        <w:tab/>
      </w:r>
      <w:r>
        <w:rPr>
          <w:rFonts w:ascii="Calibri" w:hAnsi="Calibri" w:cs="Calibri" w:eastAsia="Calibri"/>
          <w:sz w:val="10"/>
          <w:szCs w:val="10"/>
          <w:w w:val="100"/>
          <w:position w:val="29"/>
        </w:rPr>
        <w:pict>
          <v:shape style="width:4.644797pt;height:23.90156pt;mso-position-horizontal-relative:char;mso-position-vertical-relative:line" type="#_x0000_t75">
            <v:imagedata r:id="rId71" o:title=""/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w w:val="100"/>
          <w:position w:val="29"/>
        </w:rPr>
        <w:t>  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0"/>
          <w:szCs w:val="10"/>
          <w:w w:val="100"/>
          <w:position w:val="29"/>
        </w:rPr>
        <w:pict>
          <v:shape style="width:4.646746pt;height:23.90156pt;mso-position-horizontal-relative:char;mso-position-vertical-relative:line" type="#_x0000_t75">
            <v:imagedata r:id="rId72" o:title=""/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w w:val="100"/>
          <w:position w:val="29"/>
        </w:rPr>
        <w:t>  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0"/>
          <w:szCs w:val="10"/>
          <w:w w:val="100"/>
          <w:position w:val="29"/>
        </w:rPr>
        <w:pict>
          <v:shape style="width:4.646746pt;height:23.90156pt;mso-position-horizontal-relative:char;mso-position-vertical-relative:line" type="#_x0000_t75">
            <v:imagedata r:id="rId73" o:title=""/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w w:val="100"/>
          <w:position w:val="0"/>
        </w:rPr>
      </w:r>
    </w:p>
    <w:p>
      <w:pPr>
        <w:spacing w:before="74" w:after="0" w:line="110" w:lineRule="exact"/>
        <w:ind w:left="1267" w:right="-20"/>
        <w:jc w:val="left"/>
        <w:tabs>
          <w:tab w:pos="1580" w:val="left"/>
        </w:tabs>
        <w:rPr>
          <w:rFonts w:ascii="Calibri" w:hAnsi="Calibri" w:cs="Calibri" w:eastAsia="Calibri"/>
          <w:sz w:val="10"/>
          <w:szCs w:val="10"/>
        </w:rPr>
      </w:pPr>
      <w:rPr/>
      <w:r>
        <w:rPr/>
        <w:pict>
          <v:group style="position:absolute;margin-left:165.061798pt;margin-top:4.430806pt;width:5.869416pt;height:12.861792pt;mso-position-horizontal-relative:page;mso-position-vertical-relative:paragraph;z-index:-5244" coordorigin="3301,89" coordsize="117,257">
            <v:group style="position:absolute;left:3306;top:123;width:107;height:207" coordorigin="3306,123" coordsize="107,207">
              <v:shape style="position:absolute;left:3306;top:123;width:107;height:207" coordorigin="3306,123" coordsize="107,207" path="m3360,123l3306,330,3414,330,3360,123e" filled="t" fillcolor="#92D050" stroked="f">
                <v:path arrowok="t"/>
                <v:fill/>
              </v:shape>
            </v:group>
            <v:group style="position:absolute;left:3338;top:94;width:43;height:41" coordorigin="3338,94" coordsize="43,41">
              <v:shape style="position:absolute;left:3338;top:94;width:43;height:41" coordorigin="3338,94" coordsize="43,41" path="m3372,94l3348,94,3338,103,3338,125,3348,135,3372,135,3382,125,3382,103,3372,94e" filled="t" fillcolor="#9DC3E6" stroked="f">
                <v:path arrowok="t"/>
                <v:fill/>
              </v:shape>
            </v:group>
            <v:group style="position:absolute;left:3338;top:94;width:43;height:41" coordorigin="3338,94" coordsize="43,41">
              <v:shape style="position:absolute;left:3338;top:94;width:43;height:41" coordorigin="3338,94" coordsize="43,41" path="m3338,114l3338,103,3348,94,3360,94,3372,94,3382,103,3382,114,3382,125,3372,135,3360,135,3348,135,3338,125,3338,114xe" filled="f" stroked="t" strokeweight=".510384pt" strokecolor="#9DC3E6">
                <v:path arrowok="t"/>
              </v:shape>
            </v:group>
            <v:group style="position:absolute;left:3306;top:318;width:103;height:23" coordorigin="3306,318" coordsize="103,23">
              <v:shape style="position:absolute;left:3306;top:318;width:103;height:23" coordorigin="3306,318" coordsize="103,23" path="m3337,318l3315,323,3306,330,3306,330,3312,335,3326,339,3351,341,3387,341,3405,335,3410,325,3396,321,3372,319,3337,318e" filled="t" fillcolor="#385622" stroked="f">
                <v:path arrowok="t"/>
                <v:fill/>
              </v:shape>
            </v:group>
            <v:group style="position:absolute;left:3362;top:303;width:31;height:28" coordorigin="3362,303" coordsize="31,28">
              <v:shape style="position:absolute;left:3362;top:303;width:31;height:28" coordorigin="3362,303" coordsize="31,28" path="m3386,303l3369,303,3362,309,3362,325,3369,331,3386,331,3393,325,3393,309,3386,303e" filled="t" fillcolor="#C00000" stroked="f">
                <v:path arrowok="t"/>
                <v:fill/>
              </v:shape>
            </v:group>
            <v:group style="position:absolute;left:3329;top:311;width:31;height:29" coordorigin="3329,311" coordsize="31,29">
              <v:shape style="position:absolute;left:3329;top:311;width:31;height:29" coordorigin="3329,311" coordsize="31,29" path="m3353,311l3336,311,3329,317,3329,333,3336,340,3353,340,3360,333,3360,317,3353,311e" filled="t" fillcolor="#C00000" stroked="f">
                <v:path arrowok="t"/>
                <v:fill/>
              </v:shape>
            </v:group>
            <w10:wrap type="none"/>
          </v:group>
        </w:pict>
      </w:r>
      <w:r>
        <w:rPr>
          <w:rFonts w:ascii="Calibri" w:hAnsi="Calibri" w:cs="Calibri" w:eastAsia="Calibri"/>
          <w:sz w:val="10"/>
          <w:szCs w:val="10"/>
          <w:spacing w:val="0"/>
          <w:w w:val="100"/>
          <w:position w:val="-1"/>
        </w:rPr>
        <w:t>3</w:t>
      </w:r>
      <w:r>
        <w:rPr>
          <w:rFonts w:ascii="Cambria Math" w:hAnsi="Cambria Math" w:cs="Cambria Math" w:eastAsia="Cambria Math"/>
          <w:sz w:val="10"/>
          <w:szCs w:val="10"/>
          <w:spacing w:val="0"/>
          <w:w w:val="100"/>
          <w:position w:val="-1"/>
        </w:rPr>
        <w:t>𝜎</w:t>
      </w:r>
      <w:r>
        <w:rPr>
          <w:rFonts w:ascii="Cambria Math" w:hAnsi="Cambria Math" w:cs="Cambria Math" w:eastAsia="Cambria Math"/>
          <w:sz w:val="10"/>
          <w:szCs w:val="10"/>
          <w:spacing w:val="-9"/>
          <w:w w:val="100"/>
          <w:position w:val="-1"/>
        </w:rPr>
        <w:t> </w:t>
      </w:r>
      <w:r>
        <w:rPr>
          <w:rFonts w:ascii="Cambria Math" w:hAnsi="Cambria Math" w:cs="Cambria Math" w:eastAsia="Cambria Math"/>
          <w:sz w:val="10"/>
          <w:szCs w:val="10"/>
          <w:spacing w:val="0"/>
          <w:w w:val="100"/>
          <w:position w:val="-1"/>
        </w:rPr>
        <w:tab/>
      </w:r>
      <w:r>
        <w:rPr>
          <w:rFonts w:ascii="Cambria Math" w:hAnsi="Cambria Math" w:cs="Cambria Math" w:eastAsia="Cambria Math"/>
          <w:sz w:val="10"/>
          <w:szCs w:val="10"/>
          <w:spacing w:val="0"/>
          <w:w w:val="100"/>
          <w:position w:val="-1"/>
        </w:rPr>
      </w:r>
      <w:r>
        <w:rPr>
          <w:rFonts w:ascii="Calibri" w:hAnsi="Calibri" w:cs="Calibri" w:eastAsia="Calibri"/>
          <w:sz w:val="10"/>
          <w:szCs w:val="10"/>
          <w:spacing w:val="0"/>
          <w:w w:val="106"/>
          <w:position w:val="0"/>
        </w:rPr>
        <w:t>r</w:t>
      </w:r>
      <w:r>
        <w:rPr>
          <w:rFonts w:ascii="Calibri" w:hAnsi="Calibri" w:cs="Calibri" w:eastAsia="Calibri"/>
          <w:sz w:val="10"/>
          <w:szCs w:val="10"/>
          <w:spacing w:val="0"/>
          <w:w w:val="100"/>
          <w:position w:val="0"/>
        </w:rPr>
      </w:r>
    </w:p>
    <w:p>
      <w:pPr>
        <w:spacing w:before="0" w:after="0" w:line="94" w:lineRule="exact"/>
        <w:ind w:left="972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105"/>
          <w:b/>
          <w:bCs/>
          <w:i/>
          <w:position w:val="1"/>
        </w:rPr>
        <w:t>D</w:t>
      </w:r>
      <w:r>
        <w:rPr>
          <w:rFonts w:ascii="Calibri" w:hAnsi="Calibri" w:cs="Calibri" w:eastAsia="Calibri"/>
          <w:sz w:val="10"/>
          <w:szCs w:val="10"/>
          <w:w w:val="106"/>
          <w:b/>
          <w:bCs/>
          <w:i/>
          <w:position w:val="1"/>
        </w:rPr>
        <w:t>i</w:t>
      </w:r>
      <w:r>
        <w:rPr>
          <w:rFonts w:ascii="Calibri" w:hAnsi="Calibri" w:cs="Calibri" w:eastAsia="Calibri"/>
          <w:sz w:val="10"/>
          <w:szCs w:val="10"/>
          <w:w w:val="105"/>
          <w:b/>
          <w:bCs/>
          <w:i/>
          <w:position w:val="1"/>
        </w:rPr>
        <w:t>s</w:t>
      </w:r>
      <w:r>
        <w:rPr>
          <w:rFonts w:ascii="Calibri" w:hAnsi="Calibri" w:cs="Calibri" w:eastAsia="Calibri"/>
          <w:sz w:val="10"/>
          <w:szCs w:val="10"/>
          <w:w w:val="106"/>
          <w:b/>
          <w:bCs/>
          <w:i/>
          <w:position w:val="1"/>
        </w:rPr>
        <w:t>ta</w:t>
      </w:r>
      <w:r>
        <w:rPr>
          <w:rFonts w:ascii="Calibri" w:hAnsi="Calibri" w:cs="Calibri" w:eastAsia="Calibri"/>
          <w:sz w:val="10"/>
          <w:szCs w:val="10"/>
          <w:w w:val="105"/>
          <w:b/>
          <w:bCs/>
          <w:i/>
          <w:position w:val="1"/>
        </w:rPr>
        <w:t>n</w:t>
      </w:r>
      <w:r>
        <w:rPr>
          <w:rFonts w:ascii="Calibri" w:hAnsi="Calibri" w:cs="Calibri" w:eastAsia="Calibri"/>
          <w:sz w:val="10"/>
          <w:szCs w:val="10"/>
          <w:w w:val="106"/>
          <w:b/>
          <w:bCs/>
          <w:i/>
          <w:position w:val="1"/>
        </w:rPr>
        <w:t>ce</w:t>
      </w:r>
      <w:r>
        <w:rPr>
          <w:rFonts w:ascii="Calibri" w:hAnsi="Calibri" w:cs="Calibri" w:eastAsia="Calibri"/>
          <w:sz w:val="10"/>
          <w:szCs w:val="1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9" w:after="0" w:line="153" w:lineRule="exact"/>
        <w:ind w:left="789" w:right="-20"/>
        <w:jc w:val="left"/>
        <w:tabs>
          <w:tab w:pos="1240" w:val="left"/>
        </w:tabs>
        <w:rPr>
          <w:rFonts w:ascii="Calibri" w:hAnsi="Calibri" w:cs="Calibri" w:eastAsia="Calibri"/>
          <w:sz w:val="10"/>
          <w:szCs w:val="10"/>
        </w:rPr>
      </w:pPr>
      <w:rPr/>
      <w:r>
        <w:rPr/>
        <w:pict>
          <v:group style="position:absolute;margin-left:174.190826pt;margin-top:-7.156404pt;width:96.415746pt;height:73.08471pt;mso-position-horizontal-relative:page;mso-position-vertical-relative:paragraph;z-index:-5251" coordorigin="3484,-143" coordsize="1928,1462">
            <v:shape style="position:absolute;left:3663;top:-135;width:1321;height:1094" type="#_x0000_t75">
              <v:imagedata r:id="rId74" o:title=""/>
            </v:shape>
            <v:shape style="position:absolute;left:3484;top:-143;width:1739;height:1321" type="#_x0000_t75">
              <v:imagedata r:id="rId75" o:title=""/>
            </v:shape>
            <v:shape style="position:absolute;left:5060;top:-135;width:158;height:1100" type="#_x0000_t75">
              <v:imagedata r:id="rId76" o:title=""/>
            </v:shape>
            <v:group style="position:absolute;left:5205;top:806;width:13;height:4" coordorigin="5205,806" coordsize="13,4">
              <v:shape style="position:absolute;left:5205;top:806;width:13;height:4" coordorigin="5205,806" coordsize="13,4" path="m5205,808l5218,808e" filled="f" stroked="t" strokeweight=".294956pt" strokecolor="#252525">
                <v:path arrowok="t"/>
              </v:shape>
            </v:group>
            <v:group style="position:absolute;left:5205;top:649;width:13;height:4" coordorigin="5205,649" coordsize="13,4">
              <v:shape style="position:absolute;left:5205;top:649;width:13;height:4" coordorigin="5205,649" coordsize="13,4" path="m5205,651l5218,651e" filled="f" stroked="t" strokeweight=".294968pt" strokecolor="#252525">
                <v:path arrowok="t"/>
              </v:shape>
            </v:group>
            <v:group style="position:absolute;left:5205;top:492;width:13;height:4" coordorigin="5205,492" coordsize="13,4">
              <v:shape style="position:absolute;left:5205;top:492;width:13;height:4" coordorigin="5205,492" coordsize="13,4" path="m5205,494l5218,494e" filled="f" stroked="t" strokeweight=".294956pt" strokecolor="#252525">
                <v:path arrowok="t"/>
              </v:shape>
            </v:group>
            <v:group style="position:absolute;left:5205;top:335;width:13;height:4" coordorigin="5205,335" coordsize="13,4">
              <v:shape style="position:absolute;left:5205;top:335;width:13;height:4" coordorigin="5205,335" coordsize="13,4" path="m5205,337l5218,337e" filled="f" stroked="t" strokeweight=".294956pt" strokecolor="#252525">
                <v:path arrowok="t"/>
              </v:shape>
            </v:group>
            <v:group style="position:absolute;left:5205;top:178;width:13;height:4" coordorigin="5205,178" coordsize="13,4">
              <v:shape style="position:absolute;left:5205;top:178;width:13;height:4" coordorigin="5205,178" coordsize="13,4" path="m5205,180l5218,180e" filled="f" stroked="t" strokeweight=".294968pt" strokecolor="#252525">
                <v:path arrowok="t"/>
              </v:shape>
            </v:group>
            <v:group style="position:absolute;left:5205;top:21;width:13;height:4" coordorigin="5205,21" coordsize="13,4">
              <v:shape style="position:absolute;left:5205;top:21;width:13;height:4" coordorigin="5205,21" coordsize="13,4" path="m5205,23l5218,23e" filled="f" stroked="t" strokeweight=".294956pt" strokecolor="#252525">
                <v:path arrowok="t"/>
              </v:shape>
            </v:group>
            <v:group style="position:absolute;left:5252;top:895;width:35;height:54" coordorigin="5252,895" coordsize="35,54">
              <v:shape style="position:absolute;left:5252;top:895;width:35;height:54" coordorigin="5252,895" coordsize="35,54" path="m5273,895l5266,895,5262,896,5257,900,5255,903,5253,911,5252,916,5252,932,5254,939,5258,944,5260,947,5265,949,5274,949,5277,948,5280,946,5282,944,5267,944,5264,942,5262,939,5260,937,5259,931,5259,913,5260,907,5262,904,5264,902,5267,900,5282,900,5281,900,5280,898,5277,897,5275,896,5273,895e" filled="t" fillcolor="#252525" stroked="f">
                <v:path arrowok="t"/>
                <v:fill/>
              </v:shape>
              <v:shape style="position:absolute;left:5252;top:895;width:35;height:54" coordorigin="5252,895" coordsize="35,54" path="m5282,900l5273,900,5275,902,5280,908,5281,913,5281,931,5280,937,5275,942,5273,944,5282,944,5284,941,5287,933,5287,928,5287,917,5283,902,5282,900e" filled="t" fillcolor="#252525" stroked="f">
                <v:path arrowok="t"/>
                <v:fill/>
              </v:shape>
            </v:group>
            <v:group style="position:absolute;left:5252;top:739;width:36;height:53" coordorigin="5252,739" coordsize="36,53">
              <v:shape style="position:absolute;left:5252;top:739;width:36;height:53" coordorigin="5252,739" coordsize="36,53" path="m5259,777l5252,777,5252,782,5254,785,5257,788,5260,791,5265,792,5276,792,5280,790,5283,787,5267,787,5265,786,5263,784,5261,782,5260,780,5259,777e" filled="t" fillcolor="#252525" stroked="f">
                <v:path arrowok="t"/>
                <v:fill/>
              </v:shape>
              <v:shape style="position:absolute;left:5252;top:739;width:36;height:53" coordorigin="5252,739" coordsize="36,53" path="m5284,762l5273,762,5276,763,5280,767,5281,770,5281,778,5280,781,5278,783,5275,785,5273,787,5283,787,5287,782,5288,778,5288,768,5286,764,5284,762e" filled="t" fillcolor="#252525" stroked="f">
                <v:path arrowok="t"/>
                <v:fill/>
              </v:shape>
              <v:shape style="position:absolute;left:5252;top:739;width:36;height:53" coordorigin="5252,739" coordsize="36,53" path="m5285,739l5258,739,5253,766,5259,767,5260,765,5262,764,5263,763,5265,762,5267,762,5284,762,5282,759,5261,759,5264,745,5285,745,5285,739e" filled="t" fillcolor="#252525" stroked="f">
                <v:path arrowok="t"/>
                <v:fill/>
              </v:shape>
              <v:shape style="position:absolute;left:5252;top:739;width:36;height:53" coordorigin="5252,739" coordsize="36,53" path="m5276,756l5268,756,5264,757,5261,759,5282,759,5280,758,5276,756e" filled="t" fillcolor="#252525" stroked="f">
                <v:path arrowok="t"/>
                <v:fill/>
              </v:shape>
              <v:shape style="position:absolute;left:5247;top:106;width:165;height:533" type="#_x0000_t75">
                <v:imagedata r:id="rId77" o:title=""/>
              </v:shape>
            </v:group>
            <v:group style="position:absolute;left:5252;top:-47;width:78;height:54" coordorigin="5252,-47" coordsize="78,54">
              <v:shape style="position:absolute;left:5252;top:-47;width:78;height:54" coordorigin="5252,-47" coordsize="78,54" path="m5259,-9l5252,-8,5252,-4,5254,0,5257,3,5261,5,5265,7,5275,7,5279,5,5283,1,5267,1,5264,0,5263,-1,5261,-3,5259,-5,5259,-9e" filled="t" fillcolor="#252525" stroked="f">
                <v:path arrowok="t"/>
                <v:fill/>
              </v:shape>
              <v:shape style="position:absolute;left:5252;top:-47;width:78;height:54" coordorigin="5252,-47" coordsize="78,54" path="m5284,-20l5273,-20,5276,-19,5278,-17,5280,-15,5281,-13,5281,-7,5279,-4,5275,0,5272,1,5283,1,5286,-1,5288,-5,5288,-13,5287,-16,5285,-18,5284,-20e" filled="t" fillcolor="#252525" stroked="f">
                <v:path arrowok="t"/>
                <v:fill/>
              </v:shape>
              <v:shape style="position:absolute;left:5252;top:-47;width:78;height:54" coordorigin="5252,-47" coordsize="78,54" path="m5282,-42l5272,-42,5274,-41,5276,-40,5277,-38,5278,-36,5278,-31,5277,-29,5275,-27,5272,-26,5270,-25,5266,-25,5265,-19,5267,-20,5269,-20,5284,-20,5283,-21,5281,-22,5277,-23,5280,-24,5281,-25,5270,-25,5266,-25,5281,-25,5282,-25,5283,-27,5284,-29,5285,-31,5285,-36,5284,-38,5283,-40,5282,-42e" filled="t" fillcolor="#252525" stroked="f">
                <v:path arrowok="t"/>
                <v:fill/>
              </v:shape>
              <v:shape style="position:absolute;left:5252;top:-47;width:78;height:54" coordorigin="5252,-47" coordsize="78,54" path="m5272,-47l5265,-47,5261,-46,5258,-44,5255,-41,5254,-38,5253,-34,5259,-33,5260,-36,5261,-38,5263,-40,5264,-41,5267,-42,5282,-42,5282,-43,5280,-44,5277,-46,5275,-47,5272,-47e" filled="t" fillcolor="#252525" stroked="f">
                <v:path arrowok="t"/>
                <v:fill/>
              </v:shape>
              <v:shape style="position:absolute;left:5252;top:-47;width:78;height:54" coordorigin="5252,-47" coordsize="78,54" path="m5315,-47l5308,-47,5305,-46,5300,-42,5298,-39,5295,-32,5294,-27,5294,-10,5296,-3,5300,1,5303,5,5307,7,5316,7,5319,6,5324,1,5309,1,5306,0,5302,-6,5301,-12,5301,-29,5302,-35,5305,-38,5306,-41,5309,-42,5324,-42,5324,-43,5322,-45,5320,-46,5317,-47,5315,-47e" filled="t" fillcolor="#252525" stroked="f">
                <v:path arrowok="t"/>
                <v:fill/>
              </v:shape>
              <v:shape style="position:absolute;left:5252;top:-47;width:78;height:54" coordorigin="5252,-47" coordsize="78,54" path="m5324,-42l5315,-42,5318,-41,5320,-38,5322,-35,5323,-29,5323,-12,5322,-6,5320,-3,5318,0,5315,1,5325,1,5326,-2,5328,-5,5329,-9,5330,-14,5330,-26,5329,-30,5329,-33,5328,-36,5327,-39,5324,-42e" filled="t" fillcolor="#252525" stroked="f">
                <v:path arrowok="t"/>
                <v:fill/>
              </v:shape>
              <v:shape style="position:absolute;left:3946;top:1208;width:746;height:110" type="#_x0000_t75">
                <v:imagedata r:id="rId78" o:title=""/>
              </v:shape>
            </v:group>
            <w10:wrap type="none"/>
          </v:group>
        </w:pict>
      </w:r>
      <w:r>
        <w:rPr/>
        <w:pict>
          <v:group style="position:absolute;margin-left:262.602081pt;margin-top:-10.222776pt;width:3.912586pt;height:2.70209pt;mso-position-horizontal-relative:page;mso-position-vertical-relative:paragraph;z-index:-5250" coordorigin="5252,-204" coordsize="78,54">
            <v:shape style="position:absolute;left:5252;top:-204;width:78;height:54" coordorigin="5252,-204" coordsize="78,54" path="m5259,-166l5252,-165,5252,-161,5254,-157,5261,-152,5265,-150,5275,-150,5279,-152,5283,-156,5267,-156,5264,-157,5263,-158,5261,-160,5259,-163,5259,-166e" filled="t" fillcolor="#252525" stroked="f">
              <v:path arrowok="t"/>
              <v:fill/>
            </v:shape>
            <v:shape style="position:absolute;left:5252;top:-204;width:78;height:54" coordorigin="5252,-204" coordsize="78,54" path="m5284,-177l5270,-177,5273,-177,5276,-176,5278,-174,5280,-172,5281,-170,5281,-164,5279,-161,5275,-157,5272,-156,5283,-156,5286,-158,5288,-162,5288,-170,5287,-173,5285,-176,5284,-177e" filled="t" fillcolor="#252525" stroked="f">
              <v:path arrowok="t"/>
              <v:fill/>
            </v:shape>
            <v:shape style="position:absolute;left:5252;top:-204;width:78;height:54" coordorigin="5252,-204" coordsize="78,54" path="m5266,-182l5266,-182,5265,-176,5267,-177,5269,-177,5270,-177,5284,-177,5283,-178,5281,-179,5277,-180,5280,-181,5281,-182,5267,-182,5266,-182e" filled="t" fillcolor="#252525" stroked="f">
              <v:path arrowok="t"/>
              <v:fill/>
            </v:shape>
            <v:shape style="position:absolute;left:5252;top:-204;width:78;height:54" coordorigin="5252,-204" coordsize="78,54" path="m5282,-199l5272,-199,5274,-198,5276,-197,5277,-195,5278,-193,5278,-188,5277,-186,5275,-184,5272,-183,5270,-182,5281,-182,5282,-183,5284,-186,5285,-188,5285,-193,5284,-195,5283,-198,5282,-199e" filled="t" fillcolor="#252525" stroked="f">
              <v:path arrowok="t"/>
              <v:fill/>
            </v:shape>
            <v:shape style="position:absolute;left:5252;top:-204;width:78;height:54" coordorigin="5252,-204" coordsize="78,54" path="m5272,-204l5265,-204,5261,-203,5258,-201,5255,-198,5254,-195,5253,-191,5259,-190,5260,-193,5261,-195,5264,-198,5267,-199,5282,-199,5282,-200,5280,-201,5277,-203,5275,-204,5272,-204e" filled="t" fillcolor="#252525" stroked="f">
              <v:path arrowok="t"/>
              <v:fill/>
            </v:shape>
            <v:shape style="position:absolute;left:5252;top:-204;width:78;height:54" coordorigin="5252,-204" coordsize="78,54" path="m5301,-166l5294,-165,5295,-161,5296,-157,5300,-155,5303,-152,5307,-150,5318,-150,5322,-153,5325,-156,5309,-156,5307,-157,5305,-158,5303,-160,5302,-163,5301,-166e" filled="t" fillcolor="#252525" stroked="f">
              <v:path arrowok="t"/>
              <v:fill/>
            </v:shape>
            <v:shape style="position:absolute;left:5252;top:-204;width:78;height:54" coordorigin="5252,-204" coordsize="78,54" path="m5326,-181l5315,-181,5318,-180,5320,-177,5322,-175,5323,-172,5323,-165,5322,-162,5320,-159,5318,-157,5315,-156,5325,-156,5329,-160,5330,-165,5330,-174,5329,-178,5326,-181e" filled="t" fillcolor="#252525" stroked="f">
              <v:path arrowok="t"/>
              <v:fill/>
            </v:shape>
            <v:shape style="position:absolute;left:5252;top:-204;width:78;height:54" coordorigin="5252,-204" coordsize="78,54" path="m5328,-204l5301,-204,5295,-176,5302,-176,5303,-177,5304,-178,5306,-179,5308,-180,5309,-181,5326,-181,5324,-183,5303,-183,5306,-197,5328,-197,5328,-204e" filled="t" fillcolor="#252525" stroked="f">
              <v:path arrowok="t"/>
              <v:fill/>
            </v:shape>
            <v:shape style="position:absolute;left:5252;top:-204;width:78;height:54" coordorigin="5252,-204" coordsize="78,54" path="m5318,-186l5310,-186,5306,-185,5303,-183,5324,-183,5322,-185,5318,-186e" filled="t" fillcolor="#252525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7.112167pt;margin-top:9.847289pt;width:7.614225pt;height:21.476644pt;mso-position-horizontal-relative:page;mso-position-vertical-relative:paragraph;z-index:-5217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34" w:lineRule="exact"/>
                    <w:ind w:left="20" w:right="-20"/>
                    <w:jc w:val="left"/>
                    <w:rPr>
                      <w:rFonts w:ascii="Calibri" w:hAnsi="Calibri" w:cs="Calibri" w:eastAsia="Calibri"/>
                      <w:sz w:val="11"/>
                      <w:szCs w:val="11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11"/>
                      <w:szCs w:val="11"/>
                      <w:w w:val="102"/>
                      <w:i/>
                    </w:rPr>
                    <w:t>St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-1"/>
                      <w:w w:val="102"/>
                      <w:i/>
                    </w:rPr>
                    <w:t>r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2"/>
                      <w:i/>
                    </w:rPr>
                    <w:t>eng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-1"/>
                      <w:w w:val="102"/>
                      <w:i/>
                    </w:rPr>
                    <w:t>t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2"/>
                      <w:i/>
                    </w:rPr>
                    <w:t>h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ambria Math" w:hAnsi="Cambria Math" w:cs="Cambria Math" w:eastAsia="Cambria Math"/>
          <w:sz w:val="10"/>
          <w:szCs w:val="10"/>
          <w:spacing w:val="0"/>
          <w:w w:val="100"/>
          <w:position w:val="3"/>
        </w:rPr>
        <w:t>𝑤</w:t>
      </w:r>
      <w:r>
        <w:rPr>
          <w:rFonts w:ascii="Cambria Math" w:hAnsi="Cambria Math" w:cs="Cambria Math" w:eastAsia="Cambria Math"/>
          <w:sz w:val="10"/>
          <w:szCs w:val="10"/>
          <w:spacing w:val="-12"/>
          <w:w w:val="100"/>
          <w:position w:val="3"/>
        </w:rPr>
        <w:t> </w:t>
      </w:r>
      <w:r>
        <w:rPr>
          <w:rFonts w:ascii="Cambria Math" w:hAnsi="Cambria Math" w:cs="Cambria Math" w:eastAsia="Cambria Math"/>
          <w:sz w:val="10"/>
          <w:szCs w:val="10"/>
          <w:spacing w:val="0"/>
          <w:w w:val="100"/>
          <w:position w:val="3"/>
        </w:rPr>
        <w:tab/>
      </w:r>
      <w:r>
        <w:rPr>
          <w:rFonts w:ascii="Cambria Math" w:hAnsi="Cambria Math" w:cs="Cambria Math" w:eastAsia="Cambria Math"/>
          <w:sz w:val="10"/>
          <w:szCs w:val="10"/>
          <w:spacing w:val="0"/>
          <w:w w:val="100"/>
          <w:position w:val="3"/>
        </w:rPr>
      </w:r>
      <w:r>
        <w:rPr>
          <w:rFonts w:ascii="Calibri" w:hAnsi="Calibri" w:cs="Calibri" w:eastAsia="Calibri"/>
          <w:sz w:val="10"/>
          <w:szCs w:val="10"/>
          <w:spacing w:val="0"/>
          <w:w w:val="106"/>
          <w:b/>
          <w:bCs/>
          <w:position w:val="-3"/>
        </w:rPr>
        <w:t>UU</w:t>
      </w:r>
      <w:r>
        <w:rPr>
          <w:rFonts w:ascii="Calibri" w:hAnsi="Calibri" w:cs="Calibri" w:eastAsia="Calibri"/>
          <w:sz w:val="10"/>
          <w:szCs w:val="10"/>
          <w:spacing w:val="0"/>
          <w:w w:val="100"/>
          <w:position w:val="0"/>
        </w:rPr>
      </w:r>
    </w:p>
    <w:p>
      <w:pPr>
        <w:spacing w:before="0" w:after="0" w:line="449" w:lineRule="exact"/>
        <w:ind w:left="804"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shape style="position:absolute;margin-left:104.708885pt;margin-top:-8.470542pt;width:52.059168pt;height:40.384134pt;mso-position-horizontal-relative:page;mso-position-vertical-relative:paragraph;z-index:-5242" type="#_x0000_t75">
            <v:imagedata r:id="rId79" o:title=""/>
          </v:shape>
        </w:pict>
      </w:r>
      <w:r>
        <w:rPr>
          <w:rFonts w:ascii="Calibri" w:hAnsi="Calibri" w:cs="Calibri" w:eastAsia="Calibri"/>
          <w:sz w:val="10"/>
          <w:szCs w:val="10"/>
          <w:w w:val="106"/>
        </w:rPr>
        <w:t>A’</w:t>
      </w:r>
      <w:r>
        <w:rPr>
          <w:rFonts w:ascii="Calibri" w:hAnsi="Calibri" w:cs="Calibri" w:eastAsia="Calibri"/>
          <w:sz w:val="10"/>
          <w:szCs w:val="10"/>
          <w:w w:val="100"/>
        </w:rPr>
        <w:tab/>
      </w:r>
      <w:r>
        <w:rPr>
          <w:rFonts w:ascii="Calibri" w:hAnsi="Calibri" w:cs="Calibri" w:eastAsia="Calibri"/>
          <w:sz w:val="10"/>
          <w:szCs w:val="10"/>
          <w:w w:val="100"/>
        </w:rPr>
        <w:pict>
          <v:shape style="width:4.644797pt;height:23.90156pt;mso-position-horizontal-relative:char;mso-position-vertical-relative:line" type="#_x0000_t75">
            <v:imagedata r:id="rId80" o:title=""/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w w:val="100"/>
        </w:rPr>
        <w:t>  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0"/>
          <w:szCs w:val="10"/>
          <w:w w:val="100"/>
        </w:rPr>
        <w:pict>
          <v:shape style="width:4.646746pt;height:23.90156pt;mso-position-horizontal-relative:char;mso-position-vertical-relative:line" type="#_x0000_t75">
            <v:imagedata r:id="rId81" o:title=""/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w w:val="100"/>
        </w:rPr>
        <w:t>  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0"/>
          <w:szCs w:val="10"/>
          <w:w w:val="100"/>
        </w:rPr>
        <w:pict>
          <v:shape style="width:4.646746pt;height:23.90156pt;mso-position-horizontal-relative:char;mso-position-vertical-relative:line" type="#_x0000_t75">
            <v:imagedata r:id="rId82" o:title=""/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13" w:lineRule="exact"/>
        <w:ind w:left="1269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spacing w:val="0"/>
          <w:w w:val="100"/>
          <w:position w:val="-1"/>
        </w:rPr>
        <w:t>R</w:t>
      </w:r>
      <w:r>
        <w:rPr>
          <w:rFonts w:ascii="Calibri" w:hAnsi="Calibri" w:cs="Calibri" w:eastAsia="Calibri"/>
          <w:sz w:val="10"/>
          <w:szCs w:val="10"/>
          <w:spacing w:val="-1"/>
          <w:w w:val="100"/>
          <w:position w:val="-1"/>
        </w:rPr>
        <w:t>=</w:t>
      </w:r>
      <w:r>
        <w:rPr>
          <w:rFonts w:ascii="Calibri" w:hAnsi="Calibri" w:cs="Calibri" w:eastAsia="Calibri"/>
          <w:sz w:val="10"/>
          <w:szCs w:val="10"/>
          <w:spacing w:val="0"/>
          <w:w w:val="100"/>
          <w:position w:val="-1"/>
        </w:rPr>
        <w:t>3</w:t>
      </w:r>
      <w:r>
        <w:rPr>
          <w:rFonts w:ascii="Cambria Math" w:hAnsi="Cambria Math" w:cs="Cambria Math" w:eastAsia="Cambria Math"/>
          <w:sz w:val="10"/>
          <w:szCs w:val="10"/>
          <w:spacing w:val="0"/>
          <w:w w:val="100"/>
          <w:position w:val="-1"/>
        </w:rPr>
        <w:t>𝜎</w:t>
      </w:r>
      <w:r>
        <w:rPr>
          <w:rFonts w:ascii="Cambria Math" w:hAnsi="Cambria Math" w:cs="Cambria Math" w:eastAsia="Cambria Math"/>
          <w:sz w:val="10"/>
          <w:szCs w:val="10"/>
          <w:spacing w:val="0"/>
          <w:w w:val="100"/>
          <w:position w:val="-1"/>
        </w:rPr>
        <w:t>        </w:t>
      </w:r>
      <w:r>
        <w:rPr>
          <w:rFonts w:ascii="Cambria Math" w:hAnsi="Cambria Math" w:cs="Cambria Math" w:eastAsia="Cambria Math"/>
          <w:sz w:val="10"/>
          <w:szCs w:val="10"/>
          <w:spacing w:val="5"/>
          <w:w w:val="100"/>
          <w:position w:val="-1"/>
        </w:rPr>
        <w:t> </w:t>
      </w:r>
      <w:r>
        <w:rPr>
          <w:rFonts w:ascii="Calibri" w:hAnsi="Calibri" w:cs="Calibri" w:eastAsia="Calibri"/>
          <w:sz w:val="10"/>
          <w:szCs w:val="10"/>
          <w:spacing w:val="0"/>
          <w:w w:val="106"/>
          <w:position w:val="0"/>
        </w:rPr>
        <w:t>r</w:t>
      </w:r>
      <w:r>
        <w:rPr>
          <w:rFonts w:ascii="Calibri" w:hAnsi="Calibri" w:cs="Calibri" w:eastAsia="Calibri"/>
          <w:sz w:val="10"/>
          <w:szCs w:val="10"/>
          <w:spacing w:val="0"/>
          <w:w w:val="100"/>
          <w:position w:val="0"/>
        </w:rPr>
      </w:r>
    </w:p>
    <w:p>
      <w:pPr>
        <w:spacing w:before="0" w:after="0" w:line="97" w:lineRule="exact"/>
        <w:ind w:left="1140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105"/>
          <w:b/>
          <w:bCs/>
          <w:i/>
          <w:position w:val="1"/>
        </w:rPr>
        <w:t>D</w:t>
      </w:r>
      <w:r>
        <w:rPr>
          <w:rFonts w:ascii="Calibri" w:hAnsi="Calibri" w:cs="Calibri" w:eastAsia="Calibri"/>
          <w:sz w:val="10"/>
          <w:szCs w:val="10"/>
          <w:w w:val="106"/>
          <w:b/>
          <w:bCs/>
          <w:i/>
          <w:position w:val="1"/>
        </w:rPr>
        <w:t>i</w:t>
      </w:r>
      <w:r>
        <w:rPr>
          <w:rFonts w:ascii="Calibri" w:hAnsi="Calibri" w:cs="Calibri" w:eastAsia="Calibri"/>
          <w:sz w:val="10"/>
          <w:szCs w:val="10"/>
          <w:w w:val="105"/>
          <w:b/>
          <w:bCs/>
          <w:i/>
          <w:position w:val="1"/>
        </w:rPr>
        <w:t>s</w:t>
      </w:r>
      <w:r>
        <w:rPr>
          <w:rFonts w:ascii="Calibri" w:hAnsi="Calibri" w:cs="Calibri" w:eastAsia="Calibri"/>
          <w:sz w:val="10"/>
          <w:szCs w:val="10"/>
          <w:w w:val="106"/>
          <w:b/>
          <w:bCs/>
          <w:i/>
          <w:position w:val="1"/>
        </w:rPr>
        <w:t>ta</w:t>
      </w:r>
      <w:r>
        <w:rPr>
          <w:rFonts w:ascii="Calibri" w:hAnsi="Calibri" w:cs="Calibri" w:eastAsia="Calibri"/>
          <w:sz w:val="10"/>
          <w:szCs w:val="10"/>
          <w:w w:val="105"/>
          <w:b/>
          <w:bCs/>
          <w:i/>
          <w:position w:val="1"/>
        </w:rPr>
        <w:t>n</w:t>
      </w:r>
      <w:r>
        <w:rPr>
          <w:rFonts w:ascii="Calibri" w:hAnsi="Calibri" w:cs="Calibri" w:eastAsia="Calibri"/>
          <w:sz w:val="10"/>
          <w:szCs w:val="10"/>
          <w:w w:val="106"/>
          <w:b/>
          <w:bCs/>
          <w:i/>
          <w:position w:val="1"/>
        </w:rPr>
        <w:t>ce</w:t>
      </w:r>
      <w:r>
        <w:rPr>
          <w:rFonts w:ascii="Calibri" w:hAnsi="Calibri" w:cs="Calibri" w:eastAsia="Calibri"/>
          <w:sz w:val="10"/>
          <w:szCs w:val="10"/>
          <w:w w:val="100"/>
          <w:position w:val="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4" w:after="0" w:line="113" w:lineRule="exact"/>
        <w:ind w:left="1246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/>
        <w:pict>
          <v:group style="position:absolute;margin-left:174.190826pt;margin-top:-4.695746pt;width:96.415746pt;height:66.043096pt;mso-position-horizontal-relative:page;mso-position-vertical-relative:paragraph;z-index:-5249" coordorigin="3484,-94" coordsize="1928,1321">
            <v:shape style="position:absolute;left:3663;top:-85;width:1321;height:1094" type="#_x0000_t75">
              <v:imagedata r:id="rId83" o:title=""/>
            </v:shape>
            <v:shape style="position:absolute;left:3484;top:-94;width:1739;height:1321" type="#_x0000_t75">
              <v:imagedata r:id="rId84" o:title=""/>
            </v:shape>
            <v:shape style="position:absolute;left:5060;top:-85;width:158;height:1100" type="#_x0000_t75">
              <v:imagedata r:id="rId85" o:title=""/>
            </v:shape>
            <v:group style="position:absolute;left:5205;top:855;width:13;height:4" coordorigin="5205,855" coordsize="13,4">
              <v:shape style="position:absolute;left:5205;top:855;width:13;height:4" coordorigin="5205,855" coordsize="13,4" path="m5205,857l5218,857e" filled="f" stroked="t" strokeweight=".294956pt" strokecolor="#252525">
                <v:path arrowok="t"/>
              </v:shape>
            </v:group>
            <v:group style="position:absolute;left:5205;top:698;width:13;height:4" coordorigin="5205,698" coordsize="13,4">
              <v:shape style="position:absolute;left:5205;top:698;width:13;height:4" coordorigin="5205,698" coordsize="13,4" path="m5205,700l5218,700e" filled="f" stroked="t" strokeweight=".294956pt" strokecolor="#252525">
                <v:path arrowok="t"/>
              </v:shape>
            </v:group>
            <v:group style="position:absolute;left:5205;top:541;width:13;height:4" coordorigin="5205,541" coordsize="13,4">
              <v:shape style="position:absolute;left:5205;top:541;width:13;height:4" coordorigin="5205,541" coordsize="13,4" path="m5205,543l5218,543e" filled="f" stroked="t" strokeweight=".294933pt" strokecolor="#252525">
                <v:path arrowok="t"/>
              </v:shape>
            </v:group>
            <v:group style="position:absolute;left:5205;top:384;width:13;height:4" coordorigin="5205,384" coordsize="13,4">
              <v:shape style="position:absolute;left:5205;top:384;width:13;height:4" coordorigin="5205,384" coordsize="13,4" path="m5205,386l5218,386e" filled="f" stroked="t" strokeweight=".294968pt" strokecolor="#252525">
                <v:path arrowok="t"/>
              </v:shape>
            </v:group>
            <v:group style="position:absolute;left:5205;top:227;width:13;height:4" coordorigin="5205,227" coordsize="13,4">
              <v:shape style="position:absolute;left:5205;top:227;width:13;height:4" coordorigin="5205,227" coordsize="13,4" path="m5205,229l5218,229e" filled="f" stroked="t" strokeweight=".294956pt" strokecolor="#252525">
                <v:path arrowok="t"/>
              </v:shape>
            </v:group>
            <v:group style="position:absolute;left:5205;top:70;width:13;height:4" coordorigin="5205,70" coordsize="13,4">
              <v:shape style="position:absolute;left:5205;top:70;width:13;height:4" coordorigin="5205,70" coordsize="13,4" path="m5205,72l5218,72e" filled="f" stroked="t" strokeweight=".294968pt" strokecolor="#252525">
                <v:path arrowok="t"/>
              </v:shape>
            </v:group>
            <v:group style="position:absolute;left:5252;top:944;width:35;height:54" coordorigin="5252,944" coordsize="35,54">
              <v:shape style="position:absolute;left:5252;top:944;width:35;height:54" coordorigin="5252,944" coordsize="35,54" path="m5273,944l5266,944,5262,945,5252,965,5252,981,5254,988,5257,993,5260,996,5265,998,5274,998,5277,997,5280,995,5282,993,5267,993,5264,992,5262,989,5260,986,5259,980,5259,963,5260,957,5262,953,5264,951,5267,950,5282,950,5281,949,5280,947,5277,946,5275,945,5273,944e" filled="t" fillcolor="#252525" stroked="f">
                <v:path arrowok="t"/>
                <v:fill/>
              </v:shape>
              <v:shape style="position:absolute;left:5252;top:944;width:35;height:54" coordorigin="5252,944" coordsize="35,54" path="m5282,950l5273,950,5275,951,5280,957,5281,963,5281,980,5280,986,5275,992,5273,993,5282,993,5284,990,5287,983,5287,978,5287,966,5283,951,5282,950e" filled="t" fillcolor="#252525" stroked="f">
                <v:path arrowok="t"/>
                <v:fill/>
              </v:shape>
            </v:group>
            <v:group style="position:absolute;left:5252;top:788;width:36;height:53" coordorigin="5252,788" coordsize="36,53">
              <v:shape style="position:absolute;left:5252;top:788;width:36;height:53" coordorigin="5252,788" coordsize="36,53" path="m5259,826l5252,826,5252,831,5254,834,5260,840,5265,841,5276,841,5280,839,5283,836,5267,836,5265,835,5263,833,5261,832,5260,829,5259,826e" filled="t" fillcolor="#252525" stroked="f">
                <v:path arrowok="t"/>
                <v:fill/>
              </v:shape>
              <v:shape style="position:absolute;left:5252;top:788;width:36;height:53" coordorigin="5252,788" coordsize="36,53" path="m5284,811l5273,811,5276,812,5278,814,5280,816,5281,819,5281,827,5280,830,5278,832,5275,835,5273,836,5283,836,5287,831,5288,827,5288,817,5286,813,5284,811e" filled="t" fillcolor="#252525" stroked="f">
                <v:path arrowok="t"/>
                <v:fill/>
              </v:shape>
              <v:shape style="position:absolute;left:5252;top:788;width:36;height:53" coordorigin="5252,788" coordsize="36,53" path="m5285,788l5258,788,5253,815,5259,816,5260,815,5262,813,5263,812,5265,811,5267,811,5284,811,5282,809,5261,809,5264,794,5285,794,5285,788e" filled="t" fillcolor="#252525" stroked="f">
                <v:path arrowok="t"/>
                <v:fill/>
              </v:shape>
              <v:shape style="position:absolute;left:5252;top:788;width:36;height:53" coordorigin="5252,788" coordsize="36,53" path="m5276,805l5268,805,5264,806,5261,809,5282,809,5280,807,5276,805e" filled="t" fillcolor="#252525" stroked="f">
                <v:path arrowok="t"/>
                <v:fill/>
              </v:shape>
              <v:shape style="position:absolute;left:5247;top:155;width:165;height:533" type="#_x0000_t75">
                <v:imagedata r:id="rId86" o:title=""/>
              </v:shape>
            </v:group>
            <v:group style="position:absolute;left:5252;top:2;width:78;height:54" coordorigin="5252,2" coordsize="78,54">
              <v:shape style="position:absolute;left:5252;top:2;width:78;height:54" coordorigin="5252,2" coordsize="78,54" path="m5259,40l5252,41,5252,45,5254,49,5257,52,5261,54,5265,56,5275,56,5279,54,5283,50,5267,50,5264,50,5263,48,5261,46,5259,44,5259,40e" filled="t" fillcolor="#252525" stroked="f">
                <v:path arrowok="t"/>
                <v:fill/>
              </v:shape>
              <v:shape style="position:absolute;left:5252;top:2;width:78;height:54" coordorigin="5252,2" coordsize="78,54" path="m5284,29l5273,29,5276,30,5278,32,5280,34,5281,36,5281,43,5279,45,5275,49,5272,50,5283,50,5286,48,5288,44,5288,36,5287,33,5285,31,5284,29e" filled="t" fillcolor="#252525" stroked="f">
                <v:path arrowok="t"/>
                <v:fill/>
              </v:shape>
              <v:shape style="position:absolute;left:5252;top:2;width:78;height:54" coordorigin="5252,2" coordsize="78,54" path="m5282,7l5272,7,5274,8,5276,10,5277,11,5278,13,5278,18,5277,21,5275,22,5272,24,5270,24,5266,24,5265,30,5267,29,5269,29,5284,29,5283,28,5281,27,5277,26,5280,25,5281,24,5266,24,5266,24,5281,24,5282,24,5283,22,5284,20,5285,18,5285,13,5284,11,5283,9,5282,7e" filled="t" fillcolor="#252525" stroked="f">
                <v:path arrowok="t"/>
                <v:fill/>
              </v:shape>
              <v:shape style="position:absolute;left:5252;top:2;width:78;height:54" coordorigin="5252,2" coordsize="78,54" path="m5272,2l5265,2,5261,3,5258,5,5255,8,5254,11,5253,16,5259,17,5260,14,5261,11,5263,10,5264,8,5267,7,5282,7,5282,7,5280,5,5277,4,5275,2,5272,2e" filled="t" fillcolor="#252525" stroked="f">
                <v:path arrowok="t"/>
                <v:fill/>
              </v:shape>
              <v:shape style="position:absolute;left:5252;top:2;width:78;height:54" coordorigin="5252,2" coordsize="78,54" path="m5315,2l5308,2,5305,3,5300,7,5298,10,5295,18,5294,23,5294,39,5296,46,5300,50,5303,54,5307,56,5316,56,5319,55,5324,51,5309,50,5306,49,5302,43,5301,38,5301,20,5302,14,5305,11,5306,8,5309,7,5324,7,5324,6,5322,5,5320,4,5317,2,5315,2e" filled="t" fillcolor="#252525" stroked="f">
                <v:path arrowok="t"/>
                <v:fill/>
              </v:shape>
              <v:shape style="position:absolute;left:5252;top:2;width:78;height:54" coordorigin="5252,2" coordsize="78,54" path="m5324,7l5315,7,5318,9,5320,11,5322,14,5323,20,5323,38,5322,43,5320,46,5318,49,5315,50,5325,50,5326,48,5328,44,5329,40,5330,35,5330,24,5329,19,5329,16,5328,13,5327,11,5324,7e" filled="t" fillcolor="#252525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62.602081pt;margin-top:-7.762118pt;width:3.912586pt;height:2.70209pt;mso-position-horizontal-relative:page;mso-position-vertical-relative:paragraph;z-index:-5247" coordorigin="5252,-155" coordsize="78,54">
            <v:shape style="position:absolute;left:5252;top:-155;width:78;height:54" coordorigin="5252,-155" coordsize="78,54" path="m5259,-117l5252,-116,5252,-112,5254,-108,5261,-103,5265,-101,5275,-101,5279,-103,5283,-107,5267,-107,5264,-107,5263,-109,5261,-111,5259,-113,5259,-117e" filled="t" fillcolor="#252525" stroked="f">
              <v:path arrowok="t"/>
              <v:fill/>
            </v:shape>
            <v:shape style="position:absolute;left:5252;top:-155;width:78;height:54" coordorigin="5252,-155" coordsize="78,54" path="m5284,-128l5273,-128,5276,-127,5278,-125,5280,-123,5281,-121,5281,-115,5279,-112,5275,-108,5272,-107,5283,-107,5286,-109,5288,-113,5288,-121,5287,-124,5285,-126,5284,-128e" filled="t" fillcolor="#252525" stroked="f">
              <v:path arrowok="t"/>
              <v:fill/>
            </v:shape>
            <v:shape style="position:absolute;left:5252;top:-155;width:78;height:54" coordorigin="5252,-155" coordsize="78,54" path="m5282,-150l5272,-150,5274,-149,5276,-148,5277,-146,5278,-144,5278,-139,5277,-136,5275,-135,5272,-134,5270,-133,5266,-133,5265,-127,5267,-128,5269,-128,5284,-128,5283,-129,5281,-130,5277,-131,5280,-132,5281,-133,5270,-133,5266,-133,5281,-133,5282,-133,5284,-137,5285,-139,5285,-144,5284,-146,5283,-148,5282,-150e" filled="t" fillcolor="#252525" stroked="f">
              <v:path arrowok="t"/>
              <v:fill/>
            </v:shape>
            <v:shape style="position:absolute;left:5252;top:-155;width:78;height:54" coordorigin="5252,-155" coordsize="78,54" path="m5272,-155l5265,-155,5261,-154,5258,-152,5255,-149,5254,-146,5253,-142,5259,-140,5260,-144,5261,-146,5264,-149,5267,-150,5282,-150,5282,-150,5280,-152,5277,-153,5275,-155,5272,-155e" filled="t" fillcolor="#252525" stroked="f">
              <v:path arrowok="t"/>
              <v:fill/>
            </v:shape>
            <v:shape style="position:absolute;left:5252;top:-155;width:78;height:54" coordorigin="5252,-155" coordsize="78,54" path="m5301,-117l5294,-116,5295,-112,5296,-108,5300,-105,5303,-103,5307,-101,5318,-101,5322,-103,5325,-107,5309,-107,5307,-107,5305,-109,5303,-111,5302,-113,5301,-117e" filled="t" fillcolor="#252525" stroked="f">
              <v:path arrowok="t"/>
              <v:fill/>
            </v:shape>
            <v:shape style="position:absolute;left:5252;top:-155;width:78;height:54" coordorigin="5252,-155" coordsize="78,54" path="m5326,-131l5315,-131,5318,-130,5320,-128,5322,-126,5323,-123,5323,-116,5322,-113,5320,-110,5318,-108,5315,-107,5325,-107,5329,-111,5330,-115,5330,-125,5329,-129,5326,-131e" filled="t" fillcolor="#252525" stroked="f">
              <v:path arrowok="t"/>
              <v:fill/>
            </v:shape>
            <v:shape style="position:absolute;left:5252;top:-155;width:78;height:54" coordorigin="5252,-155" coordsize="78,54" path="m5328,-154l5301,-154,5295,-127,5302,-126,5303,-128,5304,-129,5306,-130,5308,-131,5309,-131,5326,-131,5324,-134,5303,-134,5306,-148,5328,-148,5328,-154e" filled="t" fillcolor="#252525" stroked="f">
              <v:path arrowok="t"/>
              <v:fill/>
            </v:shape>
            <v:shape style="position:absolute;left:5252;top:-155;width:78;height:54" coordorigin="5252,-155" coordsize="78,54" path="m5318,-137l5310,-137,5306,-136,5303,-134,5324,-134,5322,-136,5318,-137e" filled="t" fillcolor="#252525" stroked="f">
              <v:path arrowok="t"/>
              <v:fill/>
            </v:shape>
          </v:group>
          <w10:wrap type="none"/>
        </w:pict>
      </w:r>
      <w:r>
        <w:rPr>
          <w:rFonts w:ascii="Calibri" w:hAnsi="Calibri" w:cs="Calibri" w:eastAsia="Calibri"/>
          <w:sz w:val="10"/>
          <w:szCs w:val="10"/>
          <w:spacing w:val="0"/>
          <w:w w:val="106"/>
          <w:b/>
          <w:bCs/>
        </w:rPr>
        <w:t>UE</w:t>
      </w:r>
      <w:r>
        <w:rPr>
          <w:rFonts w:ascii="Calibri" w:hAnsi="Calibri" w:cs="Calibri" w:eastAsia="Calibri"/>
          <w:sz w:val="10"/>
          <w:szCs w:val="10"/>
          <w:spacing w:val="0"/>
          <w:w w:val="100"/>
        </w:rPr>
      </w:r>
    </w:p>
    <w:p>
      <w:pPr>
        <w:spacing w:before="0" w:after="0" w:line="99" w:lineRule="exact"/>
        <w:ind w:left="781" w:right="-20"/>
        <w:jc w:val="left"/>
        <w:rPr>
          <w:rFonts w:ascii="Cambria Math" w:hAnsi="Cambria Math" w:cs="Cambria Math" w:eastAsia="Cambria Math"/>
          <w:sz w:val="10"/>
          <w:szCs w:val="10"/>
        </w:rPr>
      </w:pPr>
      <w:rPr/>
      <w:r>
        <w:rPr/>
        <w:pict>
          <v:shape style="position:absolute;margin-left:165.110779pt;margin-top:3.277954pt;width:4.644797pt;height:23.90156pt;mso-position-horizontal-relative:page;mso-position-vertical-relative:paragraph;z-index:-5248" type="#_x0000_t75">
            <v:imagedata r:id="rId87" o:title=""/>
          </v:shape>
        </w:pict>
      </w:r>
      <w:r>
        <w:rPr/>
        <w:pict>
          <v:shape style="position:absolute;margin-left:277.636597pt;margin-top:3.277954pt;width:4.646746pt;height:23.90156pt;mso-position-horizontal-relative:page;mso-position-vertical-relative:paragraph;z-index:-5246" type="#_x0000_t75">
            <v:imagedata r:id="rId88" o:title=""/>
          </v:shape>
        </w:pict>
      </w:r>
      <w:r>
        <w:rPr/>
        <w:pict>
          <v:shape style="position:absolute;margin-left:390.162445pt;margin-top:3.277954pt;width:4.646746pt;height:23.90156pt;mso-position-horizontal-relative:page;mso-position-vertical-relative:paragraph;z-index:-5245" type="#_x0000_t75">
            <v:imagedata r:id="rId89" o:title=""/>
          </v:shape>
        </w:pict>
      </w:r>
      <w:r>
        <w:rPr/>
        <w:pict>
          <v:group style="position:absolute;margin-left:110.903pt;margin-top:.520267pt;width:38.295072pt;height:31.203696pt;mso-position-horizontal-relative:page;mso-position-vertical-relative:paragraph;z-index:-5241" coordorigin="2218,10" coordsize="766,624">
            <v:group style="position:absolute;left:2223;top:629;width:756;height:2" coordorigin="2223,629" coordsize="756,2">
              <v:shape style="position:absolute;left:2223;top:629;width:756;height:2" coordorigin="2223,629" coordsize="756,0" path="m2223,629l2979,629e" filled="f" stroked="t" strokeweight=".5175pt" strokecolor="#252525">
                <v:path arrowok="t"/>
              </v:shape>
            </v:group>
            <v:group style="position:absolute;left:2223;top:16;width:2;height:614" coordorigin="2223,16" coordsize="2,614">
              <v:shape style="position:absolute;left:2223;top:16;width:2;height:614" coordorigin="2223,16" coordsize="0,614" path="m2223,16l2223,629e" filled="f" stroked="t" strokeweight=".517432pt" strokecolor="#252525">
                <v:path arrowok="t"/>
              </v:shape>
            </v:group>
            <v:group style="position:absolute;left:2231;top:173;width:368;height:439" coordorigin="2231,173" coordsize="368,439">
              <v:shape style="position:absolute;left:2231;top:173;width:368;height:439" coordorigin="2231,173" coordsize="368,439" path="m2231,173l2253,256,2276,324,2306,395,2336,450,2374,501,2419,543,2471,575,2531,598,2591,611,2599,612e" filled="f" stroked="t" strokeweight=".534349pt" strokecolor="#000000">
                <v:path arrowok="t"/>
              </v:shape>
            </v:group>
            <v:group style="position:absolute;left:2599;top:612;width:368;height:17" coordorigin="2599,612" coordsize="368,17">
              <v:shape style="position:absolute;left:2599;top:612;width:368;height:17" coordorigin="2599,612" coordsize="368,17" path="m2599,612l2659,619,2719,623,2779,626,2839,627,2899,628,2960,629,2967,629e" filled="f" stroked="t" strokeweight=".534399pt" strokecolor="#000000">
                <v:path arrowok="t"/>
              </v:shape>
            </v:group>
            <v:group style="position:absolute;left:2967;top:629;width:8;height:2" coordorigin="2967,629" coordsize="8,2">
              <v:shape style="position:absolute;left:2967;top:629;width:8;height:2" coordorigin="2967,629" coordsize="8,0" path="m2967,629l2975,629e" filled="f" stroked="t" strokeweight=".5344pt" strokecolor="#000000">
                <v:path arrowok="t"/>
              </v:shape>
            </v:group>
            <v:group style="position:absolute;left:2468;top:308;width:160;height:104" coordorigin="2468,308" coordsize="160,104">
              <v:shape style="position:absolute;left:2468;top:308;width:160;height:104" coordorigin="2468,308" coordsize="160,104" path="m2595,308l2593,312,2602,315,2608,320,2616,336,2618,346,2618,372,2616,382,2608,399,2602,405,2593,407,2595,412,2605,409,2613,403,2625,384,2628,373,2628,346,2625,335,2613,316,2605,310,2595,308e" filled="t" fillcolor="#000000" stroked="f">
                <v:path arrowok="t"/>
                <v:fill/>
              </v:shape>
              <v:shape style="position:absolute;left:2468;top:308;width:160;height:104" coordorigin="2468,308" coordsize="160,104" path="m2501,308l2491,310,2482,316,2471,335,2468,346,2468,373,2471,384,2482,403,2491,409,2501,412,2503,407,2494,405,2488,399,2480,382,2478,372,2478,346,2480,336,2488,320,2494,315,2503,312,2501,308e" filled="t" fillcolor="#000000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9.84272pt;margin-top:8.522080pt;width:7.614225pt;height:26.462667pt;mso-position-horizontal-relative:page;mso-position-vertical-relative:paragraph;z-index:-5215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34" w:lineRule="exact"/>
                    <w:ind w:left="20" w:right="-20"/>
                    <w:jc w:val="left"/>
                    <w:rPr>
                      <w:rFonts w:ascii="Calibri" w:hAnsi="Calibri" w:cs="Calibri" w:eastAsia="Calibri"/>
                      <w:sz w:val="11"/>
                      <w:szCs w:val="11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-1"/>
                      <w:w w:val="102"/>
                      <w:i/>
                    </w:rPr>
                    <w:t>P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2"/>
                      <w:i/>
                    </w:rPr>
                    <w:t>rob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-1"/>
                      <w:w w:val="102"/>
                      <w:i/>
                    </w:rPr>
                    <w:t>a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2"/>
                      <w:i/>
                    </w:rPr>
                    <w:t>b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-1"/>
                      <w:w w:val="102"/>
                      <w:i/>
                    </w:rPr>
                    <w:t>i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2"/>
                      <w:i/>
                    </w:rPr>
                    <w:t>li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-1"/>
                      <w:w w:val="102"/>
                      <w:i/>
                    </w:rPr>
                    <w:t>t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2"/>
                      <w:i/>
                    </w:rPr>
                    <w:t>y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ambria Math" w:hAnsi="Cambria Math" w:cs="Cambria Math" w:eastAsia="Cambria Math"/>
          <w:sz w:val="10"/>
          <w:szCs w:val="10"/>
          <w:spacing w:val="0"/>
          <w:w w:val="106"/>
        </w:rPr>
        <w:t>𝑝</w:t>
      </w:r>
      <w:r>
        <w:rPr>
          <w:rFonts w:ascii="Cambria Math" w:hAnsi="Cambria Math" w:cs="Cambria Math" w:eastAsia="Cambria Math"/>
          <w:sz w:val="10"/>
          <w:szCs w:val="1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38" w:lineRule="exact"/>
        <w:ind w:left="1055" w:right="-20"/>
        <w:jc w:val="left"/>
        <w:rPr>
          <w:rFonts w:ascii="Cambria Math" w:hAnsi="Cambria Math" w:cs="Cambria Math" w:eastAsia="Cambria Math"/>
          <w:sz w:val="8"/>
          <w:szCs w:val="8"/>
        </w:rPr>
      </w:pPr>
      <w:rPr/>
      <w:r>
        <w:rPr>
          <w:rFonts w:ascii="Cambria Math" w:hAnsi="Cambria Math" w:cs="Cambria Math" w:eastAsia="Cambria Math"/>
          <w:sz w:val="11"/>
          <w:szCs w:val="11"/>
          <w:spacing w:val="0"/>
          <w:w w:val="100"/>
          <w:position w:val="-1"/>
        </w:rPr>
        <w:t>𝑝</w:t>
      </w:r>
      <w:r>
        <w:rPr>
          <w:rFonts w:ascii="Cambria Math" w:hAnsi="Cambria Math" w:cs="Cambria Math" w:eastAsia="Cambria Math"/>
          <w:sz w:val="11"/>
          <w:szCs w:val="11"/>
          <w:spacing w:val="0"/>
          <w:w w:val="100"/>
          <w:position w:val="-1"/>
        </w:rPr>
        <w:t> </w:t>
      </w:r>
      <w:r>
        <w:rPr>
          <w:rFonts w:ascii="Cambria Math" w:hAnsi="Cambria Math" w:cs="Cambria Math" w:eastAsia="Cambria Math"/>
          <w:sz w:val="11"/>
          <w:szCs w:val="11"/>
          <w:spacing w:val="4"/>
          <w:w w:val="100"/>
          <w:position w:val="-1"/>
        </w:rPr>
        <w:t> </w:t>
      </w:r>
      <w:r>
        <w:rPr>
          <w:rFonts w:ascii="Cambria Math" w:hAnsi="Cambria Math" w:cs="Cambria Math" w:eastAsia="Cambria Math"/>
          <w:sz w:val="11"/>
          <w:szCs w:val="11"/>
          <w:spacing w:val="0"/>
          <w:w w:val="100"/>
          <w:position w:val="-1"/>
        </w:rPr>
        <w:t>𝑤</w:t>
      </w:r>
      <w:r>
        <w:rPr>
          <w:rFonts w:ascii="Cambria Math" w:hAnsi="Cambria Math" w:cs="Cambria Math" w:eastAsia="Cambria Math"/>
          <w:sz w:val="11"/>
          <w:szCs w:val="11"/>
          <w:spacing w:val="0"/>
          <w:w w:val="100"/>
          <w:position w:val="-1"/>
        </w:rPr>
        <w:t>  </w:t>
      </w:r>
      <w:r>
        <w:rPr>
          <w:rFonts w:ascii="Cambria Math" w:hAnsi="Cambria Math" w:cs="Cambria Math" w:eastAsia="Cambria Math"/>
          <w:sz w:val="11"/>
          <w:szCs w:val="11"/>
          <w:spacing w:val="10"/>
          <w:w w:val="100"/>
          <w:position w:val="-1"/>
        </w:rPr>
        <w:t> </w:t>
      </w:r>
      <w:r>
        <w:rPr>
          <w:rFonts w:ascii="Cambria Math" w:hAnsi="Cambria Math" w:cs="Cambria Math" w:eastAsia="Cambria Math"/>
          <w:sz w:val="11"/>
          <w:szCs w:val="11"/>
          <w:spacing w:val="0"/>
          <w:w w:val="100"/>
          <w:position w:val="-1"/>
        </w:rPr>
        <w:t>=</w:t>
      </w:r>
      <w:r>
        <w:rPr>
          <w:rFonts w:ascii="Cambria Math" w:hAnsi="Cambria Math" w:cs="Cambria Math" w:eastAsia="Cambria Math"/>
          <w:sz w:val="11"/>
          <w:szCs w:val="11"/>
          <w:spacing w:val="0"/>
          <w:w w:val="100"/>
          <w:position w:val="-1"/>
        </w:rPr>
        <w:t> </w:t>
      </w:r>
      <w:r>
        <w:rPr>
          <w:rFonts w:ascii="Cambria Math" w:hAnsi="Cambria Math" w:cs="Cambria Math" w:eastAsia="Cambria Math"/>
          <w:sz w:val="11"/>
          <w:szCs w:val="11"/>
          <w:spacing w:val="9"/>
          <w:w w:val="100"/>
          <w:position w:val="-1"/>
        </w:rPr>
        <w:t> </w:t>
      </w:r>
      <w:r>
        <w:rPr>
          <w:rFonts w:ascii="Cambria Math" w:hAnsi="Cambria Math" w:cs="Cambria Math" w:eastAsia="Cambria Math"/>
          <w:sz w:val="11"/>
          <w:szCs w:val="11"/>
          <w:spacing w:val="0"/>
          <w:w w:val="100"/>
          <w:position w:val="-1"/>
        </w:rPr>
        <w:t/>
      </w:r>
      <w:r>
        <w:rPr>
          <w:rFonts w:ascii="Cambria Math" w:hAnsi="Cambria Math" w:cs="Cambria Math" w:eastAsia="Cambria Math"/>
          <w:sz w:val="11"/>
          <w:szCs w:val="11"/>
          <w:spacing w:val="1"/>
          <w:w w:val="100"/>
          <w:position w:val="-1"/>
        </w:rPr>
        <w:t/>
      </w:r>
      <w:r>
        <w:rPr>
          <w:rFonts w:ascii="Cambria Math" w:hAnsi="Cambria Math" w:cs="Cambria Math" w:eastAsia="Cambria Math"/>
          <w:sz w:val="11"/>
          <w:szCs w:val="11"/>
          <w:spacing w:val="0"/>
          <w:w w:val="100"/>
          <w:position w:val="-1"/>
        </w:rPr>
        <w:t>𝑒</w:t>
      </w:r>
      <w:r>
        <w:rPr>
          <w:rFonts w:ascii="Cambria Math" w:hAnsi="Cambria Math" w:cs="Cambria Math" w:eastAsia="Cambria Math"/>
          <w:sz w:val="11"/>
          <w:szCs w:val="11"/>
          <w:spacing w:val="-6"/>
          <w:w w:val="100"/>
          <w:position w:val="-1"/>
        </w:rPr>
        <w:t> </w:t>
      </w:r>
      <w:r>
        <w:rPr>
          <w:rFonts w:ascii="Cambria Math" w:hAnsi="Cambria Math" w:cs="Cambria Math" w:eastAsia="Cambria Math"/>
          <w:sz w:val="8"/>
          <w:szCs w:val="8"/>
          <w:spacing w:val="0"/>
          <w:w w:val="102"/>
          <w:position w:val="3"/>
        </w:rPr>
        <w:t/>
      </w:r>
      <w:r>
        <w:rPr>
          <w:rFonts w:ascii="Cambria Math" w:hAnsi="Cambria Math" w:cs="Cambria Math" w:eastAsia="Cambria Math"/>
          <w:sz w:val="8"/>
          <w:szCs w:val="8"/>
          <w:spacing w:val="1"/>
          <w:w w:val="102"/>
          <w:position w:val="3"/>
        </w:rPr>
        <w:t/>
      </w:r>
      <w:r>
        <w:rPr>
          <w:rFonts w:ascii="Cambria Math" w:hAnsi="Cambria Math" w:cs="Cambria Math" w:eastAsia="Cambria Math"/>
          <w:sz w:val="8"/>
          <w:szCs w:val="8"/>
          <w:spacing w:val="1"/>
          <w:w w:val="102"/>
          <w:position w:val="3"/>
        </w:rPr>
        <w:t>(</w:t>
      </w:r>
      <w:r>
        <w:rPr>
          <w:rFonts w:ascii="Cambria Math" w:hAnsi="Cambria Math" w:cs="Cambria Math" w:eastAsia="Cambria Math"/>
          <w:sz w:val="8"/>
          <w:szCs w:val="8"/>
          <w:spacing w:val="1"/>
          <w:w w:val="99"/>
          <w:position w:val="3"/>
        </w:rPr>
        <w:t>−</w:t>
      </w:r>
      <w:r>
        <w:rPr>
          <w:rFonts w:ascii="Cambria Math" w:hAnsi="Cambria Math" w:cs="Cambria Math" w:eastAsia="Cambria Math"/>
          <w:sz w:val="8"/>
          <w:szCs w:val="8"/>
          <w:spacing w:val="0"/>
          <w:w w:val="102"/>
          <w:position w:val="3"/>
        </w:rPr>
        <w:t>𝑤)</w:t>
      </w:r>
      <w:r>
        <w:rPr>
          <w:rFonts w:ascii="Cambria Math" w:hAnsi="Cambria Math" w:cs="Cambria Math" w:eastAsia="Cambria Math"/>
          <w:sz w:val="8"/>
          <w:szCs w:val="8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54" w:after="0" w:line="141" w:lineRule="exact"/>
        <w:ind w:left="1064" w:right="-20"/>
        <w:jc w:val="left"/>
        <w:rPr>
          <w:rFonts w:ascii="Cambria Math" w:hAnsi="Cambria Math" w:cs="Cambria Math" w:eastAsia="Cambria Math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spacing w:val="1"/>
          <w:w w:val="100"/>
          <w:b/>
          <w:bCs/>
          <w:i/>
        </w:rPr>
        <w:t>S</w:t>
      </w:r>
      <w:r>
        <w:rPr>
          <w:rFonts w:ascii="Calibri" w:hAnsi="Calibri" w:cs="Calibri" w:eastAsia="Calibri"/>
          <w:sz w:val="10"/>
          <w:szCs w:val="10"/>
          <w:spacing w:val="0"/>
          <w:w w:val="100"/>
          <w:b/>
          <w:bCs/>
          <w:i/>
        </w:rPr>
        <w:t>tren</w:t>
      </w:r>
      <w:r>
        <w:rPr>
          <w:rFonts w:ascii="Calibri" w:hAnsi="Calibri" w:cs="Calibri" w:eastAsia="Calibri"/>
          <w:sz w:val="10"/>
          <w:szCs w:val="10"/>
          <w:spacing w:val="0"/>
          <w:w w:val="100"/>
          <w:b/>
          <w:bCs/>
          <w:i/>
        </w:rPr>
        <w:t>gth</w:t>
      </w:r>
      <w:r>
        <w:rPr>
          <w:rFonts w:ascii="Calibri" w:hAnsi="Calibri" w:cs="Calibri" w:eastAsia="Calibri"/>
          <w:sz w:val="10"/>
          <w:szCs w:val="10"/>
          <w:spacing w:val="0"/>
          <w:w w:val="100"/>
          <w:b/>
          <w:bCs/>
          <w:i/>
        </w:rPr>
        <w:t>      </w:t>
      </w:r>
      <w:r>
        <w:rPr>
          <w:rFonts w:ascii="Calibri" w:hAnsi="Calibri" w:cs="Calibri" w:eastAsia="Calibri"/>
          <w:sz w:val="10"/>
          <w:szCs w:val="10"/>
          <w:spacing w:val="5"/>
          <w:w w:val="100"/>
          <w:b/>
          <w:bCs/>
          <w:i/>
        </w:rPr>
        <w:t> </w:t>
      </w:r>
      <w:r>
        <w:rPr>
          <w:rFonts w:ascii="Cambria Math" w:hAnsi="Cambria Math" w:cs="Cambria Math" w:eastAsia="Cambria Math"/>
          <w:sz w:val="10"/>
          <w:szCs w:val="10"/>
          <w:spacing w:val="0"/>
          <w:w w:val="105"/>
          <w:position w:val="2"/>
        </w:rPr>
        <w:t>𝑤</w:t>
      </w:r>
      <w:r>
        <w:rPr>
          <w:rFonts w:ascii="Cambria Math" w:hAnsi="Cambria Math" w:cs="Cambria Math" w:eastAsia="Cambria Math"/>
          <w:sz w:val="10"/>
          <w:szCs w:val="1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26" w:after="0" w:line="324" w:lineRule="auto"/>
        <w:ind w:left="100" w:right="4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3.1: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matrix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condition.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Rules;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Gaussian-Gaussian(GG),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Uniform-Uniform(UU),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Uniform-Exponential(UE)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Column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pattern;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weak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40"/>
        </w:sectPr>
      </w:pPr>
      <w:rPr/>
    </w:p>
    <w:p>
      <w:pPr>
        <w:spacing w:before="29" w:after="0" w:line="182" w:lineRule="exact"/>
        <w:ind w:right="-20"/>
        <w:jc w:val="right"/>
        <w:rPr>
          <w:rFonts w:ascii="Calibri" w:hAnsi="Calibri" w:cs="Calibri" w:eastAsia="Calibri"/>
          <w:sz w:val="15"/>
          <w:szCs w:val="15"/>
        </w:rPr>
      </w:pPr>
      <w:rPr/>
      <w:r>
        <w:rPr/>
        <w:pict>
          <v:group style="position:absolute;margin-left:191.984543pt;margin-top:21.021097pt;width:48.741672pt;height:2.424324pt;mso-position-horizontal-relative:page;mso-position-vertical-relative:paragraph;z-index:-5223" coordorigin="3840,420" coordsize="975,48">
            <v:group style="position:absolute;left:3853;top:445;width:943;height:2" coordorigin="3853,445" coordsize="943,2">
              <v:shape style="position:absolute;left:3853;top:445;width:943;height:2" coordorigin="3853,445" coordsize="943,0" path="m3853,445l3873,445,3893,445,3913,445,3933,445,3953,445,3973,445,3994,445,4014,445,4040,445,4061,445,4078,445,4102,445,4122,445,4139,445,4162,445,4182,445,4201,445,4224,445,4243,445,4261,445,4282,445,4302,445,4321,445,4343,445,4363,445,4388,445,4410,445,4427,445,4443,445,4463,445,4483,445,4508,445,4529,445,4547,445,4573,445,4592,445,4609,445,4632,445,4652,445,4670,445,4693,445,4712,445,4730,445,4755,445,4780,445,4795,445,4796,445e" filled="f" stroked="t" strokeweight=".829374pt" strokecolor="#5B9BD4">
                <v:path arrowok="t"/>
              </v:shape>
              <v:shape style="position:absolute;left:3840;top:420;width:975;height:48" type="#_x0000_t75">
                <v:imagedata r:id="rId90" o:title=""/>
              </v:shape>
            </v:group>
            <w10:wrap type="none"/>
          </v:group>
        </w:pict>
      </w:r>
      <w:r>
        <w:rPr/>
        <w:pict>
          <v:group style="position:absolute;margin-left:307.937408pt;margin-top:19.117882pt;width:47.146723pt;height:6.286429pt;mso-position-horizontal-relative:page;mso-position-vertical-relative:paragraph;z-index:-5222" coordorigin="6159,382" coordsize="943,126">
            <v:shape style="position:absolute;left:6159;top:382;width:943;height:126" coordorigin="6159,382" coordsize="943,126" path="m6159,444l6173,423,6187,404,6201,390,6215,383,6231,388,6246,401,6260,418,6274,436,6289,456,6303,476,6316,493,6328,505,6345,502,6360,491,6373,474,6386,457,6402,436,6416,416,6429,399,6441,387,6453,382,6467,388,6481,402,6495,421,6509,439,6524,458,6538,478,6550,495,6562,506,6579,502,6594,490,6609,474,6622,456,6638,436,6652,415,6664,398,6676,386,6693,388,6709,399,6724,414,6737,431,6754,452,6768,472,6781,489,6792,502,6803,508,6818,502,6833,488,6847,470,6860,452,6876,432,6890,412,6903,396,6915,385,6931,389,6947,400,6961,417,6974,434,6990,454,7004,474,7016,492,7028,504,7047,500,7097,451,7102,444e" filled="f" stroked="t" strokeweight="1.59495pt" strokecolor="#A6A6A6">
              <v:path arrowok="t"/>
            </v:shape>
          </v:group>
          <w10:wrap type="none"/>
        </w:pict>
      </w:r>
      <w:r>
        <w:rPr/>
        <w:pict>
          <v:group style="position:absolute;margin-left:418.818329pt;margin-top:15.905037pt;width:47.146723pt;height:12.723635pt;mso-position-horizontal-relative:page;mso-position-vertical-relative:paragraph;z-index:-5221" coordorigin="8376,318" coordsize="943,254">
            <v:shape style="position:absolute;left:8376;top:318;width:943;height:254" coordorigin="8376,318" coordsize="943,254" path="m8376,442l8403,366,8429,322,8440,326,8480,397,8488,420,8497,440,8505,461,8514,485,8522,509,8530,532,8538,551,8545,566,8553,573,8562,568,8571,555,8579,537,8588,514,8596,490,8604,467,8613,446,8621,425,8630,401,8654,337,8671,319,8679,324,8688,337,8697,356,8706,378,8715,402,8724,425,8732,445,8741,466,8749,489,8757,513,8764,536,8772,555,8780,567,8791,564,8829,494,8838,471,8846,451,8855,429,8864,405,8872,381,8879,358,8887,339,8894,325,8902,318,8912,323,8921,335,8930,354,8939,376,8948,399,8957,422,8965,443,8974,464,8982,487,8990,511,8998,534,9006,553,9014,566,9023,571,9031,566,9040,553,9049,535,9058,513,9067,489,9075,466,9084,445,9093,424,9101,400,9109,376,9117,354,9125,335,9133,323,9144,326,9182,397,9191,420,9199,440,9207,461,9215,485,9223,509,9231,532,9239,551,9246,565,9254,571,9264,564,9299,496,9319,444e" filled="f" stroked="t" strokeweight="1.59495pt" strokecolor="#000000">
              <v:path arrowok="t"/>
            </v:shape>
          </v:group>
          <w10:wrap type="none"/>
        </w:pic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S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t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a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tic</w:t>
      </w:r>
      <w:r>
        <w:rPr>
          <w:rFonts w:ascii="Calibri" w:hAnsi="Calibri" w:cs="Calibri" w:eastAsia="Calibri"/>
          <w:sz w:val="15"/>
          <w:szCs w:val="15"/>
          <w:spacing w:val="-4"/>
          <w:w w:val="100"/>
        </w:rPr>
        <w:t> </w:t>
      </w:r>
      <w:r>
        <w:rPr>
          <w:rFonts w:ascii="Calibri" w:hAnsi="Calibri" w:cs="Calibri" w:eastAsia="Calibri"/>
          <w:sz w:val="15"/>
          <w:szCs w:val="15"/>
          <w:spacing w:val="-1"/>
          <w:w w:val="99"/>
        </w:rPr>
        <w:t>I</w:t>
      </w:r>
      <w:r>
        <w:rPr>
          <w:rFonts w:ascii="Calibri" w:hAnsi="Calibri" w:cs="Calibri" w:eastAsia="Calibri"/>
          <w:sz w:val="15"/>
          <w:szCs w:val="15"/>
          <w:spacing w:val="-1"/>
          <w:w w:val="99"/>
        </w:rPr>
        <w:t>n</w:t>
      </w:r>
      <w:r>
        <w:rPr>
          <w:rFonts w:ascii="Calibri" w:hAnsi="Calibri" w:cs="Calibri" w:eastAsia="Calibri"/>
          <w:sz w:val="15"/>
          <w:szCs w:val="15"/>
          <w:spacing w:val="-1"/>
          <w:w w:val="99"/>
        </w:rPr>
        <w:t>p</w:t>
      </w:r>
      <w:r>
        <w:rPr>
          <w:rFonts w:ascii="Calibri" w:hAnsi="Calibri" w:cs="Calibri" w:eastAsia="Calibri"/>
          <w:sz w:val="15"/>
          <w:szCs w:val="15"/>
          <w:spacing w:val="-1"/>
          <w:w w:val="99"/>
        </w:rPr>
        <w:t>u</w:t>
      </w:r>
      <w:r>
        <w:rPr>
          <w:rFonts w:ascii="Calibri" w:hAnsi="Calibri" w:cs="Calibri" w:eastAsia="Calibri"/>
          <w:sz w:val="15"/>
          <w:szCs w:val="15"/>
          <w:spacing w:val="0"/>
          <w:w w:val="99"/>
        </w:rPr>
        <w:t>t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</w:r>
    </w:p>
    <w:p>
      <w:pPr>
        <w:spacing w:before="30" w:after="0" w:line="180" w:lineRule="exact"/>
        <w:ind w:right="-62"/>
        <w:jc w:val="left"/>
        <w:rPr>
          <w:rFonts w:ascii="Calibri" w:hAnsi="Calibri" w:cs="Calibri" w:eastAsia="Calibri"/>
          <w:sz w:val="15"/>
          <w:szCs w:val="15"/>
        </w:rPr>
      </w:pPr>
      <w:rPr/>
      <w:r>
        <w:rPr/>
        <w:br w:type="column"/>
      </w:r>
      <w:r>
        <w:rPr>
          <w:rFonts w:ascii="Calibri" w:hAnsi="Calibri" w:cs="Calibri" w:eastAsia="Calibri"/>
          <w:sz w:val="15"/>
          <w:szCs w:val="15"/>
          <w:spacing w:val="-5"/>
          <w:w w:val="100"/>
        </w:rPr>
        <w:t>W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eak</w:t>
      </w:r>
      <w:r>
        <w:rPr>
          <w:rFonts w:ascii="Calibri" w:hAnsi="Calibri" w:cs="Calibri" w:eastAsia="Calibri"/>
          <w:sz w:val="15"/>
          <w:szCs w:val="15"/>
          <w:spacing w:val="-3"/>
          <w:w w:val="100"/>
        </w:rPr>
        <w:t> 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O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scill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a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tion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</w:r>
    </w:p>
    <w:p>
      <w:pPr>
        <w:spacing w:before="30" w:after="0" w:line="180" w:lineRule="exact"/>
        <w:ind w:right="-20"/>
        <w:jc w:val="left"/>
        <w:rPr>
          <w:rFonts w:ascii="Calibri" w:hAnsi="Calibri" w:cs="Calibri" w:eastAsia="Calibri"/>
          <w:sz w:val="15"/>
          <w:szCs w:val="15"/>
        </w:rPr>
      </w:pPr>
      <w:rPr/>
      <w:r>
        <w:rPr/>
        <w:br w:type="column"/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St</w:t>
      </w:r>
      <w:r>
        <w:rPr>
          <w:rFonts w:ascii="Calibri" w:hAnsi="Calibri" w:cs="Calibri" w:eastAsia="Calibri"/>
          <w:sz w:val="15"/>
          <w:szCs w:val="15"/>
          <w:spacing w:val="-3"/>
          <w:w w:val="100"/>
        </w:rPr>
        <w:t>r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ong</w:t>
      </w:r>
      <w:r>
        <w:rPr>
          <w:rFonts w:ascii="Calibri" w:hAnsi="Calibri" w:cs="Calibri" w:eastAsia="Calibri"/>
          <w:sz w:val="15"/>
          <w:szCs w:val="15"/>
          <w:spacing w:val="-5"/>
          <w:w w:val="100"/>
        </w:rPr>
        <w:t> 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O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scill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a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tion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40"/>
          <w:cols w:num="3" w:equalWidth="0">
            <w:col w:w="3368" w:space="1411"/>
            <w:col w:w="1010" w:space="1181"/>
            <w:col w:w="227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44" w:after="0" w:line="106" w:lineRule="exact"/>
        <w:ind w:left="808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/>
        <w:pict>
          <v:group style="position:absolute;margin-left:164.423813pt;margin-top:-10.694144pt;width:90.986582pt;height:227.634969pt;mso-position-horizontal-relative:page;mso-position-vertical-relative:paragraph;z-index:-5238" coordorigin="3288,-214" coordsize="1820,4553">
            <v:shape style="position:absolute;left:3393;top:-214;width:1614;height:1500" type="#_x0000_t75">
              <v:imagedata r:id="rId91" o:title=""/>
            </v:shape>
            <v:shape style="position:absolute;left:3393;top:1318;width:1614;height:1494" type="#_x0000_t75">
              <v:imagedata r:id="rId92" o:title=""/>
            </v:shape>
            <v:shape style="position:absolute;left:3393;top:2845;width:1614;height:1494" type="#_x0000_t75">
              <v:imagedata r:id="rId93" o:title=""/>
            </v:shape>
            <v:group style="position:absolute;left:4996;top:1128;width:107;height:207" coordorigin="4996,1128" coordsize="107,207">
              <v:shape style="position:absolute;left:4996;top:1128;width:107;height:207" coordorigin="4996,1128" coordsize="107,207" path="m5049,1128l4996,1335,5103,1335,5049,1128e" filled="t" fillcolor="#538235" stroked="f">
                <v:path arrowok="t"/>
                <v:fill/>
              </v:shape>
            </v:group>
            <v:group style="position:absolute;left:5028;top:1099;width:43;height:41" coordorigin="5028,1099" coordsize="43,41">
              <v:shape style="position:absolute;left:5028;top:1099;width:43;height:41" coordorigin="5028,1099" coordsize="43,41" path="m5061,1099l5037,1099,5028,1108,5028,1130,5037,1139,5061,1139,5071,1130,5071,1108,5061,1099e" filled="t" fillcolor="#9DC3E6" stroked="f">
                <v:path arrowok="t"/>
                <v:fill/>
              </v:shape>
            </v:group>
            <v:group style="position:absolute;left:5028;top:1099;width:43;height:41" coordorigin="5028,1099" coordsize="43,41">
              <v:shape style="position:absolute;left:5028;top:1099;width:43;height:41" coordorigin="5028,1099" coordsize="43,41" path="m5028,1119l5028,1108,5037,1099,5049,1099,5061,1099,5071,1108,5071,1119,5071,1130,5061,1139,5049,1139,5037,1139,5028,1130,5028,1119xe" filled="f" stroked="t" strokeweight=".510384pt" strokecolor="#9DC3E6">
                <v:path arrowok="t"/>
              </v:shape>
            </v:group>
            <v:group style="position:absolute;left:4996;top:1323;width:103;height:23" coordorigin="4996,1323" coordsize="103,23">
              <v:shape style="position:absolute;left:4996;top:1323;width:103;height:23" coordorigin="4996,1323" coordsize="103,23" path="m5027,1323l5004,1328,4996,1335,4996,1335,5001,1340,5016,1343,5040,1346,5076,1345,5094,1340,5099,1330,5086,1326,5061,1323,5027,1323e" filled="t" fillcolor="#385622" stroked="f">
                <v:path arrowok="t"/>
                <v:fill/>
              </v:shape>
            </v:group>
            <v:group style="position:absolute;left:5052;top:1308;width:31;height:28" coordorigin="5052,1308" coordsize="31,28">
              <v:shape style="position:absolute;left:5052;top:1308;width:31;height:28" coordorigin="5052,1308" coordsize="31,28" path="m5076,1308l5059,1308,5052,1314,5052,1330,5059,1336,5076,1336,5082,1330,5082,1314,5076,1308e" filled="t" fillcolor="#C00000" stroked="f">
                <v:path arrowok="t"/>
                <v:fill/>
              </v:shape>
            </v:group>
            <v:group style="position:absolute;left:5019;top:1315;width:31;height:28" coordorigin="5019,1315" coordsize="31,28">
              <v:shape style="position:absolute;left:5019;top:1315;width:31;height:28" coordorigin="5019,1315" coordsize="31,28" path="m5042,1315l5025,1315,5019,1322,5019,1337,5025,1344,5042,1344,5049,1337,5049,1322,5042,1315e" filled="t" fillcolor="#C00000" stroked="f">
                <v:path arrowok="t"/>
                <v:fill/>
              </v:shape>
            </v:group>
            <v:group style="position:absolute;left:3509;top:1139;width:107;height:207" coordorigin="3509,1139" coordsize="107,207">
              <v:shape style="position:absolute;left:3509;top:1139;width:107;height:207" coordorigin="3509,1139" coordsize="107,207" path="m3563,1139l3509,1346,3616,1346,3563,1139e" filled="t" fillcolor="#92D050" stroked="f">
                <v:path arrowok="t"/>
                <v:fill/>
              </v:shape>
            </v:group>
            <v:group style="position:absolute;left:3541;top:1110;width:43;height:41" coordorigin="3541,1110" coordsize="43,41">
              <v:shape style="position:absolute;left:3541;top:1110;width:43;height:41" coordorigin="3541,1110" coordsize="43,41" path="m3575,1110l3551,1110,3541,1119,3541,1142,3551,1151,3575,1151,3584,1142,3584,1119,3575,1110e" filled="t" fillcolor="#9DC3E6" stroked="f">
                <v:path arrowok="t"/>
                <v:fill/>
              </v:shape>
            </v:group>
            <v:group style="position:absolute;left:3541;top:1110;width:43;height:41" coordorigin="3541,1110" coordsize="43,41">
              <v:shape style="position:absolute;left:3541;top:1110;width:43;height:41" coordorigin="3541,1110" coordsize="43,41" path="m3541,1130l3541,1119,3551,1110,3563,1110,3575,1110,3584,1119,3584,1130,3584,1142,3575,1151,3563,1151,3551,1151,3541,1142,3541,1130xe" filled="f" stroked="t" strokeweight=".510384pt" strokecolor="#9DC3E6">
                <v:path arrowok="t"/>
              </v:shape>
            </v:group>
            <v:group style="position:absolute;left:3509;top:1335;width:103;height:23" coordorigin="3509,1335" coordsize="103,23">
              <v:shape style="position:absolute;left:3509;top:1335;width:103;height:23" coordorigin="3509,1335" coordsize="103,23" path="m3540,1335l3518,1339,3509,1346,3509,1346,3514,1351,3529,1355,3554,1357,3590,1357,3608,1351,3613,1342,3599,1337,3575,1335,3540,1335e" filled="t" fillcolor="#385622" stroked="f">
                <v:path arrowok="t"/>
                <v:fill/>
              </v:shape>
            </v:group>
            <v:group style="position:absolute;left:3567;top:1319;width:31;height:28" coordorigin="3567,1319" coordsize="31,28">
              <v:shape style="position:absolute;left:3567;top:1319;width:31;height:28" coordorigin="3567,1319" coordsize="31,28" path="m3590,1319l3573,1319,3567,1326,3567,1341,3573,1347,3590,1347,3597,1341,3597,1326,3590,1319e" filled="t" fillcolor="#C00000" stroked="f">
                <v:path arrowok="t"/>
                <v:fill/>
              </v:shape>
            </v:group>
            <v:group style="position:absolute;left:3533;top:1327;width:31;height:29" coordorigin="3533,1327" coordsize="31,29">
              <v:shape style="position:absolute;left:3533;top:1327;width:31;height:29" coordorigin="3533,1327" coordsize="31,29" path="m3557,1327l3540,1327,3533,1334,3533,1350,3540,1356,3557,1356,3564,1350,3564,1334,3557,1327e" filled="t" fillcolor="#C00000" stroked="f">
                <v:path arrowok="t"/>
                <v:fill/>
              </v:shape>
            </v:group>
            <v:group style="position:absolute;left:3294;top:-87;width:182;height:207" coordorigin="3294,-87" coordsize="182,207">
              <v:shape style="position:absolute;left:3294;top:-87;width:182;height:207" coordorigin="3294,-87" coordsize="182,207" path="m3385,-87l3294,120,3476,120,3385,-87e" filled="t" fillcolor="#92D050" stroked="f">
                <v:path arrowok="t"/>
                <v:fill/>
              </v:shape>
            </v:group>
            <v:group style="position:absolute;left:3364;top:-116;width:43;height:41" coordorigin="3364,-116" coordsize="43,41">
              <v:shape style="position:absolute;left:3364;top:-116;width:43;height:41" coordorigin="3364,-116" coordsize="43,41" path="m3397,-116l3373,-116,3364,-107,3364,-85,3373,-75,3397,-75,3407,-85,3407,-107,3397,-116e" filled="t" fillcolor="#9DC3E6" stroked="f">
                <v:path arrowok="t"/>
                <v:fill/>
              </v:shape>
            </v:group>
            <v:group style="position:absolute;left:3364;top:-116;width:43;height:41" coordorigin="3364,-116" coordsize="43,41">
              <v:shape style="position:absolute;left:3364;top:-116;width:43;height:41" coordorigin="3364,-116" coordsize="43,41" path="m3364,-96l3364,-107,3373,-116,3385,-116,3397,-116,3407,-107,3407,-96,3407,-85,3397,-75,3385,-75,3373,-75,3364,-85,3364,-96xe" filled="f" stroked="t" strokeweight=".510384pt" strokecolor="#9DC3E6">
                <v:path arrowok="t"/>
              </v:shape>
            </v:group>
            <v:group style="position:absolute;left:3294;top:107;width:181;height:25" coordorigin="3294,107" coordsize="181,25">
              <v:shape style="position:absolute;left:3294;top:107;width:181;height:25" coordorigin="3294,107" coordsize="181,25" path="m3365,107l3337,109,3314,112,3299,116,3294,120,3295,122,3371,132,3406,132,3434,131,3456,127,3470,123,3475,118,3467,114,3451,111,3429,109,3400,108,3365,107e" filled="t" fillcolor="#385622" stroked="f">
                <v:path arrowok="t"/>
                <v:fill/>
              </v:shape>
            </v:group>
            <v:group style="position:absolute;left:3371;top:102;width:31;height:28" coordorigin="3371,102" coordsize="31,28">
              <v:shape style="position:absolute;left:3371;top:102;width:31;height:28" coordorigin="3371,102" coordsize="31,28" path="m3395,102l3378,102,3371,108,3371,124,3378,130,3395,130,3402,124,3402,108,3395,102e" filled="t" fillcolor="#C00000" stroked="f">
                <v:path arrowok="t"/>
                <v:fill/>
              </v:shape>
            </v:group>
            <v:group style="position:absolute;left:3403;top:99;width:31;height:29" coordorigin="3403,99" coordsize="31,29">
              <v:shape style="position:absolute;left:3403;top:99;width:31;height:29" coordorigin="3403,99" coordsize="31,29" path="m3427,99l3410,99,3403,106,3403,122,3410,129,3427,129,3434,122,3434,106,3427,99e" filled="t" fillcolor="#C00000" stroked="f">
                <v:path arrowok="t"/>
                <v:fill/>
              </v:shape>
            </v:group>
            <v:group style="position:absolute;left:3439;top:97;width:31;height:28" coordorigin="3439,97" coordsize="31,28">
              <v:shape style="position:absolute;left:3439;top:97;width:31;height:28" coordorigin="3439,97" coordsize="31,28" path="m3463,97l3446,97,3439,103,3439,119,3446,125,3463,125,3470,119,3470,103,3463,97e" filled="t" fillcolor="#C00000" stroked="f">
                <v:path arrowok="t"/>
                <v:fill/>
              </v:shape>
            </v:group>
            <v:group style="position:absolute;left:3340;top:105;width:31;height:28" coordorigin="3340,105" coordsize="31,28">
              <v:shape style="position:absolute;left:3340;top:105;width:31;height:28" coordorigin="3340,105" coordsize="31,28" path="m3363,105l3346,105,3340,111,3340,126,3346,133,3363,133,3370,126,3370,111,3363,105e" filled="t" fillcolor="#C00000" stroked="f">
                <v:path arrowok="t"/>
                <v:fill/>
              </v:shape>
            </v:group>
            <v:group style="position:absolute;left:3303;top:97;width:31;height:28" coordorigin="3303,97" coordsize="31,28">
              <v:shape style="position:absolute;left:3303;top:97;width:31;height:28" coordorigin="3303,97" coordsize="31,28" path="m3326,97l3309,97,3303,103,3303,119,3309,125,3326,125,3333,119,3333,103,3326,97e" filled="t" fillcolor="#C00000" stroked="f">
                <v:path arrowok="t"/>
                <v:fill/>
              </v:shape>
            </v:group>
            <v:group style="position:absolute;left:3331;top:843;width:107;height:207" coordorigin="3331,843" coordsize="107,207">
              <v:shape style="position:absolute;left:3331;top:843;width:107;height:207" coordorigin="3331,843" coordsize="107,207" path="m3384,843l3331,1050,3438,1050,3384,843e" filled="t" fillcolor="#92D050" stroked="f">
                <v:path arrowok="t"/>
                <v:fill/>
              </v:shape>
            </v:group>
            <v:group style="position:absolute;left:3362;top:814;width:43;height:41" coordorigin="3362,814" coordsize="43,41">
              <v:shape style="position:absolute;left:3362;top:814;width:43;height:41" coordorigin="3362,814" coordsize="43,41" path="m3396,814l3372,814,3362,823,3362,846,3372,855,3396,855,3406,846,3406,823,3396,814e" filled="t" fillcolor="#9DC3E6" stroked="f">
                <v:path arrowok="t"/>
                <v:fill/>
              </v:shape>
            </v:group>
            <v:group style="position:absolute;left:3362;top:814;width:43;height:41" coordorigin="3362,814" coordsize="43,41">
              <v:shape style="position:absolute;left:3362;top:814;width:43;height:41" coordorigin="3362,814" coordsize="43,41" path="m3362,834l3362,823,3372,814,3384,814,3396,814,3406,823,3406,834,3406,846,3396,855,3384,855,3372,855,3362,846,3362,834xe" filled="f" stroked="t" strokeweight=".510384pt" strokecolor="#9DC3E6">
                <v:path arrowok="t"/>
              </v:shape>
            </v:group>
            <v:group style="position:absolute;left:3331;top:1038;width:103;height:23" coordorigin="3331,1038" coordsize="103,23">
              <v:shape style="position:absolute;left:3331;top:1038;width:103;height:23" coordorigin="3331,1038" coordsize="103,23" path="m3362,1038l3339,1043,3331,1050,3331,1050,3336,1055,3350,1059,3375,1061,3411,1061,3429,1055,3434,1046,3420,1041,3396,1039,3362,1038e" filled="t" fillcolor="#385622" stroked="f">
                <v:path arrowok="t"/>
                <v:fill/>
              </v:shape>
            </v:group>
            <v:group style="position:absolute;left:3388;top:1022;width:31;height:29" coordorigin="3388,1022" coordsize="31,29">
              <v:shape style="position:absolute;left:3388;top:1022;width:31;height:29" coordorigin="3388,1022" coordsize="31,29" path="m3412,1022l3395,1022,3388,1029,3388,1045,3395,1051,3412,1051,3419,1045,3419,1029,3412,1022e" filled="t" fillcolor="#C00000" stroked="f">
                <v:path arrowok="t"/>
                <v:fill/>
              </v:shape>
            </v:group>
            <v:group style="position:absolute;left:3355;top:1031;width:31;height:28" coordorigin="3355,1031" coordsize="31,28">
              <v:shape style="position:absolute;left:3355;top:1031;width:31;height:28" coordorigin="3355,1031" coordsize="31,28" path="m3379,1031l3362,1031,3355,1037,3355,1053,3362,1059,3379,1059,3385,1053,3385,1037,3379,1031e" filled="t" fillcolor="#C00000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54.371902pt;margin-top:-5.655188pt;width:20.008624pt;height:58.163117pt;mso-position-horizontal-relative:page;mso-position-vertical-relative:paragraph;z-index:-5237" coordorigin="5087,-113" coordsize="400,1163">
            <v:group style="position:absolute;left:5090;top:1017;width:160;height:2" coordorigin="5090,1017" coordsize="160,2">
              <v:shape style="position:absolute;left:5090;top:1017;width:160;height:2" coordorigin="5090,1017" coordsize="160,0" path="m5090,1017l5250,1017e" filled="f" stroked="t" strokeweight=".294956pt" strokecolor="#252525">
                <v:path arrowok="t"/>
              </v:shape>
            </v:group>
            <v:group style="position:absolute;left:5090;top:-88;width:160;height:2" coordorigin="5090,-88" coordsize="160,2">
              <v:shape style="position:absolute;left:5090;top:-88;width:160;height:2" coordorigin="5090,-88" coordsize="160,0" path="m5090,-88l5250,-88e" filled="f" stroked="t" strokeweight=".294957pt" strokecolor="#252525">
                <v:path arrowok="t"/>
              </v:shape>
            </v:group>
            <v:group style="position:absolute;left:5090;top:-90;width:2;height:1107" coordorigin="5090,-90" coordsize="2,1107">
              <v:shape style="position:absolute;left:5090;top:-90;width:2;height:1107" coordorigin="5090,-90" coordsize="0,1107" path="m5090,-90l5090,1017e" filled="f" stroked="t" strokeweight=".294831pt" strokecolor="#252525">
                <v:path arrowok="t"/>
              </v:shape>
            </v:group>
            <v:group style="position:absolute;left:5248;top:-90;width:2;height:1107" coordorigin="5248,-90" coordsize="2,1107">
              <v:shape style="position:absolute;left:5248;top:-90;width:2;height:1107" coordorigin="5248,-90" coordsize="0,1107" path="m5248,-90l5248,1017e" filled="f" stroked="t" strokeweight=".294836pt" strokecolor="#252525">
                <v:path arrowok="t"/>
              </v:shape>
              <v:shape style="position:absolute;left:5090;top:-88;width:158;height:1105" type="#_x0000_t75">
                <v:imagedata r:id="rId94" o:title=""/>
              </v:shape>
            </v:group>
            <v:group style="position:absolute;left:5235;top:857;width:13;height:4" coordorigin="5235,857" coordsize="13,4">
              <v:shape style="position:absolute;left:5235;top:857;width:13;height:4" coordorigin="5235,857" coordsize="13,4" path="m5235,859l5248,859e" filled="f" stroked="t" strokeweight=".294956pt" strokecolor="#252525">
                <v:path arrowok="t"/>
              </v:shape>
            </v:group>
            <v:group style="position:absolute;left:5235;top:699;width:13;height:4" coordorigin="5235,699" coordsize="13,4">
              <v:shape style="position:absolute;left:5235;top:699;width:13;height:4" coordorigin="5235,699" coordsize="13,4" path="m5235,701l5248,701e" filled="f" stroked="t" strokeweight=".294956pt" strokecolor="#252525">
                <v:path arrowok="t"/>
              </v:shape>
            </v:group>
            <v:group style="position:absolute;left:5235;top:541;width:13;height:4" coordorigin="5235,541" coordsize="13,4">
              <v:shape style="position:absolute;left:5235;top:541;width:13;height:4" coordorigin="5235,541" coordsize="13,4" path="m5235,543l5248,543e" filled="f" stroked="t" strokeweight=".294956pt" strokecolor="#252525">
                <v:path arrowok="t"/>
              </v:shape>
            </v:group>
            <v:group style="position:absolute;left:5235;top:384;width:13;height:4" coordorigin="5235,384" coordsize="13,4">
              <v:shape style="position:absolute;left:5235;top:384;width:13;height:4" coordorigin="5235,384" coordsize="13,4" path="m5235,386l5248,386e" filled="f" stroked="t" strokeweight=".29496pt" strokecolor="#252525">
                <v:path arrowok="t"/>
              </v:shape>
            </v:group>
            <v:group style="position:absolute;left:5235;top:226;width:13;height:4" coordorigin="5235,226" coordsize="13,4">
              <v:shape style="position:absolute;left:5235;top:226;width:13;height:4" coordorigin="5235,226" coordsize="13,4" path="m5235,228l5248,228e" filled="f" stroked="t" strokeweight=".294956pt" strokecolor="#252525">
                <v:path arrowok="t"/>
              </v:shape>
            </v:group>
            <v:group style="position:absolute;left:5235;top:68;width:13;height:4" coordorigin="5235,68" coordsize="13,4">
              <v:shape style="position:absolute;left:5235;top:68;width:13;height:4" coordorigin="5235,68" coordsize="13,4" path="m5235,70l5248,70e" filled="f" stroked="t" strokeweight=".294956pt" strokecolor="#252525">
                <v:path arrowok="t"/>
              </v:shape>
            </v:group>
            <v:group style="position:absolute;left:5282;top:994;width:35;height:54" coordorigin="5282,994" coordsize="35,54">
              <v:shape style="position:absolute;left:5282;top:994;width:35;height:54" coordorigin="5282,994" coordsize="35,54" path="m5303,994l5296,994,5293,995,5282,1015,5282,1031,5284,1038,5288,1043,5291,1046,5295,1048,5304,1048,5307,1047,5313,1043,5297,1043,5294,1041,5292,1039,5290,1036,5289,1030,5289,1013,5290,1007,5293,1003,5294,1001,5297,1000,5312,1000,5312,999,5310,997,5308,996,5306,995,5303,994e" filled="t" fillcolor="#252525" stroked="f">
                <v:path arrowok="t"/>
                <v:fill/>
              </v:shape>
              <v:shape style="position:absolute;left:5282;top:994;width:35;height:54" coordorigin="5282,994" coordsize="35,54" path="m5312,1000l5303,1000,5306,1001,5308,1004,5310,1007,5311,1013,5311,1030,5310,1036,5306,1041,5303,1043,5313,1043,5315,1040,5317,1032,5318,1027,5318,1016,5313,1001,5312,1000e" filled="t" fillcolor="#252525" stroked="f">
                <v:path arrowok="t"/>
                <v:fill/>
              </v:shape>
            </v:group>
            <v:group style="position:absolute;left:5282;top:837;width:36;height:53" coordorigin="5282,837" coordsize="36,53">
              <v:shape style="position:absolute;left:5282;top:837;width:36;height:53" coordorigin="5282,837" coordsize="36,53" path="m5289,875l5282,876,5283,880,5285,884,5288,886,5291,889,5295,890,5306,890,5311,888,5313,885,5297,885,5295,884,5291,881,5290,878,5289,875e" filled="t" fillcolor="#252525" stroked="f">
                <v:path arrowok="t"/>
                <v:fill/>
              </v:shape>
              <v:shape style="position:absolute;left:5282;top:837;width:36;height:53" coordorigin="5282,837" coordsize="36,53" path="m5314,860l5303,860,5306,861,5308,863,5310,865,5311,868,5311,876,5310,879,5306,884,5303,885,5313,885,5317,880,5318,876,5318,867,5317,862,5314,860e" filled="t" fillcolor="#252525" stroked="f">
                <v:path arrowok="t"/>
                <v:fill/>
              </v:shape>
              <v:shape style="position:absolute;left:5282;top:837;width:36;height:53" coordorigin="5282,837" coordsize="36,53" path="m5316,837l5289,837,5284,864,5290,865,5291,864,5292,862,5294,862,5296,861,5298,860,5314,860,5312,858,5291,858,5294,844,5316,844,5316,837e" filled="t" fillcolor="#252525" stroked="f">
                <v:path arrowok="t"/>
                <v:fill/>
              </v:shape>
              <v:shape style="position:absolute;left:5282;top:837;width:36;height:53" coordorigin="5282,837" coordsize="36,53" path="m5306,854l5298,854,5294,856,5291,858,5312,858,5310,856,5306,854e" filled="t" fillcolor="#252525" stroked="f">
                <v:path arrowok="t"/>
                <v:fill/>
              </v:shape>
            </v:group>
            <v:group style="position:absolute;left:5287;top:678;width:73;height:54" coordorigin="5287,678" coordsize="73,54">
              <v:shape style="position:absolute;left:5287;top:678;width:73;height:54" coordorigin="5287,678" coordsize="73,54" path="m5308,690l5301,690,5301,732,5308,732,5308,690e" filled="t" fillcolor="#252525" stroked="f">
                <v:path arrowok="t"/>
                <v:fill/>
              </v:shape>
              <v:shape style="position:absolute;left:5287;top:678;width:73;height:54" coordorigin="5287,678" coordsize="73,54" path="m5308,678l5303,678,5302,681,5300,683,5294,688,5291,690,5287,692,5287,698,5290,697,5292,696,5294,695,5297,693,5299,692,5301,690,5308,690,5308,678e" filled="t" fillcolor="#252525" stroked="f">
                <v:path arrowok="t"/>
                <v:fill/>
              </v:shape>
              <v:shape style="position:absolute;left:5287;top:678;width:73;height:54" coordorigin="5287,678" coordsize="73,54" path="m5345,678l5338,678,5335,680,5330,684,5328,687,5325,694,5325,699,5325,715,5326,723,5330,727,5333,731,5337,732,5346,732,5350,731,5355,727,5339,727,5337,726,5335,723,5333,720,5332,714,5332,697,5333,691,5335,688,5337,685,5339,684,5355,684,5354,683,5352,681,5350,680,5348,679,5345,678e" filled="t" fillcolor="#252525" stroked="f">
                <v:path arrowok="t"/>
                <v:fill/>
              </v:shape>
              <v:shape style="position:absolute;left:5287;top:678;width:73;height:54" coordorigin="5287,678" coordsize="73,54" path="m5355,684l5345,684,5348,685,5350,688,5352,691,5353,697,5353,714,5352,720,5348,726,5345,727,5355,727,5357,724,5358,720,5359,717,5360,712,5360,700,5360,696,5359,693,5358,690,5357,687,5355,684e" filled="t" fillcolor="#252525" stroked="f">
                <v:path arrowok="t"/>
                <v:fill/>
              </v:shape>
            </v:group>
            <v:group style="position:absolute;left:5287;top:521;width:73;height:54" coordorigin="5287,521" coordsize="73,54">
              <v:shape style="position:absolute;left:5287;top:521;width:73;height:54" coordorigin="5287,521" coordsize="73,54" path="m5308,532l5301,532,5301,574,5308,574,5308,532e" filled="t" fillcolor="#252525" stroked="f">
                <v:path arrowok="t"/>
                <v:fill/>
              </v:shape>
              <v:shape style="position:absolute;left:5287;top:521;width:73;height:54" coordorigin="5287,521" coordsize="73,54" path="m5308,521l5303,521,5302,523,5300,525,5294,530,5291,532,5287,534,5287,540,5290,539,5292,538,5294,537,5297,535,5299,534,5301,532,5308,532,5308,521e" filled="t" fillcolor="#252525" stroked="f">
                <v:path arrowok="t"/>
                <v:fill/>
              </v:shape>
              <v:shape style="position:absolute;left:5287;top:521;width:73;height:54" coordorigin="5287,521" coordsize="73,54" path="m5332,559l5325,560,5325,564,5327,568,5330,570,5333,573,5337,574,5348,574,5353,572,5355,569,5339,569,5337,568,5335,567,5333,565,5332,562,5332,559e" filled="t" fillcolor="#252525" stroked="f">
                <v:path arrowok="t"/>
                <v:fill/>
              </v:shape>
              <v:shape style="position:absolute;left:5287;top:521;width:73;height:54" coordorigin="5287,521" coordsize="73,54" path="m5357,544l5345,544,5348,545,5353,550,5354,553,5354,560,5352,563,5348,568,5345,569,5355,569,5359,565,5361,560,5361,551,5359,547,5357,544e" filled="t" fillcolor="#252525" stroked="f">
                <v:path arrowok="t"/>
                <v:fill/>
              </v:shape>
              <v:shape style="position:absolute;left:5287;top:521;width:73;height:54" coordorigin="5287,521" coordsize="73,54" path="m5358,521l5331,521,5326,549,5332,549,5333,548,5334,547,5336,546,5338,545,5340,544,5357,544,5354,542,5333,542,5336,528,5358,528,5358,521e" filled="t" fillcolor="#252525" stroked="f">
                <v:path arrowok="t"/>
                <v:fill/>
              </v:shape>
              <v:shape style="position:absolute;left:5287;top:521;width:73;height:54" coordorigin="5287,521" coordsize="73,54" path="m5349,539l5340,539,5337,540,5333,542,5354,542,5352,540,5349,539e" filled="t" fillcolor="#252525" stroked="f">
                <v:path arrowok="t"/>
                <v:fill/>
              </v:shape>
            </v:group>
            <v:group style="position:absolute;left:5281;top:363;width:79;height:54" coordorigin="5281,363" coordsize="79,54">
              <v:shape style="position:absolute;left:5281;top:363;width:79;height:54" coordorigin="5281,363" coordsize="79,54" path="m5314,368l5303,368,5306,369,5310,372,5311,375,5311,380,5309,382,5307,385,5305,388,5301,391,5292,399,5289,402,5287,404,5285,406,5283,409,5282,413,5281,414,5281,416,5317,416,5317,409,5291,409,5292,408,5292,407,5294,406,5295,405,5297,403,5301,399,5306,395,5317,380,5317,373,5316,370,5314,368e" filled="t" fillcolor="#252525" stroked="f">
                <v:path arrowok="t"/>
                <v:fill/>
              </v:shape>
              <v:shape style="position:absolute;left:5281;top:363;width:79;height:54" coordorigin="5281,363" coordsize="79,54" path="m5306,363l5295,363,5291,364,5285,369,5283,373,5283,378,5290,379,5290,375,5291,373,5294,369,5297,368,5314,368,5310,364,5306,363e" filled="t" fillcolor="#252525" stroked="f">
                <v:path arrowok="t"/>
                <v:fill/>
              </v:shape>
              <v:shape style="position:absolute;left:5281;top:363;width:79;height:54" coordorigin="5281,363" coordsize="79,54" path="m5345,363l5338,363,5335,364,5330,368,5328,371,5325,378,5325,383,5325,400,5326,407,5330,411,5333,415,5337,417,5346,417,5350,416,5355,411,5339,411,5337,410,5335,407,5333,404,5332,398,5332,381,5333,375,5335,372,5337,369,5339,368,5355,368,5354,367,5352,365,5350,364,5348,363,5345,363e" filled="t" fillcolor="#252525" stroked="f">
                <v:path arrowok="t"/>
                <v:fill/>
              </v:shape>
              <v:shape style="position:absolute;left:5281;top:363;width:79;height:54" coordorigin="5281,363" coordsize="79,54" path="m5355,368l5345,368,5348,369,5350,372,5352,375,5353,381,5353,398,5352,404,5348,410,5345,411,5355,411,5357,408,5358,405,5359,401,5360,396,5360,384,5360,380,5359,377,5358,374,5357,371,5355,368e" filled="t" fillcolor="#252525" stroked="f">
                <v:path arrowok="t"/>
                <v:fill/>
              </v:shape>
            </v:group>
            <v:group style="position:absolute;left:5281;top:205;width:79;height:54" coordorigin="5281,205" coordsize="79,54">
              <v:shape style="position:absolute;left:5281;top:205;width:79;height:54" coordorigin="5281,205" coordsize="79,54" path="m5314,210l5303,210,5306,211,5310,214,5311,217,5311,222,5309,224,5307,227,5305,230,5301,234,5292,241,5289,244,5287,246,5285,249,5283,251,5282,255,5281,256,5281,258,5317,258,5317,252,5291,252,5292,250,5292,249,5294,248,5295,247,5297,245,5301,241,5306,237,5317,222,5317,215,5316,212,5314,210e" filled="t" fillcolor="#252525" stroked="f">
                <v:path arrowok="t"/>
                <v:fill/>
              </v:shape>
              <v:shape style="position:absolute;left:5281;top:205;width:79;height:54" coordorigin="5281,205" coordsize="79,54" path="m5306,205l5295,205,5291,206,5285,211,5283,215,5283,220,5290,221,5290,217,5291,215,5294,211,5297,210,5314,210,5310,206,5306,205e" filled="t" fillcolor="#252525" stroked="f">
                <v:path arrowok="t"/>
                <v:fill/>
              </v:shape>
              <v:shape style="position:absolute;left:5281;top:205;width:79;height:54" coordorigin="5281,205" coordsize="79,54" path="m5332,243l5325,244,5325,248,5327,252,5330,255,5333,257,5337,259,5348,259,5353,257,5355,253,5339,253,5337,252,5335,251,5333,249,5332,247,5332,243e" filled="t" fillcolor="#252525" stroked="f">
                <v:path arrowok="t"/>
                <v:fill/>
              </v:shape>
              <v:shape style="position:absolute;left:5281;top:205;width:79;height:54" coordorigin="5281,205" coordsize="79,54" path="m5357,228l5345,228,5348,230,5353,234,5354,237,5354,244,5352,247,5348,252,5345,253,5355,253,5359,249,5361,245,5361,235,5359,231,5357,228e" filled="t" fillcolor="#252525" stroked="f">
                <v:path arrowok="t"/>
                <v:fill/>
              </v:shape>
              <v:shape style="position:absolute;left:5281;top:205;width:79;height:54" coordorigin="5281,205" coordsize="79,54" path="m5358,206l5331,206,5326,233,5332,234,5333,232,5334,231,5336,230,5338,229,5340,228,5357,228,5354,226,5333,226,5336,212,5358,212,5358,206e" filled="t" fillcolor="#252525" stroked="f">
                <v:path arrowok="t"/>
                <v:fill/>
              </v:shape>
              <v:shape style="position:absolute;left:5281;top:205;width:79;height:54" coordorigin="5281,205" coordsize="79,54" path="m5349,223l5340,223,5337,224,5333,226,5354,226,5352,224,5349,223e" filled="t" fillcolor="#252525" stroked="f">
                <v:path arrowok="t"/>
                <v:fill/>
              </v:shape>
            </v:group>
            <v:group style="position:absolute;left:5282;top:47;width:78;height:54" coordorigin="5282,47" coordsize="78,54">
              <v:shape style="position:absolute;left:5282;top:47;width:78;height:54" coordorigin="5282,47" coordsize="78,54" path="m5289,85l5282,86,5283,90,5285,94,5288,97,5291,99,5295,101,5305,101,5309,99,5313,95,5297,95,5295,95,5291,91,5290,89,5289,85e" filled="t" fillcolor="#252525" stroked="f">
                <v:path arrowok="t"/>
                <v:fill/>
              </v:shape>
              <v:shape style="position:absolute;left:5282;top:47;width:78;height:54" coordorigin="5282,47" coordsize="78,54" path="m5314,74l5303,74,5306,75,5308,77,5310,79,5311,81,5311,87,5310,90,5305,94,5303,95,5313,95,5316,93,5318,89,5318,81,5317,78,5315,76,5314,74e" filled="t" fillcolor="#252525" stroked="f">
                <v:path arrowok="t"/>
                <v:fill/>
              </v:shape>
              <v:shape style="position:absolute;left:5282;top:47;width:78;height:54" coordorigin="5282,47" coordsize="78,54" path="m5312,52l5302,52,5304,53,5306,54,5308,56,5308,58,5308,63,5307,66,5305,67,5303,69,5300,69,5296,69,5296,75,5297,74,5299,74,5314,74,5314,73,5311,72,5308,71,5310,70,5311,69,5297,69,5296,69,5312,69,5312,69,5315,65,5315,63,5315,58,5315,56,5313,54,5312,52e" filled="t" fillcolor="#252525" stroked="f">
                <v:path arrowok="t"/>
                <v:fill/>
              </v:shape>
              <v:shape style="position:absolute;left:5282;top:47;width:78;height:54" coordorigin="5282,47" coordsize="78,54" path="m5302,47l5295,47,5292,48,5289,50,5286,53,5284,56,5283,60,5290,62,5290,58,5291,56,5293,54,5295,53,5297,52,5312,52,5312,52,5310,50,5308,49,5305,47,5302,47e" filled="t" fillcolor="#252525" stroked="f">
                <v:path arrowok="t"/>
                <v:fill/>
              </v:shape>
              <v:shape style="position:absolute;left:5282;top:47;width:78;height:54" coordorigin="5282,47" coordsize="78,54" path="m5345,47l5338,47,5335,48,5330,52,5328,55,5325,63,5325,68,5325,84,5326,91,5330,95,5333,99,5337,101,5346,101,5350,100,5355,96,5339,95,5337,94,5335,91,5333,88,5332,82,5332,65,5333,59,5335,56,5337,53,5339,52,5355,52,5354,51,5352,50,5350,48,5348,47,5345,47e" filled="t" fillcolor="#252525" stroked="f">
                <v:path arrowok="t"/>
                <v:fill/>
              </v:shape>
              <v:shape style="position:absolute;left:5282;top:47;width:78;height:54" coordorigin="5282,47" coordsize="78,54" path="m5355,52l5345,52,5348,54,5350,56,5352,59,5353,65,5353,82,5352,88,5348,94,5345,95,5355,95,5357,93,5358,89,5359,85,5360,80,5360,69,5360,64,5359,61,5358,58,5357,56,5355,52e" filled="t" fillcolor="#252525" stroked="f">
                <v:path arrowok="t"/>
                <v:fill/>
              </v:shape>
            </v:group>
            <v:group style="position:absolute;left:5282;top:-111;width:78;height:54" coordorigin="5282,-111" coordsize="78,54">
              <v:shape style="position:absolute;left:5282;top:-111;width:78;height:54" coordorigin="5282,-111" coordsize="78,54" path="m5289,-73l5282,-72,5283,-68,5285,-64,5288,-61,5291,-59,5295,-57,5305,-57,5309,-59,5313,-62,5297,-62,5295,-63,5291,-67,5290,-69,5289,-73e" filled="t" fillcolor="#252525" stroked="f">
                <v:path arrowok="t"/>
                <v:fill/>
              </v:shape>
              <v:shape style="position:absolute;left:5282;top:-111;width:78;height:54" coordorigin="5282,-111" coordsize="78,54" path="m5314,-84l5303,-84,5306,-83,5308,-81,5310,-79,5311,-77,5311,-70,5310,-68,5305,-64,5303,-62,5313,-62,5316,-65,5318,-69,5318,-77,5317,-80,5315,-82,5314,-84e" filled="t" fillcolor="#252525" stroked="f">
                <v:path arrowok="t"/>
                <v:fill/>
              </v:shape>
              <v:shape style="position:absolute;left:5282;top:-111;width:78;height:54" coordorigin="5282,-111" coordsize="78,54" path="m5312,-106l5302,-106,5304,-105,5306,-103,5308,-102,5308,-100,5308,-95,5307,-92,5305,-91,5303,-89,5300,-89,5296,-89,5296,-83,5297,-84,5299,-84,5314,-84,5314,-84,5311,-86,5308,-87,5310,-88,5311,-89,5297,-89,5296,-89,5312,-89,5312,-89,5315,-93,5315,-95,5315,-100,5315,-102,5313,-104,5312,-106e" filled="t" fillcolor="#252525" stroked="f">
                <v:path arrowok="t"/>
                <v:fill/>
              </v:shape>
              <v:shape style="position:absolute;left:5282;top:-111;width:78;height:54" coordorigin="5282,-111" coordsize="78,54" path="m5302,-111l5295,-111,5292,-110,5289,-108,5286,-105,5284,-102,5283,-97,5290,-96,5290,-99,5291,-102,5293,-103,5295,-105,5297,-106,5312,-106,5312,-106,5310,-108,5308,-109,5305,-111,5302,-111e" filled="t" fillcolor="#252525" stroked="f">
                <v:path arrowok="t"/>
                <v:fill/>
              </v:shape>
              <v:shape style="position:absolute;left:5282;top:-111;width:78;height:54" coordorigin="5282,-111" coordsize="78,54" path="m5332,-72l5325,-72,5325,-67,5327,-64,5330,-61,5333,-59,5337,-57,5348,-57,5353,-59,5355,-62,5339,-62,5337,-63,5335,-65,5333,-67,5332,-69,5332,-72e" filled="t" fillcolor="#252525" stroked="f">
                <v:path arrowok="t"/>
                <v:fill/>
              </v:shape>
              <v:shape style="position:absolute;left:5282;top:-111;width:78;height:54" coordorigin="5282,-111" coordsize="78,54" path="m5357,-87l5345,-87,5348,-86,5353,-82,5354,-79,5354,-72,5352,-68,5348,-64,5345,-62,5355,-62,5359,-67,5361,-71,5361,-81,5359,-85,5357,-87e" filled="t" fillcolor="#252525" stroked="f">
                <v:path arrowok="t"/>
                <v:fill/>
              </v:shape>
              <v:shape style="position:absolute;left:5282;top:-111;width:78;height:54" coordorigin="5282,-111" coordsize="78,54" path="m5358,-110l5331,-110,5326,-83,5332,-82,5333,-84,5334,-85,5336,-86,5338,-87,5340,-87,5357,-87,5354,-90,5333,-90,5336,-104,5358,-104,5358,-110e" filled="t" fillcolor="#252525" stroked="f">
                <v:path arrowok="t"/>
                <v:fill/>
              </v:shape>
              <v:shape style="position:absolute;left:5282;top:-111;width:78;height:54" coordorigin="5282,-111" coordsize="78,54" path="m5349,-93l5340,-93,5337,-92,5333,-90,5354,-90,5352,-92,5349,-93e" filled="t" fillcolor="#252525" stroked="f">
                <v:path arrowok="t"/>
                <v:fill/>
              </v:shape>
            </v:group>
            <v:group style="position:absolute;left:5416;top:360;width:69;height:206" coordorigin="5416,360" coordsize="69,206">
              <v:shape style="position:absolute;left:5416;top:360;width:69;height:206" coordorigin="5416,360" coordsize="69,206" path="m5424,530l5417,530,5417,566,5470,566,5470,559,5424,559,5424,530e" filled="t" fillcolor="#252525" stroked="f">
                <v:path arrowok="t"/>
                <v:fill/>
              </v:shape>
              <v:shape style="position:absolute;left:5416;top:360;width:69;height:206" coordorigin="5416,360" coordsize="69,206" path="m5446,534l5440,534,5440,559,5446,559,5446,534e" filled="t" fillcolor="#252525" stroked="f">
                <v:path arrowok="t"/>
                <v:fill/>
              </v:shape>
              <v:shape style="position:absolute;left:5416;top:360;width:69;height:206" coordorigin="5416,360" coordsize="69,206" path="m5433,500l5432,502,5431,504,5431,508,5431,510,5432,511,5433,512,5435,514,5438,515,5432,515,5432,521,5470,521,5470,515,5447,515,5445,514,5438,505,5438,504,5439,502,5433,500e" filled="t" fillcolor="#252525" stroked="f">
                <v:path arrowok="t"/>
                <v:fill/>
              </v:shape>
              <v:shape style="position:absolute;left:5416;top:360;width:69;height:206" coordorigin="5416,360" coordsize="69,206" path="m5416,478l5416,483,5422,488,5428,491,5435,493,5440,495,5445,496,5457,496,5464,495,5476,490,5477,489,5446,489,5442,489,5437,488,5434,487,5430,486,5427,484,5425,483,5421,481,5416,478e" filled="t" fillcolor="#252525" stroked="f">
                <v:path arrowok="t"/>
                <v:fill/>
              </v:shape>
              <v:shape style="position:absolute;left:5416;top:360;width:69;height:206" coordorigin="5416,360" coordsize="69,206" path="m5486,478l5474,486,5463,489,5477,489,5481,487,5486,483,5486,478e" filled="t" fillcolor="#252525" stroked="f">
                <v:path arrowok="t"/>
                <v:fill/>
              </v:shape>
              <v:shape style="position:absolute;left:5416;top:360;width:69;height:206" coordorigin="5416,360" coordsize="69,206" path="m5470,462l5417,462,5417,470,5470,470,5470,462e" filled="t" fillcolor="#252525" stroked="f">
                <v:path arrowok="t"/>
                <v:fill/>
              </v:shape>
              <v:shape style="position:absolute;left:5416;top:360;width:69;height:206" coordorigin="5416,360" coordsize="69,206" path="m5445,434l5439,434,5439,462,5445,462,5445,434e" filled="t" fillcolor="#252525" stroked="f">
                <v:path arrowok="t"/>
                <v:fill/>
              </v:shape>
              <v:shape style="position:absolute;left:5416;top:360;width:69;height:206" coordorigin="5416,360" coordsize="69,206" path="m5470,427l5417,427,5417,434,5470,434,5470,427e" filled="t" fillcolor="#252525" stroked="f">
                <v:path arrowok="t"/>
                <v:fill/>
              </v:shape>
              <v:shape style="position:absolute;left:5416;top:360;width:69;height:206" coordorigin="5416,360" coordsize="69,206" path="m5446,394l5437,394,5465,419,5470,419,5470,411,5465,411,5460,407,5446,394e" filled="t" fillcolor="#252525" stroked="f">
                <v:path arrowok="t"/>
                <v:fill/>
              </v:shape>
              <v:shape style="position:absolute;left:5416;top:360;width:69;height:206" coordorigin="5416,360" coordsize="69,206" path="m5436,386l5432,386,5432,418,5437,418,5437,397,5437,394,5446,394,5436,386e" filled="t" fillcolor="#252525" stroked="f">
                <v:path arrowok="t"/>
                <v:fill/>
              </v:shape>
              <v:shape style="position:absolute;left:5416;top:360;width:69;height:206" coordorigin="5416,360" coordsize="69,206" path="m5470,384l5465,384,5465,408,5465,411,5470,411,5470,384e" filled="t" fillcolor="#252525" stroked="f">
                <v:path arrowok="t"/>
                <v:fill/>
              </v:shape>
              <v:shape style="position:absolute;left:5416;top:360;width:69;height:206" coordorigin="5416,360" coordsize="69,206" path="m5457,360l5445,360,5440,361,5435,363,5428,365,5422,369,5416,373,5416,378,5421,375,5425,373,5427,372,5430,371,5434,369,5442,368,5446,367,5477,367,5476,366,5470,364,5464,361,5457,360e" filled="t" fillcolor="#252525" stroked="f">
                <v:path arrowok="t"/>
                <v:fill/>
              </v:shape>
              <v:shape style="position:absolute;left:5416;top:360;width:69;height:206" coordorigin="5416,360" coordsize="69,206" path="m5477,367l5463,367,5474,371,5486,378,5486,373,5481,370,5477,367e" filled="t" fillcolor="#252525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66.886993pt;margin-top:-5.655188pt;width:20.008627pt;height:58.163117pt;mso-position-horizontal-relative:page;mso-position-vertical-relative:paragraph;z-index:-5236" coordorigin="7338,-113" coordsize="400,1163">
            <v:group style="position:absolute;left:7341;top:1017;width:160;height:2" coordorigin="7341,1017" coordsize="160,2">
              <v:shape style="position:absolute;left:7341;top:1017;width:160;height:2" coordorigin="7341,1017" coordsize="160,0" path="m7341,1017l7500,1017e" filled="f" stroked="t" strokeweight=".294956pt" strokecolor="#252525">
                <v:path arrowok="t"/>
              </v:shape>
            </v:group>
            <v:group style="position:absolute;left:7341;top:-88;width:160;height:2" coordorigin="7341,-88" coordsize="160,2">
              <v:shape style="position:absolute;left:7341;top:-88;width:160;height:2" coordorigin="7341,-88" coordsize="160,0" path="m7341,-88l7500,-88e" filled="f" stroked="t" strokeweight=".294957pt" strokecolor="#252525">
                <v:path arrowok="t"/>
              </v:shape>
            </v:group>
            <v:group style="position:absolute;left:7341;top:-90;width:2;height:1107" coordorigin="7341,-90" coordsize="2,1107">
              <v:shape style="position:absolute;left:7341;top:-90;width:2;height:1107" coordorigin="7341,-90" coordsize="0,1107" path="m7341,-90l7341,1017e" filled="f" stroked="t" strokeweight=".294831pt" strokecolor="#252525">
                <v:path arrowok="t"/>
              </v:shape>
            </v:group>
            <v:group style="position:absolute;left:7499;top:-90;width:2;height:1107" coordorigin="7499,-90" coordsize="2,1107">
              <v:shape style="position:absolute;left:7499;top:-90;width:2;height:1107" coordorigin="7499,-90" coordsize="0,1107" path="m7499,-90l7499,1017e" filled="f" stroked="t" strokeweight=".294838pt" strokecolor="#252525">
                <v:path arrowok="t"/>
              </v:shape>
              <v:shape style="position:absolute;left:7341;top:-88;width:158;height:1105" type="#_x0000_t75">
                <v:imagedata r:id="rId95" o:title=""/>
              </v:shape>
            </v:group>
            <v:group style="position:absolute;left:7485;top:857;width:13;height:4" coordorigin="7485,857" coordsize="13,4">
              <v:shape style="position:absolute;left:7485;top:857;width:13;height:4" coordorigin="7485,857" coordsize="13,4" path="m7485,859l7498,859e" filled="f" stroked="t" strokeweight=".294956pt" strokecolor="#252525">
                <v:path arrowok="t"/>
              </v:shape>
            </v:group>
            <v:group style="position:absolute;left:7485;top:699;width:13;height:4" coordorigin="7485,699" coordsize="13,4">
              <v:shape style="position:absolute;left:7485;top:699;width:13;height:4" coordorigin="7485,699" coordsize="13,4" path="m7485,701l7498,701e" filled="f" stroked="t" strokeweight=".294956pt" strokecolor="#252525">
                <v:path arrowok="t"/>
              </v:shape>
            </v:group>
            <v:group style="position:absolute;left:7485;top:541;width:13;height:4" coordorigin="7485,541" coordsize="13,4">
              <v:shape style="position:absolute;left:7485;top:541;width:13;height:4" coordorigin="7485,541" coordsize="13,4" path="m7485,543l7498,543e" filled="f" stroked="t" strokeweight=".294956pt" strokecolor="#252525">
                <v:path arrowok="t"/>
              </v:shape>
            </v:group>
            <v:group style="position:absolute;left:7485;top:384;width:13;height:4" coordorigin="7485,384" coordsize="13,4">
              <v:shape style="position:absolute;left:7485;top:384;width:13;height:4" coordorigin="7485,384" coordsize="13,4" path="m7485,386l7498,386e" filled="f" stroked="t" strokeweight=".29496pt" strokecolor="#252525">
                <v:path arrowok="t"/>
              </v:shape>
            </v:group>
            <v:group style="position:absolute;left:7485;top:226;width:13;height:4" coordorigin="7485,226" coordsize="13,4">
              <v:shape style="position:absolute;left:7485;top:226;width:13;height:4" coordorigin="7485,226" coordsize="13,4" path="m7485,228l7498,228e" filled="f" stroked="t" strokeweight=".294956pt" strokecolor="#252525">
                <v:path arrowok="t"/>
              </v:shape>
            </v:group>
            <v:group style="position:absolute;left:7485;top:68;width:13;height:4" coordorigin="7485,68" coordsize="13,4">
              <v:shape style="position:absolute;left:7485;top:68;width:13;height:4" coordorigin="7485,68" coordsize="13,4" path="m7485,70l7498,70e" filled="f" stroked="t" strokeweight=".294956pt" strokecolor="#252525">
                <v:path arrowok="t"/>
              </v:shape>
            </v:group>
            <v:group style="position:absolute;left:7533;top:994;width:35;height:54" coordorigin="7533,994" coordsize="35,54">
              <v:shape style="position:absolute;left:7533;top:994;width:35;height:54" coordorigin="7533,994" coordsize="35,54" path="m7553,994l7546,994,7543,995,7533,1015,7533,1031,7534,1038,7538,1043,7541,1046,7545,1048,7554,1048,7558,1047,7563,1043,7547,1043,7545,1041,7543,1039,7541,1036,7539,1030,7539,1013,7541,1007,7543,1003,7545,1001,7547,1000,7563,1000,7562,999,7560,997,7558,996,7556,995,7553,994e" filled="t" fillcolor="#252525" stroked="f">
                <v:path arrowok="t"/>
                <v:fill/>
              </v:shape>
              <v:shape style="position:absolute;left:7533;top:994;width:35;height:54" coordorigin="7533,994" coordsize="35,54" path="m7563,1000l7553,1000,7556,1001,7558,1004,7560,1007,7561,1013,7561,1030,7560,1036,7556,1041,7553,1043,7563,1043,7565,1040,7567,1032,7568,1027,7568,1016,7563,1001,7563,1000e" filled="t" fillcolor="#252525" stroked="f">
                <v:path arrowok="t"/>
                <v:fill/>
              </v:shape>
            </v:group>
            <v:group style="position:absolute;left:7533;top:837;width:36;height:53" coordorigin="7533,837" coordsize="36,53">
              <v:shape style="position:absolute;left:7533;top:837;width:36;height:53" coordorigin="7533,837" coordsize="36,53" path="m7540,875l7533,876,7533,880,7535,884,7538,886,7541,889,7545,890,7556,890,7561,888,7564,885,7547,885,7545,884,7541,881,7540,878,7540,875e" filled="t" fillcolor="#252525" stroked="f">
                <v:path arrowok="t"/>
                <v:fill/>
              </v:shape>
              <v:shape style="position:absolute;left:7533;top:837;width:36;height:53" coordorigin="7533,837" coordsize="36,53" path="m7565,860l7554,860,7556,861,7558,863,7561,865,7562,868,7562,876,7561,879,7556,884,7553,885,7564,885,7567,880,7569,876,7569,867,7567,862,7565,860e" filled="t" fillcolor="#252525" stroked="f">
                <v:path arrowok="t"/>
                <v:fill/>
              </v:shape>
              <v:shape style="position:absolute;left:7533;top:837;width:36;height:53" coordorigin="7533,837" coordsize="36,53" path="m7566,837l7539,837,7534,864,7540,865,7541,864,7542,862,7544,862,7546,861,7548,860,7565,860,7562,858,7542,858,7544,844,7566,844,7566,837e" filled="t" fillcolor="#252525" stroked="f">
                <v:path arrowok="t"/>
                <v:fill/>
              </v:shape>
              <v:shape style="position:absolute;left:7533;top:837;width:36;height:53" coordorigin="7533,837" coordsize="36,53" path="m7557,854l7548,854,7545,856,7542,858,7562,858,7561,856,7557,854e" filled="t" fillcolor="#252525" stroked="f">
                <v:path arrowok="t"/>
                <v:fill/>
              </v:shape>
            </v:group>
            <v:group style="position:absolute;left:7538;top:678;width:73;height:54" coordorigin="7538,678" coordsize="73,54">
              <v:shape style="position:absolute;left:7538;top:678;width:73;height:54" coordorigin="7538,678" coordsize="73,54" path="m7558,690l7551,690,7551,732,7558,732,7558,690e" filled="t" fillcolor="#252525" stroked="f">
                <v:path arrowok="t"/>
                <v:fill/>
              </v:shape>
              <v:shape style="position:absolute;left:7538;top:678;width:73;height:54" coordorigin="7538,678" coordsize="73,54" path="m7558,678l7554,678,7552,681,7550,683,7545,688,7542,690,7538,692,7538,698,7540,697,7542,696,7545,695,7547,693,7550,692,7551,690,7558,690,7558,678e" filled="t" fillcolor="#252525" stroked="f">
                <v:path arrowok="t"/>
                <v:fill/>
              </v:shape>
              <v:shape style="position:absolute;left:7538;top:678;width:73;height:54" coordorigin="7538,678" coordsize="73,54" path="m7596,678l7589,678,7585,680,7580,684,7578,687,7576,694,7575,699,7575,715,7577,723,7580,727,7583,731,7587,732,7597,732,7600,731,7605,727,7590,727,7587,726,7585,723,7583,720,7582,714,7582,697,7583,691,7585,688,7587,685,7590,684,7605,684,7604,683,7603,681,7600,680,7598,679,7596,678e" filled="t" fillcolor="#252525" stroked="f">
                <v:path arrowok="t"/>
                <v:fill/>
              </v:shape>
              <v:shape style="position:absolute;left:7538;top:678;width:73;height:54" coordorigin="7538,678" coordsize="73,54" path="m7605,684l7596,684,7598,685,7600,688,7602,691,7604,697,7604,714,7602,720,7598,726,7596,727,7605,727,7607,724,7608,720,7610,717,7610,712,7610,700,7610,696,7609,693,7608,690,7607,687,7605,684e" filled="t" fillcolor="#252525" stroked="f">
                <v:path arrowok="t"/>
                <v:fill/>
              </v:shape>
            </v:group>
            <v:group style="position:absolute;left:7538;top:521;width:73;height:54" coordorigin="7538,521" coordsize="73,54">
              <v:shape style="position:absolute;left:7538;top:521;width:73;height:54" coordorigin="7538,521" coordsize="73,54" path="m7558,532l7551,532,7551,574,7558,574,7558,532e" filled="t" fillcolor="#252525" stroked="f">
                <v:path arrowok="t"/>
                <v:fill/>
              </v:shape>
              <v:shape style="position:absolute;left:7538;top:521;width:73;height:54" coordorigin="7538,521" coordsize="73,54" path="m7558,521l7554,521,7552,523,7550,525,7545,530,7542,532,7538,534,7538,540,7540,539,7542,538,7545,537,7547,535,7550,534,7551,532,7558,532,7558,521e" filled="t" fillcolor="#252525" stroked="f">
                <v:path arrowok="t"/>
                <v:fill/>
              </v:shape>
              <v:shape style="position:absolute;left:7538;top:521;width:73;height:54" coordorigin="7538,521" coordsize="73,54" path="m7582,559l7575,560,7575,564,7577,568,7580,570,7583,573,7587,574,7598,574,7603,572,7606,569,7590,569,7587,568,7586,567,7584,565,7582,562,7582,559e" filled="t" fillcolor="#252525" stroked="f">
                <v:path arrowok="t"/>
                <v:fill/>
              </v:shape>
              <v:shape style="position:absolute;left:7538;top:521;width:73;height:54" coordorigin="7538,521" coordsize="73,54" path="m7607,544l7596,544,7599,545,7603,550,7604,553,7604,560,7603,563,7598,568,7596,569,7606,569,7610,565,7611,560,7611,551,7609,547,7607,544e" filled="t" fillcolor="#252525" stroked="f">
                <v:path arrowok="t"/>
                <v:fill/>
              </v:shape>
              <v:shape style="position:absolute;left:7538;top:521;width:73;height:54" coordorigin="7538,521" coordsize="73,54" path="m7608,521l7581,521,7576,549,7582,549,7583,548,7585,547,7586,546,7588,545,7590,544,7607,544,7605,542,7584,542,7587,528,7608,528,7608,521e" filled="t" fillcolor="#252525" stroked="f">
                <v:path arrowok="t"/>
                <v:fill/>
              </v:shape>
              <v:shape style="position:absolute;left:7538;top:521;width:73;height:54" coordorigin="7538,521" coordsize="73,54" path="m7599,539l7590,539,7587,540,7584,542,7605,542,7603,540,7599,539e" filled="t" fillcolor="#252525" stroked="f">
                <v:path arrowok="t"/>
                <v:fill/>
              </v:shape>
            </v:group>
            <v:group style="position:absolute;left:7532;top:363;width:79;height:54" coordorigin="7532,363" coordsize="79,54">
              <v:shape style="position:absolute;left:7532;top:363;width:79;height:54" coordorigin="7532,363" coordsize="79,54" path="m7564,368l7554,368,7556,369,7560,372,7561,375,7561,380,7560,382,7558,385,7556,388,7552,391,7542,399,7539,402,7537,404,7535,406,7533,409,7532,413,7532,414,7532,416,7568,416,7568,409,7541,409,7542,408,7543,407,7544,406,7545,405,7548,403,7552,399,7556,395,7568,380,7568,373,7566,370,7564,368e" filled="t" fillcolor="#252525" stroked="f">
                <v:path arrowok="t"/>
                <v:fill/>
              </v:shape>
              <v:shape style="position:absolute;left:7532;top:363;width:79;height:54" coordorigin="7532,363" coordsize="79,54" path="m7556,363l7546,363,7541,364,7535,369,7534,373,7533,378,7540,379,7540,375,7541,373,7545,369,7547,368,7564,368,7560,364,7556,363e" filled="t" fillcolor="#252525" stroked="f">
                <v:path arrowok="t"/>
                <v:fill/>
              </v:shape>
              <v:shape style="position:absolute;left:7532;top:363;width:79;height:54" coordorigin="7532,363" coordsize="79,54" path="m7596,363l7589,363,7585,364,7580,368,7578,371,7576,378,7575,383,7575,400,7577,407,7580,411,7583,415,7587,417,7597,417,7600,416,7605,411,7590,411,7587,410,7585,407,7583,404,7582,398,7582,381,7583,375,7585,372,7587,369,7590,368,7605,368,7604,367,7603,365,7600,364,7598,363,7596,363e" filled="t" fillcolor="#252525" stroked="f">
                <v:path arrowok="t"/>
                <v:fill/>
              </v:shape>
              <v:shape style="position:absolute;left:7532;top:363;width:79;height:54" coordorigin="7532,363" coordsize="79,54" path="m7605,368l7596,368,7598,369,7600,372,7602,375,7604,381,7604,398,7602,404,7598,410,7596,411,7605,411,7607,408,7608,405,7610,401,7610,396,7610,384,7610,380,7609,377,7608,374,7607,371,7605,368e" filled="t" fillcolor="#252525" stroked="f">
                <v:path arrowok="t"/>
                <v:fill/>
              </v:shape>
            </v:group>
            <v:group style="position:absolute;left:7532;top:205;width:79;height:54" coordorigin="7532,205" coordsize="79,54">
              <v:shape style="position:absolute;left:7532;top:205;width:79;height:54" coordorigin="7532,205" coordsize="79,54" path="m7564,210l7554,210,7556,211,7560,214,7561,217,7561,222,7560,224,7558,227,7556,230,7552,234,7542,241,7539,244,7537,246,7535,249,7533,251,7532,255,7532,256,7532,258,7568,258,7568,252,7541,252,7542,250,7543,249,7544,248,7545,247,7548,245,7552,241,7556,237,7568,222,7568,215,7566,212,7564,210e" filled="t" fillcolor="#252525" stroked="f">
                <v:path arrowok="t"/>
                <v:fill/>
              </v:shape>
              <v:shape style="position:absolute;left:7532;top:205;width:79;height:54" coordorigin="7532,205" coordsize="79,54" path="m7556,205l7546,205,7541,206,7535,211,7534,215,7533,220,7540,221,7540,217,7541,215,7545,211,7547,210,7564,210,7560,206,7556,205e" filled="t" fillcolor="#252525" stroked="f">
                <v:path arrowok="t"/>
                <v:fill/>
              </v:shape>
              <v:shape style="position:absolute;left:7532;top:205;width:79;height:54" coordorigin="7532,205" coordsize="79,54" path="m7582,243l7575,244,7575,248,7577,252,7580,255,7583,257,7587,259,7598,259,7603,257,7606,253,7590,253,7587,252,7586,251,7584,249,7582,247,7582,243e" filled="t" fillcolor="#252525" stroked="f">
                <v:path arrowok="t"/>
                <v:fill/>
              </v:shape>
              <v:shape style="position:absolute;left:7532;top:205;width:79;height:54" coordorigin="7532,205" coordsize="79,54" path="m7607,228l7596,228,7599,230,7603,234,7604,237,7604,244,7603,247,7598,252,7596,253,7606,253,7610,249,7611,245,7611,235,7609,231,7607,228e" filled="t" fillcolor="#252525" stroked="f">
                <v:path arrowok="t"/>
                <v:fill/>
              </v:shape>
              <v:shape style="position:absolute;left:7532;top:205;width:79;height:54" coordorigin="7532,205" coordsize="79,54" path="m7608,206l7581,206,7576,233,7582,234,7583,232,7585,231,7586,230,7588,229,7590,228,7607,228,7605,226,7584,226,7587,212,7608,212,7608,206e" filled="t" fillcolor="#252525" stroked="f">
                <v:path arrowok="t"/>
                <v:fill/>
              </v:shape>
              <v:shape style="position:absolute;left:7532;top:205;width:79;height:54" coordorigin="7532,205" coordsize="79,54" path="m7599,223l7590,223,7587,224,7584,226,7605,226,7603,224,7599,223e" filled="t" fillcolor="#252525" stroked="f">
                <v:path arrowok="t"/>
                <v:fill/>
              </v:shape>
            </v:group>
            <v:group style="position:absolute;left:7533;top:47;width:78;height:54" coordorigin="7533,47" coordsize="78,54">
              <v:shape style="position:absolute;left:7533;top:47;width:78;height:54" coordorigin="7533,47" coordsize="78,54" path="m7539,85l7533,86,7533,90,7535,94,7538,97,7541,99,7545,101,7555,101,7560,99,7564,95,7547,95,7545,95,7541,91,7540,89,7539,85e" filled="t" fillcolor="#252525" stroked="f">
                <v:path arrowok="t"/>
                <v:fill/>
              </v:shape>
              <v:shape style="position:absolute;left:7533;top:47;width:78;height:54" coordorigin="7533,47" coordsize="78,54" path="m7564,74l7554,74,7556,75,7558,77,7560,79,7561,81,7561,87,7560,90,7556,94,7553,95,7564,95,7567,93,7568,89,7568,81,7567,78,7566,76,7564,74e" filled="t" fillcolor="#252525" stroked="f">
                <v:path arrowok="t"/>
                <v:fill/>
              </v:shape>
              <v:shape style="position:absolute;left:7533;top:47;width:78;height:54" coordorigin="7533,47" coordsize="78,54" path="m7563,52l7553,52,7555,53,7556,54,7558,56,7559,58,7559,63,7558,66,7555,67,7553,69,7551,69,7547,69,7546,75,7548,74,7549,74,7564,74,7564,73,7561,72,7558,71,7561,70,7562,69,7547,69,7547,69,7562,69,7562,69,7565,65,7566,63,7566,58,7565,56,7564,54,7563,52e" filled="t" fillcolor="#252525" stroked="f">
                <v:path arrowok="t"/>
                <v:fill/>
              </v:shape>
              <v:shape style="position:absolute;left:7533;top:47;width:78;height:54" coordorigin="7533,47" coordsize="78,54" path="m7553,47l7545,47,7542,48,7539,50,7536,53,7534,56,7533,60,7540,62,7541,58,7542,56,7543,54,7545,53,7547,52,7563,52,7562,52,7560,50,7558,49,7555,47,7553,47e" filled="t" fillcolor="#252525" stroked="f">
                <v:path arrowok="t"/>
                <v:fill/>
              </v:shape>
              <v:shape style="position:absolute;left:7533;top:47;width:78;height:54" coordorigin="7533,47" coordsize="78,54" path="m7596,47l7589,47,7585,48,7580,52,7578,55,7576,63,7575,68,7575,84,7577,91,7580,95,7583,99,7587,101,7597,101,7600,100,7605,96,7590,95,7587,94,7585,91,7583,88,7582,82,7582,65,7583,59,7585,56,7587,53,7590,52,7605,52,7604,51,7603,50,7600,48,7598,47,7596,47e" filled="t" fillcolor="#252525" stroked="f">
                <v:path arrowok="t"/>
                <v:fill/>
              </v:shape>
              <v:shape style="position:absolute;left:7533;top:47;width:78;height:54" coordorigin="7533,47" coordsize="78,54" path="m7605,52l7596,52,7598,54,7600,56,7602,59,7604,65,7604,82,7602,88,7598,94,7596,95,7605,95,7607,93,7608,89,7610,85,7610,80,7610,69,7610,64,7609,61,7608,58,7607,56,7605,52e" filled="t" fillcolor="#252525" stroked="f">
                <v:path arrowok="t"/>
                <v:fill/>
              </v:shape>
            </v:group>
            <v:group style="position:absolute;left:7533;top:-111;width:78;height:54" coordorigin="7533,-111" coordsize="78,54">
              <v:shape style="position:absolute;left:7533;top:-111;width:78;height:54" coordorigin="7533,-111" coordsize="78,54" path="m7539,-73l7533,-72,7533,-68,7535,-64,7538,-61,7541,-59,7545,-57,7555,-57,7560,-59,7564,-62,7547,-62,7545,-63,7541,-67,7540,-69,7539,-73e" filled="t" fillcolor="#252525" stroked="f">
                <v:path arrowok="t"/>
                <v:fill/>
              </v:shape>
              <v:shape style="position:absolute;left:7533;top:-111;width:78;height:54" coordorigin="7533,-111" coordsize="78,54" path="m7564,-84l7554,-84,7556,-83,7558,-81,7560,-79,7561,-77,7561,-70,7560,-68,7556,-64,7553,-62,7564,-62,7567,-65,7568,-69,7568,-77,7567,-80,7566,-82,7564,-84e" filled="t" fillcolor="#252525" stroked="f">
                <v:path arrowok="t"/>
                <v:fill/>
              </v:shape>
              <v:shape style="position:absolute;left:7533;top:-111;width:78;height:54" coordorigin="7533,-111" coordsize="78,54" path="m7563,-106l7553,-106,7555,-105,7556,-103,7558,-102,7559,-100,7559,-95,7558,-92,7555,-91,7553,-89,7551,-89,7547,-89,7546,-83,7548,-84,7549,-84,7564,-84,7564,-84,7561,-86,7558,-87,7561,-88,7562,-89,7547,-89,7547,-89,7562,-89,7562,-89,7565,-93,7566,-95,7566,-100,7565,-102,7564,-104,7563,-106e" filled="t" fillcolor="#252525" stroked="f">
                <v:path arrowok="t"/>
                <v:fill/>
              </v:shape>
              <v:shape style="position:absolute;left:7533;top:-111;width:78;height:54" coordorigin="7533,-111" coordsize="78,54" path="m7553,-111l7545,-111,7542,-110,7539,-108,7536,-105,7534,-102,7533,-97,7540,-96,7541,-99,7542,-102,7543,-103,7545,-105,7547,-106,7563,-106,7562,-106,7560,-108,7558,-109,7555,-111,7553,-111e" filled="t" fillcolor="#252525" stroked="f">
                <v:path arrowok="t"/>
                <v:fill/>
              </v:shape>
              <v:shape style="position:absolute;left:7533;top:-111;width:78;height:54" coordorigin="7533,-111" coordsize="78,54" path="m7582,-72l7575,-72,7575,-67,7577,-64,7580,-61,7583,-59,7587,-57,7598,-57,7603,-59,7606,-62,7590,-62,7587,-63,7586,-65,7584,-67,7582,-69,7582,-72e" filled="t" fillcolor="#252525" stroked="f">
                <v:path arrowok="t"/>
                <v:fill/>
              </v:shape>
              <v:shape style="position:absolute;left:7533;top:-111;width:78;height:54" coordorigin="7533,-111" coordsize="78,54" path="m7607,-87l7596,-87,7599,-86,7603,-82,7604,-79,7604,-72,7603,-68,7598,-64,7596,-62,7606,-62,7610,-67,7611,-71,7611,-81,7609,-85,7607,-87e" filled="t" fillcolor="#252525" stroked="f">
                <v:path arrowok="t"/>
                <v:fill/>
              </v:shape>
              <v:shape style="position:absolute;left:7533;top:-111;width:78;height:54" coordorigin="7533,-111" coordsize="78,54" path="m7608,-110l7581,-110,7576,-83,7582,-82,7583,-84,7585,-85,7586,-86,7588,-87,7590,-87,7607,-87,7605,-90,7584,-90,7587,-104,7608,-104,7608,-110e" filled="t" fillcolor="#252525" stroked="f">
                <v:path arrowok="t"/>
                <v:fill/>
              </v:shape>
              <v:shape style="position:absolute;left:7533;top:-111;width:78;height:54" coordorigin="7533,-111" coordsize="78,54" path="m7599,-93l7590,-93,7587,-92,7584,-90,7605,-90,7603,-92,7599,-93e" filled="t" fillcolor="#252525" stroked="f">
                <v:path arrowok="t"/>
                <v:fill/>
              </v:shape>
            </v:group>
            <v:group style="position:absolute;left:7667;top:360;width:69;height:206" coordorigin="7667,360" coordsize="69,206">
              <v:shape style="position:absolute;left:7667;top:360;width:69;height:206" coordorigin="7667,360" coordsize="69,206" path="m7674,530l7668,530,7668,566,7720,566,7720,559,7674,559,7674,530e" filled="t" fillcolor="#252525" stroked="f">
                <v:path arrowok="t"/>
                <v:fill/>
              </v:shape>
              <v:shape style="position:absolute;left:7667;top:360;width:69;height:206" coordorigin="7667,360" coordsize="69,206" path="m7696,534l7690,534,7690,559,7696,559,7696,534e" filled="t" fillcolor="#252525" stroked="f">
                <v:path arrowok="t"/>
                <v:fill/>
              </v:shape>
              <v:shape style="position:absolute;left:7667;top:360;width:69;height:206" coordorigin="7667,360" coordsize="69,206" path="m7683,500l7682,502,7681,504,7681,508,7682,510,7683,511,7683,512,7685,514,7688,515,7682,515,7682,521,7720,521,7720,515,7698,515,7695,514,7688,505,7688,504,7689,502,7683,500e" filled="t" fillcolor="#252525" stroked="f">
                <v:path arrowok="t"/>
                <v:fill/>
              </v:shape>
              <v:shape style="position:absolute;left:7667;top:360;width:69;height:206" coordorigin="7667,360" coordsize="69,206" path="m7667,478l7667,483,7673,488,7679,491,7685,493,7690,495,7696,496,7708,496,7714,495,7726,490,7727,489,7697,489,7692,489,7688,488,7684,487,7681,486,7677,484,7675,483,7672,481,7667,478e" filled="t" fillcolor="#252525" stroked="f">
                <v:path arrowok="t"/>
                <v:fill/>
              </v:shape>
              <v:shape style="position:absolute;left:7667;top:360;width:69;height:206" coordorigin="7667,360" coordsize="69,206" path="m7736,478l7724,486,7713,489,7727,489,7731,487,7736,483,7736,478e" filled="t" fillcolor="#252525" stroked="f">
                <v:path arrowok="t"/>
                <v:fill/>
              </v:shape>
              <v:shape style="position:absolute;left:7667;top:360;width:69;height:206" coordorigin="7667,360" coordsize="69,206" path="m7720,462l7668,462,7668,470,7720,470,7720,462e" filled="t" fillcolor="#252525" stroked="f">
                <v:path arrowok="t"/>
                <v:fill/>
              </v:shape>
              <v:shape style="position:absolute;left:7667;top:360;width:69;height:206" coordorigin="7667,360" coordsize="69,206" path="m7696,434l7689,434,7689,462,7696,462,7696,434e" filled="t" fillcolor="#252525" stroked="f">
                <v:path arrowok="t"/>
                <v:fill/>
              </v:shape>
              <v:shape style="position:absolute;left:7667;top:360;width:69;height:206" coordorigin="7667,360" coordsize="69,206" path="m7720,427l7668,427,7668,434,7720,434,7720,427e" filled="t" fillcolor="#252525" stroked="f">
                <v:path arrowok="t"/>
                <v:fill/>
              </v:shape>
              <v:shape style="position:absolute;left:7667;top:360;width:69;height:206" coordorigin="7667,360" coordsize="69,206" path="m7696,394l7687,394,7715,419,7720,419,7720,411,7715,411,7711,407,7696,394e" filled="t" fillcolor="#252525" stroked="f">
                <v:path arrowok="t"/>
                <v:fill/>
              </v:shape>
              <v:shape style="position:absolute;left:7667;top:360;width:69;height:206" coordorigin="7667,360" coordsize="69,206" path="m7686,386l7682,386,7682,418,7687,418,7687,397,7687,394,7696,394,7686,386e" filled="t" fillcolor="#252525" stroked="f">
                <v:path arrowok="t"/>
                <v:fill/>
              </v:shape>
              <v:shape style="position:absolute;left:7667;top:360;width:69;height:206" coordorigin="7667,360" coordsize="69,206" path="m7720,384l7715,384,7715,408,7715,411,7720,411,7720,384e" filled="t" fillcolor="#252525" stroked="f">
                <v:path arrowok="t"/>
                <v:fill/>
              </v:shape>
              <v:shape style="position:absolute;left:7667;top:360;width:69;height:206" coordorigin="7667,360" coordsize="69,206" path="m7708,360l7696,360,7690,361,7685,363,7679,365,7673,369,7667,373,7667,378,7672,375,7675,373,7678,372,7681,371,7684,369,7692,368,7697,367,7727,367,7726,366,7720,364,7714,361,7708,360e" filled="t" fillcolor="#252525" stroked="f">
                <v:path arrowok="t"/>
                <v:fill/>
              </v:shape>
              <v:shape style="position:absolute;left:7667;top:360;width:69;height:206" coordorigin="7667,360" coordsize="69,206" path="m7727,367l7713,367,7724,371,7736,378,7736,373,7731,370,7727,367e" filled="t" fillcolor="#252525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79.402069pt;margin-top:-5.655188pt;width:20.008631pt;height:58.163117pt;mso-position-horizontal-relative:page;mso-position-vertical-relative:paragraph;z-index:-5235" coordorigin="9588,-113" coordsize="400,1163">
            <v:group style="position:absolute;left:9591;top:1017;width:160;height:2" coordorigin="9591,1017" coordsize="160,2">
              <v:shape style="position:absolute;left:9591;top:1017;width:160;height:2" coordorigin="9591,1017" coordsize="160,0" path="m9591,1017l9751,1017e" filled="f" stroked="t" strokeweight=".294956pt" strokecolor="#252525">
                <v:path arrowok="t"/>
              </v:shape>
            </v:group>
            <v:group style="position:absolute;left:9591;top:-88;width:160;height:2" coordorigin="9591,-88" coordsize="160,2">
              <v:shape style="position:absolute;left:9591;top:-88;width:160;height:2" coordorigin="9591,-88" coordsize="160,0" path="m9591,-88l9751,-88e" filled="f" stroked="t" strokeweight=".294957pt" strokecolor="#252525">
                <v:path arrowok="t"/>
              </v:shape>
            </v:group>
            <v:group style="position:absolute;left:9591;top:-90;width:2;height:1107" coordorigin="9591,-90" coordsize="2,1107">
              <v:shape style="position:absolute;left:9591;top:-90;width:2;height:1107" coordorigin="9591,-90" coordsize="0,1107" path="m9591,-90l9591,1017e" filled="f" stroked="t" strokeweight=".294808pt" strokecolor="#252525">
                <v:path arrowok="t"/>
              </v:shape>
            </v:group>
            <v:group style="position:absolute;left:9749;top:-90;width:2;height:1107" coordorigin="9749,-90" coordsize="2,1107">
              <v:shape style="position:absolute;left:9749;top:-90;width:2;height:1107" coordorigin="9749,-90" coordsize="0,1107" path="m9749,-90l9749,1017e" filled="f" stroked="t" strokeweight=".294817pt" strokecolor="#252525">
                <v:path arrowok="t"/>
              </v:shape>
              <v:shape style="position:absolute;left:9591;top:-88;width:158;height:1105" type="#_x0000_t75">
                <v:imagedata r:id="rId96" o:title=""/>
              </v:shape>
            </v:group>
            <v:group style="position:absolute;left:9736;top:857;width:13;height:4" coordorigin="9736,857" coordsize="13,4">
              <v:shape style="position:absolute;left:9736;top:857;width:13;height:4" coordorigin="9736,857" coordsize="13,4" path="m9736,859l9749,859e" filled="f" stroked="t" strokeweight=".294956pt" strokecolor="#252525">
                <v:path arrowok="t"/>
              </v:shape>
            </v:group>
            <v:group style="position:absolute;left:9736;top:699;width:13;height:4" coordorigin="9736,699" coordsize="13,4">
              <v:shape style="position:absolute;left:9736;top:699;width:13;height:4" coordorigin="9736,699" coordsize="13,4" path="m9736,701l9749,701e" filled="f" stroked="t" strokeweight=".294956pt" strokecolor="#252525">
                <v:path arrowok="t"/>
              </v:shape>
            </v:group>
            <v:group style="position:absolute;left:9736;top:541;width:13;height:4" coordorigin="9736,541" coordsize="13,4">
              <v:shape style="position:absolute;left:9736;top:541;width:13;height:4" coordorigin="9736,541" coordsize="13,4" path="m9736,543l9749,543e" filled="f" stroked="t" strokeweight=".294956pt" strokecolor="#252525">
                <v:path arrowok="t"/>
              </v:shape>
            </v:group>
            <v:group style="position:absolute;left:9736;top:384;width:13;height:4" coordorigin="9736,384" coordsize="13,4">
              <v:shape style="position:absolute;left:9736;top:384;width:13;height:4" coordorigin="9736,384" coordsize="13,4" path="m9736,386l9749,386e" filled="f" stroked="t" strokeweight=".29496pt" strokecolor="#252525">
                <v:path arrowok="t"/>
              </v:shape>
            </v:group>
            <v:group style="position:absolute;left:9736;top:226;width:13;height:4" coordorigin="9736,226" coordsize="13,4">
              <v:shape style="position:absolute;left:9736;top:226;width:13;height:4" coordorigin="9736,226" coordsize="13,4" path="m9736,228l9749,228e" filled="f" stroked="t" strokeweight=".294956pt" strokecolor="#252525">
                <v:path arrowok="t"/>
              </v:shape>
            </v:group>
            <v:group style="position:absolute;left:9736;top:68;width:13;height:4" coordorigin="9736,68" coordsize="13,4">
              <v:shape style="position:absolute;left:9736;top:68;width:13;height:4" coordorigin="9736,68" coordsize="13,4" path="m9736,70l9749,70e" filled="f" stroked="t" strokeweight=".294956pt" strokecolor="#252525">
                <v:path arrowok="t"/>
              </v:shape>
            </v:group>
            <v:group style="position:absolute;left:9783;top:994;width:35;height:54" coordorigin="9783,994" coordsize="35,54">
              <v:shape style="position:absolute;left:9783;top:994;width:35;height:54" coordorigin="9783,994" coordsize="35,54" path="m9804,994l9797,994,9793,995,9783,1015,9783,1031,9785,1038,9788,1043,9791,1046,9795,1048,9805,1048,9808,1047,9813,1043,9798,1043,9795,1041,9793,1039,9791,1036,9790,1030,9790,1013,9791,1007,9793,1003,9795,1001,9798,1000,9813,1000,9812,999,9811,997,9808,996,9806,995,9804,994e" filled="t" fillcolor="#252525" stroked="f">
                <v:path arrowok="t"/>
                <v:fill/>
              </v:shape>
              <v:shape style="position:absolute;left:9783;top:994;width:35;height:54" coordorigin="9783,994" coordsize="35,54" path="m9813,1000l9804,1000,9806,1001,9808,1004,9811,1007,9812,1013,9812,1030,9811,1036,9806,1041,9804,1043,9813,1043,9815,1040,9818,1032,9818,1027,9818,1016,9814,1001,9813,1000e" filled="t" fillcolor="#252525" stroked="f">
                <v:path arrowok="t"/>
                <v:fill/>
              </v:shape>
            </v:group>
            <v:group style="position:absolute;left:9783;top:837;width:36;height:53" coordorigin="9783,837" coordsize="36,53">
              <v:shape style="position:absolute;left:9783;top:837;width:36;height:53" coordorigin="9783,837" coordsize="36,53" path="m9790,875l9783,876,9783,880,9785,884,9788,886,9791,889,9795,890,9806,890,9811,888,9814,885,9798,885,9795,884,9792,881,9790,878,9790,875e" filled="t" fillcolor="#252525" stroked="f">
                <v:path arrowok="t"/>
                <v:fill/>
              </v:shape>
              <v:shape style="position:absolute;left:9783;top:837;width:36;height:53" coordorigin="9783,837" coordsize="36,53" path="m9815,860l9804,860,9807,861,9809,863,9811,865,9812,868,9812,876,9811,879,9806,884,9804,885,9814,885,9818,880,9819,876,9819,867,9817,862,9815,860e" filled="t" fillcolor="#252525" stroked="f">
                <v:path arrowok="t"/>
                <v:fill/>
              </v:shape>
              <v:shape style="position:absolute;left:9783;top:837;width:36;height:53" coordorigin="9783,837" coordsize="36,53" path="m9816,837l9789,837,9784,864,9790,865,9791,864,9793,862,9794,862,9796,861,9798,860,9815,860,9813,858,9792,858,9795,844,9816,844,9816,837e" filled="t" fillcolor="#252525" stroked="f">
                <v:path arrowok="t"/>
                <v:fill/>
              </v:shape>
              <v:shape style="position:absolute;left:9783;top:837;width:36;height:53" coordorigin="9783,837" coordsize="36,53" path="m9807,854l9799,854,9795,856,9792,858,9813,858,9811,856,9807,854e" filled="t" fillcolor="#252525" stroked="f">
                <v:path arrowok="t"/>
                <v:fill/>
              </v:shape>
            </v:group>
            <v:group style="position:absolute;left:9788;top:678;width:73;height:54" coordorigin="9788,678" coordsize="73,54">
              <v:shape style="position:absolute;left:9788;top:678;width:73;height:54" coordorigin="9788,678" coordsize="73,54" path="m9808,690l9801,690,9801,732,9808,732,9808,690e" filled="t" fillcolor="#252525" stroked="f">
                <v:path arrowok="t"/>
                <v:fill/>
              </v:shape>
              <v:shape style="position:absolute;left:9788;top:678;width:73;height:54" coordorigin="9788,678" coordsize="73,54" path="m9808,678l9804,678,9803,681,9801,683,9795,688,9792,690,9788,692,9788,698,9790,697,9793,696,9795,695,9798,693,9800,692,9801,690,9808,690,9808,678e" filled="t" fillcolor="#252525" stroked="f">
                <v:path arrowok="t"/>
                <v:fill/>
              </v:shape>
              <v:shape style="position:absolute;left:9788;top:678;width:73;height:54" coordorigin="9788,678" coordsize="73,54" path="m9846,678l9839,678,9836,680,9830,684,9829,687,9826,694,9825,699,9825,715,9827,723,9831,727,9834,731,9838,732,9847,732,9850,731,9855,727,9840,727,9837,726,9835,723,9833,720,9832,714,9832,697,9833,691,9836,688,9837,685,9840,684,9855,684,9855,683,9853,681,9851,680,9848,679,9846,678e" filled="t" fillcolor="#252525" stroked="f">
                <v:path arrowok="t"/>
                <v:fill/>
              </v:shape>
              <v:shape style="position:absolute;left:9788;top:678;width:73;height:54" coordorigin="9788,678" coordsize="73,54" path="m9855,684l9846,684,9849,685,9851,688,9853,691,9854,697,9854,714,9853,720,9849,726,9846,727,9856,727,9857,724,9859,720,9860,717,9861,712,9861,700,9860,696,9859,693,9859,690,9858,687,9855,684e" filled="t" fillcolor="#252525" stroked="f">
                <v:path arrowok="t"/>
                <v:fill/>
              </v:shape>
            </v:group>
            <v:group style="position:absolute;left:9788;top:521;width:73;height:54" coordorigin="9788,521" coordsize="73,54">
              <v:shape style="position:absolute;left:9788;top:521;width:73;height:54" coordorigin="9788,521" coordsize="73,54" path="m9808,532l9801,532,9801,574,9808,574,9808,532e" filled="t" fillcolor="#252525" stroked="f">
                <v:path arrowok="t"/>
                <v:fill/>
              </v:shape>
              <v:shape style="position:absolute;left:9788;top:521;width:73;height:54" coordorigin="9788,521" coordsize="73,54" path="m9808,521l9804,521,9803,523,9801,525,9795,530,9792,532,9788,534,9788,540,9790,539,9793,538,9795,537,9798,535,9800,534,9801,532,9808,532,9808,521e" filled="t" fillcolor="#252525" stroked="f">
                <v:path arrowok="t"/>
                <v:fill/>
              </v:shape>
              <v:shape style="position:absolute;left:9788;top:521;width:73;height:54" coordorigin="9788,521" coordsize="73,54" path="m9832,559l9825,560,9826,564,9827,568,9831,570,9834,573,9838,574,9849,574,9853,572,9856,569,9840,569,9838,568,9836,567,9834,565,9833,562,9832,559e" filled="t" fillcolor="#252525" stroked="f">
                <v:path arrowok="t"/>
                <v:fill/>
              </v:shape>
              <v:shape style="position:absolute;left:9788;top:521;width:73;height:54" coordorigin="9788,521" coordsize="73,54" path="m9857,544l9846,544,9849,545,9853,550,9854,553,9854,560,9853,563,9849,568,9846,569,9856,569,9860,565,9861,560,9861,551,9860,547,9857,544e" filled="t" fillcolor="#252525" stroked="f">
                <v:path arrowok="t"/>
                <v:fill/>
              </v:shape>
              <v:shape style="position:absolute;left:9788;top:521;width:73;height:54" coordorigin="9788,521" coordsize="73,54" path="m9859,521l9832,521,9826,549,9833,549,9834,548,9835,547,9837,546,9839,545,9840,544,9857,544,9855,542,9834,542,9837,528,9859,528,9859,521e" filled="t" fillcolor="#252525" stroked="f">
                <v:path arrowok="t"/>
                <v:fill/>
              </v:shape>
              <v:shape style="position:absolute;left:9788;top:521;width:73;height:54" coordorigin="9788,521" coordsize="73,54" path="m9849,539l9841,539,9837,540,9834,542,9855,542,9853,540,9849,539e" filled="t" fillcolor="#252525" stroked="f">
                <v:path arrowok="t"/>
                <v:fill/>
              </v:shape>
            </v:group>
            <v:group style="position:absolute;left:9782;top:363;width:79;height:54" coordorigin="9782,363" coordsize="79,54">
              <v:shape style="position:absolute;left:9782;top:363;width:79;height:54" coordorigin="9782,363" coordsize="79,54" path="m9815,368l9804,368,9806,369,9810,372,9811,375,9811,380,9810,382,9808,385,9806,388,9802,391,9792,399,9789,402,9787,404,9785,406,9784,409,9782,413,9782,414,9782,416,9818,416,9818,409,9791,409,9792,408,9793,407,9794,406,9795,405,9798,403,9802,399,9807,395,9818,380,9818,373,9816,370,9815,368e" filled="t" fillcolor="#252525" stroked="f">
                <v:path arrowok="t"/>
                <v:fill/>
              </v:shape>
              <v:shape style="position:absolute;left:9782;top:363;width:79;height:54" coordorigin="9782,363" coordsize="79,54" path="m9806,363l9796,363,9792,364,9786,369,9784,373,9783,378,9790,379,9790,375,9791,373,9795,369,9798,368,9815,368,9810,364,9806,363e" filled="t" fillcolor="#252525" stroked="f">
                <v:path arrowok="t"/>
                <v:fill/>
              </v:shape>
              <v:shape style="position:absolute;left:9782;top:363;width:79;height:54" coordorigin="9782,363" coordsize="79,54" path="m9846,363l9839,363,9836,364,9830,368,9829,371,9826,378,9825,383,9825,400,9827,407,9831,411,9834,415,9838,417,9847,417,9850,416,9855,411,9840,411,9837,410,9835,407,9833,404,9832,398,9832,381,9833,375,9836,372,9837,369,9840,368,9855,368,9855,367,9853,365,9851,364,9848,363,9846,363e" filled="t" fillcolor="#252525" stroked="f">
                <v:path arrowok="t"/>
                <v:fill/>
              </v:shape>
              <v:shape style="position:absolute;left:9782;top:363;width:79;height:54" coordorigin="9782,363" coordsize="79,54" path="m9855,368l9846,368,9849,369,9851,372,9853,375,9854,381,9854,398,9853,404,9849,410,9846,411,9856,411,9857,408,9859,405,9860,401,9861,396,9861,384,9860,380,9859,377,9859,374,9858,371,9855,368e" filled="t" fillcolor="#252525" stroked="f">
                <v:path arrowok="t"/>
                <v:fill/>
              </v:shape>
            </v:group>
            <v:group style="position:absolute;left:9782;top:205;width:79;height:54" coordorigin="9782,205" coordsize="79,54">
              <v:shape style="position:absolute;left:9782;top:205;width:79;height:54" coordorigin="9782,205" coordsize="79,54" path="m9815,210l9804,210,9806,211,9810,214,9811,217,9811,222,9810,224,9808,227,9806,230,9802,234,9792,241,9789,244,9787,246,9785,249,9784,251,9782,255,9782,256,9782,258,9818,258,9818,252,9791,252,9792,250,9793,249,9794,248,9795,247,9798,245,9802,241,9807,237,9818,222,9818,215,9816,212,9815,210e" filled="t" fillcolor="#252525" stroked="f">
                <v:path arrowok="t"/>
                <v:fill/>
              </v:shape>
              <v:shape style="position:absolute;left:9782;top:205;width:79;height:54" coordorigin="9782,205" coordsize="79,54" path="m9806,205l9796,205,9792,206,9786,211,9784,215,9783,220,9790,221,9790,217,9791,215,9795,211,9798,210,9815,210,9810,206,9806,205e" filled="t" fillcolor="#252525" stroked="f">
                <v:path arrowok="t"/>
                <v:fill/>
              </v:shape>
              <v:shape style="position:absolute;left:9782;top:205;width:79;height:54" coordorigin="9782,205" coordsize="79,54" path="m9832,243l9825,244,9826,248,9827,252,9831,255,9834,257,9838,259,9849,259,9853,257,9856,253,9840,253,9838,252,9836,251,9834,249,9833,247,9832,243e" filled="t" fillcolor="#252525" stroked="f">
                <v:path arrowok="t"/>
                <v:fill/>
              </v:shape>
              <v:shape style="position:absolute;left:9782;top:205;width:79;height:54" coordorigin="9782,205" coordsize="79,54" path="m9857,228l9846,228,9849,230,9853,234,9854,237,9854,244,9853,247,9849,252,9846,253,9856,253,9860,249,9861,245,9861,235,9860,231,9857,228e" filled="t" fillcolor="#252525" stroked="f">
                <v:path arrowok="t"/>
                <v:fill/>
              </v:shape>
              <v:shape style="position:absolute;left:9782;top:205;width:79;height:54" coordorigin="9782,205" coordsize="79,54" path="m9859,206l9832,206,9826,233,9833,234,9834,232,9835,231,9837,230,9839,229,9840,228,9857,228,9855,226,9834,226,9837,212,9859,212,9859,206e" filled="t" fillcolor="#252525" stroked="f">
                <v:path arrowok="t"/>
                <v:fill/>
              </v:shape>
              <v:shape style="position:absolute;left:9782;top:205;width:79;height:54" coordorigin="9782,205" coordsize="79,54" path="m9849,223l9841,223,9837,224,9834,226,9855,226,9853,224,9849,223e" filled="t" fillcolor="#252525" stroked="f">
                <v:path arrowok="t"/>
                <v:fill/>
              </v:shape>
            </v:group>
            <v:group style="position:absolute;left:9783;top:47;width:78;height:54" coordorigin="9783,47" coordsize="78,54">
              <v:shape style="position:absolute;left:9783;top:47;width:78;height:54" coordorigin="9783,47" coordsize="78,54" path="m9790,85l9783,86,9783,90,9785,94,9788,97,9792,99,9795,101,9806,101,9810,99,9814,95,9798,95,9795,95,9792,91,9790,89,9790,85e" filled="t" fillcolor="#252525" stroked="f">
                <v:path arrowok="t"/>
                <v:fill/>
              </v:shape>
              <v:shape style="position:absolute;left:9783;top:47;width:78;height:54" coordorigin="9783,47" coordsize="78,54" path="m9815,74l9804,74,9807,75,9809,77,9811,79,9812,81,9812,87,9810,90,9806,94,9803,95,9814,95,9817,93,9819,89,9819,81,9818,78,9816,76,9815,74e" filled="t" fillcolor="#252525" stroked="f">
                <v:path arrowok="t"/>
                <v:fill/>
              </v:shape>
              <v:shape style="position:absolute;left:9783;top:47;width:78;height:54" coordorigin="9783,47" coordsize="78,54" path="m9813,52l9803,52,9805,53,9807,54,9808,56,9809,58,9809,63,9808,66,9806,67,9803,69,9801,69,9797,69,9796,75,9798,74,9800,74,9815,74,9814,73,9812,72,9808,71,9811,70,9812,69,9797,69,9797,69,9812,69,9813,69,9815,65,9816,63,9816,58,9815,56,9814,54,9813,52e" filled="t" fillcolor="#252525" stroked="f">
                <v:path arrowok="t"/>
                <v:fill/>
              </v:shape>
              <v:shape style="position:absolute;left:9783;top:47;width:78;height:54" coordorigin="9783,47" coordsize="78,54" path="m9803,47l9796,47,9792,48,9789,50,9786,53,9784,56,9784,60,9790,62,9791,58,9792,56,9794,54,9795,53,9798,52,9813,52,9813,52,9811,50,9808,49,9806,47,9803,47e" filled="t" fillcolor="#252525" stroked="f">
                <v:path arrowok="t"/>
                <v:fill/>
              </v:shape>
              <v:shape style="position:absolute;left:9783;top:47;width:78;height:54" coordorigin="9783,47" coordsize="78,54" path="m9846,47l9839,47,9836,48,9830,52,9829,55,9826,63,9825,68,9825,84,9827,91,9831,95,9834,99,9838,101,9847,101,9850,100,9855,96,9840,95,9837,94,9835,91,9833,88,9832,82,9832,65,9833,59,9836,56,9837,53,9840,52,9855,52,9855,51,9853,50,9851,48,9848,47,9846,47e" filled="t" fillcolor="#252525" stroked="f">
                <v:path arrowok="t"/>
                <v:fill/>
              </v:shape>
              <v:shape style="position:absolute;left:9783;top:47;width:78;height:54" coordorigin="9783,47" coordsize="78,54" path="m9855,52l9846,52,9849,54,9851,56,9853,59,9854,65,9854,82,9853,88,9849,94,9846,95,9856,95,9857,93,9859,89,9860,85,9861,80,9861,69,9860,64,9859,61,9859,58,9858,56,9855,52e" filled="t" fillcolor="#252525" stroked="f">
                <v:path arrowok="t"/>
                <v:fill/>
              </v:shape>
            </v:group>
            <v:group style="position:absolute;left:9783;top:-111;width:78;height:54" coordorigin="9783,-111" coordsize="78,54">
              <v:shape style="position:absolute;left:9783;top:-111;width:78;height:54" coordorigin="9783,-111" coordsize="78,54" path="m9790,-73l9783,-72,9783,-68,9785,-64,9788,-61,9792,-59,9795,-57,9806,-57,9810,-59,9814,-62,9798,-62,9795,-63,9792,-67,9790,-69,9790,-73e" filled="t" fillcolor="#252525" stroked="f">
                <v:path arrowok="t"/>
                <v:fill/>
              </v:shape>
              <v:shape style="position:absolute;left:9783;top:-111;width:78;height:54" coordorigin="9783,-111" coordsize="78,54" path="m9815,-84l9804,-84,9807,-83,9809,-81,9811,-79,9812,-77,9812,-70,9810,-68,9806,-64,9803,-62,9814,-62,9817,-65,9819,-69,9819,-77,9818,-80,9816,-82,9815,-84e" filled="t" fillcolor="#252525" stroked="f">
                <v:path arrowok="t"/>
                <v:fill/>
              </v:shape>
              <v:shape style="position:absolute;left:9783;top:-111;width:78;height:54" coordorigin="9783,-111" coordsize="78,54" path="m9813,-106l9803,-106,9805,-105,9807,-103,9808,-102,9809,-100,9809,-95,9808,-92,9806,-91,9803,-89,9801,-89,9797,-89,9796,-83,9798,-84,9800,-84,9815,-84,9814,-84,9812,-86,9808,-87,9811,-88,9812,-89,9797,-89,9797,-89,9812,-89,9813,-89,9815,-93,9816,-95,9816,-100,9815,-102,9814,-104,9813,-106e" filled="t" fillcolor="#252525" stroked="f">
                <v:path arrowok="t"/>
                <v:fill/>
              </v:shape>
              <v:shape style="position:absolute;left:9783;top:-111;width:78;height:54" coordorigin="9783,-111" coordsize="78,54" path="m9803,-111l9796,-111,9792,-110,9789,-108,9786,-105,9784,-102,9784,-97,9790,-96,9791,-99,9792,-102,9794,-103,9795,-105,9798,-106,9813,-106,9813,-106,9811,-108,9808,-109,9806,-111,9803,-111e" filled="t" fillcolor="#252525" stroked="f">
                <v:path arrowok="t"/>
                <v:fill/>
              </v:shape>
              <v:shape style="position:absolute;left:9783;top:-111;width:78;height:54" coordorigin="9783,-111" coordsize="78,54" path="m9832,-72l9825,-72,9826,-67,9827,-64,9831,-61,9834,-59,9838,-57,9849,-57,9853,-59,9856,-62,9840,-62,9838,-63,9836,-65,9834,-67,9833,-69,9832,-72e" filled="t" fillcolor="#252525" stroked="f">
                <v:path arrowok="t"/>
                <v:fill/>
              </v:shape>
              <v:shape style="position:absolute;left:9783;top:-111;width:78;height:54" coordorigin="9783,-111" coordsize="78,54" path="m9857,-87l9846,-87,9849,-86,9853,-82,9854,-79,9854,-72,9853,-68,9849,-64,9846,-62,9856,-62,9860,-67,9861,-71,9861,-81,9860,-85,9857,-87e" filled="t" fillcolor="#252525" stroked="f">
                <v:path arrowok="t"/>
                <v:fill/>
              </v:shape>
              <v:shape style="position:absolute;left:9783;top:-111;width:78;height:54" coordorigin="9783,-111" coordsize="78,54" path="m9859,-110l9832,-110,9826,-83,9833,-82,9834,-84,9835,-85,9837,-86,9839,-87,9840,-87,9857,-87,9855,-90,9834,-90,9837,-104,9859,-104,9859,-110e" filled="t" fillcolor="#252525" stroked="f">
                <v:path arrowok="t"/>
                <v:fill/>
              </v:shape>
              <v:shape style="position:absolute;left:9783;top:-111;width:78;height:54" coordorigin="9783,-111" coordsize="78,54" path="m9849,-93l9841,-93,9837,-92,9834,-90,9855,-90,9853,-92,9849,-93e" filled="t" fillcolor="#252525" stroked="f">
                <v:path arrowok="t"/>
                <v:fill/>
              </v:shape>
            </v:group>
            <v:group style="position:absolute;left:9917;top:360;width:69;height:206" coordorigin="9917,360" coordsize="69,206">
              <v:shape style="position:absolute;left:9917;top:360;width:69;height:206" coordorigin="9917,360" coordsize="69,206" path="m9924,530l9918,530,9918,566,9971,566,9971,559,9924,559,9924,530e" filled="t" fillcolor="#252525" stroked="f">
                <v:path arrowok="t"/>
                <v:fill/>
              </v:shape>
              <v:shape style="position:absolute;left:9917;top:360;width:69;height:206" coordorigin="9917,360" coordsize="69,206" path="m9947,534l9940,534,9940,559,9947,559,9947,534e" filled="t" fillcolor="#252525" stroked="f">
                <v:path arrowok="t"/>
                <v:fill/>
              </v:shape>
              <v:shape style="position:absolute;left:9917;top:360;width:69;height:206" coordorigin="9917,360" coordsize="69,206" path="m9934,500l9932,502,9932,504,9932,508,9932,510,9933,511,9934,512,9936,514,9938,515,9932,515,9932,521,9971,521,9971,515,9948,515,9945,514,9938,505,9939,504,9940,502,9934,500e" filled="t" fillcolor="#252525" stroked="f">
                <v:path arrowok="t"/>
                <v:fill/>
              </v:shape>
              <v:shape style="position:absolute;left:9917;top:360;width:69;height:206" coordorigin="9917,360" coordsize="69,206" path="m9917,478l9917,483,9923,488,9929,491,9935,493,9940,495,9946,496,9958,496,9964,495,9976,490,9977,489,9947,489,9943,489,9938,488,9934,487,9931,486,9928,484,9926,483,9922,481,9917,478e" filled="t" fillcolor="#252525" stroked="f">
                <v:path arrowok="t"/>
                <v:fill/>
              </v:shape>
              <v:shape style="position:absolute;left:9917;top:360;width:69;height:206" coordorigin="9917,360" coordsize="69,206" path="m9986,478l9975,486,9963,489,9977,489,9982,487,9986,483,9986,478e" filled="t" fillcolor="#252525" stroked="f">
                <v:path arrowok="t"/>
                <v:fill/>
              </v:shape>
              <v:shape style="position:absolute;left:9917;top:360;width:69;height:206" coordorigin="9917,360" coordsize="69,206" path="m9971,462l9918,462,9918,470,9971,470,9971,462e" filled="t" fillcolor="#252525" stroked="f">
                <v:path arrowok="t"/>
                <v:fill/>
              </v:shape>
              <v:shape style="position:absolute;left:9917;top:360;width:69;height:206" coordorigin="9917,360" coordsize="69,206" path="m9946,434l9940,434,9940,462,9946,462,9946,434e" filled="t" fillcolor="#252525" stroked="f">
                <v:path arrowok="t"/>
                <v:fill/>
              </v:shape>
              <v:shape style="position:absolute;left:9917;top:360;width:69;height:206" coordorigin="9917,360" coordsize="69,206" path="m9971,427l9918,427,9918,434,9971,434,9971,427e" filled="t" fillcolor="#252525" stroked="f">
                <v:path arrowok="t"/>
                <v:fill/>
              </v:shape>
              <v:shape style="position:absolute;left:9917;top:360;width:69;height:206" coordorigin="9917,360" coordsize="69,206" path="m9947,394l9937,394,9965,419,9971,419,9971,411,9965,411,9961,407,9947,394e" filled="t" fillcolor="#252525" stroked="f">
                <v:path arrowok="t"/>
                <v:fill/>
              </v:shape>
              <v:shape style="position:absolute;left:9917;top:360;width:69;height:206" coordorigin="9917,360" coordsize="69,206" path="m9937,386l9932,386,9932,418,9938,418,9938,397,9937,394,9947,394,9937,386e" filled="t" fillcolor="#252525" stroked="f">
                <v:path arrowok="t"/>
                <v:fill/>
              </v:shape>
              <v:shape style="position:absolute;left:9917;top:360;width:69;height:206" coordorigin="9917,360" coordsize="69,206" path="m9971,384l9965,384,9965,408,9965,411,9971,411,9971,384e" filled="t" fillcolor="#252525" stroked="f">
                <v:path arrowok="t"/>
                <v:fill/>
              </v:shape>
              <v:shape style="position:absolute;left:9917;top:360;width:69;height:206" coordorigin="9917,360" coordsize="69,206" path="m9958,360l9946,360,9940,361,9935,363,9929,365,9923,369,9917,373,9917,378,9922,375,9926,373,9928,372,9931,371,9935,369,9943,368,9947,367,9977,367,9976,366,9970,364,9964,361,9958,360e" filled="t" fillcolor="#252525" stroked="f">
                <v:path arrowok="t"/>
                <v:fill/>
              </v:shape>
              <v:shape style="position:absolute;left:9917;top:360;width:69;height:206" coordorigin="9917,360" coordsize="69,206" path="m9977,367l9963,367,9975,371,9986,378,9986,373,9982,370,9977,367e" filled="t" fillcolor="#252525" stroked="f">
                <v:path arrowok="t"/>
                <v:fill/>
              </v:shape>
            </v:group>
            <w10:wrap type="none"/>
          </v:group>
        </w:pict>
      </w:r>
      <w:r>
        <w:rPr/>
        <w:pict>
          <v:shape style="position:absolute;margin-left:282.142517pt;margin-top:-11.518807pt;width:80.695326pt;height:228.459633pt;mso-position-horizontal-relative:page;mso-position-vertical-relative:paragraph;z-index:-5230" type="#_x0000_t75">
            <v:imagedata r:id="rId97" o:title=""/>
          </v:shape>
        </w:pict>
      </w:r>
      <w:r>
        <w:rPr/>
        <w:pict>
          <v:shape style="position:absolute;margin-left:394.657593pt;margin-top:-11.518807pt;width:80.695326pt;height:228.459633pt;mso-position-horizontal-relative:page;mso-position-vertical-relative:paragraph;z-index:-5228" type="#_x0000_t75">
            <v:imagedata r:id="rId98" o:title=""/>
          </v:shape>
        </w:pict>
      </w:r>
      <w:r>
        <w:rPr/>
        <w:pict>
          <v:group style="position:absolute;margin-left:108.909103pt;margin-top:6.70752pt;width:38.998694pt;height:31.784431pt;mso-position-horizontal-relative:page;mso-position-vertical-relative:paragraph;z-index:-5226" coordorigin="2178,134" coordsize="780,636">
            <v:group style="position:absolute;left:2183;top:765;width:769;height:2" coordorigin="2183,765" coordsize="769,2">
              <v:shape style="position:absolute;left:2183;top:765;width:769;height:2" coordorigin="2183,765" coordsize="769,0" path="m2183,765l2953,765e" filled="f" stroked="t" strokeweight=".525295pt" strokecolor="#252525">
                <v:path arrowok="t"/>
              </v:shape>
            </v:group>
            <v:group style="position:absolute;left:2183;top:139;width:2;height:625" coordorigin="2183,139" coordsize="2,625">
              <v:shape style="position:absolute;left:2183;top:139;width:2;height:625" coordorigin="2183,139" coordsize="0,625" path="m2183,139l2183,765e" filled="f" stroked="t" strokeweight=".52512pt" strokecolor="#252525">
                <v:path arrowok="t"/>
              </v:shape>
            </v:group>
            <v:group style="position:absolute;left:2191;top:268;width:375;height:472" coordorigin="2191,268" coordsize="375,472">
              <v:shape style="position:absolute;left:2191;top:268;width:375;height:472" coordorigin="2191,268" coordsize="375,472" path="m2191,268l2245,298,2283,350,2314,404,2344,463,2352,478,2382,537,2413,591,2451,648,2497,697,2551,733,2558,737,2566,740e" filled="f" stroked="t" strokeweight=".544241pt" strokecolor="#000000">
                <v:path arrowok="t"/>
              </v:shape>
            </v:group>
            <v:group style="position:absolute;left:2566;top:740;width:84;height:19" coordorigin="2566,740" coordsize="84,19">
              <v:shape style="position:absolute;left:2566;top:740;width:84;height:19" coordorigin="2566,740" coordsize="84,19" path="m2566,740l2627,756,2643,758,2650,759e" filled="f" stroked="t" strokeweight=".544367pt" strokecolor="#000000">
                <v:path arrowok="t"/>
              </v:shape>
            </v:group>
            <w10:wrap type="none"/>
          </v:group>
        </w:pict>
      </w:r>
      <w:r>
        <w:rPr>
          <w:rFonts w:ascii="Calibri" w:hAnsi="Calibri" w:cs="Calibri" w:eastAsia="Calibri"/>
          <w:sz w:val="10"/>
          <w:szCs w:val="10"/>
          <w:spacing w:val="0"/>
          <w:w w:val="106"/>
          <w:position w:val="-1"/>
        </w:rPr>
        <w:t>w</w:t>
      </w:r>
      <w:r>
        <w:rPr>
          <w:rFonts w:ascii="Calibri" w:hAnsi="Calibri" w:cs="Calibri" w:eastAsia="Calibri"/>
          <w:sz w:val="10"/>
          <w:szCs w:val="10"/>
          <w:spacing w:val="0"/>
          <w:w w:val="100"/>
          <w:position w:val="0"/>
        </w:rPr>
      </w:r>
    </w:p>
    <w:p>
      <w:pPr>
        <w:spacing w:before="0" w:after="0" w:line="90" w:lineRule="exact"/>
        <w:ind w:left="1279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spacing w:val="0"/>
          <w:w w:val="105"/>
          <w:b/>
          <w:bCs/>
          <w:position w:val="1"/>
        </w:rPr>
        <w:t>GG</w:t>
      </w:r>
      <w:r>
        <w:rPr>
          <w:rFonts w:ascii="Calibri" w:hAnsi="Calibri" w:cs="Calibri" w:eastAsia="Calibri"/>
          <w:sz w:val="10"/>
          <w:szCs w:val="10"/>
          <w:spacing w:val="0"/>
          <w:w w:val="100"/>
          <w:position w:val="0"/>
        </w:rPr>
      </w:r>
    </w:p>
    <w:p>
      <w:pPr>
        <w:spacing w:before="22" w:after="0" w:line="253" w:lineRule="exact"/>
        <w:ind w:left="3037" w:right="-20"/>
        <w:jc w:val="left"/>
        <w:tabs>
          <w:tab w:pos="5260" w:val="left"/>
          <w:tab w:pos="7480" w:val="left"/>
        </w:tabs>
        <w:rPr>
          <w:rFonts w:ascii="Calibri" w:hAnsi="Calibri" w:cs="Calibri" w:eastAsia="Calibri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5.287544pt;margin-top:3.423036pt;width:7.614225pt;height:21.476644pt;mso-position-horizontal-relative:page;mso-position-vertical-relative:paragraph;z-index:-5220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34" w:lineRule="exact"/>
                    <w:ind w:left="20" w:right="-20"/>
                    <w:jc w:val="left"/>
                    <w:rPr>
                      <w:rFonts w:ascii="Calibri" w:hAnsi="Calibri" w:cs="Calibri" w:eastAsia="Calibri"/>
                      <w:sz w:val="11"/>
                      <w:szCs w:val="11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11"/>
                      <w:szCs w:val="11"/>
                      <w:w w:val="102"/>
                      <w:i/>
                    </w:rPr>
                    <w:t>St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-1"/>
                      <w:w w:val="102"/>
                      <w:i/>
                    </w:rPr>
                    <w:t>r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2"/>
                      <w:i/>
                    </w:rPr>
                    <w:t>eng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-1"/>
                      <w:w w:val="102"/>
                      <w:i/>
                    </w:rPr>
                    <w:t>t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2"/>
                      <w:i/>
                    </w:rPr>
                    <w:t>h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alibri" w:hAnsi="Calibri" w:cs="Calibri" w:eastAsia="Calibri"/>
          <w:sz w:val="21"/>
          <w:szCs w:val="21"/>
          <w:color w:val="FF0000"/>
          <w:spacing w:val="0"/>
          <w:w w:val="100"/>
        </w:rPr>
        <w:t>*</w:t>
      </w:r>
      <w:r>
        <w:rPr>
          <w:rFonts w:ascii="Calibri" w:hAnsi="Calibri" w:cs="Calibri" w:eastAsia="Calibri"/>
          <w:sz w:val="21"/>
          <w:szCs w:val="21"/>
          <w:color w:val="FF0000"/>
          <w:spacing w:val="-46"/>
          <w:w w:val="100"/>
        </w:rPr>
        <w:t> </w:t>
      </w:r>
      <w:r>
        <w:rPr>
          <w:rFonts w:ascii="Calibri" w:hAnsi="Calibri" w:cs="Calibri" w:eastAsia="Calibri"/>
          <w:sz w:val="21"/>
          <w:szCs w:val="21"/>
          <w:color w:val="FF0000"/>
          <w:spacing w:val="0"/>
          <w:w w:val="100"/>
        </w:rPr>
        <w:tab/>
      </w:r>
      <w:r>
        <w:rPr>
          <w:rFonts w:ascii="Calibri" w:hAnsi="Calibri" w:cs="Calibri" w:eastAsia="Calibri"/>
          <w:sz w:val="21"/>
          <w:szCs w:val="21"/>
          <w:color w:val="FF0000"/>
          <w:spacing w:val="0"/>
          <w:w w:val="100"/>
        </w:rPr>
        <w:t>*</w:t>
      </w:r>
      <w:r>
        <w:rPr>
          <w:rFonts w:ascii="Calibri" w:hAnsi="Calibri" w:cs="Calibri" w:eastAsia="Calibri"/>
          <w:sz w:val="21"/>
          <w:szCs w:val="21"/>
          <w:color w:val="FF0000"/>
          <w:spacing w:val="-46"/>
          <w:w w:val="100"/>
        </w:rPr>
        <w:t> </w:t>
      </w:r>
      <w:r>
        <w:rPr>
          <w:rFonts w:ascii="Calibri" w:hAnsi="Calibri" w:cs="Calibri" w:eastAsia="Calibri"/>
          <w:sz w:val="21"/>
          <w:szCs w:val="21"/>
          <w:color w:val="FF0000"/>
          <w:spacing w:val="0"/>
          <w:w w:val="100"/>
        </w:rPr>
        <w:tab/>
      </w:r>
      <w:r>
        <w:rPr>
          <w:rFonts w:ascii="Calibri" w:hAnsi="Calibri" w:cs="Calibri" w:eastAsia="Calibri"/>
          <w:sz w:val="21"/>
          <w:szCs w:val="21"/>
          <w:color w:val="FF0000"/>
          <w:spacing w:val="0"/>
          <w:w w:val="101"/>
          <w:position w:val="1"/>
        </w:rPr>
        <w:t>*</w:t>
      </w:r>
      <w:r>
        <w:rPr>
          <w:rFonts w:ascii="Calibri" w:hAnsi="Calibri" w:cs="Calibri" w:eastAsia="Calibri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0" w:after="0" w:line="110" w:lineRule="exact"/>
        <w:ind w:left="1267" w:right="-20"/>
        <w:jc w:val="left"/>
        <w:tabs>
          <w:tab w:pos="1580" w:val="left"/>
        </w:tabs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spacing w:val="0"/>
          <w:w w:val="100"/>
          <w:position w:val="-1"/>
        </w:rPr>
        <w:t>3</w:t>
      </w:r>
      <w:r>
        <w:rPr>
          <w:rFonts w:ascii="Cambria Math" w:hAnsi="Cambria Math" w:cs="Cambria Math" w:eastAsia="Cambria Math"/>
          <w:sz w:val="10"/>
          <w:szCs w:val="10"/>
          <w:spacing w:val="0"/>
          <w:w w:val="100"/>
          <w:position w:val="-1"/>
        </w:rPr>
        <w:t>𝜎</w:t>
      </w:r>
      <w:r>
        <w:rPr>
          <w:rFonts w:ascii="Cambria Math" w:hAnsi="Cambria Math" w:cs="Cambria Math" w:eastAsia="Cambria Math"/>
          <w:sz w:val="10"/>
          <w:szCs w:val="10"/>
          <w:spacing w:val="-9"/>
          <w:w w:val="100"/>
          <w:position w:val="-1"/>
        </w:rPr>
        <w:t> </w:t>
      </w:r>
      <w:r>
        <w:rPr>
          <w:rFonts w:ascii="Cambria Math" w:hAnsi="Cambria Math" w:cs="Cambria Math" w:eastAsia="Cambria Math"/>
          <w:sz w:val="10"/>
          <w:szCs w:val="10"/>
          <w:spacing w:val="0"/>
          <w:w w:val="100"/>
          <w:position w:val="-1"/>
        </w:rPr>
        <w:tab/>
      </w:r>
      <w:r>
        <w:rPr>
          <w:rFonts w:ascii="Cambria Math" w:hAnsi="Cambria Math" w:cs="Cambria Math" w:eastAsia="Cambria Math"/>
          <w:sz w:val="10"/>
          <w:szCs w:val="10"/>
          <w:spacing w:val="0"/>
          <w:w w:val="100"/>
          <w:position w:val="-1"/>
        </w:rPr>
      </w:r>
      <w:r>
        <w:rPr>
          <w:rFonts w:ascii="Calibri" w:hAnsi="Calibri" w:cs="Calibri" w:eastAsia="Calibri"/>
          <w:sz w:val="10"/>
          <w:szCs w:val="10"/>
          <w:spacing w:val="0"/>
          <w:w w:val="106"/>
          <w:position w:val="0"/>
        </w:rPr>
        <w:t>r</w:t>
      </w:r>
      <w:r>
        <w:rPr>
          <w:rFonts w:ascii="Calibri" w:hAnsi="Calibri" w:cs="Calibri" w:eastAsia="Calibri"/>
          <w:sz w:val="10"/>
          <w:szCs w:val="10"/>
          <w:spacing w:val="0"/>
          <w:w w:val="100"/>
          <w:position w:val="0"/>
        </w:rPr>
      </w:r>
    </w:p>
    <w:p>
      <w:pPr>
        <w:spacing w:before="0" w:after="0" w:line="94" w:lineRule="exact"/>
        <w:ind w:left="972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105"/>
          <w:b/>
          <w:bCs/>
          <w:i/>
          <w:position w:val="1"/>
        </w:rPr>
        <w:t>D</w:t>
      </w:r>
      <w:r>
        <w:rPr>
          <w:rFonts w:ascii="Calibri" w:hAnsi="Calibri" w:cs="Calibri" w:eastAsia="Calibri"/>
          <w:sz w:val="10"/>
          <w:szCs w:val="10"/>
          <w:w w:val="106"/>
          <w:b/>
          <w:bCs/>
          <w:i/>
          <w:position w:val="1"/>
        </w:rPr>
        <w:t>i</w:t>
      </w:r>
      <w:r>
        <w:rPr>
          <w:rFonts w:ascii="Calibri" w:hAnsi="Calibri" w:cs="Calibri" w:eastAsia="Calibri"/>
          <w:sz w:val="10"/>
          <w:szCs w:val="10"/>
          <w:w w:val="105"/>
          <w:b/>
          <w:bCs/>
          <w:i/>
          <w:position w:val="1"/>
        </w:rPr>
        <w:t>s</w:t>
      </w:r>
      <w:r>
        <w:rPr>
          <w:rFonts w:ascii="Calibri" w:hAnsi="Calibri" w:cs="Calibri" w:eastAsia="Calibri"/>
          <w:sz w:val="10"/>
          <w:szCs w:val="10"/>
          <w:w w:val="106"/>
          <w:b/>
          <w:bCs/>
          <w:i/>
          <w:position w:val="1"/>
        </w:rPr>
        <w:t>ta</w:t>
      </w:r>
      <w:r>
        <w:rPr>
          <w:rFonts w:ascii="Calibri" w:hAnsi="Calibri" w:cs="Calibri" w:eastAsia="Calibri"/>
          <w:sz w:val="10"/>
          <w:szCs w:val="10"/>
          <w:w w:val="105"/>
          <w:b/>
          <w:bCs/>
          <w:i/>
          <w:position w:val="1"/>
        </w:rPr>
        <w:t>n</w:t>
      </w:r>
      <w:r>
        <w:rPr>
          <w:rFonts w:ascii="Calibri" w:hAnsi="Calibri" w:cs="Calibri" w:eastAsia="Calibri"/>
          <w:sz w:val="10"/>
          <w:szCs w:val="10"/>
          <w:w w:val="106"/>
          <w:b/>
          <w:bCs/>
          <w:i/>
          <w:position w:val="1"/>
        </w:rPr>
        <w:t>ce</w:t>
      </w:r>
      <w:r>
        <w:rPr>
          <w:rFonts w:ascii="Calibri" w:hAnsi="Calibri" w:cs="Calibri" w:eastAsia="Calibri"/>
          <w:sz w:val="10"/>
          <w:szCs w:val="1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9" w:after="0" w:line="240" w:lineRule="auto"/>
        <w:ind w:left="789" w:right="-20"/>
        <w:jc w:val="left"/>
        <w:tabs>
          <w:tab w:pos="1240" w:val="left"/>
        </w:tabs>
        <w:rPr>
          <w:rFonts w:ascii="Calibri" w:hAnsi="Calibri" w:cs="Calibri" w:eastAsia="Calibri"/>
          <w:sz w:val="10"/>
          <w:szCs w:val="10"/>
        </w:rPr>
      </w:pPr>
      <w:rPr/>
      <w:r>
        <w:rPr/>
        <w:pict>
          <v:group style="position:absolute;margin-left:254.371902pt;margin-top:-8.096646pt;width:20.008623pt;height:57.870682pt;mso-position-horizontal-relative:page;mso-position-vertical-relative:paragraph;z-index:-5234" coordorigin="5087,-162" coordsize="400,1157">
            <v:group style="position:absolute;left:5090;top:962;width:160;height:2" coordorigin="5090,962" coordsize="160,2">
              <v:shape style="position:absolute;left:5090;top:962;width:160;height:2" coordorigin="5090,962" coordsize="160,0" path="m5090,962l5250,962e" filled="f" stroked="t" strokeweight=".294958pt" strokecolor="#252525">
                <v:path arrowok="t"/>
              </v:shape>
            </v:group>
            <v:group style="position:absolute;left:5090;top:-137;width:160;height:2" coordorigin="5090,-137" coordsize="160,2">
              <v:shape style="position:absolute;left:5090;top:-137;width:160;height:2" coordorigin="5090,-137" coordsize="160,0" path="m5090,-137l5250,-137e" filled="f" stroked="t" strokeweight=".294957pt" strokecolor="#252525">
                <v:path arrowok="t"/>
              </v:shape>
            </v:group>
            <v:group style="position:absolute;left:5090;top:-139;width:2;height:1102" coordorigin="5090,-139" coordsize="2,1102">
              <v:shape style="position:absolute;left:5090;top:-139;width:2;height:1102" coordorigin="5090,-139" coordsize="0,1102" path="m5090,-139l5090,962e" filled="f" stroked="t" strokeweight=".294831pt" strokecolor="#252525">
                <v:path arrowok="t"/>
              </v:shape>
            </v:group>
            <v:group style="position:absolute;left:5248;top:-139;width:2;height:1102" coordorigin="5248,-139" coordsize="2,1102">
              <v:shape style="position:absolute;left:5248;top:-139;width:2;height:1102" coordorigin="5248,-139" coordsize="0,1102" path="m5248,-139l5248,962e" filled="f" stroked="t" strokeweight=".294836pt" strokecolor="#252525">
                <v:path arrowok="t"/>
              </v:shape>
              <v:shape style="position:absolute;left:5090;top:-137;width:158;height:1100" type="#_x0000_t75">
                <v:imagedata r:id="rId99" o:title=""/>
              </v:shape>
            </v:group>
            <v:group style="position:absolute;left:5235;top:803;width:13;height:4" coordorigin="5235,803" coordsize="13,4">
              <v:shape style="position:absolute;left:5235;top:803;width:13;height:4" coordorigin="5235,803" coordsize="13,4" path="m5235,805l5248,805e" filled="f" stroked="t" strokeweight=".294956pt" strokecolor="#252525">
                <v:path arrowok="t"/>
              </v:shape>
            </v:group>
            <v:group style="position:absolute;left:5235;top:646;width:13;height:4" coordorigin="5235,646" coordsize="13,4">
              <v:shape style="position:absolute;left:5235;top:646;width:13;height:4" coordorigin="5235,646" coordsize="13,4" path="m5235,648l5248,648e" filled="f" stroked="t" strokeweight=".294968pt" strokecolor="#252525">
                <v:path arrowok="t"/>
              </v:shape>
            </v:group>
            <v:group style="position:absolute;left:5235;top:489;width:13;height:4" coordorigin="5235,489" coordsize="13,4">
              <v:shape style="position:absolute;left:5235;top:489;width:13;height:4" coordorigin="5235,489" coordsize="13,4" path="m5235,491l5248,491e" filled="f" stroked="t" strokeweight=".294956pt" strokecolor="#252525">
                <v:path arrowok="t"/>
              </v:shape>
            </v:group>
            <v:group style="position:absolute;left:5235;top:332;width:13;height:4" coordorigin="5235,332" coordsize="13,4">
              <v:shape style="position:absolute;left:5235;top:332;width:13;height:4" coordorigin="5235,332" coordsize="13,4" path="m5235,334l5248,334e" filled="f" stroked="t" strokeweight=".294956pt" strokecolor="#252525">
                <v:path arrowok="t"/>
              </v:shape>
            </v:group>
            <v:group style="position:absolute;left:5235;top:175;width:13;height:4" coordorigin="5235,175" coordsize="13,4">
              <v:shape style="position:absolute;left:5235;top:175;width:13;height:4" coordorigin="5235,175" coordsize="13,4" path="m5235,177l5248,177e" filled="f" stroked="t" strokeweight=".294968pt" strokecolor="#252525">
                <v:path arrowok="t"/>
              </v:shape>
            </v:group>
            <v:group style="position:absolute;left:5235;top:18;width:13;height:4" coordorigin="5235,18" coordsize="13,4">
              <v:shape style="position:absolute;left:5235;top:18;width:13;height:4" coordorigin="5235,18" coordsize="13,4" path="m5235,20l5248,20e" filled="f" stroked="t" strokeweight=".294956pt" strokecolor="#252525">
                <v:path arrowok="t"/>
              </v:shape>
            </v:group>
            <v:group style="position:absolute;left:5282;top:940;width:35;height:54" coordorigin="5282,940" coordsize="35,54">
              <v:shape style="position:absolute;left:5282;top:940;width:35;height:54" coordorigin="5282,940" coordsize="35,54" path="m5303,940l5296,940,5293,941,5282,960,5282,977,5284,984,5288,988,5291,992,5295,994,5304,994,5307,993,5313,988,5297,988,5294,987,5292,984,5290,981,5289,975,5289,958,5290,952,5293,949,5294,946,5297,945,5312,945,5312,944,5310,942,5308,941,5306,940,5303,940e" filled="t" fillcolor="#252525" stroked="f">
                <v:path arrowok="t"/>
                <v:fill/>
              </v:shape>
              <v:shape style="position:absolute;left:5282;top:940;width:35;height:54" coordorigin="5282,940" coordsize="35,54" path="m5312,945l5303,945,5306,946,5308,949,5310,952,5311,958,5311,975,5310,981,5306,987,5303,988,5313,988,5315,985,5317,978,5318,973,5318,961,5313,946,5312,945e" filled="t" fillcolor="#252525" stroked="f">
                <v:path arrowok="t"/>
                <v:fill/>
              </v:shape>
            </v:group>
            <v:group style="position:absolute;left:5282;top:783;width:36;height:53" coordorigin="5282,783" coordsize="36,53">
              <v:shape style="position:absolute;left:5282;top:783;width:36;height:53" coordorigin="5282,783" coordsize="36,53" path="m5289,821l5282,822,5283,826,5285,830,5288,832,5291,835,5295,836,5306,836,5311,834,5313,831,5297,831,5295,830,5293,829,5291,827,5290,824,5289,821e" filled="t" fillcolor="#252525" stroked="f">
                <v:path arrowok="t"/>
                <v:fill/>
              </v:shape>
              <v:shape style="position:absolute;left:5282;top:783;width:36;height:53" coordorigin="5282,783" coordsize="36,53" path="m5314,806l5303,806,5306,807,5310,812,5311,815,5311,822,5310,825,5308,828,5306,830,5303,831,5313,831,5317,827,5318,822,5318,813,5317,809,5314,806e" filled="t" fillcolor="#252525" stroked="f">
                <v:path arrowok="t"/>
                <v:fill/>
              </v:shape>
              <v:shape style="position:absolute;left:5282;top:783;width:36;height:53" coordorigin="5282,783" coordsize="36,53" path="m5316,783l5289,783,5284,811,5290,811,5291,810,5292,809,5294,808,5296,807,5298,806,5314,806,5312,804,5291,804,5294,790,5316,790,5316,783e" filled="t" fillcolor="#252525" stroked="f">
                <v:path arrowok="t"/>
                <v:fill/>
              </v:shape>
              <v:shape style="position:absolute;left:5282;top:783;width:36;height:53" coordorigin="5282,783" coordsize="36,53" path="m5306,801l5298,801,5294,802,5291,804,5312,804,5310,802,5306,801e" filled="t" fillcolor="#252525" stroked="f">
                <v:path arrowok="t"/>
                <v:fill/>
              </v:shape>
            </v:group>
            <v:group style="position:absolute;left:5287;top:625;width:73;height:54" coordorigin="5287,625" coordsize="73,54">
              <v:shape style="position:absolute;left:5287;top:625;width:73;height:54" coordorigin="5287,625" coordsize="73,54" path="m5308,637l5301,637,5301,678,5308,678,5308,637e" filled="t" fillcolor="#252525" stroked="f">
                <v:path arrowok="t"/>
                <v:fill/>
              </v:shape>
              <v:shape style="position:absolute;left:5287;top:625;width:73;height:54" coordorigin="5287,625" coordsize="73,54" path="m5308,625l5303,625,5302,628,5300,630,5297,632,5294,635,5291,637,5287,639,5287,645,5290,644,5292,643,5294,642,5297,640,5299,639,5301,637,5308,637,5308,625e" filled="t" fillcolor="#252525" stroked="f">
                <v:path arrowok="t"/>
                <v:fill/>
              </v:shape>
              <v:shape style="position:absolute;left:5287;top:625;width:73;height:54" coordorigin="5287,625" coordsize="73,54" path="m5345,625l5338,625,5335,626,5333,629,5330,631,5328,634,5326,638,5325,641,5325,646,5325,662,5326,670,5330,674,5333,678,5337,679,5346,679,5350,678,5352,676,5355,674,5339,674,5337,673,5333,667,5332,661,5332,644,5333,638,5335,635,5337,632,5339,631,5355,631,5354,630,5352,628,5350,627,5348,626,5345,625e" filled="t" fillcolor="#252525" stroked="f">
                <v:path arrowok="t"/>
                <v:fill/>
              </v:shape>
              <v:shape style="position:absolute;left:5287;top:625;width:73;height:54" coordorigin="5287,625" coordsize="73,54" path="m5355,631l5345,631,5348,632,5350,635,5352,638,5353,644,5353,661,5352,667,5348,673,5345,674,5355,674,5357,671,5358,667,5359,664,5360,659,5360,647,5360,643,5359,640,5358,637,5357,634,5356,632,5355,631e" filled="t" fillcolor="#252525" stroked="f">
                <v:path arrowok="t"/>
                <v:fill/>
              </v:shape>
            </v:group>
            <v:group style="position:absolute;left:5287;top:468;width:73;height:54" coordorigin="5287,468" coordsize="73,54">
              <v:shape style="position:absolute;left:5287;top:468;width:73;height:54" coordorigin="5287,468" coordsize="73,54" path="m5308,480l5301,480,5301,521,5308,521,5308,480e" filled="t" fillcolor="#252525" stroked="f">
                <v:path arrowok="t"/>
                <v:fill/>
              </v:shape>
              <v:shape style="position:absolute;left:5287;top:468;width:73;height:54" coordorigin="5287,468" coordsize="73,54" path="m5308,468l5303,468,5302,471,5300,473,5294,478,5291,480,5287,482,5287,488,5290,487,5292,486,5294,485,5297,483,5299,482,5301,480,5308,480,5308,468e" filled="t" fillcolor="#252525" stroked="f">
                <v:path arrowok="t"/>
                <v:fill/>
              </v:shape>
              <v:shape style="position:absolute;left:5287;top:468;width:73;height:54" coordorigin="5287,468" coordsize="73,54" path="m5332,507l5325,508,5325,512,5327,516,5330,518,5333,521,5337,522,5348,522,5353,520,5355,517,5339,517,5337,516,5335,514,5333,513,5332,510,5332,507e" filled="t" fillcolor="#252525" stroked="f">
                <v:path arrowok="t"/>
                <v:fill/>
              </v:shape>
              <v:shape style="position:absolute;left:5287;top:468;width:73;height:54" coordorigin="5287,468" coordsize="73,54" path="m5357,492l5345,492,5348,493,5353,497,5354,500,5354,508,5352,511,5350,513,5348,516,5345,517,5355,517,5359,512,5361,508,5361,498,5359,494,5357,492e" filled="t" fillcolor="#252525" stroked="f">
                <v:path arrowok="t"/>
                <v:fill/>
              </v:shape>
              <v:shape style="position:absolute;left:5287;top:468;width:73;height:54" coordorigin="5287,468" coordsize="73,54" path="m5358,469l5331,469,5326,496,5332,497,5333,496,5334,495,5336,494,5338,493,5340,492,5357,492,5354,490,5333,490,5336,475,5358,475,5358,469e" filled="t" fillcolor="#252525" stroked="f">
                <v:path arrowok="t"/>
                <v:fill/>
              </v:shape>
              <v:shape style="position:absolute;left:5287;top:468;width:73;height:54" coordorigin="5287,468" coordsize="73,54" path="m5349,486l5340,486,5337,488,5333,490,5354,490,5352,488,5349,486e" filled="t" fillcolor="#252525" stroked="f">
                <v:path arrowok="t"/>
                <v:fill/>
              </v:shape>
            </v:group>
            <v:group style="position:absolute;left:5281;top:311;width:79;height:54" coordorigin="5281,311" coordsize="79,54">
              <v:shape style="position:absolute;left:5281;top:311;width:79;height:54" coordorigin="5281,311" coordsize="79,54" path="m5314,317l5303,317,5306,318,5308,319,5310,321,5311,323,5311,328,5309,331,5307,334,5305,336,5301,340,5292,348,5289,350,5287,353,5285,355,5283,357,5282,361,5281,363,5281,364,5317,364,5317,358,5291,358,5292,357,5292,356,5294,355,5295,353,5297,351,5301,348,5306,344,5317,322,5316,318,5314,317e" filled="t" fillcolor="#252525" stroked="f">
                <v:path arrowok="t"/>
                <v:fill/>
              </v:shape>
              <v:shape style="position:absolute;left:5281;top:311;width:79;height:54" coordorigin="5281,311" coordsize="79,54" path="m5306,311l5295,311,5291,313,5285,318,5283,322,5283,327,5290,327,5290,324,5291,321,5294,318,5297,317,5314,317,5310,313,5306,311e" filled="t" fillcolor="#252525" stroked="f">
                <v:path arrowok="t"/>
                <v:fill/>
              </v:shape>
              <v:shape style="position:absolute;left:5281;top:311;width:79;height:54" coordorigin="5281,311" coordsize="79,54" path="m5345,311l5338,311,5335,312,5333,314,5330,316,5328,319,5325,327,5325,332,5325,348,5326,355,5330,360,5333,363,5337,365,5346,365,5350,364,5355,360,5339,360,5337,358,5335,356,5333,353,5332,347,5332,330,5333,324,5335,320,5337,318,5339,317,5355,317,5354,316,5352,314,5350,313,5348,312,5345,311e" filled="t" fillcolor="#252525" stroked="f">
                <v:path arrowok="t"/>
                <v:fill/>
              </v:shape>
              <v:shape style="position:absolute;left:5281;top:311;width:79;height:54" coordorigin="5281,311" coordsize="79,54" path="m5355,317l5345,317,5348,318,5352,324,5353,330,5353,347,5352,353,5348,358,5345,360,5355,360,5357,357,5358,353,5359,349,5360,344,5360,333,5360,329,5359,326,5358,323,5357,320,5356,318,5355,317e" filled="t" fillcolor="#252525" stroked="f">
                <v:path arrowok="t"/>
                <v:fill/>
              </v:shape>
            </v:group>
            <v:group style="position:absolute;left:5281;top:154;width:79;height:54" coordorigin="5281,154" coordsize="79,54">
              <v:shape style="position:absolute;left:5281;top:154;width:79;height:54" coordorigin="5281,154" coordsize="79,54" path="m5314,160l5303,160,5306,160,5308,162,5310,164,5311,166,5311,171,5309,174,5307,177,5305,179,5301,183,5292,191,5289,193,5281,206,5281,207,5317,207,5317,201,5291,201,5292,200,5292,199,5294,197,5295,196,5297,194,5301,191,5306,187,5317,165,5316,161,5314,160e" filled="t" fillcolor="#252525" stroked="f">
                <v:path arrowok="t"/>
                <v:fill/>
              </v:shape>
              <v:shape style="position:absolute;left:5281;top:154;width:79;height:54" coordorigin="5281,154" coordsize="79,54" path="m5306,154l5295,154,5291,156,5285,161,5283,165,5283,169,5290,170,5290,167,5291,164,5294,161,5297,160,5314,160,5310,156,5306,154e" filled="t" fillcolor="#252525" stroked="f">
                <v:path arrowok="t"/>
                <v:fill/>
              </v:shape>
              <v:shape style="position:absolute;left:5281;top:154;width:79;height:54" coordorigin="5281,154" coordsize="79,54" path="m5332,193l5325,193,5325,198,5327,201,5330,204,5333,207,5337,208,5348,208,5353,206,5356,203,5339,203,5337,202,5335,200,5333,199,5332,196,5332,193e" filled="t" fillcolor="#252525" stroked="f">
                <v:path arrowok="t"/>
                <v:fill/>
              </v:shape>
              <v:shape style="position:absolute;left:5281;top:154;width:79;height:54" coordorigin="5281,154" coordsize="79,54" path="m5357,178l5345,178,5348,179,5350,181,5353,183,5354,186,5354,194,5352,197,5350,199,5348,202,5345,203,5356,203,5359,198,5361,194,5361,184,5359,180,5357,178e" filled="t" fillcolor="#252525" stroked="f">
                <v:path arrowok="t"/>
                <v:fill/>
              </v:shape>
              <v:shape style="position:absolute;left:5281;top:154;width:79;height:54" coordorigin="5281,154" coordsize="79,54" path="m5358,155l5331,155,5326,182,5332,183,5333,182,5334,180,5336,179,5338,178,5340,178,5357,178,5356,177,5354,176,5333,176,5336,161,5358,161,5358,155e" filled="t" fillcolor="#252525" stroked="f">
                <v:path arrowok="t"/>
                <v:fill/>
              </v:shape>
              <v:shape style="position:absolute;left:5281;top:154;width:79;height:54" coordorigin="5281,154" coordsize="79,54" path="m5349,172l5340,172,5337,173,5333,176,5354,176,5352,174,5349,172e" filled="t" fillcolor="#252525" stroked="f">
                <v:path arrowok="t"/>
                <v:fill/>
              </v:shape>
            </v:group>
            <v:group style="position:absolute;left:5282;top:-3;width:78;height:54" coordorigin="5282,-3" coordsize="78,54">
              <v:shape style="position:absolute;left:5282;top:-3;width:78;height:54" coordorigin="5282,-3" coordsize="78,54" path="m5289,35l5282,36,5283,41,5285,44,5288,47,5291,50,5295,51,5305,51,5309,49,5313,46,5297,46,5295,45,5293,43,5291,42,5290,39,5289,35e" filled="t" fillcolor="#252525" stroked="f">
                <v:path arrowok="t"/>
                <v:fill/>
              </v:shape>
              <v:shape style="position:absolute;left:5282;top:-3;width:78;height:54" coordorigin="5282,-3" coordsize="78,54" path="m5314,24l5303,24,5306,25,5308,27,5310,29,5311,32,5311,38,5310,40,5308,43,5305,45,5303,46,5313,46,5316,43,5318,39,5318,31,5317,28,5314,24e" filled="t" fillcolor="#252525" stroked="f">
                <v:path arrowok="t"/>
                <v:fill/>
              </v:shape>
              <v:shape style="position:absolute;left:5282;top:-3;width:78;height:54" coordorigin="5282,-3" coordsize="78,54" path="m5312,2l5302,2,5304,3,5306,5,5308,6,5308,8,5308,14,5307,16,5305,17,5303,19,5300,20,5296,20,5296,25,5297,25,5299,24,5314,24,5314,24,5311,22,5308,22,5310,20,5311,20,5300,20,5296,19,5312,19,5312,19,5315,15,5315,13,5315,8,5315,6,5313,4,5312,2e" filled="t" fillcolor="#252525" stroked="f">
                <v:path arrowok="t"/>
                <v:fill/>
              </v:shape>
              <v:shape style="position:absolute;left:5282;top:-3;width:78;height:54" coordorigin="5282,-3" coordsize="78,54" path="m5302,-3l5295,-3,5292,-2,5289,1,5286,3,5284,6,5283,11,5290,12,5290,9,5291,6,5293,5,5295,3,5297,2,5312,2,5312,2,5310,0,5308,-1,5305,-2,5302,-3e" filled="t" fillcolor="#252525" stroked="f">
                <v:path arrowok="t"/>
                <v:fill/>
              </v:shape>
              <v:shape style="position:absolute;left:5282;top:-3;width:78;height:54" coordorigin="5282,-3" coordsize="78,54" path="m5345,-3l5338,-3,5335,-2,5325,18,5325,34,5326,41,5330,46,5333,49,5337,51,5346,51,5350,50,5352,48,5355,46,5339,46,5337,44,5333,39,5332,33,5332,15,5333,9,5335,6,5337,4,5339,3,5355,3,5354,2,5352,0,5350,-1,5348,-2,5345,-3e" filled="t" fillcolor="#252525" stroked="f">
                <v:path arrowok="t"/>
                <v:fill/>
              </v:shape>
              <v:shape style="position:absolute;left:5282;top:-3;width:78;height:54" coordorigin="5282,-3" coordsize="78,54" path="m5355,3l5345,3,5348,4,5350,7,5352,10,5353,15,5353,33,5352,39,5348,44,5345,46,5355,46,5357,43,5358,39,5359,35,5360,30,5360,19,5360,15,5359,12,5358,9,5357,6,5355,3e" filled="t" fillcolor="#252525" stroked="f">
                <v:path arrowok="t"/>
                <v:fill/>
              </v:shape>
            </v:group>
            <v:group style="position:absolute;left:5282;top:-160;width:78;height:54" coordorigin="5282,-160" coordsize="78,54">
              <v:shape style="position:absolute;left:5282;top:-160;width:78;height:54" coordorigin="5282,-160" coordsize="78,54" path="m5289,-122l5282,-121,5283,-116,5285,-113,5288,-110,5291,-107,5295,-106,5305,-106,5309,-108,5313,-111,5297,-111,5295,-112,5291,-115,5290,-118,5289,-122e" filled="t" fillcolor="#252525" stroked="f">
                <v:path arrowok="t"/>
                <v:fill/>
              </v:shape>
              <v:shape style="position:absolute;left:5282;top:-160;width:78;height:54" coordorigin="5282,-160" coordsize="78,54" path="m5314,-133l5303,-133,5306,-132,5308,-130,5310,-128,5311,-125,5311,-119,5310,-117,5305,-112,5303,-111,5313,-111,5316,-114,5318,-118,5318,-126,5317,-129,5315,-131,5314,-133e" filled="t" fillcolor="#252525" stroked="f">
                <v:path arrowok="t"/>
                <v:fill/>
              </v:shape>
              <v:shape style="position:absolute;left:5282;top:-160;width:78;height:54" coordorigin="5282,-160" coordsize="78,54" path="m5312,-155l5302,-155,5304,-154,5306,-152,5308,-151,5308,-149,5308,-143,5307,-141,5305,-140,5303,-138,5300,-138,5296,-138,5296,-132,5297,-132,5299,-133,5314,-133,5314,-133,5311,-135,5308,-135,5310,-137,5311,-138,5300,-138,5296,-138,5312,-138,5312,-138,5315,-142,5315,-144,5315,-149,5315,-151,5313,-153,5312,-155e" filled="t" fillcolor="#252525" stroked="f">
                <v:path arrowok="t"/>
                <v:fill/>
              </v:shape>
              <v:shape style="position:absolute;left:5282;top:-160;width:78;height:54" coordorigin="5282,-160" coordsize="78,54" path="m5302,-160l5295,-160,5292,-159,5289,-156,5286,-154,5284,-151,5283,-146,5290,-145,5290,-148,5291,-151,5293,-152,5295,-154,5297,-155,5312,-155,5312,-155,5310,-157,5308,-158,5305,-159,5302,-160e" filled="t" fillcolor="#252525" stroked="f">
                <v:path arrowok="t"/>
                <v:fill/>
              </v:shape>
              <v:shape style="position:absolute;left:5282;top:-160;width:78;height:54" coordorigin="5282,-160" coordsize="78,54" path="m5332,-121l5325,-121,5325,-116,5327,-113,5330,-110,5333,-107,5337,-106,5348,-106,5353,-108,5355,-111,5339,-111,5337,-112,5335,-114,5333,-116,5332,-118,5332,-121e" filled="t" fillcolor="#252525" stroked="f">
                <v:path arrowok="t"/>
                <v:fill/>
              </v:shape>
              <v:shape style="position:absolute;left:5282;top:-160;width:78;height:54" coordorigin="5282,-160" coordsize="78,54" path="m5357,-136l5345,-136,5348,-135,5353,-131,5354,-128,5354,-120,5352,-117,5348,-112,5345,-111,5355,-111,5359,-116,5361,-120,5361,-130,5359,-134,5357,-136e" filled="t" fillcolor="#252525" stroked="f">
                <v:path arrowok="t"/>
                <v:fill/>
              </v:shape>
              <v:shape style="position:absolute;left:5282;top:-160;width:78;height:54" coordorigin="5282,-160" coordsize="78,54" path="m5358,-159l5331,-159,5326,-132,5332,-131,5333,-133,5334,-134,5336,-135,5338,-136,5340,-136,5357,-136,5354,-139,5333,-139,5336,-153,5358,-153,5358,-159e" filled="t" fillcolor="#252525" stroked="f">
                <v:path arrowok="t"/>
                <v:fill/>
              </v:shape>
              <v:shape style="position:absolute;left:5282;top:-160;width:78;height:54" coordorigin="5282,-160" coordsize="78,54" path="m5349,-142l5340,-142,5337,-141,5333,-139,5354,-139,5352,-140,5349,-142e" filled="t" fillcolor="#252525" stroked="f">
                <v:path arrowok="t"/>
                <v:fill/>
              </v:shape>
            </v:group>
            <v:group style="position:absolute;left:5416;top:308;width:69;height:206" coordorigin="5416,308" coordsize="69,206">
              <v:shape style="position:absolute;left:5416;top:308;width:69;height:206" coordorigin="5416,308" coordsize="69,206" path="m5424,478l5417,478,5417,515,5470,515,5470,507,5424,507,5424,478e" filled="t" fillcolor="#252525" stroked="f">
                <v:path arrowok="t"/>
                <v:fill/>
              </v:shape>
              <v:shape style="position:absolute;left:5416;top:308;width:69;height:206" coordorigin="5416,308" coordsize="69,206" path="m5446,482l5440,482,5440,507,5446,507,5446,482e" filled="t" fillcolor="#252525" stroked="f">
                <v:path arrowok="t"/>
                <v:fill/>
              </v:shape>
              <v:shape style="position:absolute;left:5416;top:308;width:69;height:206" coordorigin="5416,308" coordsize="69,206" path="m5433,448l5432,450,5431,453,5431,457,5438,463,5432,463,5432,469,5470,469,5470,463,5447,463,5445,462,5442,462,5441,461,5440,460,5439,459,5438,458,5438,457,5438,454,5438,452,5439,450,5433,448e" filled="t" fillcolor="#252525" stroked="f">
                <v:path arrowok="t"/>
                <v:fill/>
              </v:shape>
              <v:shape style="position:absolute;left:5416;top:308;width:69;height:206" coordorigin="5416,308" coordsize="69,206" path="m5416,427l5445,445,5457,445,5464,443,5470,441,5476,438,5477,438,5446,438,5442,437,5434,435,5430,434,5425,432,5421,430,5416,427e" filled="t" fillcolor="#252525" stroked="f">
                <v:path arrowok="t"/>
                <v:fill/>
              </v:shape>
              <v:shape style="position:absolute;left:5416;top:308;width:69;height:206" coordorigin="5416,308" coordsize="69,206" path="m5486,427l5474,434,5463,438,5477,438,5481,435,5486,431,5486,427e" filled="t" fillcolor="#252525" stroked="f">
                <v:path arrowok="t"/>
                <v:fill/>
              </v:shape>
              <v:shape style="position:absolute;left:5416;top:308;width:69;height:206" coordorigin="5416,308" coordsize="69,206" path="m5470,411l5417,411,5417,418,5470,418,5470,411e" filled="t" fillcolor="#252525" stroked="f">
                <v:path arrowok="t"/>
                <v:fill/>
              </v:shape>
              <v:shape style="position:absolute;left:5416;top:308;width:69;height:206" coordorigin="5416,308" coordsize="69,206" path="m5445,382l5439,382,5439,411,5445,411,5445,382e" filled="t" fillcolor="#252525" stroked="f">
                <v:path arrowok="t"/>
                <v:fill/>
              </v:shape>
              <v:shape style="position:absolute;left:5416;top:308;width:69;height:206" coordorigin="5416,308" coordsize="69,206" path="m5470,375l5417,375,5417,382,5470,382,5470,375e" filled="t" fillcolor="#252525" stroked="f">
                <v:path arrowok="t"/>
                <v:fill/>
              </v:shape>
              <v:shape style="position:absolute;left:5416;top:308;width:69;height:206" coordorigin="5416,308" coordsize="69,206" path="m5446,342l5437,342,5465,367,5470,367,5470,359,5465,359,5460,355,5446,342e" filled="t" fillcolor="#252525" stroked="f">
                <v:path arrowok="t"/>
                <v:fill/>
              </v:shape>
              <v:shape style="position:absolute;left:5416;top:308;width:69;height:206" coordorigin="5416,308" coordsize="69,206" path="m5436,334l5432,334,5432,366,5437,366,5437,345,5437,342,5446,342,5436,334e" filled="t" fillcolor="#252525" stroked="f">
                <v:path arrowok="t"/>
                <v:fill/>
              </v:shape>
              <v:shape style="position:absolute;left:5416;top:308;width:69;height:206" coordorigin="5416,308" coordsize="69,206" path="m5470,333l5465,333,5465,356,5465,359,5470,359,5470,333e" filled="t" fillcolor="#252525" stroked="f">
                <v:path arrowok="t"/>
                <v:fill/>
              </v:shape>
              <v:shape style="position:absolute;left:5416;top:308;width:69;height:206" coordorigin="5416,308" coordsize="69,206" path="m5457,308l5445,308,5440,309,5435,311,5428,313,5422,317,5416,322,5416,326,5421,323,5425,321,5427,320,5430,319,5434,318,5438,317,5442,316,5446,315,5477,315,5476,315,5464,310,5457,308e" filled="t" fillcolor="#252525" stroked="f">
                <v:path arrowok="t"/>
                <v:fill/>
              </v:shape>
              <v:shape style="position:absolute;left:5416;top:308;width:69;height:206" coordorigin="5416,308" coordsize="69,206" path="m5477,315l5463,315,5474,319,5486,326,5486,322,5481,318,5477,315e" filled="t" fillcolor="#252525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66.886993pt;margin-top:-8.096646pt;width:20.008627pt;height:57.870682pt;mso-position-horizontal-relative:page;mso-position-vertical-relative:paragraph;z-index:-5233" coordorigin="7338,-162" coordsize="400,1157">
            <v:group style="position:absolute;left:7341;top:962;width:160;height:2" coordorigin="7341,962" coordsize="160,2">
              <v:shape style="position:absolute;left:7341;top:962;width:160;height:2" coordorigin="7341,962" coordsize="160,0" path="m7341,962l7500,962e" filled="f" stroked="t" strokeweight=".294958pt" strokecolor="#252525">
                <v:path arrowok="t"/>
              </v:shape>
            </v:group>
            <v:group style="position:absolute;left:7341;top:-137;width:160;height:2" coordorigin="7341,-137" coordsize="160,2">
              <v:shape style="position:absolute;left:7341;top:-137;width:160;height:2" coordorigin="7341,-137" coordsize="160,0" path="m7341,-137l7500,-137e" filled="f" stroked="t" strokeweight=".294957pt" strokecolor="#252525">
                <v:path arrowok="t"/>
              </v:shape>
            </v:group>
            <v:group style="position:absolute;left:7341;top:-139;width:2;height:1102" coordorigin="7341,-139" coordsize="2,1102">
              <v:shape style="position:absolute;left:7341;top:-139;width:2;height:1102" coordorigin="7341,-139" coordsize="0,1102" path="m7341,-139l7341,962e" filled="f" stroked="t" strokeweight=".294831pt" strokecolor="#252525">
                <v:path arrowok="t"/>
              </v:shape>
            </v:group>
            <v:group style="position:absolute;left:7499;top:-139;width:2;height:1102" coordorigin="7499,-139" coordsize="2,1102">
              <v:shape style="position:absolute;left:7499;top:-139;width:2;height:1102" coordorigin="7499,-139" coordsize="0,1102" path="m7499,-139l7499,962e" filled="f" stroked="t" strokeweight=".294838pt" strokecolor="#252525">
                <v:path arrowok="t"/>
              </v:shape>
              <v:shape style="position:absolute;left:7341;top:-137;width:158;height:1100" type="#_x0000_t75">
                <v:imagedata r:id="rId100" o:title=""/>
              </v:shape>
            </v:group>
            <v:group style="position:absolute;left:7486;top:803;width:13;height:4" coordorigin="7486,803" coordsize="13,4">
              <v:shape style="position:absolute;left:7486;top:803;width:13;height:4" coordorigin="7486,803" coordsize="13,4" path="m7486,805l7499,805e" filled="f" stroked="t" strokeweight=".294956pt" strokecolor="#252525">
                <v:path arrowok="t"/>
              </v:shape>
            </v:group>
            <v:group style="position:absolute;left:7486;top:646;width:13;height:4" coordorigin="7486,646" coordsize="13,4">
              <v:shape style="position:absolute;left:7486;top:646;width:13;height:4" coordorigin="7486,646" coordsize="13,4" path="m7486,648l7499,648e" filled="f" stroked="t" strokeweight=".294968pt" strokecolor="#252525">
                <v:path arrowok="t"/>
              </v:shape>
            </v:group>
            <v:group style="position:absolute;left:7486;top:489;width:13;height:4" coordorigin="7486,489" coordsize="13,4">
              <v:shape style="position:absolute;left:7486;top:489;width:13;height:4" coordorigin="7486,489" coordsize="13,4" path="m7486,491l7499,491e" filled="f" stroked="t" strokeweight=".294956pt" strokecolor="#252525">
                <v:path arrowok="t"/>
              </v:shape>
            </v:group>
            <v:group style="position:absolute;left:7486;top:332;width:13;height:4" coordorigin="7486,332" coordsize="13,4">
              <v:shape style="position:absolute;left:7486;top:332;width:13;height:4" coordorigin="7486,332" coordsize="13,4" path="m7486,334l7499,334e" filled="f" stroked="t" strokeweight=".294956pt" strokecolor="#252525">
                <v:path arrowok="t"/>
              </v:shape>
            </v:group>
            <v:group style="position:absolute;left:7486;top:175;width:13;height:4" coordorigin="7486,175" coordsize="13,4">
              <v:shape style="position:absolute;left:7486;top:175;width:13;height:4" coordorigin="7486,175" coordsize="13,4" path="m7486,177l7499,177e" filled="f" stroked="t" strokeweight=".294968pt" strokecolor="#252525">
                <v:path arrowok="t"/>
              </v:shape>
            </v:group>
            <v:group style="position:absolute;left:7486;top:18;width:13;height:4" coordorigin="7486,18" coordsize="13,4">
              <v:shape style="position:absolute;left:7486;top:18;width:13;height:4" coordorigin="7486,18" coordsize="13,4" path="m7486,20l7499,20e" filled="f" stroked="t" strokeweight=".294956pt" strokecolor="#252525">
                <v:path arrowok="t"/>
              </v:shape>
            </v:group>
            <v:group style="position:absolute;left:7533;top:940;width:35;height:54" coordorigin="7533,940" coordsize="35,54">
              <v:shape style="position:absolute;left:7533;top:940;width:35;height:54" coordorigin="7533,940" coordsize="35,54" path="m7553,940l7546,940,7543,941,7533,960,7533,977,7534,984,7538,988,7541,992,7545,994,7554,994,7558,993,7563,988,7547,988,7545,987,7543,984,7541,981,7539,975,7539,958,7541,952,7543,949,7545,946,7547,945,7563,945,7562,944,7560,942,7558,941,7556,940,7553,940e" filled="t" fillcolor="#252525" stroked="f">
                <v:path arrowok="t"/>
                <v:fill/>
              </v:shape>
              <v:shape style="position:absolute;left:7533;top:940;width:35;height:54" coordorigin="7533,940" coordsize="35,54" path="m7563,945l7553,945,7556,946,7558,949,7560,952,7561,958,7561,975,7560,981,7556,987,7553,988,7563,988,7565,985,7567,978,7568,973,7568,961,7563,946,7563,945e" filled="t" fillcolor="#252525" stroked="f">
                <v:path arrowok="t"/>
                <v:fill/>
              </v:shape>
            </v:group>
            <v:group style="position:absolute;left:7533;top:783;width:36;height:53" coordorigin="7533,783" coordsize="36,53">
              <v:shape style="position:absolute;left:7533;top:783;width:36;height:53" coordorigin="7533,783" coordsize="36,53" path="m7540,821l7533,822,7533,826,7535,830,7538,832,7541,835,7545,836,7556,836,7561,834,7564,831,7547,831,7545,830,7543,829,7541,827,7540,824,7540,821e" filled="t" fillcolor="#252525" stroked="f">
                <v:path arrowok="t"/>
                <v:fill/>
              </v:shape>
              <v:shape style="position:absolute;left:7533;top:783;width:36;height:53" coordorigin="7533,783" coordsize="36,53" path="m7565,806l7554,806,7556,807,7561,812,7562,815,7562,822,7561,825,7558,828,7556,830,7553,831,7564,831,7567,827,7569,822,7569,813,7567,809,7565,806e" filled="t" fillcolor="#252525" stroked="f">
                <v:path arrowok="t"/>
                <v:fill/>
              </v:shape>
              <v:shape style="position:absolute;left:7533;top:783;width:36;height:53" coordorigin="7533,783" coordsize="36,53" path="m7566,783l7539,783,7534,811,7540,811,7541,810,7542,809,7544,808,7546,807,7548,806,7565,806,7562,804,7542,804,7544,790,7566,790,7566,783e" filled="t" fillcolor="#252525" stroked="f">
                <v:path arrowok="t"/>
                <v:fill/>
              </v:shape>
              <v:shape style="position:absolute;left:7533;top:783;width:36;height:53" coordorigin="7533,783" coordsize="36,53" path="m7557,801l7548,801,7545,802,7542,804,7562,804,7561,802,7557,801e" filled="t" fillcolor="#252525" stroked="f">
                <v:path arrowok="t"/>
                <v:fill/>
              </v:shape>
            </v:group>
            <v:group style="position:absolute;left:7538;top:625;width:73;height:54" coordorigin="7538,625" coordsize="73,54">
              <v:shape style="position:absolute;left:7538;top:625;width:73;height:54" coordorigin="7538,625" coordsize="73,54" path="m7558,637l7551,637,7551,678,7558,678,7558,637e" filled="t" fillcolor="#252525" stroked="f">
                <v:path arrowok="t"/>
                <v:fill/>
              </v:shape>
              <v:shape style="position:absolute;left:7538;top:625;width:73;height:54" coordorigin="7538,625" coordsize="73,54" path="m7558,625l7554,625,7552,628,7550,630,7548,632,7545,635,7542,637,7538,639,7538,645,7540,644,7542,643,7545,642,7547,640,7550,639,7551,637,7558,637,7558,625e" filled="t" fillcolor="#252525" stroked="f">
                <v:path arrowok="t"/>
                <v:fill/>
              </v:shape>
              <v:shape style="position:absolute;left:7538;top:625;width:73;height:54" coordorigin="7538,625" coordsize="73,54" path="m7596,625l7589,625,7585,626,7583,629,7580,631,7578,634,7577,638,7576,641,7575,646,7575,662,7577,670,7580,674,7583,678,7587,679,7597,679,7600,678,7603,676,7605,674,7590,674,7587,673,7583,667,7582,661,7582,644,7583,638,7585,635,7587,632,7590,631,7605,631,7604,630,7603,628,7600,627,7598,626,7596,625e" filled="t" fillcolor="#252525" stroked="f">
                <v:path arrowok="t"/>
                <v:fill/>
              </v:shape>
              <v:shape style="position:absolute;left:7538;top:625;width:73;height:54" coordorigin="7538,625" coordsize="73,54" path="m7605,631l7596,631,7598,632,7600,635,7602,638,7604,644,7604,661,7602,667,7598,673,7596,674,7605,674,7607,671,7608,667,7610,664,7610,659,7610,647,7610,643,7609,640,7608,637,7607,634,7606,632,7605,631e" filled="t" fillcolor="#252525" stroked="f">
                <v:path arrowok="t"/>
                <v:fill/>
              </v:shape>
            </v:group>
            <v:group style="position:absolute;left:7538;top:468;width:73;height:54" coordorigin="7538,468" coordsize="73,54">
              <v:shape style="position:absolute;left:7538;top:468;width:73;height:54" coordorigin="7538,468" coordsize="73,54" path="m7558,480l7551,480,7551,521,7558,521,7558,480e" filled="t" fillcolor="#252525" stroked="f">
                <v:path arrowok="t"/>
                <v:fill/>
              </v:shape>
              <v:shape style="position:absolute;left:7538;top:468;width:73;height:54" coordorigin="7538,468" coordsize="73,54" path="m7558,468l7554,468,7552,471,7550,473,7545,478,7542,480,7538,482,7538,488,7540,487,7542,486,7545,485,7547,483,7550,482,7551,480,7558,480,7558,468e" filled="t" fillcolor="#252525" stroked="f">
                <v:path arrowok="t"/>
                <v:fill/>
              </v:shape>
              <v:shape style="position:absolute;left:7538;top:468;width:73;height:54" coordorigin="7538,468" coordsize="73,54" path="m7582,507l7575,508,7575,512,7577,516,7580,518,7583,521,7587,522,7598,522,7603,520,7606,517,7590,517,7587,516,7586,514,7584,513,7582,510,7582,507e" filled="t" fillcolor="#252525" stroked="f">
                <v:path arrowok="t"/>
                <v:fill/>
              </v:shape>
              <v:shape style="position:absolute;left:7538;top:468;width:73;height:54" coordorigin="7538,468" coordsize="73,54" path="m7607,492l7596,492,7599,493,7603,497,7604,500,7604,508,7603,511,7601,513,7598,516,7596,517,7606,517,7610,512,7611,508,7611,498,7609,494,7607,492e" filled="t" fillcolor="#252525" stroked="f">
                <v:path arrowok="t"/>
                <v:fill/>
              </v:shape>
              <v:shape style="position:absolute;left:7538;top:468;width:73;height:54" coordorigin="7538,468" coordsize="73,54" path="m7608,469l7581,469,7576,496,7582,497,7583,496,7585,495,7586,494,7588,493,7590,492,7607,492,7605,490,7584,490,7587,475,7608,475,7608,469e" filled="t" fillcolor="#252525" stroked="f">
                <v:path arrowok="t"/>
                <v:fill/>
              </v:shape>
              <v:shape style="position:absolute;left:7538;top:468;width:73;height:54" coordorigin="7538,468" coordsize="73,54" path="m7599,486l7590,486,7587,488,7584,490,7605,490,7603,488,7599,486e" filled="t" fillcolor="#252525" stroked="f">
                <v:path arrowok="t"/>
                <v:fill/>
              </v:shape>
            </v:group>
            <v:group style="position:absolute;left:7532;top:311;width:79;height:54" coordorigin="7532,311" coordsize="79,54">
              <v:shape style="position:absolute;left:7532;top:311;width:79;height:54" coordorigin="7532,311" coordsize="79,54" path="m7564,317l7554,317,7556,318,7558,319,7560,321,7561,323,7561,328,7560,331,7558,334,7556,336,7552,340,7542,348,7539,350,7537,353,7535,355,7533,357,7532,361,7532,363,7532,364,7568,364,7568,358,7541,358,7542,357,7543,356,7544,355,7545,353,7548,351,7552,348,7556,344,7568,322,7566,318,7564,317e" filled="t" fillcolor="#252525" stroked="f">
                <v:path arrowok="t"/>
                <v:fill/>
              </v:shape>
              <v:shape style="position:absolute;left:7532;top:311;width:79;height:54" coordorigin="7532,311" coordsize="79,54" path="m7556,311l7546,311,7541,313,7535,318,7534,322,7533,327,7540,327,7540,324,7541,321,7545,318,7547,317,7564,317,7560,313,7556,311e" filled="t" fillcolor="#252525" stroked="f">
                <v:path arrowok="t"/>
                <v:fill/>
              </v:shape>
              <v:shape style="position:absolute;left:7532;top:311;width:79;height:54" coordorigin="7532,311" coordsize="79,54" path="m7596,311l7589,311,7585,312,7583,314,7580,316,7578,319,7576,327,7575,332,7575,348,7577,355,7580,360,7583,363,7587,365,7597,365,7600,364,7605,360,7590,360,7587,358,7585,356,7583,353,7582,347,7582,330,7583,324,7585,320,7587,318,7590,317,7605,317,7604,316,7603,314,7600,313,7598,312,7596,311e" filled="t" fillcolor="#252525" stroked="f">
                <v:path arrowok="t"/>
                <v:fill/>
              </v:shape>
              <v:shape style="position:absolute;left:7532;top:311;width:79;height:54" coordorigin="7532,311" coordsize="79,54" path="m7605,317l7596,317,7598,318,7602,324,7604,330,7604,347,7602,353,7598,358,7596,360,7605,360,7607,357,7608,353,7610,349,7610,344,7610,333,7610,329,7609,326,7608,323,7607,320,7606,318,7605,317e" filled="t" fillcolor="#252525" stroked="f">
                <v:path arrowok="t"/>
                <v:fill/>
              </v:shape>
            </v:group>
            <v:group style="position:absolute;left:7532;top:154;width:79;height:54" coordorigin="7532,154" coordsize="79,54">
              <v:shape style="position:absolute;left:7532;top:154;width:79;height:54" coordorigin="7532,154" coordsize="79,54" path="m7564,160l7554,160,7556,160,7558,162,7560,164,7561,166,7561,171,7560,174,7558,177,7556,179,7552,183,7542,191,7539,193,7532,206,7532,207,7568,207,7568,201,7541,201,7542,200,7543,199,7544,197,7545,196,7548,194,7552,191,7556,187,7568,165,7566,161,7564,160e" filled="t" fillcolor="#252525" stroked="f">
                <v:path arrowok="t"/>
                <v:fill/>
              </v:shape>
              <v:shape style="position:absolute;left:7532;top:154;width:79;height:54" coordorigin="7532,154" coordsize="79,54" path="m7556,154l7546,154,7541,156,7535,161,7534,165,7533,169,7540,170,7540,167,7541,164,7545,161,7547,160,7564,160,7560,156,7556,154e" filled="t" fillcolor="#252525" stroked="f">
                <v:path arrowok="t"/>
                <v:fill/>
              </v:shape>
              <v:shape style="position:absolute;left:7532;top:154;width:79;height:54" coordorigin="7532,154" coordsize="79,54" path="m7582,193l7575,193,7575,198,7577,201,7580,204,7583,207,7587,208,7598,208,7603,206,7606,203,7590,203,7587,202,7586,200,7584,199,7582,196,7582,193e" filled="t" fillcolor="#252525" stroked="f">
                <v:path arrowok="t"/>
                <v:fill/>
              </v:shape>
              <v:shape style="position:absolute;left:7532;top:154;width:79;height:54" coordorigin="7532,154" coordsize="79,54" path="m7607,178l7596,178,7599,179,7601,181,7603,183,7604,186,7604,194,7603,197,7601,199,7598,202,7596,203,7606,203,7610,198,7611,194,7611,184,7609,180,7607,178e" filled="t" fillcolor="#252525" stroked="f">
                <v:path arrowok="t"/>
                <v:fill/>
              </v:shape>
              <v:shape style="position:absolute;left:7532;top:154;width:79;height:54" coordorigin="7532,154" coordsize="79,54" path="m7608,155l7581,155,7576,182,7582,183,7583,182,7585,180,7586,179,7588,178,7590,178,7607,178,7606,177,7605,176,7584,176,7587,161,7608,161,7608,155e" filled="t" fillcolor="#252525" stroked="f">
                <v:path arrowok="t"/>
                <v:fill/>
              </v:shape>
              <v:shape style="position:absolute;left:7532;top:154;width:79;height:54" coordorigin="7532,154" coordsize="79,54" path="m7599,172l7590,172,7587,173,7584,176,7605,176,7603,174,7599,172e" filled="t" fillcolor="#252525" stroked="f">
                <v:path arrowok="t"/>
                <v:fill/>
              </v:shape>
            </v:group>
            <v:group style="position:absolute;left:7533;top:-3;width:78;height:54" coordorigin="7533,-3" coordsize="78,54">
              <v:shape style="position:absolute;left:7533;top:-3;width:78;height:54" coordorigin="7533,-3" coordsize="78,54" path="m7539,35l7533,36,7533,41,7535,44,7538,47,7541,50,7545,51,7555,51,7560,49,7564,46,7547,46,7545,45,7543,43,7541,42,7540,39,7539,35e" filled="t" fillcolor="#252525" stroked="f">
                <v:path arrowok="t"/>
                <v:fill/>
              </v:shape>
              <v:shape style="position:absolute;left:7533;top:-3;width:78;height:54" coordorigin="7533,-3" coordsize="78,54" path="m7564,24l7554,24,7556,25,7558,27,7560,29,7561,32,7561,38,7560,40,7558,43,7556,45,7553,46,7564,46,7567,43,7568,39,7568,31,7567,28,7564,24e" filled="t" fillcolor="#252525" stroked="f">
                <v:path arrowok="t"/>
                <v:fill/>
              </v:shape>
              <v:shape style="position:absolute;left:7533;top:-3;width:78;height:54" coordorigin="7533,-3" coordsize="78,54" path="m7563,2l7553,2,7555,3,7556,5,7558,6,7559,8,7559,14,7558,16,7555,17,7553,19,7551,20,7547,20,7546,25,7548,25,7549,24,7564,24,7564,24,7561,22,7558,22,7561,20,7562,20,7551,20,7547,19,7562,19,7562,19,7565,15,7566,13,7566,8,7565,6,7564,4,7563,2e" filled="t" fillcolor="#252525" stroked="f">
                <v:path arrowok="t"/>
                <v:fill/>
              </v:shape>
              <v:shape style="position:absolute;left:7533;top:-3;width:78;height:54" coordorigin="7533,-3" coordsize="78,54" path="m7553,-3l7545,-3,7542,-2,7539,1,7536,3,7534,6,7533,11,7540,12,7541,9,7542,6,7543,5,7545,3,7547,2,7563,2,7562,2,7560,0,7558,-1,7555,-2,7553,-3e" filled="t" fillcolor="#252525" stroked="f">
                <v:path arrowok="t"/>
                <v:fill/>
              </v:shape>
              <v:shape style="position:absolute;left:7533;top:-3;width:78;height:54" coordorigin="7533,-3" coordsize="78,54" path="m7596,-3l7589,-3,7585,-2,7575,18,7575,34,7577,41,7580,46,7583,49,7587,51,7597,51,7600,50,7603,48,7605,46,7590,46,7587,44,7583,39,7582,33,7582,15,7583,9,7585,6,7587,4,7590,3,7605,3,7604,2,7603,0,7600,-1,7598,-2,7596,-3e" filled="t" fillcolor="#252525" stroked="f">
                <v:path arrowok="t"/>
                <v:fill/>
              </v:shape>
              <v:shape style="position:absolute;left:7533;top:-3;width:78;height:54" coordorigin="7533,-3" coordsize="78,54" path="m7605,3l7596,3,7598,4,7600,7,7602,10,7604,15,7604,33,7602,39,7598,44,7596,46,7605,46,7607,43,7608,39,7610,35,7610,30,7610,19,7610,15,7609,12,7608,9,7607,6,7605,3e" filled="t" fillcolor="#252525" stroked="f">
                <v:path arrowok="t"/>
                <v:fill/>
              </v:shape>
            </v:group>
            <v:group style="position:absolute;left:7533;top:-160;width:78;height:54" coordorigin="7533,-160" coordsize="78,54">
              <v:shape style="position:absolute;left:7533;top:-160;width:78;height:54" coordorigin="7533,-160" coordsize="78,54" path="m7539,-122l7533,-121,7533,-116,7535,-113,7538,-110,7541,-107,7545,-106,7555,-106,7560,-108,7564,-111,7547,-111,7545,-112,7541,-115,7540,-118,7539,-122e" filled="t" fillcolor="#252525" stroked="f">
                <v:path arrowok="t"/>
                <v:fill/>
              </v:shape>
              <v:shape style="position:absolute;left:7533;top:-160;width:78;height:54" coordorigin="7533,-160" coordsize="78,54" path="m7564,-133l7554,-133,7556,-132,7558,-130,7560,-128,7561,-125,7561,-119,7560,-117,7556,-112,7553,-111,7564,-111,7567,-114,7568,-118,7568,-126,7567,-129,7566,-131,7564,-133e" filled="t" fillcolor="#252525" stroked="f">
                <v:path arrowok="t"/>
                <v:fill/>
              </v:shape>
              <v:shape style="position:absolute;left:7533;top:-160;width:78;height:54" coordorigin="7533,-160" coordsize="78,54" path="m7563,-155l7553,-155,7555,-154,7556,-152,7558,-151,7559,-149,7559,-143,7558,-141,7555,-140,7553,-138,7551,-138,7547,-138,7546,-132,7548,-132,7549,-133,7564,-133,7564,-133,7561,-135,7558,-135,7561,-137,7562,-138,7551,-138,7547,-138,7562,-138,7562,-138,7565,-142,7566,-144,7566,-149,7565,-151,7564,-153,7563,-155e" filled="t" fillcolor="#252525" stroked="f">
                <v:path arrowok="t"/>
                <v:fill/>
              </v:shape>
              <v:shape style="position:absolute;left:7533;top:-160;width:78;height:54" coordorigin="7533,-160" coordsize="78,54" path="m7553,-160l7545,-160,7542,-159,7539,-156,7536,-154,7534,-151,7533,-146,7540,-145,7541,-148,7542,-151,7543,-152,7545,-154,7547,-155,7563,-155,7562,-155,7560,-157,7558,-158,7555,-159,7553,-160e" filled="t" fillcolor="#252525" stroked="f">
                <v:path arrowok="t"/>
                <v:fill/>
              </v:shape>
              <v:shape style="position:absolute;left:7533;top:-160;width:78;height:54" coordorigin="7533,-160" coordsize="78,54" path="m7582,-121l7575,-121,7575,-116,7577,-113,7580,-110,7583,-107,7587,-106,7598,-106,7603,-108,7606,-111,7590,-111,7587,-112,7586,-114,7584,-116,7582,-118,7582,-121e" filled="t" fillcolor="#252525" stroked="f">
                <v:path arrowok="t"/>
                <v:fill/>
              </v:shape>
              <v:shape style="position:absolute;left:7533;top:-160;width:78;height:54" coordorigin="7533,-160" coordsize="78,54" path="m7607,-136l7596,-136,7599,-135,7603,-131,7604,-128,7604,-120,7603,-117,7598,-112,7596,-111,7606,-111,7610,-116,7611,-120,7611,-130,7609,-134,7607,-136e" filled="t" fillcolor="#252525" stroked="f">
                <v:path arrowok="t"/>
                <v:fill/>
              </v:shape>
              <v:shape style="position:absolute;left:7533;top:-160;width:78;height:54" coordorigin="7533,-160" coordsize="78,54" path="m7608,-159l7581,-159,7576,-132,7582,-131,7583,-133,7585,-134,7586,-135,7588,-136,7590,-136,7607,-136,7605,-139,7584,-139,7587,-153,7608,-153,7608,-159e" filled="t" fillcolor="#252525" stroked="f">
                <v:path arrowok="t"/>
                <v:fill/>
              </v:shape>
              <v:shape style="position:absolute;left:7533;top:-160;width:78;height:54" coordorigin="7533,-160" coordsize="78,54" path="m7599,-142l7590,-142,7587,-141,7584,-139,7605,-139,7603,-140,7599,-142e" filled="t" fillcolor="#252525" stroked="f">
                <v:path arrowok="t"/>
                <v:fill/>
              </v:shape>
            </v:group>
            <v:group style="position:absolute;left:7667;top:308;width:69;height:206" coordorigin="7667,308" coordsize="69,206">
              <v:shape style="position:absolute;left:7667;top:308;width:69;height:206" coordorigin="7667,308" coordsize="69,206" path="m7674,478l7668,478,7668,515,7720,515,7720,507,7674,507,7674,478e" filled="t" fillcolor="#252525" stroked="f">
                <v:path arrowok="t"/>
                <v:fill/>
              </v:shape>
              <v:shape style="position:absolute;left:7667;top:308;width:69;height:206" coordorigin="7667,308" coordsize="69,206" path="m7696,482l7690,482,7690,507,7696,507,7696,482e" filled="t" fillcolor="#252525" stroked="f">
                <v:path arrowok="t"/>
                <v:fill/>
              </v:shape>
              <v:shape style="position:absolute;left:7667;top:308;width:69;height:206" coordorigin="7667,308" coordsize="69,206" path="m7683,448l7682,450,7681,453,7681,457,7688,463,7682,463,7682,469,7720,469,7720,463,7698,463,7695,462,7693,462,7691,461,7690,460,7689,459,7688,458,7688,457,7688,454,7688,452,7689,450,7683,448e" filled="t" fillcolor="#252525" stroked="f">
                <v:path arrowok="t"/>
                <v:fill/>
              </v:shape>
              <v:shape style="position:absolute;left:7667;top:308;width:69;height:206" coordorigin="7667,308" coordsize="69,206" path="m7667,427l7696,445,7708,445,7714,443,7720,441,7726,438,7727,438,7697,438,7692,437,7684,435,7681,434,7675,432,7672,430,7667,427e" filled="t" fillcolor="#252525" stroked="f">
                <v:path arrowok="t"/>
                <v:fill/>
              </v:shape>
              <v:shape style="position:absolute;left:7667;top:308;width:69;height:206" coordorigin="7667,308" coordsize="69,206" path="m7736,427l7724,434,7713,438,7727,438,7731,435,7736,431,7736,427e" filled="t" fillcolor="#252525" stroked="f">
                <v:path arrowok="t"/>
                <v:fill/>
              </v:shape>
              <v:shape style="position:absolute;left:7667;top:308;width:69;height:206" coordorigin="7667,308" coordsize="69,206" path="m7720,411l7668,411,7668,418,7720,418,7720,411e" filled="t" fillcolor="#252525" stroked="f">
                <v:path arrowok="t"/>
                <v:fill/>
              </v:shape>
              <v:shape style="position:absolute;left:7667;top:308;width:69;height:206" coordorigin="7667,308" coordsize="69,206" path="m7696,382l7689,382,7689,411,7696,411,7696,382e" filled="t" fillcolor="#252525" stroked="f">
                <v:path arrowok="t"/>
                <v:fill/>
              </v:shape>
              <v:shape style="position:absolute;left:7667;top:308;width:69;height:206" coordorigin="7667,308" coordsize="69,206" path="m7720,375l7668,375,7668,382,7720,382,7720,375e" filled="t" fillcolor="#252525" stroked="f">
                <v:path arrowok="t"/>
                <v:fill/>
              </v:shape>
              <v:shape style="position:absolute;left:7667;top:308;width:69;height:206" coordorigin="7667,308" coordsize="69,206" path="m7696,342l7687,342,7715,367,7720,367,7720,359,7715,359,7711,355,7696,342e" filled="t" fillcolor="#252525" stroked="f">
                <v:path arrowok="t"/>
                <v:fill/>
              </v:shape>
              <v:shape style="position:absolute;left:7667;top:308;width:69;height:206" coordorigin="7667,308" coordsize="69,206" path="m7686,334l7682,334,7682,366,7687,366,7687,345,7687,342,7696,342,7686,334e" filled="t" fillcolor="#252525" stroked="f">
                <v:path arrowok="t"/>
                <v:fill/>
              </v:shape>
              <v:shape style="position:absolute;left:7667;top:308;width:69;height:206" coordorigin="7667,308" coordsize="69,206" path="m7720,333l7715,333,7715,356,7715,359,7720,359,7720,333e" filled="t" fillcolor="#252525" stroked="f">
                <v:path arrowok="t"/>
                <v:fill/>
              </v:shape>
              <v:shape style="position:absolute;left:7667;top:308;width:69;height:206" coordorigin="7667,308" coordsize="69,206" path="m7708,308l7696,308,7690,309,7685,311,7679,313,7673,317,7667,322,7667,326,7672,323,7675,321,7678,320,7681,319,7684,318,7688,317,7692,316,7697,315,7727,315,7726,315,7714,310,7708,308e" filled="t" fillcolor="#252525" stroked="f">
                <v:path arrowok="t"/>
                <v:fill/>
              </v:shape>
              <v:shape style="position:absolute;left:7667;top:308;width:69;height:206" coordorigin="7667,308" coordsize="69,206" path="m7727,315l7713,315,7724,319,7736,326,7736,322,7731,318,7727,315e" filled="t" fillcolor="#252525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79.402069pt;margin-top:-8.096646pt;width:20.008631pt;height:57.870682pt;mso-position-horizontal-relative:page;mso-position-vertical-relative:paragraph;z-index:-5232" coordorigin="9588,-162" coordsize="400,1157">
            <v:group style="position:absolute;left:9591;top:962;width:160;height:2" coordorigin="9591,962" coordsize="160,2">
              <v:shape style="position:absolute;left:9591;top:962;width:160;height:2" coordorigin="9591,962" coordsize="160,0" path="m9591,962l9751,962e" filled="f" stroked="t" strokeweight=".294958pt" strokecolor="#252525">
                <v:path arrowok="t"/>
              </v:shape>
            </v:group>
            <v:group style="position:absolute;left:9591;top:-137;width:160;height:2" coordorigin="9591,-137" coordsize="160,2">
              <v:shape style="position:absolute;left:9591;top:-137;width:160;height:2" coordorigin="9591,-137" coordsize="160,0" path="m9591,-137l9751,-137e" filled="f" stroked="t" strokeweight=".294957pt" strokecolor="#252525">
                <v:path arrowok="t"/>
              </v:shape>
            </v:group>
            <v:group style="position:absolute;left:9591;top:-139;width:2;height:1102" coordorigin="9591,-139" coordsize="2,1102">
              <v:shape style="position:absolute;left:9591;top:-139;width:2;height:1102" coordorigin="9591,-139" coordsize="0,1102" path="m9591,-139l9591,962e" filled="f" stroked="t" strokeweight=".294808pt" strokecolor="#252525">
                <v:path arrowok="t"/>
              </v:shape>
            </v:group>
            <v:group style="position:absolute;left:9749;top:-139;width:2;height:1102" coordorigin="9749,-139" coordsize="2,1102">
              <v:shape style="position:absolute;left:9749;top:-139;width:2;height:1102" coordorigin="9749,-139" coordsize="0,1102" path="m9749,-139l9749,962e" filled="f" stroked="t" strokeweight=".294817pt" strokecolor="#252525">
                <v:path arrowok="t"/>
              </v:shape>
              <v:shape style="position:absolute;left:9591;top:-137;width:158;height:1100" type="#_x0000_t75">
                <v:imagedata r:id="rId101" o:title=""/>
              </v:shape>
            </v:group>
            <v:group style="position:absolute;left:9736;top:803;width:13;height:4" coordorigin="9736,803" coordsize="13,4">
              <v:shape style="position:absolute;left:9736;top:803;width:13;height:4" coordorigin="9736,803" coordsize="13,4" path="m9736,805l9749,805e" filled="f" stroked="t" strokeweight=".294956pt" strokecolor="#252525">
                <v:path arrowok="t"/>
              </v:shape>
            </v:group>
            <v:group style="position:absolute;left:9736;top:646;width:13;height:4" coordorigin="9736,646" coordsize="13,4">
              <v:shape style="position:absolute;left:9736;top:646;width:13;height:4" coordorigin="9736,646" coordsize="13,4" path="m9736,648l9749,648e" filled="f" stroked="t" strokeweight=".294968pt" strokecolor="#252525">
                <v:path arrowok="t"/>
              </v:shape>
            </v:group>
            <v:group style="position:absolute;left:9736;top:489;width:13;height:4" coordorigin="9736,489" coordsize="13,4">
              <v:shape style="position:absolute;left:9736;top:489;width:13;height:4" coordorigin="9736,489" coordsize="13,4" path="m9736,491l9749,491e" filled="f" stroked="t" strokeweight=".294956pt" strokecolor="#252525">
                <v:path arrowok="t"/>
              </v:shape>
            </v:group>
            <v:group style="position:absolute;left:9736;top:332;width:13;height:4" coordorigin="9736,332" coordsize="13,4">
              <v:shape style="position:absolute;left:9736;top:332;width:13;height:4" coordorigin="9736,332" coordsize="13,4" path="m9736,334l9749,334e" filled="f" stroked="t" strokeweight=".294956pt" strokecolor="#252525">
                <v:path arrowok="t"/>
              </v:shape>
            </v:group>
            <v:group style="position:absolute;left:9736;top:175;width:13;height:4" coordorigin="9736,175" coordsize="13,4">
              <v:shape style="position:absolute;left:9736;top:175;width:13;height:4" coordorigin="9736,175" coordsize="13,4" path="m9736,177l9749,177e" filled="f" stroked="t" strokeweight=".294968pt" strokecolor="#252525">
                <v:path arrowok="t"/>
              </v:shape>
            </v:group>
            <v:group style="position:absolute;left:9736;top:18;width:13;height:4" coordorigin="9736,18" coordsize="13,4">
              <v:shape style="position:absolute;left:9736;top:18;width:13;height:4" coordorigin="9736,18" coordsize="13,4" path="m9736,20l9749,20e" filled="f" stroked="t" strokeweight=".294956pt" strokecolor="#252525">
                <v:path arrowok="t"/>
              </v:shape>
            </v:group>
            <v:group style="position:absolute;left:9783;top:940;width:35;height:54" coordorigin="9783,940" coordsize="35,54">
              <v:shape style="position:absolute;left:9783;top:940;width:35;height:54" coordorigin="9783,940" coordsize="35,54" path="m9804,940l9797,940,9793,941,9783,960,9783,977,9785,984,9788,988,9791,992,9795,994,9805,994,9808,993,9813,988,9798,988,9795,987,9793,984,9791,981,9790,975,9790,958,9791,952,9793,949,9795,946,9798,945,9813,945,9812,944,9811,942,9808,941,9806,940,9804,940e" filled="t" fillcolor="#252525" stroked="f">
                <v:path arrowok="t"/>
                <v:fill/>
              </v:shape>
              <v:shape style="position:absolute;left:9783;top:940;width:35;height:54" coordorigin="9783,940" coordsize="35,54" path="m9813,945l9804,945,9806,946,9808,949,9811,952,9812,958,9812,975,9811,981,9806,987,9804,988,9813,988,9815,985,9818,978,9818,973,9818,961,9814,946,9813,945e" filled="t" fillcolor="#252525" stroked="f">
                <v:path arrowok="t"/>
                <v:fill/>
              </v:shape>
            </v:group>
            <v:group style="position:absolute;left:9783;top:783;width:36;height:53" coordorigin="9783,783" coordsize="36,53">
              <v:shape style="position:absolute;left:9783;top:783;width:36;height:53" coordorigin="9783,783" coordsize="36,53" path="m9790,821l9783,822,9783,826,9785,830,9788,832,9791,835,9795,836,9806,836,9811,834,9814,831,9798,831,9795,830,9794,829,9792,827,9790,824,9790,821e" filled="t" fillcolor="#252525" stroked="f">
                <v:path arrowok="t"/>
                <v:fill/>
              </v:shape>
              <v:shape style="position:absolute;left:9783;top:783;width:36;height:53" coordorigin="9783,783" coordsize="36,53" path="m9815,806l9804,806,9807,807,9811,812,9812,815,9812,822,9811,825,9809,828,9806,830,9804,831,9814,831,9818,827,9819,822,9819,813,9817,809,9815,806e" filled="t" fillcolor="#252525" stroked="f">
                <v:path arrowok="t"/>
                <v:fill/>
              </v:shape>
              <v:shape style="position:absolute;left:9783;top:783;width:36;height:53" coordorigin="9783,783" coordsize="36,53" path="m9816,783l9789,783,9784,811,9790,811,9791,810,9793,809,9794,808,9796,807,9798,806,9815,806,9813,804,9792,804,9795,790,9816,790,9816,783e" filled="t" fillcolor="#252525" stroked="f">
                <v:path arrowok="t"/>
                <v:fill/>
              </v:shape>
              <v:shape style="position:absolute;left:9783;top:783;width:36;height:53" coordorigin="9783,783" coordsize="36,53" path="m9807,801l9799,801,9795,802,9792,804,9813,804,9811,802,9807,801e" filled="t" fillcolor="#252525" stroked="f">
                <v:path arrowok="t"/>
                <v:fill/>
              </v:shape>
            </v:group>
            <v:group style="position:absolute;left:9788;top:625;width:73;height:54" coordorigin="9788,625" coordsize="73,54">
              <v:shape style="position:absolute;left:9788;top:625;width:73;height:54" coordorigin="9788,625" coordsize="73,54" path="m9808,637l9801,637,9801,678,9808,678,9808,637e" filled="t" fillcolor="#252525" stroked="f">
                <v:path arrowok="t"/>
                <v:fill/>
              </v:shape>
              <v:shape style="position:absolute;left:9788;top:625;width:73;height:54" coordorigin="9788,625" coordsize="73,54" path="m9808,625l9804,625,9803,628,9801,630,9798,632,9795,635,9792,637,9788,639,9788,645,9790,644,9793,643,9795,642,9798,640,9800,639,9801,637,9808,637,9808,625e" filled="t" fillcolor="#252525" stroked="f">
                <v:path arrowok="t"/>
                <v:fill/>
              </v:shape>
              <v:shape style="position:absolute;left:9788;top:625;width:73;height:54" coordorigin="9788,625" coordsize="73,54" path="m9846,625l9839,625,9836,626,9833,629,9830,631,9829,634,9827,638,9826,641,9825,646,9825,662,9827,670,9831,674,9834,678,9838,679,9847,679,9850,678,9853,676,9855,674,9840,674,9837,673,9833,667,9832,661,9832,644,9833,638,9836,635,9837,632,9840,631,9855,631,9855,630,9853,628,9851,627,9848,626,9846,625e" filled="t" fillcolor="#252525" stroked="f">
                <v:path arrowok="t"/>
                <v:fill/>
              </v:shape>
              <v:shape style="position:absolute;left:9788;top:625;width:73;height:54" coordorigin="9788,625" coordsize="73,54" path="m9855,631l9846,631,9849,632,9851,635,9853,638,9854,644,9854,661,9853,667,9849,673,9846,674,9856,674,9857,671,9859,667,9860,664,9861,659,9861,647,9860,643,9859,640,9859,637,9858,634,9856,632,9855,631e" filled="t" fillcolor="#252525" stroked="f">
                <v:path arrowok="t"/>
                <v:fill/>
              </v:shape>
            </v:group>
            <v:group style="position:absolute;left:9788;top:468;width:73;height:54" coordorigin="9788,468" coordsize="73,54">
              <v:shape style="position:absolute;left:9788;top:468;width:73;height:54" coordorigin="9788,468" coordsize="73,54" path="m9808,480l9801,480,9801,521,9808,521,9808,480e" filled="t" fillcolor="#252525" stroked="f">
                <v:path arrowok="t"/>
                <v:fill/>
              </v:shape>
              <v:shape style="position:absolute;left:9788;top:468;width:73;height:54" coordorigin="9788,468" coordsize="73,54" path="m9808,468l9804,468,9803,471,9801,473,9795,478,9792,480,9788,482,9788,488,9790,487,9793,486,9795,485,9798,483,9800,482,9801,480,9808,480,9808,468e" filled="t" fillcolor="#252525" stroked="f">
                <v:path arrowok="t"/>
                <v:fill/>
              </v:shape>
              <v:shape style="position:absolute;left:9788;top:468;width:73;height:54" coordorigin="9788,468" coordsize="73,54" path="m9832,507l9825,508,9826,512,9827,516,9831,518,9834,521,9838,522,9849,522,9853,520,9856,517,9840,517,9838,516,9836,514,9834,513,9833,510,9832,507e" filled="t" fillcolor="#252525" stroked="f">
                <v:path arrowok="t"/>
                <v:fill/>
              </v:shape>
              <v:shape style="position:absolute;left:9788;top:468;width:73;height:54" coordorigin="9788,468" coordsize="73,54" path="m9857,492l9846,492,9849,493,9853,497,9854,500,9854,508,9853,511,9851,513,9849,516,9846,517,9856,517,9860,512,9861,508,9861,498,9860,494,9857,492e" filled="t" fillcolor="#252525" stroked="f">
                <v:path arrowok="t"/>
                <v:fill/>
              </v:shape>
              <v:shape style="position:absolute;left:9788;top:468;width:73;height:54" coordorigin="9788,468" coordsize="73,54" path="m9859,469l9832,469,9826,496,9833,497,9834,496,9835,495,9837,494,9839,493,9840,492,9857,492,9855,490,9834,490,9837,475,9859,475,9859,469e" filled="t" fillcolor="#252525" stroked="f">
                <v:path arrowok="t"/>
                <v:fill/>
              </v:shape>
              <v:shape style="position:absolute;left:9788;top:468;width:73;height:54" coordorigin="9788,468" coordsize="73,54" path="m9849,486l9841,486,9837,488,9834,490,9855,490,9853,488,9849,486e" filled="t" fillcolor="#252525" stroked="f">
                <v:path arrowok="t"/>
                <v:fill/>
              </v:shape>
            </v:group>
            <v:group style="position:absolute;left:9782;top:311;width:79;height:54" coordorigin="9782,311" coordsize="79,54">
              <v:shape style="position:absolute;left:9782;top:311;width:79;height:54" coordorigin="9782,311" coordsize="79,54" path="m9815,317l9804,317,9806,318,9808,319,9810,321,9811,323,9811,328,9810,331,9808,334,9806,336,9802,340,9792,348,9789,350,9787,353,9785,355,9784,357,9782,361,9782,363,9782,364,9818,364,9818,358,9791,358,9792,357,9793,356,9794,355,9795,353,9798,351,9802,348,9807,344,9818,322,9816,318,9815,317e" filled="t" fillcolor="#252525" stroked="f">
                <v:path arrowok="t"/>
                <v:fill/>
              </v:shape>
              <v:shape style="position:absolute;left:9782;top:311;width:79;height:54" coordorigin="9782,311" coordsize="79,54" path="m9806,311l9796,311,9792,313,9786,318,9784,322,9783,327,9790,327,9790,324,9791,321,9795,318,9798,317,9815,317,9810,313,9806,311e" filled="t" fillcolor="#252525" stroked="f">
                <v:path arrowok="t"/>
                <v:fill/>
              </v:shape>
              <v:shape style="position:absolute;left:9782;top:311;width:79;height:54" coordorigin="9782,311" coordsize="79,54" path="m9846,311l9839,311,9836,312,9833,314,9830,316,9829,319,9826,327,9825,332,9825,348,9827,355,9831,360,9834,363,9838,365,9847,365,9850,364,9855,360,9840,360,9837,358,9835,356,9833,353,9832,347,9832,330,9833,324,9836,320,9837,318,9840,317,9855,317,9855,316,9853,314,9851,313,9848,312,9846,311e" filled="t" fillcolor="#252525" stroked="f">
                <v:path arrowok="t"/>
                <v:fill/>
              </v:shape>
              <v:shape style="position:absolute;left:9782;top:311;width:79;height:54" coordorigin="9782,311" coordsize="79,54" path="m9855,317l9846,317,9849,318,9853,324,9854,330,9854,347,9853,353,9849,358,9846,360,9856,360,9857,357,9859,353,9860,349,9861,344,9861,333,9860,329,9859,326,9859,323,9858,320,9856,318,9855,317e" filled="t" fillcolor="#252525" stroked="f">
                <v:path arrowok="t"/>
                <v:fill/>
              </v:shape>
            </v:group>
            <v:group style="position:absolute;left:9782;top:154;width:79;height:54" coordorigin="9782,154" coordsize="79,54">
              <v:shape style="position:absolute;left:9782;top:154;width:79;height:54" coordorigin="9782,154" coordsize="79,54" path="m9815,160l9804,160,9806,160,9808,162,9810,164,9811,166,9811,171,9810,174,9808,177,9806,179,9802,183,9792,191,9789,193,9782,206,9782,207,9818,207,9818,201,9791,201,9792,200,9793,199,9794,197,9795,196,9798,194,9802,191,9807,187,9818,165,9816,161,9815,160e" filled="t" fillcolor="#252525" stroked="f">
                <v:path arrowok="t"/>
                <v:fill/>
              </v:shape>
              <v:shape style="position:absolute;left:9782;top:154;width:79;height:54" coordorigin="9782,154" coordsize="79,54" path="m9806,154l9796,154,9792,156,9786,161,9784,165,9783,169,9790,170,9790,167,9791,164,9795,161,9798,160,9815,160,9810,156,9806,154e" filled="t" fillcolor="#252525" stroked="f">
                <v:path arrowok="t"/>
                <v:fill/>
              </v:shape>
              <v:shape style="position:absolute;left:9782;top:154;width:79;height:54" coordorigin="9782,154" coordsize="79,54" path="m9832,193l9825,193,9826,198,9827,201,9831,204,9834,207,9838,208,9849,208,9853,206,9856,203,9840,203,9838,202,9836,200,9834,199,9833,196,9832,193e" filled="t" fillcolor="#252525" stroked="f">
                <v:path arrowok="t"/>
                <v:fill/>
              </v:shape>
              <v:shape style="position:absolute;left:9782;top:154;width:79;height:54" coordorigin="9782,154" coordsize="79,54" path="m9857,178l9846,178,9849,179,9851,181,9853,183,9854,186,9854,194,9853,197,9851,199,9849,202,9846,203,9856,203,9860,198,9861,194,9861,184,9860,180,9857,178e" filled="t" fillcolor="#252525" stroked="f">
                <v:path arrowok="t"/>
                <v:fill/>
              </v:shape>
              <v:shape style="position:absolute;left:9782;top:154;width:79;height:54" coordorigin="9782,154" coordsize="79,54" path="m9859,155l9832,155,9826,182,9833,183,9834,182,9835,180,9837,179,9839,178,9840,178,9857,178,9856,177,9855,176,9834,176,9837,161,9859,161,9859,155e" filled="t" fillcolor="#252525" stroked="f">
                <v:path arrowok="t"/>
                <v:fill/>
              </v:shape>
              <v:shape style="position:absolute;left:9782;top:154;width:79;height:54" coordorigin="9782,154" coordsize="79,54" path="m9849,172l9841,172,9837,173,9834,176,9855,176,9853,174,9849,172e" filled="t" fillcolor="#252525" stroked="f">
                <v:path arrowok="t"/>
                <v:fill/>
              </v:shape>
            </v:group>
            <v:group style="position:absolute;left:9783;top:-3;width:78;height:54" coordorigin="9783,-3" coordsize="78,54">
              <v:shape style="position:absolute;left:9783;top:-3;width:78;height:54" coordorigin="9783,-3" coordsize="78,54" path="m9790,35l9783,36,9783,41,9785,44,9788,47,9792,50,9795,51,9806,51,9810,49,9814,46,9798,46,9795,45,9794,43,9792,42,9790,39,9790,35e" filled="t" fillcolor="#252525" stroked="f">
                <v:path arrowok="t"/>
                <v:fill/>
              </v:shape>
              <v:shape style="position:absolute;left:9783;top:-3;width:78;height:54" coordorigin="9783,-3" coordsize="78,54" path="m9815,24l9804,24,9807,25,9809,27,9811,29,9812,32,9812,38,9810,40,9808,43,9806,45,9803,46,9814,46,9817,43,9819,39,9819,31,9818,28,9815,24e" filled="t" fillcolor="#252525" stroked="f">
                <v:path arrowok="t"/>
                <v:fill/>
              </v:shape>
              <v:shape style="position:absolute;left:9783;top:-3;width:78;height:54" coordorigin="9783,-3" coordsize="78,54" path="m9813,2l9803,2,9805,3,9807,5,9808,6,9809,8,9809,14,9808,16,9806,17,9803,19,9801,20,9797,20,9796,25,9798,25,9800,24,9815,24,9814,24,9812,22,9808,22,9811,20,9812,20,9801,20,9797,19,9812,19,9813,19,9815,15,9816,13,9816,8,9815,6,9814,4,9813,2e" filled="t" fillcolor="#252525" stroked="f">
                <v:path arrowok="t"/>
                <v:fill/>
              </v:shape>
              <v:shape style="position:absolute;left:9783;top:-3;width:78;height:54" coordorigin="9783,-3" coordsize="78,54" path="m9803,-3l9796,-3,9792,-2,9789,1,9786,3,9784,6,9784,11,9790,12,9791,9,9792,6,9794,5,9795,3,9798,2,9813,2,9813,2,9811,0,9808,-1,9806,-2,9803,-3e" filled="t" fillcolor="#252525" stroked="f">
                <v:path arrowok="t"/>
                <v:fill/>
              </v:shape>
              <v:shape style="position:absolute;left:9783;top:-3;width:78;height:54" coordorigin="9783,-3" coordsize="78,54" path="m9846,-3l9839,-3,9836,-2,9825,18,9825,34,9827,41,9831,46,9834,49,9838,51,9847,51,9850,50,9853,48,9855,46,9840,46,9837,44,9833,39,9832,33,9832,15,9833,9,9836,6,9837,4,9840,3,9855,3,9855,2,9853,0,9851,-1,9848,-2,9846,-3e" filled="t" fillcolor="#252525" stroked="f">
                <v:path arrowok="t"/>
                <v:fill/>
              </v:shape>
              <v:shape style="position:absolute;left:9783;top:-3;width:78;height:54" coordorigin="9783,-3" coordsize="78,54" path="m9855,3l9846,3,9849,4,9851,7,9853,10,9854,15,9854,33,9853,39,9849,44,9846,46,9856,46,9857,43,9859,39,9860,35,9861,30,9861,19,9860,15,9859,12,9859,9,9858,6,9855,3e" filled="t" fillcolor="#252525" stroked="f">
                <v:path arrowok="t"/>
                <v:fill/>
              </v:shape>
            </v:group>
            <v:group style="position:absolute;left:9783;top:-160;width:78;height:54" coordorigin="9783,-160" coordsize="78,54">
              <v:shape style="position:absolute;left:9783;top:-160;width:78;height:54" coordorigin="9783,-160" coordsize="78,54" path="m9790,-122l9783,-121,9783,-116,9785,-113,9788,-110,9792,-107,9795,-106,9806,-106,9810,-108,9814,-111,9798,-111,9795,-112,9792,-115,9790,-118,9790,-122e" filled="t" fillcolor="#252525" stroked="f">
                <v:path arrowok="t"/>
                <v:fill/>
              </v:shape>
              <v:shape style="position:absolute;left:9783;top:-160;width:78;height:54" coordorigin="9783,-160" coordsize="78,54" path="m9815,-133l9804,-133,9807,-132,9809,-130,9811,-128,9812,-125,9812,-119,9810,-117,9806,-112,9803,-111,9814,-111,9817,-114,9819,-118,9819,-126,9818,-129,9816,-131,9815,-133e" filled="t" fillcolor="#252525" stroked="f">
                <v:path arrowok="t"/>
                <v:fill/>
              </v:shape>
              <v:shape style="position:absolute;left:9783;top:-160;width:78;height:54" coordorigin="9783,-160" coordsize="78,54" path="m9813,-155l9803,-155,9805,-154,9807,-152,9808,-151,9809,-149,9809,-143,9808,-141,9806,-140,9803,-138,9801,-138,9797,-138,9796,-132,9798,-132,9800,-133,9815,-133,9814,-133,9812,-135,9808,-135,9811,-137,9812,-138,9801,-138,9797,-138,9812,-138,9813,-138,9815,-142,9816,-144,9816,-149,9815,-151,9814,-153,9813,-155e" filled="t" fillcolor="#252525" stroked="f">
                <v:path arrowok="t"/>
                <v:fill/>
              </v:shape>
              <v:shape style="position:absolute;left:9783;top:-160;width:78;height:54" coordorigin="9783,-160" coordsize="78,54" path="m9803,-160l9796,-160,9792,-159,9789,-156,9786,-154,9784,-151,9784,-146,9790,-145,9791,-148,9792,-151,9794,-152,9795,-154,9798,-155,9813,-155,9813,-155,9811,-157,9808,-158,9806,-159,9803,-160e" filled="t" fillcolor="#252525" stroked="f">
                <v:path arrowok="t"/>
                <v:fill/>
              </v:shape>
              <v:shape style="position:absolute;left:9783;top:-160;width:78;height:54" coordorigin="9783,-160" coordsize="78,54" path="m9832,-121l9825,-121,9826,-116,9827,-113,9831,-110,9834,-107,9838,-106,9849,-106,9853,-108,9856,-111,9840,-111,9838,-112,9836,-114,9834,-116,9833,-118,9832,-121e" filled="t" fillcolor="#252525" stroked="f">
                <v:path arrowok="t"/>
                <v:fill/>
              </v:shape>
              <v:shape style="position:absolute;left:9783;top:-160;width:78;height:54" coordorigin="9783,-160" coordsize="78,54" path="m9857,-136l9846,-136,9849,-135,9853,-131,9854,-128,9854,-120,9853,-117,9849,-112,9846,-111,9856,-111,9860,-116,9861,-120,9861,-130,9860,-134,9857,-136e" filled="t" fillcolor="#252525" stroked="f">
                <v:path arrowok="t"/>
                <v:fill/>
              </v:shape>
              <v:shape style="position:absolute;left:9783;top:-160;width:78;height:54" coordorigin="9783,-160" coordsize="78,54" path="m9859,-159l9832,-159,9826,-132,9833,-131,9834,-133,9835,-134,9837,-135,9839,-136,9840,-136,9857,-136,9855,-139,9834,-139,9837,-153,9859,-153,9859,-159e" filled="t" fillcolor="#252525" stroked="f">
                <v:path arrowok="t"/>
                <v:fill/>
              </v:shape>
              <v:shape style="position:absolute;left:9783;top:-160;width:78;height:54" coordorigin="9783,-160" coordsize="78,54" path="m9849,-142l9841,-142,9837,-141,9834,-139,9855,-139,9853,-140,9849,-142e" filled="t" fillcolor="#252525" stroked="f">
                <v:path arrowok="t"/>
                <v:fill/>
              </v:shape>
            </v:group>
            <v:group style="position:absolute;left:9917;top:308;width:69;height:206" coordorigin="9917,308" coordsize="69,206">
              <v:shape style="position:absolute;left:9917;top:308;width:69;height:206" coordorigin="9917,308" coordsize="69,206" path="m9924,478l9918,478,9918,515,9971,515,9971,507,9924,507,9924,478e" filled="t" fillcolor="#252525" stroked="f">
                <v:path arrowok="t"/>
                <v:fill/>
              </v:shape>
              <v:shape style="position:absolute;left:9917;top:308;width:69;height:206" coordorigin="9917,308" coordsize="69,206" path="m9947,482l9940,482,9940,507,9947,507,9947,482e" filled="t" fillcolor="#252525" stroked="f">
                <v:path arrowok="t"/>
                <v:fill/>
              </v:shape>
              <v:shape style="position:absolute;left:9917;top:308;width:69;height:206" coordorigin="9917,308" coordsize="69,206" path="m9934,448l9932,450,9932,453,9932,457,9938,463,9932,463,9932,469,9971,469,9971,463,9948,463,9945,462,9943,462,9942,461,9940,460,9940,459,9939,458,9938,457,9938,454,9939,452,9940,450,9934,448e" filled="t" fillcolor="#252525" stroked="f">
                <v:path arrowok="t"/>
                <v:fill/>
              </v:shape>
              <v:shape style="position:absolute;left:9917;top:308;width:69;height:206" coordorigin="9917,308" coordsize="69,206" path="m9917,427l9946,445,9958,445,9964,443,9970,441,9976,438,9977,438,9947,438,9943,437,9934,435,9931,434,9926,432,9922,430,9917,427e" filled="t" fillcolor="#252525" stroked="f">
                <v:path arrowok="t"/>
                <v:fill/>
              </v:shape>
              <v:shape style="position:absolute;left:9917;top:308;width:69;height:206" coordorigin="9917,308" coordsize="69,206" path="m9986,427l9975,434,9963,438,9977,438,9982,435,9986,431,9986,427e" filled="t" fillcolor="#252525" stroked="f">
                <v:path arrowok="t"/>
                <v:fill/>
              </v:shape>
              <v:shape style="position:absolute;left:9917;top:308;width:69;height:206" coordorigin="9917,308" coordsize="69,206" path="m9971,411l9918,411,9918,418,9971,418,9971,411e" filled="t" fillcolor="#252525" stroked="f">
                <v:path arrowok="t"/>
                <v:fill/>
              </v:shape>
              <v:shape style="position:absolute;left:9917;top:308;width:69;height:206" coordorigin="9917,308" coordsize="69,206" path="m9946,382l9940,382,9940,411,9946,411,9946,382e" filled="t" fillcolor="#252525" stroked="f">
                <v:path arrowok="t"/>
                <v:fill/>
              </v:shape>
              <v:shape style="position:absolute;left:9917;top:308;width:69;height:206" coordorigin="9917,308" coordsize="69,206" path="m9971,375l9918,375,9918,382,9971,382,9971,375e" filled="t" fillcolor="#252525" stroked="f">
                <v:path arrowok="t"/>
                <v:fill/>
              </v:shape>
              <v:shape style="position:absolute;left:9917;top:308;width:69;height:206" coordorigin="9917,308" coordsize="69,206" path="m9946,342l9937,342,9965,367,9971,367,9971,359,9965,359,9961,355,9946,342e" filled="t" fillcolor="#252525" stroked="f">
                <v:path arrowok="t"/>
                <v:fill/>
              </v:shape>
              <v:shape style="position:absolute;left:9917;top:308;width:69;height:206" coordorigin="9917,308" coordsize="69,206" path="m9937,334l9932,334,9932,366,9938,366,9938,345,9937,342,9946,342,9937,334e" filled="t" fillcolor="#252525" stroked="f">
                <v:path arrowok="t"/>
                <v:fill/>
              </v:shape>
              <v:shape style="position:absolute;left:9917;top:308;width:69;height:206" coordorigin="9917,308" coordsize="69,206" path="m9971,333l9965,333,9965,356,9965,359,9971,359,9971,333e" filled="t" fillcolor="#252525" stroked="f">
                <v:path arrowok="t"/>
                <v:fill/>
              </v:shape>
              <v:shape style="position:absolute;left:9917;top:308;width:69;height:206" coordorigin="9917,308" coordsize="69,206" path="m9958,308l9946,308,9940,309,9935,311,9929,313,9923,317,9917,322,9917,326,9922,323,9926,321,9928,320,9931,319,9935,318,9938,317,9943,316,9947,315,9977,315,9976,315,9964,310,9958,308e" filled="t" fillcolor="#252525" stroked="f">
                <v:path arrowok="t"/>
                <v:fill/>
              </v:shape>
              <v:shape style="position:absolute;left:9917;top:308;width:69;height:206" coordorigin="9917,308" coordsize="69,206" path="m9977,315l9963,315,9975,319,9986,326,9986,322,9982,318,9977,315e" filled="t" fillcolor="#252525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7.112167pt;margin-top:9.847292pt;width:7.614225pt;height:21.476644pt;mso-position-horizontal-relative:page;mso-position-vertical-relative:paragraph;z-index:-5218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34" w:lineRule="exact"/>
                    <w:ind w:left="20" w:right="-20"/>
                    <w:jc w:val="left"/>
                    <w:rPr>
                      <w:rFonts w:ascii="Calibri" w:hAnsi="Calibri" w:cs="Calibri" w:eastAsia="Calibri"/>
                      <w:sz w:val="11"/>
                      <w:szCs w:val="11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11"/>
                      <w:szCs w:val="11"/>
                      <w:w w:val="102"/>
                      <w:i/>
                    </w:rPr>
                    <w:t>St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-1"/>
                      <w:w w:val="102"/>
                      <w:i/>
                    </w:rPr>
                    <w:t>r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2"/>
                      <w:i/>
                    </w:rPr>
                    <w:t>eng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-1"/>
                      <w:w w:val="102"/>
                      <w:i/>
                    </w:rPr>
                    <w:t>t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2"/>
                      <w:i/>
                    </w:rPr>
                    <w:t>h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ambria Math" w:hAnsi="Cambria Math" w:cs="Cambria Math" w:eastAsia="Cambria Math"/>
          <w:sz w:val="10"/>
          <w:szCs w:val="10"/>
          <w:spacing w:val="0"/>
          <w:w w:val="100"/>
          <w:position w:val="6"/>
        </w:rPr>
        <w:t>𝑤</w:t>
      </w:r>
      <w:r>
        <w:rPr>
          <w:rFonts w:ascii="Cambria Math" w:hAnsi="Cambria Math" w:cs="Cambria Math" w:eastAsia="Cambria Math"/>
          <w:sz w:val="10"/>
          <w:szCs w:val="10"/>
          <w:spacing w:val="-12"/>
          <w:w w:val="100"/>
          <w:position w:val="6"/>
        </w:rPr>
        <w:t> </w:t>
      </w:r>
      <w:r>
        <w:rPr>
          <w:rFonts w:ascii="Cambria Math" w:hAnsi="Cambria Math" w:cs="Cambria Math" w:eastAsia="Cambria Math"/>
          <w:sz w:val="10"/>
          <w:szCs w:val="10"/>
          <w:spacing w:val="0"/>
          <w:w w:val="100"/>
          <w:position w:val="6"/>
        </w:rPr>
        <w:tab/>
      </w:r>
      <w:r>
        <w:rPr>
          <w:rFonts w:ascii="Cambria Math" w:hAnsi="Cambria Math" w:cs="Cambria Math" w:eastAsia="Cambria Math"/>
          <w:sz w:val="10"/>
          <w:szCs w:val="10"/>
          <w:spacing w:val="0"/>
          <w:w w:val="100"/>
          <w:position w:val="6"/>
        </w:rPr>
      </w:r>
      <w:r>
        <w:rPr>
          <w:rFonts w:ascii="Calibri" w:hAnsi="Calibri" w:cs="Calibri" w:eastAsia="Calibri"/>
          <w:sz w:val="10"/>
          <w:szCs w:val="10"/>
          <w:spacing w:val="0"/>
          <w:w w:val="106"/>
          <w:b/>
          <w:bCs/>
          <w:position w:val="0"/>
        </w:rPr>
        <w:t>UU</w:t>
      </w:r>
      <w:r>
        <w:rPr>
          <w:rFonts w:ascii="Calibri" w:hAnsi="Calibri" w:cs="Calibri" w:eastAsia="Calibri"/>
          <w:sz w:val="10"/>
          <w:szCs w:val="10"/>
          <w:spacing w:val="0"/>
          <w:w w:val="100"/>
          <w:position w:val="0"/>
        </w:rPr>
      </w:r>
    </w:p>
    <w:p>
      <w:pPr>
        <w:spacing w:before="1" w:after="0" w:line="254" w:lineRule="exact"/>
        <w:ind w:left="3037" w:right="-20"/>
        <w:jc w:val="left"/>
        <w:tabs>
          <w:tab w:pos="5260" w:val="left"/>
          <w:tab w:pos="7480" w:val="left"/>
        </w:tabs>
        <w:rPr>
          <w:rFonts w:ascii="Calibri" w:hAnsi="Calibri" w:cs="Calibri" w:eastAsia="Calibri"/>
          <w:sz w:val="21"/>
          <w:szCs w:val="21"/>
        </w:rPr>
      </w:pPr>
      <w:rPr/>
      <w:r>
        <w:rPr/>
        <w:pict>
          <v:shape style="position:absolute;margin-left:104.708885pt;margin-top:-9.894629pt;width:52.059168pt;height:40.384134pt;mso-position-horizontal-relative:page;mso-position-vertical-relative:paragraph;z-index:-5225" type="#_x0000_t75">
            <v:imagedata r:id="rId102" o:title=""/>
          </v:shape>
        </w:pict>
      </w:r>
      <w:r>
        <w:rPr>
          <w:rFonts w:ascii="Calibri" w:hAnsi="Calibri" w:cs="Calibri" w:eastAsia="Calibri"/>
          <w:sz w:val="21"/>
          <w:szCs w:val="21"/>
          <w:color w:val="FF0000"/>
          <w:spacing w:val="0"/>
          <w:w w:val="100"/>
        </w:rPr>
        <w:t>*</w:t>
      </w:r>
      <w:r>
        <w:rPr>
          <w:rFonts w:ascii="Calibri" w:hAnsi="Calibri" w:cs="Calibri" w:eastAsia="Calibri"/>
          <w:sz w:val="21"/>
          <w:szCs w:val="21"/>
          <w:color w:val="FF0000"/>
          <w:spacing w:val="-46"/>
          <w:w w:val="100"/>
        </w:rPr>
        <w:t> </w:t>
      </w:r>
      <w:r>
        <w:rPr>
          <w:rFonts w:ascii="Calibri" w:hAnsi="Calibri" w:cs="Calibri" w:eastAsia="Calibri"/>
          <w:sz w:val="21"/>
          <w:szCs w:val="21"/>
          <w:color w:val="FF0000"/>
          <w:spacing w:val="0"/>
          <w:w w:val="100"/>
        </w:rPr>
        <w:tab/>
      </w:r>
      <w:r>
        <w:rPr>
          <w:rFonts w:ascii="Calibri" w:hAnsi="Calibri" w:cs="Calibri" w:eastAsia="Calibri"/>
          <w:sz w:val="21"/>
          <w:szCs w:val="21"/>
          <w:color w:val="FF0000"/>
          <w:spacing w:val="0"/>
          <w:w w:val="100"/>
        </w:rPr>
        <w:t>*</w:t>
      </w:r>
      <w:r>
        <w:rPr>
          <w:rFonts w:ascii="Calibri" w:hAnsi="Calibri" w:cs="Calibri" w:eastAsia="Calibri"/>
          <w:sz w:val="21"/>
          <w:szCs w:val="21"/>
          <w:color w:val="FF0000"/>
          <w:spacing w:val="-46"/>
          <w:w w:val="100"/>
        </w:rPr>
        <w:t> </w:t>
      </w:r>
      <w:r>
        <w:rPr>
          <w:rFonts w:ascii="Calibri" w:hAnsi="Calibri" w:cs="Calibri" w:eastAsia="Calibri"/>
          <w:sz w:val="21"/>
          <w:szCs w:val="21"/>
          <w:color w:val="FF0000"/>
          <w:spacing w:val="0"/>
          <w:w w:val="100"/>
        </w:rPr>
        <w:tab/>
      </w:r>
      <w:r>
        <w:rPr>
          <w:rFonts w:ascii="Calibri" w:hAnsi="Calibri" w:cs="Calibri" w:eastAsia="Calibri"/>
          <w:sz w:val="21"/>
          <w:szCs w:val="21"/>
          <w:color w:val="FF0000"/>
          <w:spacing w:val="0"/>
          <w:w w:val="101"/>
        </w:rPr>
        <w:t>*</w:t>
      </w:r>
      <w:r>
        <w:rPr>
          <w:rFonts w:ascii="Calibri" w:hAnsi="Calibri" w:cs="Calibri" w:eastAsia="Calibri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04" w:lineRule="exact"/>
        <w:ind w:left="804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spacing w:val="0"/>
          <w:w w:val="106"/>
          <w:position w:val="1"/>
        </w:rPr>
        <w:t>A’</w:t>
      </w:r>
      <w:r>
        <w:rPr>
          <w:rFonts w:ascii="Calibri" w:hAnsi="Calibri" w:cs="Calibri" w:eastAsia="Calibri"/>
          <w:sz w:val="10"/>
          <w:szCs w:val="1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13" w:lineRule="exact"/>
        <w:ind w:left="1269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spacing w:val="0"/>
          <w:w w:val="100"/>
          <w:position w:val="-1"/>
        </w:rPr>
        <w:t>R</w:t>
      </w:r>
      <w:r>
        <w:rPr>
          <w:rFonts w:ascii="Calibri" w:hAnsi="Calibri" w:cs="Calibri" w:eastAsia="Calibri"/>
          <w:sz w:val="10"/>
          <w:szCs w:val="10"/>
          <w:spacing w:val="-1"/>
          <w:w w:val="100"/>
          <w:position w:val="-1"/>
        </w:rPr>
        <w:t>=</w:t>
      </w:r>
      <w:r>
        <w:rPr>
          <w:rFonts w:ascii="Calibri" w:hAnsi="Calibri" w:cs="Calibri" w:eastAsia="Calibri"/>
          <w:sz w:val="10"/>
          <w:szCs w:val="10"/>
          <w:spacing w:val="0"/>
          <w:w w:val="100"/>
          <w:position w:val="-1"/>
        </w:rPr>
        <w:t>3</w:t>
      </w:r>
      <w:r>
        <w:rPr>
          <w:rFonts w:ascii="Cambria Math" w:hAnsi="Cambria Math" w:cs="Cambria Math" w:eastAsia="Cambria Math"/>
          <w:sz w:val="10"/>
          <w:szCs w:val="10"/>
          <w:spacing w:val="0"/>
          <w:w w:val="100"/>
          <w:position w:val="-1"/>
        </w:rPr>
        <w:t>𝜎</w:t>
      </w:r>
      <w:r>
        <w:rPr>
          <w:rFonts w:ascii="Cambria Math" w:hAnsi="Cambria Math" w:cs="Cambria Math" w:eastAsia="Cambria Math"/>
          <w:sz w:val="10"/>
          <w:szCs w:val="10"/>
          <w:spacing w:val="0"/>
          <w:w w:val="100"/>
          <w:position w:val="-1"/>
        </w:rPr>
        <w:t>        </w:t>
      </w:r>
      <w:r>
        <w:rPr>
          <w:rFonts w:ascii="Cambria Math" w:hAnsi="Cambria Math" w:cs="Cambria Math" w:eastAsia="Cambria Math"/>
          <w:sz w:val="10"/>
          <w:szCs w:val="10"/>
          <w:spacing w:val="5"/>
          <w:w w:val="100"/>
          <w:position w:val="-1"/>
        </w:rPr>
        <w:t> </w:t>
      </w:r>
      <w:r>
        <w:rPr>
          <w:rFonts w:ascii="Calibri" w:hAnsi="Calibri" w:cs="Calibri" w:eastAsia="Calibri"/>
          <w:sz w:val="10"/>
          <w:szCs w:val="10"/>
          <w:spacing w:val="0"/>
          <w:w w:val="106"/>
          <w:position w:val="0"/>
        </w:rPr>
        <w:t>r</w:t>
      </w:r>
      <w:r>
        <w:rPr>
          <w:rFonts w:ascii="Calibri" w:hAnsi="Calibri" w:cs="Calibri" w:eastAsia="Calibri"/>
          <w:sz w:val="10"/>
          <w:szCs w:val="10"/>
          <w:spacing w:val="0"/>
          <w:w w:val="100"/>
          <w:position w:val="0"/>
        </w:rPr>
      </w:r>
    </w:p>
    <w:p>
      <w:pPr>
        <w:spacing w:before="0" w:after="0" w:line="97" w:lineRule="exact"/>
        <w:ind w:left="1140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105"/>
          <w:b/>
          <w:bCs/>
          <w:i/>
          <w:position w:val="1"/>
        </w:rPr>
        <w:t>D</w:t>
      </w:r>
      <w:r>
        <w:rPr>
          <w:rFonts w:ascii="Calibri" w:hAnsi="Calibri" w:cs="Calibri" w:eastAsia="Calibri"/>
          <w:sz w:val="10"/>
          <w:szCs w:val="10"/>
          <w:w w:val="106"/>
          <w:b/>
          <w:bCs/>
          <w:i/>
          <w:position w:val="1"/>
        </w:rPr>
        <w:t>i</w:t>
      </w:r>
      <w:r>
        <w:rPr>
          <w:rFonts w:ascii="Calibri" w:hAnsi="Calibri" w:cs="Calibri" w:eastAsia="Calibri"/>
          <w:sz w:val="10"/>
          <w:szCs w:val="10"/>
          <w:w w:val="105"/>
          <w:b/>
          <w:bCs/>
          <w:i/>
          <w:position w:val="1"/>
        </w:rPr>
        <w:t>s</w:t>
      </w:r>
      <w:r>
        <w:rPr>
          <w:rFonts w:ascii="Calibri" w:hAnsi="Calibri" w:cs="Calibri" w:eastAsia="Calibri"/>
          <w:sz w:val="10"/>
          <w:szCs w:val="10"/>
          <w:w w:val="106"/>
          <w:b/>
          <w:bCs/>
          <w:i/>
          <w:position w:val="1"/>
        </w:rPr>
        <w:t>ta</w:t>
      </w:r>
      <w:r>
        <w:rPr>
          <w:rFonts w:ascii="Calibri" w:hAnsi="Calibri" w:cs="Calibri" w:eastAsia="Calibri"/>
          <w:sz w:val="10"/>
          <w:szCs w:val="10"/>
          <w:w w:val="105"/>
          <w:b/>
          <w:bCs/>
          <w:i/>
          <w:position w:val="1"/>
        </w:rPr>
        <w:t>n</w:t>
      </w:r>
      <w:r>
        <w:rPr>
          <w:rFonts w:ascii="Calibri" w:hAnsi="Calibri" w:cs="Calibri" w:eastAsia="Calibri"/>
          <w:sz w:val="10"/>
          <w:szCs w:val="10"/>
          <w:w w:val="106"/>
          <w:b/>
          <w:bCs/>
          <w:i/>
          <w:position w:val="1"/>
        </w:rPr>
        <w:t>ce</w:t>
      </w:r>
      <w:r>
        <w:rPr>
          <w:rFonts w:ascii="Calibri" w:hAnsi="Calibri" w:cs="Calibri" w:eastAsia="Calibri"/>
          <w:sz w:val="10"/>
          <w:szCs w:val="10"/>
          <w:w w:val="100"/>
          <w:position w:val="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4" w:after="0" w:line="113" w:lineRule="exact"/>
        <w:ind w:left="1246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/>
        <w:pict>
          <v:group style="position:absolute;margin-left:254.371902pt;margin-top:-5.635988pt;width:20.00863pt;height:57.871462pt;mso-position-horizontal-relative:page;mso-position-vertical-relative:paragraph;z-index:-5231" coordorigin="5087,-113" coordsize="400,1157">
            <v:group style="position:absolute;left:5090;top:1012;width:160;height:2" coordorigin="5090,1012" coordsize="160,2">
              <v:shape style="position:absolute;left:5090;top:1012;width:160;height:2" coordorigin="5090,1012" coordsize="160,0" path="m5090,1012l5250,1012e" filled="f" stroked="t" strokeweight=".294959pt" strokecolor="#252525">
                <v:path arrowok="t"/>
              </v:shape>
            </v:group>
            <v:group style="position:absolute;left:5090;top:-88;width:160;height:2" coordorigin="5090,-88" coordsize="160,2">
              <v:shape style="position:absolute;left:5090;top:-88;width:160;height:2" coordorigin="5090,-88" coordsize="160,0" path="m5090,-88l5250,-88e" filled="f" stroked="t" strokeweight=".29497pt" strokecolor="#252525">
                <v:path arrowok="t"/>
              </v:shape>
            </v:group>
            <v:group style="position:absolute;left:5090;top:-90;width:2;height:1102" coordorigin="5090,-90" coordsize="2,1102">
              <v:shape style="position:absolute;left:5090;top:-90;width:2;height:1102" coordorigin="5090,-90" coordsize="0,1102" path="m5090,-90l5090,1012e" filled="f" stroked="t" strokeweight=".294831pt" strokecolor="#252525">
                <v:path arrowok="t"/>
              </v:shape>
            </v:group>
            <v:group style="position:absolute;left:5248;top:-90;width:2;height:1102" coordorigin="5248,-90" coordsize="2,1102">
              <v:shape style="position:absolute;left:5248;top:-90;width:2;height:1102" coordorigin="5248,-90" coordsize="0,1102" path="m5248,-90l5248,1012e" filled="f" stroked="t" strokeweight=".294836pt" strokecolor="#252525">
                <v:path arrowok="t"/>
              </v:shape>
              <v:shape style="position:absolute;left:5090;top:-88;width:158;height:1100" type="#_x0000_t75">
                <v:imagedata r:id="rId103" o:title=""/>
              </v:shape>
            </v:group>
            <v:group style="position:absolute;left:5235;top:853;width:13;height:4" coordorigin="5235,853" coordsize="13,4">
              <v:shape style="position:absolute;left:5235;top:853;width:13;height:4" coordorigin="5235,853" coordsize="13,4" path="m5235,855l5248,855e" filled="f" stroked="t" strokeweight=".294956pt" strokecolor="#252525">
                <v:path arrowok="t"/>
              </v:shape>
            </v:group>
            <v:group style="position:absolute;left:5235;top:696;width:13;height:4" coordorigin="5235,696" coordsize="13,4">
              <v:shape style="position:absolute;left:5235;top:696;width:13;height:4" coordorigin="5235,696" coordsize="13,4" path="m5235,698l5248,698e" filled="f" stroked="t" strokeweight=".294956pt" strokecolor="#252525">
                <v:path arrowok="t"/>
              </v:shape>
            </v:group>
            <v:group style="position:absolute;left:5235;top:539;width:13;height:4" coordorigin="5235,539" coordsize="13,4">
              <v:shape style="position:absolute;left:5235;top:539;width:13;height:4" coordorigin="5235,539" coordsize="13,4" path="m5235,540l5248,540e" filled="f" stroked="t" strokeweight=".294933pt" strokecolor="#252525">
                <v:path arrowok="t"/>
              </v:shape>
            </v:group>
            <v:group style="position:absolute;left:5235;top:381;width:13;height:4" coordorigin="5235,381" coordsize="13,4">
              <v:shape style="position:absolute;left:5235;top:381;width:13;height:4" coordorigin="5235,381" coordsize="13,4" path="m5235,383l5248,383e" filled="f" stroked="t" strokeweight=".294968pt" strokecolor="#252525">
                <v:path arrowok="t"/>
              </v:shape>
            </v:group>
            <v:group style="position:absolute;left:5235;top:224;width:13;height:4" coordorigin="5235,224" coordsize="13,4">
              <v:shape style="position:absolute;left:5235;top:224;width:13;height:4" coordorigin="5235,224" coordsize="13,4" path="m5235,226l5248,226e" filled="f" stroked="t" strokeweight=".294956pt" strokecolor="#252525">
                <v:path arrowok="t"/>
              </v:shape>
            </v:group>
            <v:group style="position:absolute;left:5235;top:67;width:13;height:4" coordorigin="5235,67" coordsize="13,4">
              <v:shape style="position:absolute;left:5235;top:67;width:13;height:4" coordorigin="5235,67" coordsize="13,4" path="m5235,69l5248,69e" filled="f" stroked="t" strokeweight=".294968pt" strokecolor="#252525">
                <v:path arrowok="t"/>
              </v:shape>
            </v:group>
            <v:group style="position:absolute;left:5282;top:989;width:35;height:54" coordorigin="5282,989" coordsize="35,54">
              <v:shape style="position:absolute;left:5282;top:989;width:35;height:54" coordorigin="5282,989" coordsize="35,54" path="m5303,989l5296,989,5293,990,5282,1010,5282,1026,5284,1033,5288,1037,5291,1041,5295,1043,5304,1043,5307,1042,5310,1040,5313,1038,5297,1037,5294,1036,5292,1033,5290,1030,5289,1024,5289,1007,5290,1001,5293,998,5294,995,5297,994,5312,994,5312,993,5310,992,5308,991,5306,989,5303,989e" filled="t" fillcolor="#252525" stroked="f">
                <v:path arrowok="t"/>
                <v:fill/>
              </v:shape>
              <v:shape style="position:absolute;left:5282;top:989;width:35;height:54" coordorigin="5282,989" coordsize="35,54" path="m5312,994l5303,994,5306,996,5310,1001,5311,1007,5311,1024,5310,1030,5306,1036,5303,1037,5313,1037,5315,1035,5317,1027,5318,1022,5318,1011,5313,995,5312,994e" filled="t" fillcolor="#252525" stroked="f">
                <v:path arrowok="t"/>
                <v:fill/>
              </v:shape>
            </v:group>
            <v:group style="position:absolute;left:5282;top:833;width:36;height:53" coordorigin="5282,833" coordsize="36,53">
              <v:shape style="position:absolute;left:5282;top:833;width:36;height:53" coordorigin="5282,833" coordsize="36,53" path="m5289,870l5282,871,5283,875,5285,879,5291,884,5295,886,5306,886,5311,884,5313,880,5297,880,5295,880,5293,878,5291,876,5290,874,5289,870e" filled="t" fillcolor="#252525" stroked="f">
                <v:path arrowok="t"/>
                <v:fill/>
              </v:shape>
              <v:shape style="position:absolute;left:5282;top:833;width:36;height:53" coordorigin="5282,833" coordsize="36,53" path="m5314,855l5303,855,5306,857,5308,859,5310,861,5311,864,5311,871,5310,874,5308,877,5306,879,5303,880,5313,880,5317,876,5318,872,5318,862,5317,858,5314,855e" filled="t" fillcolor="#252525" stroked="f">
                <v:path arrowok="t"/>
                <v:fill/>
              </v:shape>
              <v:shape style="position:absolute;left:5282;top:833;width:36;height:53" coordorigin="5282,833" coordsize="36,53" path="m5316,833l5289,833,5284,860,5290,861,5291,859,5292,858,5294,857,5296,856,5298,855,5314,855,5312,853,5291,853,5294,839,5316,839,5316,833e" filled="t" fillcolor="#252525" stroked="f">
                <v:path arrowok="t"/>
                <v:fill/>
              </v:shape>
              <v:shape style="position:absolute;left:5282;top:833;width:36;height:53" coordorigin="5282,833" coordsize="36,53" path="m5306,850l5298,850,5294,851,5291,853,5312,853,5310,851,5306,850e" filled="t" fillcolor="#252525" stroked="f">
                <v:path arrowok="t"/>
                <v:fill/>
              </v:shape>
            </v:group>
            <v:group style="position:absolute;left:5287;top:675;width:73;height:54" coordorigin="5287,675" coordsize="73,54">
              <v:shape style="position:absolute;left:5287;top:675;width:73;height:54" coordorigin="5287,675" coordsize="73,54" path="m5308,686l5301,686,5301,728,5308,728,5308,686e" filled="t" fillcolor="#252525" stroked="f">
                <v:path arrowok="t"/>
                <v:fill/>
              </v:shape>
              <v:shape style="position:absolute;left:5287;top:675;width:73;height:54" coordorigin="5287,675" coordsize="73,54" path="m5308,675l5303,675,5302,677,5300,679,5297,682,5294,684,5291,686,5287,688,5287,694,5290,693,5292,692,5294,691,5297,689,5299,688,5301,686,5308,686,5308,675e" filled="t" fillcolor="#252525" stroked="f">
                <v:path arrowok="t"/>
                <v:fill/>
              </v:shape>
              <v:shape style="position:absolute;left:5287;top:675;width:73;height:54" coordorigin="5287,675" coordsize="73,54" path="m5345,675l5338,675,5335,676,5333,678,5330,680,5328,683,5326,687,5325,690,5325,695,5325,712,5326,719,5330,723,5333,727,5337,729,5346,729,5350,728,5352,726,5355,723,5339,723,5337,722,5333,716,5332,710,5332,693,5333,687,5335,684,5337,681,5339,680,5355,680,5354,679,5352,677,5350,676,5348,675,5345,675e" filled="t" fillcolor="#252525" stroked="f">
                <v:path arrowok="t"/>
                <v:fill/>
              </v:shape>
              <v:shape style="position:absolute;left:5287;top:675;width:73;height:54" coordorigin="5287,675" coordsize="73,54" path="m5355,680l5345,680,5348,681,5350,684,5352,687,5353,693,5353,710,5352,716,5348,722,5345,723,5355,723,5357,720,5358,717,5359,713,5360,708,5360,696,5360,692,5359,689,5358,686,5357,683,5356,681,5355,680e" filled="t" fillcolor="#252525" stroked="f">
                <v:path arrowok="t"/>
                <v:fill/>
              </v:shape>
            </v:group>
            <v:group style="position:absolute;left:5287;top:518;width:73;height:54" coordorigin="5287,518" coordsize="73,54">
              <v:shape style="position:absolute;left:5287;top:518;width:73;height:54" coordorigin="5287,518" coordsize="73,54" path="m5308,529l5301,529,5301,571,5308,571,5308,529e" filled="t" fillcolor="#252525" stroked="f">
                <v:path arrowok="t"/>
                <v:fill/>
              </v:shape>
              <v:shape style="position:absolute;left:5287;top:518;width:73;height:54" coordorigin="5287,518" coordsize="73,54" path="m5308,518l5303,518,5302,520,5300,522,5294,527,5291,529,5287,531,5287,537,5290,536,5292,535,5294,534,5297,532,5299,531,5301,529,5308,529,5308,518e" filled="t" fillcolor="#252525" stroked="f">
                <v:path arrowok="t"/>
                <v:fill/>
              </v:shape>
              <v:shape style="position:absolute;left:5287;top:518;width:73;height:54" coordorigin="5287,518" coordsize="73,54" path="m5332,556l5325,557,5325,561,5327,565,5330,568,5333,570,5337,571,5348,571,5353,569,5355,566,5339,566,5337,565,5335,564,5333,562,5332,559,5332,556e" filled="t" fillcolor="#252525" stroked="f">
                <v:path arrowok="t"/>
                <v:fill/>
              </v:shape>
              <v:shape style="position:absolute;left:5287;top:518;width:73;height:54" coordorigin="5287,518" coordsize="73,54" path="m5357,541l5345,541,5348,542,5353,547,5354,550,5354,557,5352,560,5350,563,5348,565,5345,566,5355,566,5359,562,5361,557,5361,548,5359,544,5357,541e" filled="t" fillcolor="#252525" stroked="f">
                <v:path arrowok="t"/>
                <v:fill/>
              </v:shape>
              <v:shape style="position:absolute;left:5287;top:518;width:73;height:54" coordorigin="5287,518" coordsize="73,54" path="m5358,518l5331,518,5326,546,5332,546,5333,545,5334,544,5336,543,5338,542,5340,541,5357,541,5354,539,5333,539,5336,525,5358,525,5358,518e" filled="t" fillcolor="#252525" stroked="f">
                <v:path arrowok="t"/>
                <v:fill/>
              </v:shape>
              <v:shape style="position:absolute;left:5287;top:518;width:73;height:54" coordorigin="5287,518" coordsize="73,54" path="m5349,536l5340,536,5337,537,5333,539,5354,539,5352,537,5349,536e" filled="t" fillcolor="#252525" stroked="f">
                <v:path arrowok="t"/>
                <v:fill/>
              </v:shape>
            </v:group>
            <v:group style="position:absolute;left:5281;top:360;width:79;height:54" coordorigin="5281,360" coordsize="79,54">
              <v:shape style="position:absolute;left:5281;top:360;width:79;height:54" coordorigin="5281,360" coordsize="79,54" path="m5314,366l5303,366,5306,367,5308,369,5310,370,5311,372,5311,377,5309,380,5307,383,5305,386,5301,389,5292,397,5289,400,5287,402,5285,404,5283,407,5282,410,5281,412,5281,414,5317,414,5317,407,5291,407,5292,406,5292,405,5294,404,5295,403,5297,400,5301,397,5306,393,5317,371,5316,367,5314,366e" filled="t" fillcolor="#252525" stroked="f">
                <v:path arrowok="t"/>
                <v:fill/>
              </v:shape>
              <v:shape style="position:absolute;left:5281;top:360;width:79;height:54" coordorigin="5281,360" coordsize="79,54" path="m5306,360l5295,360,5291,362,5285,367,5283,371,5283,376,5290,376,5290,373,5291,371,5294,367,5297,366,5314,366,5310,362,5306,360e" filled="t" fillcolor="#252525" stroked="f">
                <v:path arrowok="t"/>
                <v:fill/>
              </v:shape>
              <v:shape style="position:absolute;left:5281;top:360;width:79;height:54" coordorigin="5281,360" coordsize="79,54" path="m5345,360l5338,360,5335,361,5333,364,5330,366,5328,369,5325,376,5325,381,5325,397,5326,405,5330,409,5333,413,5337,414,5346,414,5350,413,5355,409,5339,409,5337,408,5335,405,5333,402,5332,396,5332,379,5333,373,5335,370,5337,367,5339,366,5355,366,5354,365,5352,363,5350,362,5348,361,5345,360e" filled="t" fillcolor="#252525" stroked="f">
                <v:path arrowok="t"/>
                <v:fill/>
              </v:shape>
              <v:shape style="position:absolute;left:5281;top:360;width:79;height:54" coordorigin="5281,360" coordsize="79,54" path="m5355,366l5345,366,5348,367,5352,373,5353,379,5353,396,5352,402,5348,408,5345,409,5355,409,5357,406,5358,403,5359,399,5360,394,5360,382,5360,378,5359,375,5358,372,5357,369,5356,367,5355,366e" filled="t" fillcolor="#252525" stroked="f">
                <v:path arrowok="t"/>
                <v:fill/>
              </v:shape>
            </v:group>
            <v:group style="position:absolute;left:5281;top:203;width:79;height:54" coordorigin="5281,203" coordsize="79,54">
              <v:shape style="position:absolute;left:5281;top:203;width:79;height:54" coordorigin="5281,203" coordsize="79,54" path="m5314,209l5303,209,5306,210,5308,211,5310,213,5311,215,5311,220,5309,223,5307,226,5305,229,5301,232,5292,240,5289,243,5281,255,5281,256,5317,256,5317,250,5291,250,5292,249,5292,248,5294,247,5295,246,5297,243,5301,240,5306,236,5317,214,5316,210,5314,209e" filled="t" fillcolor="#252525" stroked="f">
                <v:path arrowok="t"/>
                <v:fill/>
              </v:shape>
              <v:shape style="position:absolute;left:5281;top:203;width:79;height:54" coordorigin="5281,203" coordsize="79,54" path="m5306,203l5295,203,5291,205,5285,210,5283,214,5283,219,5290,219,5290,216,5291,213,5294,210,5297,209,5314,209,5310,205,5306,203e" filled="t" fillcolor="#252525" stroked="f">
                <v:path arrowok="t"/>
                <v:fill/>
              </v:shape>
              <v:shape style="position:absolute;left:5281;top:203;width:79;height:54" coordorigin="5281,203" coordsize="79,54" path="m5332,242l5325,243,5325,247,5327,251,5330,253,5333,256,5337,257,5348,257,5353,255,5356,252,5339,252,5337,251,5335,250,5333,248,5332,245,5332,242e" filled="t" fillcolor="#252525" stroked="f">
                <v:path arrowok="t"/>
                <v:fill/>
              </v:shape>
              <v:shape style="position:absolute;left:5281;top:203;width:79;height:54" coordorigin="5281,203" coordsize="79,54" path="m5357,227l5342,227,5345,227,5348,228,5350,230,5353,233,5354,235,5354,243,5352,246,5350,248,5348,251,5345,252,5356,252,5359,247,5361,243,5361,234,5359,229,5357,227e" filled="t" fillcolor="#252525" stroked="f">
                <v:path arrowok="t"/>
                <v:fill/>
              </v:shape>
              <v:shape style="position:absolute;left:5281;top:203;width:79;height:54" coordorigin="5281,203" coordsize="79,54" path="m5358,204l5331,204,5326,231,5332,232,5333,231,5334,230,5336,229,5338,228,5340,227,5342,227,5357,227,5356,226,5354,225,5333,225,5336,211,5358,211,5358,204e" filled="t" fillcolor="#252525" stroked="f">
                <v:path arrowok="t"/>
                <v:fill/>
              </v:shape>
              <v:shape style="position:absolute;left:5281;top:203;width:79;height:54" coordorigin="5281,203" coordsize="79,54" path="m5349,221l5340,221,5337,223,5333,225,5354,225,5352,223,5349,221e" filled="t" fillcolor="#252525" stroked="f">
                <v:path arrowok="t"/>
                <v:fill/>
              </v:shape>
            </v:group>
            <v:group style="position:absolute;left:5282;top:46;width:78;height:54" coordorigin="5282,46" coordsize="78,54">
              <v:shape style="position:absolute;left:5282;top:46;width:78;height:54" coordorigin="5282,46" coordsize="78,54" path="m5289,85l5282,85,5283,90,5285,93,5288,96,5291,99,5295,100,5305,100,5309,99,5313,95,5297,95,5295,94,5293,93,5291,91,5290,88,5289,85e" filled="t" fillcolor="#252525" stroked="f">
                <v:path arrowok="t"/>
                <v:fill/>
              </v:shape>
              <v:shape style="position:absolute;left:5282;top:46;width:78;height:54" coordorigin="5282,46" coordsize="78,54" path="m5314,74l5303,74,5306,75,5308,77,5310,78,5311,81,5311,87,5310,90,5308,92,5305,94,5303,95,5313,95,5316,92,5318,88,5318,80,5317,78,5314,74e" filled="t" fillcolor="#252525" stroked="f">
                <v:path arrowok="t"/>
                <v:fill/>
              </v:shape>
              <v:shape style="position:absolute;left:5282;top:46;width:78;height:54" coordorigin="5282,46" coordsize="78,54" path="m5312,52l5302,52,5304,52,5306,54,5308,56,5308,58,5308,63,5307,65,5305,67,5303,68,5300,69,5296,69,5296,74,5297,74,5299,74,5314,74,5314,73,5311,71,5308,71,5310,70,5311,69,5297,69,5296,69,5312,69,5312,68,5315,64,5315,62,5315,58,5315,55,5313,53,5312,52e" filled="t" fillcolor="#252525" stroked="f">
                <v:path arrowok="t"/>
                <v:fill/>
              </v:shape>
              <v:shape style="position:absolute;left:5282;top:46;width:78;height:54" coordorigin="5282,46" coordsize="78,54" path="m5302,46l5295,46,5292,48,5289,50,5286,52,5284,56,5283,60,5290,61,5290,58,5291,56,5293,54,5295,52,5297,52,5312,52,5312,51,5310,49,5308,48,5305,47,5302,46e" filled="t" fillcolor="#252525" stroked="f">
                <v:path arrowok="t"/>
                <v:fill/>
              </v:shape>
              <v:shape style="position:absolute;left:5282;top:46;width:78;height:54" coordorigin="5282,46" coordsize="78,54" path="m5345,46l5338,46,5335,47,5325,67,5325,83,5326,90,5330,95,5333,98,5337,100,5346,100,5350,99,5352,97,5355,95,5339,95,5337,94,5333,88,5332,82,5332,65,5333,59,5335,55,5337,53,5339,52,5355,52,5354,51,5352,49,5350,48,5348,47,5345,46e" filled="t" fillcolor="#252525" stroked="f">
                <v:path arrowok="t"/>
                <v:fill/>
              </v:shape>
              <v:shape style="position:absolute;left:5282;top:46;width:78;height:54" coordorigin="5282,46" coordsize="78,54" path="m5355,52l5345,52,5348,53,5350,56,5352,59,5353,65,5353,82,5352,88,5348,94,5345,95,5355,95,5357,92,5358,88,5359,85,5360,80,5360,68,5360,64,5359,61,5358,58,5357,55,5356,53,5355,52e" filled="t" fillcolor="#252525" stroked="f">
                <v:path arrowok="t"/>
                <v:fill/>
              </v:shape>
            </v:group>
            <v:group style="position:absolute;left:5282;top:-111;width:78;height:54" coordorigin="5282,-111" coordsize="78,54">
              <v:shape style="position:absolute;left:5282;top:-111;width:78;height:54" coordorigin="5282,-111" coordsize="78,54" path="m5289,-72l5282,-72,5283,-67,5285,-64,5288,-61,5291,-58,5295,-57,5305,-57,5309,-58,5313,-62,5297,-62,5295,-63,5291,-66,5290,-69,5289,-72e" filled="t" fillcolor="#252525" stroked="f">
                <v:path arrowok="t"/>
                <v:fill/>
              </v:shape>
              <v:shape style="position:absolute;left:5282;top:-111;width:78;height:54" coordorigin="5282,-111" coordsize="78,54" path="m5314,-83l5303,-83,5306,-82,5308,-81,5310,-79,5311,-76,5311,-70,5310,-67,5305,-63,5303,-62,5313,-62,5316,-65,5318,-69,5318,-77,5317,-80,5315,-82,5314,-83e" filled="t" fillcolor="#252525" stroked="f">
                <v:path arrowok="t"/>
                <v:fill/>
              </v:shape>
              <v:shape style="position:absolute;left:5282;top:-111;width:78;height:54" coordorigin="5282,-111" coordsize="78,54" path="m5312,-105l5302,-105,5304,-105,5306,-103,5308,-101,5308,-100,5308,-94,5307,-92,5305,-90,5303,-89,5300,-88,5296,-88,5296,-83,5297,-83,5299,-83,5314,-83,5314,-84,5311,-86,5308,-86,5310,-87,5311,-88,5300,-88,5296,-88,5312,-88,5312,-89,5315,-93,5315,-95,5315,-100,5315,-102,5313,-104,5312,-105e" filled="t" fillcolor="#252525" stroked="f">
                <v:path arrowok="t"/>
                <v:fill/>
              </v:shape>
              <v:shape style="position:absolute;left:5282;top:-111;width:78;height:54" coordorigin="5282,-111" coordsize="78,54" path="m5302,-111l5295,-111,5292,-110,5289,-107,5286,-105,5284,-101,5283,-97,5290,-96,5290,-99,5291,-101,5293,-103,5295,-105,5297,-105,5312,-105,5312,-106,5310,-108,5308,-109,5305,-110,5302,-111e" filled="t" fillcolor="#252525" stroked="f">
                <v:path arrowok="t"/>
                <v:fill/>
              </v:shape>
              <v:shape style="position:absolute;left:5282;top:-111;width:78;height:54" coordorigin="5282,-111" coordsize="78,54" path="m5332,-72l5325,-72,5325,-67,5327,-64,5330,-61,5333,-58,5337,-57,5348,-57,5353,-59,5355,-62,5339,-62,5337,-63,5335,-65,5333,-66,5332,-69,5332,-72e" filled="t" fillcolor="#252525" stroked="f">
                <v:path arrowok="t"/>
                <v:fill/>
              </v:shape>
              <v:shape style="position:absolute;left:5282;top:-111;width:78;height:54" coordorigin="5282,-111" coordsize="78,54" path="m5357,-87l5345,-87,5348,-86,5353,-82,5354,-79,5354,-71,5352,-68,5348,-63,5345,-62,5355,-62,5359,-67,5361,-71,5361,-81,5359,-85,5357,-87e" filled="t" fillcolor="#252525" stroked="f">
                <v:path arrowok="t"/>
                <v:fill/>
              </v:shape>
              <v:shape style="position:absolute;left:5282;top:-111;width:78;height:54" coordorigin="5282,-111" coordsize="78,54" path="m5358,-110l5331,-110,5326,-83,5332,-82,5333,-83,5334,-85,5336,-86,5338,-87,5340,-87,5357,-87,5354,-89,5333,-89,5336,-104,5358,-104,5358,-110e" filled="t" fillcolor="#252525" stroked="f">
                <v:path arrowok="t"/>
                <v:fill/>
              </v:shape>
              <v:shape style="position:absolute;left:5282;top:-111;width:78;height:54" coordorigin="5282,-111" coordsize="78,54" path="m5349,-93l5340,-93,5337,-92,5333,-89,5354,-89,5352,-91,5349,-93e" filled="t" fillcolor="#252525" stroked="f">
                <v:path arrowok="t"/>
                <v:fill/>
              </v:shape>
            </v:group>
            <v:group style="position:absolute;left:5416;top:358;width:69;height:206" coordorigin="5416,358" coordsize="69,206">
              <v:shape style="position:absolute;left:5416;top:358;width:69;height:206" coordorigin="5416,358" coordsize="69,206" path="m5424,527l5417,527,5417,564,5470,564,5470,557,5424,557,5424,527e" filled="t" fillcolor="#252525" stroked="f">
                <v:path arrowok="t"/>
                <v:fill/>
              </v:shape>
              <v:shape style="position:absolute;left:5416;top:358;width:69;height:206" coordorigin="5416,358" coordsize="69,206" path="m5446,531l5440,531,5440,557,5446,557,5446,531e" filled="t" fillcolor="#252525" stroked="f">
                <v:path arrowok="t"/>
                <v:fill/>
              </v:shape>
              <v:shape style="position:absolute;left:5416;top:358;width:69;height:206" coordorigin="5416,358" coordsize="69,206" path="m5433,497l5432,500,5431,502,5431,506,5438,513,5432,513,5432,519,5470,519,5470,512,5447,512,5445,512,5442,511,5441,510,5440,510,5439,508,5438,507,5438,506,5438,503,5438,501,5439,500,5433,497e" filled="t" fillcolor="#252525" stroked="f">
                <v:path arrowok="t"/>
                <v:fill/>
              </v:shape>
              <v:shape style="position:absolute;left:5416;top:358;width:69;height:206" coordorigin="5416,358" coordsize="69,206" path="m5416,476l5445,494,5457,494,5464,493,5470,490,5476,487,5477,487,5446,487,5442,486,5434,484,5430,483,5425,481,5421,479,5416,476e" filled="t" fillcolor="#252525" stroked="f">
                <v:path arrowok="t"/>
                <v:fill/>
              </v:shape>
              <v:shape style="position:absolute;left:5416;top:358;width:69;height:206" coordorigin="5416,358" coordsize="69,206" path="m5486,476l5474,483,5463,487,5477,487,5481,484,5486,481,5486,476e" filled="t" fillcolor="#252525" stroked="f">
                <v:path arrowok="t"/>
                <v:fill/>
              </v:shape>
              <v:shape style="position:absolute;left:5416;top:358;width:69;height:206" coordorigin="5416,358" coordsize="69,206" path="m5470,460l5417,460,5417,467,5470,467,5470,460e" filled="t" fillcolor="#252525" stroked="f">
                <v:path arrowok="t"/>
                <v:fill/>
              </v:shape>
              <v:shape style="position:absolute;left:5416;top:358;width:69;height:206" coordorigin="5416,358" coordsize="69,206" path="m5445,432l5439,432,5439,460,5445,460,5445,432e" filled="t" fillcolor="#252525" stroked="f">
                <v:path arrowok="t"/>
                <v:fill/>
              </v:shape>
              <v:shape style="position:absolute;left:5416;top:358;width:69;height:206" coordorigin="5416,358" coordsize="69,206" path="m5470,424l5417,424,5417,432,5470,432,5470,424e" filled="t" fillcolor="#252525" stroked="f">
                <v:path arrowok="t"/>
                <v:fill/>
              </v:shape>
              <v:shape style="position:absolute;left:5416;top:358;width:69;height:206" coordorigin="5416,358" coordsize="69,206" path="m5446,392l5437,392,5465,417,5470,417,5470,408,5465,408,5460,404,5446,392e" filled="t" fillcolor="#252525" stroked="f">
                <v:path arrowok="t"/>
                <v:fill/>
              </v:shape>
              <v:shape style="position:absolute;left:5416;top:358;width:69;height:206" coordorigin="5416,358" coordsize="69,206" path="m5436,383l5432,383,5432,415,5437,415,5437,394,5437,392,5446,392,5436,383e" filled="t" fillcolor="#252525" stroked="f">
                <v:path arrowok="t"/>
                <v:fill/>
              </v:shape>
              <v:shape style="position:absolute;left:5416;top:358;width:69;height:206" coordorigin="5416,358" coordsize="69,206" path="m5470,382l5465,382,5465,405,5465,408,5470,408,5470,382e" filled="t" fillcolor="#252525" stroked="f">
                <v:path arrowok="t"/>
                <v:fill/>
              </v:shape>
              <v:shape style="position:absolute;left:5416;top:358;width:69;height:206" coordorigin="5416,358" coordsize="69,206" path="m5457,358l5445,358,5440,359,5435,360,5428,363,5422,366,5416,371,5416,376,5421,372,5425,371,5427,370,5430,368,5434,367,5438,366,5442,365,5446,364,5477,364,5476,364,5464,359,5457,358e" filled="t" fillcolor="#252525" stroked="f">
                <v:path arrowok="t"/>
                <v:fill/>
              </v:shape>
              <v:shape style="position:absolute;left:5416;top:358;width:69;height:206" coordorigin="5416,358" coordsize="69,206" path="m5477,364l5463,364,5474,368,5486,376,5486,371,5481,367,5477,364e" filled="t" fillcolor="#252525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66.886963pt;margin-top:-5.635988pt;width:20.008634pt;height:57.871462pt;mso-position-horizontal-relative:page;mso-position-vertical-relative:paragraph;z-index:-5229" coordorigin="7338,-113" coordsize="400,1157">
            <v:group style="position:absolute;left:7341;top:1012;width:160;height:2" coordorigin="7341,1012" coordsize="160,2">
              <v:shape style="position:absolute;left:7341;top:1012;width:160;height:2" coordorigin="7341,1012" coordsize="160,0" path="m7341,1012l7500,1012e" filled="f" stroked="t" strokeweight=".294959pt" strokecolor="#252525">
                <v:path arrowok="t"/>
              </v:shape>
            </v:group>
            <v:group style="position:absolute;left:7341;top:-88;width:160;height:2" coordorigin="7341,-88" coordsize="160,2">
              <v:shape style="position:absolute;left:7341;top:-88;width:160;height:2" coordorigin="7341,-88" coordsize="160,0" path="m7341,-88l7500,-88e" filled="f" stroked="t" strokeweight=".29497pt" strokecolor="#252525">
                <v:path arrowok="t"/>
              </v:shape>
            </v:group>
            <v:group style="position:absolute;left:7341;top:-90;width:2;height:1102" coordorigin="7341,-90" coordsize="2,1102">
              <v:shape style="position:absolute;left:7341;top:-90;width:2;height:1102" coordorigin="7341,-90" coordsize="0,1102" path="m7341,-90l7341,1012e" filled="f" stroked="t" strokeweight=".294831pt" strokecolor="#252525">
                <v:path arrowok="t"/>
              </v:shape>
            </v:group>
            <v:group style="position:absolute;left:7499;top:-90;width:2;height:1102" coordorigin="7499,-90" coordsize="2,1102">
              <v:shape style="position:absolute;left:7499;top:-90;width:2;height:1102" coordorigin="7499,-90" coordsize="0,1102" path="m7499,-90l7499,1012e" filled="f" stroked="t" strokeweight=".294838pt" strokecolor="#252525">
                <v:path arrowok="t"/>
              </v:shape>
              <v:shape style="position:absolute;left:7341;top:-88;width:158;height:1100" type="#_x0000_t75">
                <v:imagedata r:id="rId104" o:title=""/>
              </v:shape>
            </v:group>
            <v:group style="position:absolute;left:7486;top:853;width:13;height:4" coordorigin="7486,853" coordsize="13,4">
              <v:shape style="position:absolute;left:7486;top:853;width:13;height:4" coordorigin="7486,853" coordsize="13,4" path="m7486,855l7499,855e" filled="f" stroked="t" strokeweight=".294956pt" strokecolor="#252525">
                <v:path arrowok="t"/>
              </v:shape>
            </v:group>
            <v:group style="position:absolute;left:7486;top:696;width:13;height:4" coordorigin="7486,696" coordsize="13,4">
              <v:shape style="position:absolute;left:7486;top:696;width:13;height:4" coordorigin="7486,696" coordsize="13,4" path="m7486,698l7499,698e" filled="f" stroked="t" strokeweight=".294956pt" strokecolor="#252525">
                <v:path arrowok="t"/>
              </v:shape>
            </v:group>
            <v:group style="position:absolute;left:7486;top:539;width:13;height:4" coordorigin="7486,539" coordsize="13,4">
              <v:shape style="position:absolute;left:7486;top:539;width:13;height:4" coordorigin="7486,539" coordsize="13,4" path="m7486,540l7499,540e" filled="f" stroked="t" strokeweight=".294933pt" strokecolor="#252525">
                <v:path arrowok="t"/>
              </v:shape>
            </v:group>
            <v:group style="position:absolute;left:7486;top:381;width:13;height:4" coordorigin="7486,381" coordsize="13,4">
              <v:shape style="position:absolute;left:7486;top:381;width:13;height:4" coordorigin="7486,381" coordsize="13,4" path="m7486,383l7499,383e" filled="f" stroked="t" strokeweight=".294968pt" strokecolor="#252525">
                <v:path arrowok="t"/>
              </v:shape>
            </v:group>
            <v:group style="position:absolute;left:7486;top:224;width:13;height:4" coordorigin="7486,224" coordsize="13,4">
              <v:shape style="position:absolute;left:7486;top:224;width:13;height:4" coordorigin="7486,224" coordsize="13,4" path="m7486,226l7499,226e" filled="f" stroked="t" strokeweight=".294956pt" strokecolor="#252525">
                <v:path arrowok="t"/>
              </v:shape>
            </v:group>
            <v:group style="position:absolute;left:7486;top:67;width:13;height:4" coordorigin="7486,67" coordsize="13,4">
              <v:shape style="position:absolute;left:7486;top:67;width:13;height:4" coordorigin="7486,67" coordsize="13,4" path="m7486,69l7499,69e" filled="f" stroked="t" strokeweight=".294968pt" strokecolor="#252525">
                <v:path arrowok="t"/>
              </v:shape>
            </v:group>
            <v:group style="position:absolute;left:7533;top:989;width:35;height:54" coordorigin="7533,989" coordsize="35,54">
              <v:shape style="position:absolute;left:7533;top:989;width:35;height:54" coordorigin="7533,989" coordsize="35,54" path="m7553,989l7546,989,7543,990,7533,1010,7533,1026,7534,1033,7538,1037,7541,1041,7545,1043,7554,1043,7558,1042,7560,1040,7563,1038,7547,1037,7545,1036,7543,1033,7541,1030,7539,1024,7539,1007,7541,1001,7543,998,7545,995,7547,994,7563,994,7562,993,7560,992,7558,991,7556,989,7553,989e" filled="t" fillcolor="#252525" stroked="f">
                <v:path arrowok="t"/>
                <v:fill/>
              </v:shape>
              <v:shape style="position:absolute;left:7533;top:989;width:35;height:54" coordorigin="7533,989" coordsize="35,54" path="m7563,994l7553,994,7556,996,7560,1001,7561,1007,7561,1024,7560,1030,7556,1036,7553,1037,7563,1037,7565,1035,7567,1027,7568,1022,7568,1011,7563,995,7563,994e" filled="t" fillcolor="#252525" stroked="f">
                <v:path arrowok="t"/>
                <v:fill/>
              </v:shape>
            </v:group>
            <v:group style="position:absolute;left:7533;top:833;width:36;height:53" coordorigin="7533,833" coordsize="36,53">
              <v:shape style="position:absolute;left:7533;top:833;width:36;height:53" coordorigin="7533,833" coordsize="36,53" path="m7540,870l7533,871,7533,875,7535,879,7541,884,7545,886,7556,886,7561,884,7564,880,7547,880,7545,880,7543,878,7541,876,7540,874,7540,870e" filled="t" fillcolor="#252525" stroked="f">
                <v:path arrowok="t"/>
                <v:fill/>
              </v:shape>
              <v:shape style="position:absolute;left:7533;top:833;width:36;height:53" coordorigin="7533,833" coordsize="36,53" path="m7565,855l7554,855,7556,857,7558,859,7561,861,7562,864,7562,871,7561,874,7558,877,7556,879,7553,880,7564,880,7567,876,7569,872,7569,862,7567,858,7565,855e" filled="t" fillcolor="#252525" stroked="f">
                <v:path arrowok="t"/>
                <v:fill/>
              </v:shape>
              <v:shape style="position:absolute;left:7533;top:833;width:36;height:53" coordorigin="7533,833" coordsize="36,53" path="m7566,833l7539,833,7534,860,7540,861,7541,859,7542,858,7544,857,7546,856,7548,855,7565,855,7562,853,7542,853,7544,839,7566,839,7566,833e" filled="t" fillcolor="#252525" stroked="f">
                <v:path arrowok="t"/>
                <v:fill/>
              </v:shape>
              <v:shape style="position:absolute;left:7533;top:833;width:36;height:53" coordorigin="7533,833" coordsize="36,53" path="m7557,850l7548,850,7545,851,7542,853,7562,853,7561,851,7557,850e" filled="t" fillcolor="#252525" stroked="f">
                <v:path arrowok="t"/>
                <v:fill/>
              </v:shape>
            </v:group>
            <v:group style="position:absolute;left:7538;top:675;width:73;height:54" coordorigin="7538,675" coordsize="73,54">
              <v:shape style="position:absolute;left:7538;top:675;width:73;height:54" coordorigin="7538,675" coordsize="73,54" path="m7558,686l7551,686,7551,728,7558,728,7558,686e" filled="t" fillcolor="#252525" stroked="f">
                <v:path arrowok="t"/>
                <v:fill/>
              </v:shape>
              <v:shape style="position:absolute;left:7538;top:675;width:73;height:54" coordorigin="7538,675" coordsize="73,54" path="m7558,675l7554,675,7552,677,7550,679,7548,682,7545,684,7542,686,7538,688,7538,694,7540,693,7542,692,7545,691,7547,689,7550,688,7551,686,7558,686,7558,675e" filled="t" fillcolor="#252525" stroked="f">
                <v:path arrowok="t"/>
                <v:fill/>
              </v:shape>
              <v:shape style="position:absolute;left:7538;top:675;width:73;height:54" coordorigin="7538,675" coordsize="73,54" path="m7596,675l7589,675,7585,676,7583,678,7580,680,7578,683,7577,687,7576,690,7575,695,7575,712,7577,719,7580,723,7583,727,7587,729,7597,729,7600,728,7603,726,7605,723,7590,723,7587,722,7583,716,7582,710,7582,693,7583,687,7585,684,7587,681,7590,680,7605,680,7604,679,7603,677,7600,676,7598,675,7596,675e" filled="t" fillcolor="#252525" stroked="f">
                <v:path arrowok="t"/>
                <v:fill/>
              </v:shape>
              <v:shape style="position:absolute;left:7538;top:675;width:73;height:54" coordorigin="7538,675" coordsize="73,54" path="m7605,680l7596,680,7598,681,7600,684,7602,687,7604,693,7604,710,7602,716,7598,722,7596,723,7605,723,7607,720,7608,717,7610,713,7610,708,7610,696,7610,692,7609,689,7608,686,7607,683,7606,681,7605,680e" filled="t" fillcolor="#252525" stroked="f">
                <v:path arrowok="t"/>
                <v:fill/>
              </v:shape>
            </v:group>
            <v:group style="position:absolute;left:7538;top:518;width:73;height:54" coordorigin="7538,518" coordsize="73,54">
              <v:shape style="position:absolute;left:7538;top:518;width:73;height:54" coordorigin="7538,518" coordsize="73,54" path="m7558,529l7551,529,7551,571,7558,571,7558,529e" filled="t" fillcolor="#252525" stroked="f">
                <v:path arrowok="t"/>
                <v:fill/>
              </v:shape>
              <v:shape style="position:absolute;left:7538;top:518;width:73;height:54" coordorigin="7538,518" coordsize="73,54" path="m7558,518l7554,518,7552,520,7550,522,7545,527,7542,529,7538,531,7538,537,7540,536,7542,535,7545,534,7547,532,7550,531,7551,529,7558,529,7558,518e" filled="t" fillcolor="#252525" stroked="f">
                <v:path arrowok="t"/>
                <v:fill/>
              </v:shape>
              <v:shape style="position:absolute;left:7538;top:518;width:73;height:54" coordorigin="7538,518" coordsize="73,54" path="m7582,556l7575,557,7575,561,7577,565,7580,568,7583,570,7587,571,7598,571,7603,569,7606,566,7590,566,7587,565,7586,564,7584,562,7582,559,7582,556e" filled="t" fillcolor="#252525" stroked="f">
                <v:path arrowok="t"/>
                <v:fill/>
              </v:shape>
              <v:shape style="position:absolute;left:7538;top:518;width:73;height:54" coordorigin="7538,518" coordsize="73,54" path="m7607,541l7596,541,7599,542,7603,547,7604,550,7604,557,7603,560,7601,563,7598,565,7596,566,7606,566,7610,562,7611,557,7611,548,7609,544,7607,541e" filled="t" fillcolor="#252525" stroked="f">
                <v:path arrowok="t"/>
                <v:fill/>
              </v:shape>
              <v:shape style="position:absolute;left:7538;top:518;width:73;height:54" coordorigin="7538,518" coordsize="73,54" path="m7608,518l7581,518,7576,546,7582,546,7583,545,7585,544,7586,543,7588,542,7590,541,7607,541,7605,539,7584,539,7587,525,7608,525,7608,518e" filled="t" fillcolor="#252525" stroked="f">
                <v:path arrowok="t"/>
                <v:fill/>
              </v:shape>
              <v:shape style="position:absolute;left:7538;top:518;width:73;height:54" coordorigin="7538,518" coordsize="73,54" path="m7599,536l7590,536,7587,537,7584,539,7605,539,7603,537,7599,536e" filled="t" fillcolor="#252525" stroked="f">
                <v:path arrowok="t"/>
                <v:fill/>
              </v:shape>
            </v:group>
            <v:group style="position:absolute;left:7532;top:360;width:79;height:54" coordorigin="7532,360" coordsize="79,54">
              <v:shape style="position:absolute;left:7532;top:360;width:79;height:54" coordorigin="7532,360" coordsize="79,54" path="m7564,366l7554,366,7556,367,7558,369,7560,370,7561,372,7561,377,7560,380,7558,383,7556,386,7552,389,7542,397,7539,400,7537,402,7535,404,7533,407,7532,410,7532,412,7532,414,7568,414,7568,407,7541,407,7542,406,7543,405,7544,404,7545,403,7548,400,7552,397,7556,393,7568,371,7566,367,7564,366e" filled="t" fillcolor="#252525" stroked="f">
                <v:path arrowok="t"/>
                <v:fill/>
              </v:shape>
              <v:shape style="position:absolute;left:7532;top:360;width:79;height:54" coordorigin="7532,360" coordsize="79,54" path="m7556,360l7546,360,7541,362,7535,367,7534,371,7533,376,7540,376,7540,373,7541,371,7545,367,7547,366,7564,366,7560,362,7556,360e" filled="t" fillcolor="#252525" stroked="f">
                <v:path arrowok="t"/>
                <v:fill/>
              </v:shape>
              <v:shape style="position:absolute;left:7532;top:360;width:79;height:54" coordorigin="7532,360" coordsize="79,54" path="m7596,360l7589,360,7585,361,7583,364,7580,366,7578,369,7576,376,7575,381,7575,397,7577,405,7580,409,7583,413,7587,414,7597,414,7600,413,7605,409,7590,409,7587,408,7585,405,7583,402,7582,396,7582,379,7583,373,7585,370,7587,367,7590,366,7605,366,7604,365,7603,363,7600,362,7598,361,7596,360e" filled="t" fillcolor="#252525" stroked="f">
                <v:path arrowok="t"/>
                <v:fill/>
              </v:shape>
              <v:shape style="position:absolute;left:7532;top:360;width:79;height:54" coordorigin="7532,360" coordsize="79,54" path="m7605,366l7596,366,7598,367,7602,373,7604,379,7604,396,7602,402,7598,408,7596,409,7605,409,7607,406,7608,403,7610,399,7610,394,7610,382,7610,378,7609,375,7608,372,7607,369,7606,367,7605,366e" filled="t" fillcolor="#252525" stroked="f">
                <v:path arrowok="t"/>
                <v:fill/>
              </v:shape>
            </v:group>
            <v:group style="position:absolute;left:7532;top:203;width:79;height:54" coordorigin="7532,203" coordsize="79,54">
              <v:shape style="position:absolute;left:7532;top:203;width:79;height:54" coordorigin="7532,203" coordsize="79,54" path="m7564,209l7554,209,7556,210,7558,211,7560,213,7561,215,7561,220,7560,223,7558,226,7556,229,7552,232,7542,240,7539,243,7532,255,7532,256,7568,256,7568,250,7541,250,7542,249,7543,248,7544,247,7545,246,7548,243,7552,240,7556,236,7568,214,7566,210,7564,209e" filled="t" fillcolor="#252525" stroked="f">
                <v:path arrowok="t"/>
                <v:fill/>
              </v:shape>
              <v:shape style="position:absolute;left:7532;top:203;width:79;height:54" coordorigin="7532,203" coordsize="79,54" path="m7556,203l7546,203,7541,205,7535,210,7534,214,7533,219,7540,219,7540,216,7541,213,7545,210,7547,209,7564,209,7560,205,7556,203e" filled="t" fillcolor="#252525" stroked="f">
                <v:path arrowok="t"/>
                <v:fill/>
              </v:shape>
              <v:shape style="position:absolute;left:7532;top:203;width:79;height:54" coordorigin="7532,203" coordsize="79,54" path="m7582,242l7575,243,7575,247,7577,251,7580,253,7583,256,7587,257,7598,257,7603,255,7606,252,7590,252,7587,251,7586,250,7584,248,7582,245,7582,242e" filled="t" fillcolor="#252525" stroked="f">
                <v:path arrowok="t"/>
                <v:fill/>
              </v:shape>
              <v:shape style="position:absolute;left:7532;top:203;width:79;height:54" coordorigin="7532,203" coordsize="79,54" path="m7607,227l7592,227,7596,227,7599,228,7601,230,7603,233,7604,235,7604,243,7603,246,7601,248,7598,251,7596,252,7606,252,7610,247,7611,243,7611,234,7609,229,7607,227e" filled="t" fillcolor="#252525" stroked="f">
                <v:path arrowok="t"/>
                <v:fill/>
              </v:shape>
              <v:shape style="position:absolute;left:7532;top:203;width:79;height:54" coordorigin="7532,203" coordsize="79,54" path="m7608,204l7581,204,7576,231,7582,232,7583,231,7585,230,7586,229,7588,228,7590,227,7592,227,7607,227,7606,226,7605,225,7584,225,7587,211,7608,211,7608,204e" filled="t" fillcolor="#252525" stroked="f">
                <v:path arrowok="t"/>
                <v:fill/>
              </v:shape>
              <v:shape style="position:absolute;left:7532;top:203;width:79;height:54" coordorigin="7532,203" coordsize="79,54" path="m7599,221l7590,221,7587,223,7584,225,7605,225,7603,223,7599,221e" filled="t" fillcolor="#252525" stroked="f">
                <v:path arrowok="t"/>
                <v:fill/>
              </v:shape>
            </v:group>
            <v:group style="position:absolute;left:7533;top:46;width:78;height:54" coordorigin="7533,46" coordsize="78,54">
              <v:shape style="position:absolute;left:7533;top:46;width:78;height:54" coordorigin="7533,46" coordsize="78,54" path="m7539,85l7533,85,7533,90,7535,93,7538,96,7541,99,7545,100,7555,100,7560,99,7564,95,7547,95,7545,94,7543,93,7541,91,7540,88,7539,85e" filled="t" fillcolor="#252525" stroked="f">
                <v:path arrowok="t"/>
                <v:fill/>
              </v:shape>
              <v:shape style="position:absolute;left:7533;top:46;width:78;height:54" coordorigin="7533,46" coordsize="78,54" path="m7564,74l7554,74,7556,75,7558,77,7560,78,7561,81,7561,87,7560,90,7558,92,7556,94,7553,95,7564,95,7567,92,7568,88,7568,80,7567,78,7564,74e" filled="t" fillcolor="#252525" stroked="f">
                <v:path arrowok="t"/>
                <v:fill/>
              </v:shape>
              <v:shape style="position:absolute;left:7533;top:46;width:78;height:54" coordorigin="7533,46" coordsize="78,54" path="m7563,52l7553,52,7555,52,7556,54,7558,56,7559,58,7559,63,7558,65,7555,67,7553,68,7551,69,7547,69,7546,74,7548,74,7549,74,7564,74,7564,73,7561,71,7558,71,7561,70,7562,69,7547,69,7547,69,7562,69,7562,68,7565,64,7566,62,7566,58,7565,55,7564,53,7563,52e" filled="t" fillcolor="#252525" stroked="f">
                <v:path arrowok="t"/>
                <v:fill/>
              </v:shape>
              <v:shape style="position:absolute;left:7533;top:46;width:78;height:54" coordorigin="7533,46" coordsize="78,54" path="m7553,46l7545,46,7542,48,7539,50,7536,52,7534,56,7533,60,7540,61,7541,58,7542,56,7543,54,7545,52,7547,52,7563,52,7562,51,7560,49,7558,48,7555,47,7553,46e" filled="t" fillcolor="#252525" stroked="f">
                <v:path arrowok="t"/>
                <v:fill/>
              </v:shape>
              <v:shape style="position:absolute;left:7533;top:46;width:78;height:54" coordorigin="7533,46" coordsize="78,54" path="m7596,46l7589,46,7585,47,7575,67,7575,83,7577,90,7580,95,7583,98,7587,100,7597,100,7600,99,7603,97,7605,95,7590,95,7587,94,7583,88,7582,82,7582,65,7583,59,7585,55,7587,53,7590,52,7605,52,7604,51,7603,49,7600,48,7598,47,7596,46e" filled="t" fillcolor="#252525" stroked="f">
                <v:path arrowok="t"/>
                <v:fill/>
              </v:shape>
              <v:shape style="position:absolute;left:7533;top:46;width:78;height:54" coordorigin="7533,46" coordsize="78,54" path="m7605,52l7596,52,7598,53,7600,56,7602,59,7604,65,7604,82,7602,88,7598,94,7596,95,7605,95,7607,92,7608,88,7610,85,7610,80,7610,68,7610,64,7609,61,7608,58,7607,55,7606,53,7605,52e" filled="t" fillcolor="#252525" stroked="f">
                <v:path arrowok="t"/>
                <v:fill/>
              </v:shape>
            </v:group>
            <v:group style="position:absolute;left:7533;top:-111;width:78;height:54" coordorigin="7533,-111" coordsize="78,54">
              <v:shape style="position:absolute;left:7533;top:-111;width:78;height:54" coordorigin="7533,-111" coordsize="78,54" path="m7539,-72l7533,-72,7533,-67,7535,-64,7538,-61,7541,-58,7545,-57,7555,-57,7560,-58,7564,-62,7547,-62,7545,-63,7541,-66,7540,-69,7539,-72e" filled="t" fillcolor="#252525" stroked="f">
                <v:path arrowok="t"/>
                <v:fill/>
              </v:shape>
              <v:shape style="position:absolute;left:7533;top:-111;width:78;height:54" coordorigin="7533,-111" coordsize="78,54" path="m7564,-83l7554,-83,7556,-82,7558,-81,7560,-79,7561,-76,7561,-70,7560,-67,7556,-63,7553,-62,7564,-62,7567,-65,7568,-69,7568,-77,7567,-80,7566,-82,7564,-83e" filled="t" fillcolor="#252525" stroked="f">
                <v:path arrowok="t"/>
                <v:fill/>
              </v:shape>
              <v:shape style="position:absolute;left:7533;top:-111;width:78;height:54" coordorigin="7533,-111" coordsize="78,54" path="m7563,-105l7553,-105,7555,-105,7556,-103,7558,-101,7559,-100,7559,-94,7558,-92,7555,-90,7553,-89,7551,-88,7547,-88,7546,-83,7548,-83,7549,-83,7564,-83,7564,-84,7561,-86,7558,-86,7561,-87,7562,-88,7551,-88,7547,-88,7562,-88,7562,-89,7565,-93,7566,-95,7566,-100,7565,-102,7564,-104,7563,-105e" filled="t" fillcolor="#252525" stroked="f">
                <v:path arrowok="t"/>
                <v:fill/>
              </v:shape>
              <v:shape style="position:absolute;left:7533;top:-111;width:78;height:54" coordorigin="7533,-111" coordsize="78,54" path="m7553,-111l7545,-111,7542,-110,7539,-107,7536,-105,7534,-101,7533,-97,7540,-96,7541,-99,7542,-101,7543,-103,7545,-105,7547,-105,7563,-105,7562,-106,7560,-108,7558,-109,7555,-110,7553,-111e" filled="t" fillcolor="#252525" stroked="f">
                <v:path arrowok="t"/>
                <v:fill/>
              </v:shape>
              <v:shape style="position:absolute;left:7533;top:-111;width:78;height:54" coordorigin="7533,-111" coordsize="78,54" path="m7582,-72l7575,-72,7575,-67,7577,-64,7580,-61,7583,-58,7587,-57,7598,-57,7603,-59,7606,-62,7590,-62,7587,-63,7586,-65,7584,-66,7582,-69,7582,-72e" filled="t" fillcolor="#252525" stroked="f">
                <v:path arrowok="t"/>
                <v:fill/>
              </v:shape>
              <v:shape style="position:absolute;left:7533;top:-111;width:78;height:54" coordorigin="7533,-111" coordsize="78,54" path="m7607,-87l7596,-87,7599,-86,7603,-82,7604,-79,7604,-71,7603,-68,7598,-63,7596,-62,7606,-62,7610,-67,7611,-71,7611,-81,7609,-85,7607,-87e" filled="t" fillcolor="#252525" stroked="f">
                <v:path arrowok="t"/>
                <v:fill/>
              </v:shape>
              <v:shape style="position:absolute;left:7533;top:-111;width:78;height:54" coordorigin="7533,-111" coordsize="78,54" path="m7608,-110l7581,-110,7576,-83,7582,-82,7583,-83,7585,-85,7586,-86,7588,-87,7590,-87,7607,-87,7605,-89,7584,-89,7587,-104,7608,-104,7608,-110e" filled="t" fillcolor="#252525" stroked="f">
                <v:path arrowok="t"/>
                <v:fill/>
              </v:shape>
              <v:shape style="position:absolute;left:7533;top:-111;width:78;height:54" coordorigin="7533,-111" coordsize="78,54" path="m7599,-93l7590,-93,7587,-92,7584,-89,7605,-89,7603,-91,7599,-93e" filled="t" fillcolor="#252525" stroked="f">
                <v:path arrowok="t"/>
                <v:fill/>
              </v:shape>
            </v:group>
            <v:group style="position:absolute;left:7667;top:358;width:69;height:206" coordorigin="7667,358" coordsize="69,206">
              <v:shape style="position:absolute;left:7667;top:358;width:69;height:206" coordorigin="7667,358" coordsize="69,206" path="m7674,527l7668,527,7668,564,7720,564,7720,557,7674,557,7674,527e" filled="t" fillcolor="#252525" stroked="f">
                <v:path arrowok="t"/>
                <v:fill/>
              </v:shape>
              <v:shape style="position:absolute;left:7667;top:358;width:69;height:206" coordorigin="7667,358" coordsize="69,206" path="m7696,531l7690,531,7690,557,7696,557,7696,531e" filled="t" fillcolor="#252525" stroked="f">
                <v:path arrowok="t"/>
                <v:fill/>
              </v:shape>
              <v:shape style="position:absolute;left:7667;top:358;width:69;height:206" coordorigin="7667,358" coordsize="69,206" path="m7683,497l7682,500,7681,502,7681,506,7688,513,7682,513,7682,519,7720,519,7720,512,7698,512,7695,512,7693,511,7691,510,7690,510,7689,508,7688,507,7688,506,7688,503,7688,501,7689,500,7683,497e" filled="t" fillcolor="#252525" stroked="f">
                <v:path arrowok="t"/>
                <v:fill/>
              </v:shape>
              <v:shape style="position:absolute;left:7667;top:358;width:69;height:206" coordorigin="7667,358" coordsize="69,206" path="m7667,476l7696,494,7708,494,7714,493,7720,490,7726,487,7727,487,7697,487,7692,486,7684,484,7681,483,7675,481,7672,479,7667,476e" filled="t" fillcolor="#252525" stroked="f">
                <v:path arrowok="t"/>
                <v:fill/>
              </v:shape>
              <v:shape style="position:absolute;left:7667;top:358;width:69;height:206" coordorigin="7667,358" coordsize="69,206" path="m7736,476l7724,483,7713,487,7727,487,7731,484,7736,481,7736,476e" filled="t" fillcolor="#252525" stroked="f">
                <v:path arrowok="t"/>
                <v:fill/>
              </v:shape>
              <v:shape style="position:absolute;left:7667;top:358;width:69;height:206" coordorigin="7667,358" coordsize="69,206" path="m7720,460l7668,460,7668,467,7720,467,7720,460e" filled="t" fillcolor="#252525" stroked="f">
                <v:path arrowok="t"/>
                <v:fill/>
              </v:shape>
              <v:shape style="position:absolute;left:7667;top:358;width:69;height:206" coordorigin="7667,358" coordsize="69,206" path="m7696,432l7689,432,7689,460,7696,460,7696,432e" filled="t" fillcolor="#252525" stroked="f">
                <v:path arrowok="t"/>
                <v:fill/>
              </v:shape>
              <v:shape style="position:absolute;left:7667;top:358;width:69;height:206" coordorigin="7667,358" coordsize="69,206" path="m7720,424l7668,424,7668,432,7720,432,7720,424e" filled="t" fillcolor="#252525" stroked="f">
                <v:path arrowok="t"/>
                <v:fill/>
              </v:shape>
              <v:shape style="position:absolute;left:7667;top:358;width:69;height:206" coordorigin="7667,358" coordsize="69,206" path="m7696,392l7687,392,7715,417,7720,417,7720,408,7715,408,7711,404,7696,392e" filled="t" fillcolor="#252525" stroked="f">
                <v:path arrowok="t"/>
                <v:fill/>
              </v:shape>
              <v:shape style="position:absolute;left:7667;top:358;width:69;height:206" coordorigin="7667,358" coordsize="69,206" path="m7686,383l7682,383,7682,415,7687,415,7687,394,7687,392,7696,392,7686,383e" filled="t" fillcolor="#252525" stroked="f">
                <v:path arrowok="t"/>
                <v:fill/>
              </v:shape>
              <v:shape style="position:absolute;left:7667;top:358;width:69;height:206" coordorigin="7667,358" coordsize="69,206" path="m7720,382l7715,382,7715,405,7715,408,7720,408,7720,382e" filled="t" fillcolor="#252525" stroked="f">
                <v:path arrowok="t"/>
                <v:fill/>
              </v:shape>
              <v:shape style="position:absolute;left:7667;top:358;width:69;height:206" coordorigin="7667,358" coordsize="69,206" path="m7708,358l7696,358,7690,359,7685,360,7679,363,7673,366,7667,371,7667,376,7672,372,7675,371,7678,370,7681,368,7684,367,7688,366,7692,365,7697,364,7727,364,7726,364,7714,359,7708,358e" filled="t" fillcolor="#252525" stroked="f">
                <v:path arrowok="t"/>
                <v:fill/>
              </v:shape>
              <v:shape style="position:absolute;left:7667;top:358;width:69;height:206" coordorigin="7667,358" coordsize="69,206" path="m7727,364l7713,364,7724,368,7736,376,7736,371,7731,367,7727,364e" filled="t" fillcolor="#252525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79.402039pt;margin-top:-5.635988pt;width:20.008637pt;height:57.871462pt;mso-position-horizontal-relative:page;mso-position-vertical-relative:paragraph;z-index:-5227" coordorigin="9588,-113" coordsize="400,1157">
            <v:group style="position:absolute;left:9591;top:1012;width:160;height:2" coordorigin="9591,1012" coordsize="160,2">
              <v:shape style="position:absolute;left:9591;top:1012;width:160;height:2" coordorigin="9591,1012" coordsize="160,0" path="m9591,1012l9751,1012e" filled="f" stroked="t" strokeweight=".294959pt" strokecolor="#252525">
                <v:path arrowok="t"/>
              </v:shape>
            </v:group>
            <v:group style="position:absolute;left:9591;top:-88;width:160;height:2" coordorigin="9591,-88" coordsize="160,2">
              <v:shape style="position:absolute;left:9591;top:-88;width:160;height:2" coordorigin="9591,-88" coordsize="160,0" path="m9591,-88l9751,-88e" filled="f" stroked="t" strokeweight=".29497pt" strokecolor="#252525">
                <v:path arrowok="t"/>
              </v:shape>
            </v:group>
            <v:group style="position:absolute;left:9591;top:-90;width:2;height:1102" coordorigin="9591,-90" coordsize="2,1102">
              <v:shape style="position:absolute;left:9591;top:-90;width:2;height:1102" coordorigin="9591,-90" coordsize="0,1102" path="m9591,-90l9591,1012e" filled="f" stroked="t" strokeweight=".294808pt" strokecolor="#252525">
                <v:path arrowok="t"/>
              </v:shape>
            </v:group>
            <v:group style="position:absolute;left:9749;top:-90;width:2;height:1102" coordorigin="9749,-90" coordsize="2,1102">
              <v:shape style="position:absolute;left:9749;top:-90;width:2;height:1102" coordorigin="9749,-90" coordsize="0,1102" path="m9749,-90l9749,1012e" filled="f" stroked="t" strokeweight=".294817pt" strokecolor="#252525">
                <v:path arrowok="t"/>
              </v:shape>
              <v:shape style="position:absolute;left:9591;top:-88;width:158;height:1100" type="#_x0000_t75">
                <v:imagedata r:id="rId105" o:title=""/>
              </v:shape>
            </v:group>
            <v:group style="position:absolute;left:9736;top:853;width:13;height:4" coordorigin="9736,853" coordsize="13,4">
              <v:shape style="position:absolute;left:9736;top:853;width:13;height:4" coordorigin="9736,853" coordsize="13,4" path="m9736,855l9749,855e" filled="f" stroked="t" strokeweight=".294956pt" strokecolor="#252525">
                <v:path arrowok="t"/>
              </v:shape>
            </v:group>
            <v:group style="position:absolute;left:9736;top:696;width:13;height:4" coordorigin="9736,696" coordsize="13,4">
              <v:shape style="position:absolute;left:9736;top:696;width:13;height:4" coordorigin="9736,696" coordsize="13,4" path="m9736,698l9749,698e" filled="f" stroked="t" strokeweight=".294956pt" strokecolor="#252525">
                <v:path arrowok="t"/>
              </v:shape>
            </v:group>
            <v:group style="position:absolute;left:9736;top:539;width:13;height:4" coordorigin="9736,539" coordsize="13,4">
              <v:shape style="position:absolute;left:9736;top:539;width:13;height:4" coordorigin="9736,539" coordsize="13,4" path="m9736,540l9749,540e" filled="f" stroked="t" strokeweight=".294933pt" strokecolor="#252525">
                <v:path arrowok="t"/>
              </v:shape>
            </v:group>
            <v:group style="position:absolute;left:9736;top:381;width:13;height:4" coordorigin="9736,381" coordsize="13,4">
              <v:shape style="position:absolute;left:9736;top:381;width:13;height:4" coordorigin="9736,381" coordsize="13,4" path="m9736,383l9749,383e" filled="f" stroked="t" strokeweight=".294968pt" strokecolor="#252525">
                <v:path arrowok="t"/>
              </v:shape>
            </v:group>
            <v:group style="position:absolute;left:9736;top:224;width:13;height:4" coordorigin="9736,224" coordsize="13,4">
              <v:shape style="position:absolute;left:9736;top:224;width:13;height:4" coordorigin="9736,224" coordsize="13,4" path="m9736,226l9749,226e" filled="f" stroked="t" strokeweight=".294956pt" strokecolor="#252525">
                <v:path arrowok="t"/>
              </v:shape>
            </v:group>
            <v:group style="position:absolute;left:9736;top:67;width:13;height:4" coordorigin="9736,67" coordsize="13,4">
              <v:shape style="position:absolute;left:9736;top:67;width:13;height:4" coordorigin="9736,67" coordsize="13,4" path="m9736,69l9749,69e" filled="f" stroked="t" strokeweight=".294968pt" strokecolor="#252525">
                <v:path arrowok="t"/>
              </v:shape>
            </v:group>
            <v:group style="position:absolute;left:9783;top:989;width:35;height:54" coordorigin="9783,989" coordsize="35,54">
              <v:shape style="position:absolute;left:9783;top:989;width:35;height:54" coordorigin="9783,989" coordsize="35,54" path="m9804,989l9797,989,9793,990,9783,1010,9783,1026,9785,1033,9788,1037,9791,1041,9795,1043,9805,1043,9808,1042,9811,1040,9813,1038,9798,1037,9795,1036,9793,1033,9791,1030,9790,1024,9790,1007,9791,1001,9793,998,9795,995,9798,994,9813,994,9812,993,9811,992,9808,991,9806,989,9804,989e" filled="t" fillcolor="#252525" stroked="f">
                <v:path arrowok="t"/>
                <v:fill/>
              </v:shape>
              <v:shape style="position:absolute;left:9783;top:989;width:35;height:54" coordorigin="9783,989" coordsize="35,54" path="m9813,994l9804,994,9806,996,9811,1001,9812,1007,9812,1024,9811,1030,9806,1036,9804,1037,9813,1037,9815,1035,9818,1027,9818,1022,9818,1011,9814,995,9813,994e" filled="t" fillcolor="#252525" stroked="f">
                <v:path arrowok="t"/>
                <v:fill/>
              </v:shape>
            </v:group>
            <v:group style="position:absolute;left:9783;top:833;width:36;height:53" coordorigin="9783,833" coordsize="36,53">
              <v:shape style="position:absolute;left:9783;top:833;width:36;height:53" coordorigin="9783,833" coordsize="36,53" path="m9790,870l9783,871,9783,875,9785,879,9791,884,9795,886,9806,886,9811,884,9814,880,9798,880,9795,880,9794,878,9792,876,9790,874,9790,870e" filled="t" fillcolor="#252525" stroked="f">
                <v:path arrowok="t"/>
                <v:fill/>
              </v:shape>
              <v:shape style="position:absolute;left:9783;top:833;width:36;height:53" coordorigin="9783,833" coordsize="36,53" path="m9815,855l9804,855,9807,857,9809,859,9811,861,9812,864,9812,871,9811,874,9809,877,9806,879,9804,880,9814,880,9818,876,9819,872,9819,862,9817,858,9815,855e" filled="t" fillcolor="#252525" stroked="f">
                <v:path arrowok="t"/>
                <v:fill/>
              </v:shape>
              <v:shape style="position:absolute;left:9783;top:833;width:36;height:53" coordorigin="9783,833" coordsize="36,53" path="m9816,833l9789,833,9784,860,9790,861,9791,859,9793,858,9794,857,9796,856,9798,855,9815,855,9813,853,9792,853,9795,839,9816,839,9816,833e" filled="t" fillcolor="#252525" stroked="f">
                <v:path arrowok="t"/>
                <v:fill/>
              </v:shape>
              <v:shape style="position:absolute;left:9783;top:833;width:36;height:53" coordorigin="9783,833" coordsize="36,53" path="m9807,850l9799,850,9795,851,9792,853,9813,853,9811,851,9807,850e" filled="t" fillcolor="#252525" stroked="f">
                <v:path arrowok="t"/>
                <v:fill/>
              </v:shape>
            </v:group>
            <v:group style="position:absolute;left:9788;top:675;width:73;height:54" coordorigin="9788,675" coordsize="73,54">
              <v:shape style="position:absolute;left:9788;top:675;width:73;height:54" coordorigin="9788,675" coordsize="73,54" path="m9808,686l9801,686,9801,728,9808,728,9808,686e" filled="t" fillcolor="#252525" stroked="f">
                <v:path arrowok="t"/>
                <v:fill/>
              </v:shape>
              <v:shape style="position:absolute;left:9788;top:675;width:73;height:54" coordorigin="9788,675" coordsize="73,54" path="m9808,675l9804,675,9803,677,9801,679,9798,682,9795,684,9792,686,9788,688,9788,694,9790,693,9793,692,9795,691,9798,689,9800,688,9801,686,9808,686,9808,675e" filled="t" fillcolor="#252525" stroked="f">
                <v:path arrowok="t"/>
                <v:fill/>
              </v:shape>
              <v:shape style="position:absolute;left:9788;top:675;width:73;height:54" coordorigin="9788,675" coordsize="73,54" path="m9846,675l9839,675,9836,676,9833,678,9830,680,9829,683,9827,687,9826,690,9825,695,9825,712,9827,719,9831,723,9834,727,9838,729,9847,729,9850,728,9853,726,9855,723,9840,723,9837,722,9833,716,9832,710,9832,693,9833,687,9836,684,9837,681,9840,680,9855,680,9855,679,9853,677,9851,676,9848,675,9846,675e" filled="t" fillcolor="#252525" stroked="f">
                <v:path arrowok="t"/>
                <v:fill/>
              </v:shape>
              <v:shape style="position:absolute;left:9788;top:675;width:73;height:54" coordorigin="9788,675" coordsize="73,54" path="m9855,680l9846,680,9849,681,9851,684,9853,687,9854,693,9854,710,9853,716,9849,722,9846,723,9856,723,9857,720,9859,717,9860,713,9861,708,9861,696,9860,692,9859,689,9859,686,9858,683,9856,681,9855,680e" filled="t" fillcolor="#252525" stroked="f">
                <v:path arrowok="t"/>
                <v:fill/>
              </v:shape>
            </v:group>
            <v:group style="position:absolute;left:9788;top:518;width:73;height:54" coordorigin="9788,518" coordsize="73,54">
              <v:shape style="position:absolute;left:9788;top:518;width:73;height:54" coordorigin="9788,518" coordsize="73,54" path="m9808,529l9801,529,9801,571,9808,571,9808,529e" filled="t" fillcolor="#252525" stroked="f">
                <v:path arrowok="t"/>
                <v:fill/>
              </v:shape>
              <v:shape style="position:absolute;left:9788;top:518;width:73;height:54" coordorigin="9788,518" coordsize="73,54" path="m9808,518l9804,518,9803,520,9801,522,9795,527,9792,529,9788,531,9788,537,9790,536,9793,535,9795,534,9798,532,9800,531,9801,529,9808,529,9808,518e" filled="t" fillcolor="#252525" stroked="f">
                <v:path arrowok="t"/>
                <v:fill/>
              </v:shape>
              <v:shape style="position:absolute;left:9788;top:518;width:73;height:54" coordorigin="9788,518" coordsize="73,54" path="m9832,556l9825,557,9826,561,9827,565,9831,568,9834,570,9838,571,9849,571,9853,569,9856,566,9840,566,9838,565,9836,564,9834,562,9833,559,9832,556e" filled="t" fillcolor="#252525" stroked="f">
                <v:path arrowok="t"/>
                <v:fill/>
              </v:shape>
              <v:shape style="position:absolute;left:9788;top:518;width:73;height:54" coordorigin="9788,518" coordsize="73,54" path="m9857,541l9846,541,9849,542,9853,547,9854,550,9854,557,9853,560,9851,563,9849,565,9846,566,9856,566,9860,562,9861,557,9861,548,9860,544,9857,541e" filled="t" fillcolor="#252525" stroked="f">
                <v:path arrowok="t"/>
                <v:fill/>
              </v:shape>
              <v:shape style="position:absolute;left:9788;top:518;width:73;height:54" coordorigin="9788,518" coordsize="73,54" path="m9859,518l9832,518,9826,546,9833,546,9834,545,9835,544,9837,543,9839,542,9840,541,9857,541,9855,539,9834,539,9837,525,9859,525,9859,518e" filled="t" fillcolor="#252525" stroked="f">
                <v:path arrowok="t"/>
                <v:fill/>
              </v:shape>
              <v:shape style="position:absolute;left:9788;top:518;width:73;height:54" coordorigin="9788,518" coordsize="73,54" path="m9849,536l9841,536,9837,537,9834,539,9855,539,9853,537,9849,536e" filled="t" fillcolor="#252525" stroked="f">
                <v:path arrowok="t"/>
                <v:fill/>
              </v:shape>
            </v:group>
            <v:group style="position:absolute;left:9782;top:360;width:79;height:54" coordorigin="9782,360" coordsize="79,54">
              <v:shape style="position:absolute;left:9782;top:360;width:79;height:54" coordorigin="9782,360" coordsize="79,54" path="m9815,366l9804,366,9806,367,9808,369,9810,370,9811,372,9811,377,9810,380,9808,383,9806,386,9802,389,9792,397,9789,400,9787,402,9785,404,9784,407,9782,410,9782,412,9782,414,9818,414,9818,407,9791,407,9792,406,9793,405,9794,404,9795,403,9798,400,9802,397,9807,393,9818,371,9816,367,9815,366e" filled="t" fillcolor="#252525" stroked="f">
                <v:path arrowok="t"/>
                <v:fill/>
              </v:shape>
              <v:shape style="position:absolute;left:9782;top:360;width:79;height:54" coordorigin="9782,360" coordsize="79,54" path="m9806,360l9796,360,9792,362,9786,367,9784,371,9783,376,9790,376,9790,373,9791,371,9795,367,9798,366,9815,366,9810,362,9806,360e" filled="t" fillcolor="#252525" stroked="f">
                <v:path arrowok="t"/>
                <v:fill/>
              </v:shape>
              <v:shape style="position:absolute;left:9782;top:360;width:79;height:54" coordorigin="9782,360" coordsize="79,54" path="m9846,360l9839,360,9836,361,9833,364,9830,366,9829,369,9826,376,9825,381,9825,397,9827,405,9831,409,9834,413,9838,414,9847,414,9850,413,9855,409,9840,409,9837,408,9835,405,9833,402,9832,396,9832,379,9833,373,9836,370,9837,367,9840,366,9855,366,9855,365,9853,363,9851,362,9848,361,9846,360e" filled="t" fillcolor="#252525" stroked="f">
                <v:path arrowok="t"/>
                <v:fill/>
              </v:shape>
              <v:shape style="position:absolute;left:9782;top:360;width:79;height:54" coordorigin="9782,360" coordsize="79,54" path="m9855,366l9846,366,9849,367,9853,373,9854,379,9854,396,9853,402,9849,408,9846,409,9856,409,9857,406,9859,403,9860,399,9861,394,9861,382,9860,378,9859,375,9859,372,9858,369,9856,367,9855,366e" filled="t" fillcolor="#252525" stroked="f">
                <v:path arrowok="t"/>
                <v:fill/>
              </v:shape>
            </v:group>
            <v:group style="position:absolute;left:9782;top:203;width:79;height:54" coordorigin="9782,203" coordsize="79,54">
              <v:shape style="position:absolute;left:9782;top:203;width:79;height:54" coordorigin="9782,203" coordsize="79,54" path="m9815,209l9804,209,9806,210,9808,211,9810,213,9811,215,9811,220,9810,223,9808,226,9806,229,9802,232,9792,240,9789,243,9782,255,9782,256,9818,256,9818,250,9791,250,9792,249,9793,248,9794,247,9795,246,9798,243,9802,240,9807,236,9818,214,9816,210,9815,209e" filled="t" fillcolor="#252525" stroked="f">
                <v:path arrowok="t"/>
                <v:fill/>
              </v:shape>
              <v:shape style="position:absolute;left:9782;top:203;width:79;height:54" coordorigin="9782,203" coordsize="79,54" path="m9806,203l9796,203,9792,205,9786,210,9784,214,9783,219,9790,219,9790,216,9791,213,9795,210,9798,209,9815,209,9810,205,9806,203e" filled="t" fillcolor="#252525" stroked="f">
                <v:path arrowok="t"/>
                <v:fill/>
              </v:shape>
              <v:shape style="position:absolute;left:9782;top:203;width:79;height:54" coordorigin="9782,203" coordsize="79,54" path="m9832,242l9825,243,9826,247,9827,251,9831,253,9834,256,9838,257,9849,257,9853,255,9856,252,9840,252,9838,251,9836,250,9834,248,9833,245,9832,242e" filled="t" fillcolor="#252525" stroked="f">
                <v:path arrowok="t"/>
                <v:fill/>
              </v:shape>
              <v:shape style="position:absolute;left:9782;top:203;width:79;height:54" coordorigin="9782,203" coordsize="79,54" path="m9857,227l9843,227,9846,227,9849,228,9851,230,9853,233,9854,235,9854,243,9853,246,9851,248,9849,251,9846,252,9856,252,9860,247,9861,243,9861,234,9860,229,9857,227e" filled="t" fillcolor="#252525" stroked="f">
                <v:path arrowok="t"/>
                <v:fill/>
              </v:shape>
              <v:shape style="position:absolute;left:9782;top:203;width:79;height:54" coordorigin="9782,203" coordsize="79,54" path="m9859,204l9832,204,9826,231,9833,232,9834,231,9835,230,9837,229,9839,228,9840,227,9843,227,9857,227,9856,226,9855,225,9834,225,9837,211,9859,211,9859,204e" filled="t" fillcolor="#252525" stroked="f">
                <v:path arrowok="t"/>
                <v:fill/>
              </v:shape>
              <v:shape style="position:absolute;left:9782;top:203;width:79;height:54" coordorigin="9782,203" coordsize="79,54" path="m9849,221l9841,221,9837,223,9834,225,9855,225,9853,223,9849,221e" filled="t" fillcolor="#252525" stroked="f">
                <v:path arrowok="t"/>
                <v:fill/>
              </v:shape>
            </v:group>
            <v:group style="position:absolute;left:9783;top:46;width:78;height:54" coordorigin="9783,46" coordsize="78,54">
              <v:shape style="position:absolute;left:9783;top:46;width:78;height:54" coordorigin="9783,46" coordsize="78,54" path="m9790,85l9783,85,9783,90,9785,93,9788,96,9792,99,9795,100,9806,100,9810,99,9814,95,9798,95,9795,94,9794,93,9792,91,9790,88,9790,85e" filled="t" fillcolor="#252525" stroked="f">
                <v:path arrowok="t"/>
                <v:fill/>
              </v:shape>
              <v:shape style="position:absolute;left:9783;top:46;width:78;height:54" coordorigin="9783,46" coordsize="78,54" path="m9815,74l9804,74,9807,75,9809,77,9811,78,9812,81,9812,87,9810,90,9808,92,9806,94,9803,95,9814,95,9817,92,9819,88,9819,80,9818,78,9815,74e" filled="t" fillcolor="#252525" stroked="f">
                <v:path arrowok="t"/>
                <v:fill/>
              </v:shape>
              <v:shape style="position:absolute;left:9783;top:46;width:78;height:54" coordorigin="9783,46" coordsize="78,54" path="m9813,52l9803,52,9805,52,9807,54,9808,56,9809,58,9809,63,9808,65,9806,67,9803,68,9801,69,9797,69,9796,74,9798,74,9800,74,9815,74,9814,73,9812,71,9808,71,9811,70,9812,69,9797,69,9797,69,9812,69,9813,68,9815,64,9816,62,9816,58,9815,55,9814,53,9813,52e" filled="t" fillcolor="#252525" stroked="f">
                <v:path arrowok="t"/>
                <v:fill/>
              </v:shape>
              <v:shape style="position:absolute;left:9783;top:46;width:78;height:54" coordorigin="9783,46" coordsize="78,54" path="m9803,46l9796,46,9792,48,9789,50,9786,52,9784,56,9784,60,9790,61,9791,58,9792,56,9794,54,9795,52,9798,52,9813,52,9813,51,9811,49,9808,48,9806,47,9803,46e" filled="t" fillcolor="#252525" stroked="f">
                <v:path arrowok="t"/>
                <v:fill/>
              </v:shape>
              <v:shape style="position:absolute;left:9783;top:46;width:78;height:54" coordorigin="9783,46" coordsize="78,54" path="m9846,46l9839,46,9836,47,9825,67,9825,83,9827,90,9831,95,9834,98,9838,100,9847,100,9850,99,9853,97,9855,95,9840,95,9837,94,9833,88,9832,82,9832,65,9833,59,9836,55,9837,53,9840,52,9855,52,9855,51,9853,49,9851,48,9848,47,9846,46e" filled="t" fillcolor="#252525" stroked="f">
                <v:path arrowok="t"/>
                <v:fill/>
              </v:shape>
              <v:shape style="position:absolute;left:9783;top:46;width:78;height:54" coordorigin="9783,46" coordsize="78,54" path="m9855,52l9846,52,9849,53,9851,56,9853,59,9854,65,9854,82,9853,88,9849,94,9846,95,9856,95,9857,92,9859,88,9860,85,9861,80,9861,68,9860,64,9859,61,9859,58,9858,55,9856,53,9855,52e" filled="t" fillcolor="#252525" stroked="f">
                <v:path arrowok="t"/>
                <v:fill/>
              </v:shape>
            </v:group>
            <v:group style="position:absolute;left:9783;top:-111;width:78;height:54" coordorigin="9783,-111" coordsize="78,54">
              <v:shape style="position:absolute;left:9783;top:-111;width:78;height:54" coordorigin="9783,-111" coordsize="78,54" path="m9790,-72l9783,-72,9783,-67,9785,-64,9788,-61,9792,-58,9795,-57,9806,-57,9810,-58,9814,-62,9798,-62,9795,-63,9792,-66,9790,-69,9790,-72e" filled="t" fillcolor="#252525" stroked="f">
                <v:path arrowok="t"/>
                <v:fill/>
              </v:shape>
              <v:shape style="position:absolute;left:9783;top:-111;width:78;height:54" coordorigin="9783,-111" coordsize="78,54" path="m9815,-83l9804,-83,9807,-82,9809,-81,9811,-79,9812,-76,9812,-70,9810,-67,9806,-63,9803,-62,9814,-62,9817,-65,9819,-69,9819,-77,9818,-80,9816,-82,9815,-83e" filled="t" fillcolor="#252525" stroked="f">
                <v:path arrowok="t"/>
                <v:fill/>
              </v:shape>
              <v:shape style="position:absolute;left:9783;top:-111;width:78;height:54" coordorigin="9783,-111" coordsize="78,54" path="m9813,-105l9803,-105,9805,-105,9807,-103,9808,-101,9809,-100,9809,-94,9808,-92,9806,-90,9803,-89,9801,-88,9797,-88,9796,-83,9798,-83,9800,-83,9815,-83,9814,-84,9812,-86,9808,-86,9811,-87,9812,-88,9801,-88,9797,-88,9812,-88,9813,-89,9815,-93,9816,-95,9816,-100,9815,-102,9814,-104,9813,-105e" filled="t" fillcolor="#252525" stroked="f">
                <v:path arrowok="t"/>
                <v:fill/>
              </v:shape>
              <v:shape style="position:absolute;left:9783;top:-111;width:78;height:54" coordorigin="9783,-111" coordsize="78,54" path="m9803,-111l9796,-111,9792,-110,9789,-107,9786,-105,9784,-101,9784,-97,9790,-96,9791,-99,9792,-101,9794,-103,9795,-105,9798,-105,9813,-105,9813,-106,9811,-108,9808,-109,9806,-110,9803,-111e" filled="t" fillcolor="#252525" stroked="f">
                <v:path arrowok="t"/>
                <v:fill/>
              </v:shape>
              <v:shape style="position:absolute;left:9783;top:-111;width:78;height:54" coordorigin="9783,-111" coordsize="78,54" path="m9832,-72l9825,-72,9826,-67,9827,-64,9831,-61,9834,-58,9838,-57,9849,-57,9853,-59,9856,-62,9840,-62,9838,-63,9836,-65,9834,-66,9833,-69,9832,-72e" filled="t" fillcolor="#252525" stroked="f">
                <v:path arrowok="t"/>
                <v:fill/>
              </v:shape>
              <v:shape style="position:absolute;left:9783;top:-111;width:78;height:54" coordorigin="9783,-111" coordsize="78,54" path="m9857,-87l9846,-87,9849,-86,9853,-82,9854,-79,9854,-71,9853,-68,9849,-63,9846,-62,9856,-62,9860,-67,9861,-71,9861,-81,9860,-85,9857,-87e" filled="t" fillcolor="#252525" stroked="f">
                <v:path arrowok="t"/>
                <v:fill/>
              </v:shape>
              <v:shape style="position:absolute;left:9783;top:-111;width:78;height:54" coordorigin="9783,-111" coordsize="78,54" path="m9859,-110l9832,-110,9826,-83,9833,-82,9834,-83,9835,-85,9837,-86,9839,-87,9840,-87,9857,-87,9855,-89,9834,-89,9837,-104,9859,-104,9859,-110e" filled="t" fillcolor="#252525" stroked="f">
                <v:path arrowok="t"/>
                <v:fill/>
              </v:shape>
              <v:shape style="position:absolute;left:9783;top:-111;width:78;height:54" coordorigin="9783,-111" coordsize="78,54" path="m9849,-93l9841,-93,9837,-92,9834,-89,9855,-89,9853,-91,9849,-93e" filled="t" fillcolor="#252525" stroked="f">
                <v:path arrowok="t"/>
                <v:fill/>
              </v:shape>
            </v:group>
            <v:group style="position:absolute;left:9917;top:358;width:69;height:206" coordorigin="9917,358" coordsize="69,206">
              <v:shape style="position:absolute;left:9917;top:358;width:69;height:206" coordorigin="9917,358" coordsize="69,206" path="m9924,527l9918,527,9918,564,9971,564,9971,557,9924,557,9924,527e" filled="t" fillcolor="#252525" stroked="f">
                <v:path arrowok="t"/>
                <v:fill/>
              </v:shape>
              <v:shape style="position:absolute;left:9917;top:358;width:69;height:206" coordorigin="9917,358" coordsize="69,206" path="m9947,531l9940,531,9940,557,9947,557,9947,531e" filled="t" fillcolor="#252525" stroked="f">
                <v:path arrowok="t"/>
                <v:fill/>
              </v:shape>
              <v:shape style="position:absolute;left:9917;top:358;width:69;height:206" coordorigin="9917,358" coordsize="69,206" path="m9934,497l9932,500,9932,502,9932,506,9938,513,9932,513,9932,519,9971,519,9971,512,9948,512,9945,512,9943,511,9942,510,9940,510,9940,508,9939,507,9938,506,9938,503,9939,501,9940,500,9934,497e" filled="t" fillcolor="#252525" stroked="f">
                <v:path arrowok="t"/>
                <v:fill/>
              </v:shape>
              <v:shape style="position:absolute;left:9917;top:358;width:69;height:206" coordorigin="9917,358" coordsize="69,206" path="m9917,476l9946,494,9958,494,9964,493,9970,490,9976,487,9977,487,9947,487,9943,486,9934,484,9931,483,9926,481,9922,479,9917,476e" filled="t" fillcolor="#252525" stroked="f">
                <v:path arrowok="t"/>
                <v:fill/>
              </v:shape>
              <v:shape style="position:absolute;left:9917;top:358;width:69;height:206" coordorigin="9917,358" coordsize="69,206" path="m9986,476l9975,483,9963,487,9977,487,9982,484,9986,481,9986,476e" filled="t" fillcolor="#252525" stroked="f">
                <v:path arrowok="t"/>
                <v:fill/>
              </v:shape>
              <v:shape style="position:absolute;left:9917;top:358;width:69;height:206" coordorigin="9917,358" coordsize="69,206" path="m9971,460l9918,460,9918,467,9971,467,9971,460e" filled="t" fillcolor="#252525" stroked="f">
                <v:path arrowok="t"/>
                <v:fill/>
              </v:shape>
              <v:shape style="position:absolute;left:9917;top:358;width:69;height:206" coordorigin="9917,358" coordsize="69,206" path="m9946,432l9940,432,9940,460,9946,460,9946,432e" filled="t" fillcolor="#252525" stroked="f">
                <v:path arrowok="t"/>
                <v:fill/>
              </v:shape>
              <v:shape style="position:absolute;left:9917;top:358;width:69;height:206" coordorigin="9917,358" coordsize="69,206" path="m9971,424l9918,424,9918,432,9971,432,9971,424e" filled="t" fillcolor="#252525" stroked="f">
                <v:path arrowok="t"/>
                <v:fill/>
              </v:shape>
              <v:shape style="position:absolute;left:9917;top:358;width:69;height:206" coordorigin="9917,358" coordsize="69,206" path="m9946,392l9937,392,9965,417,9971,417,9971,408,9965,408,9961,404,9946,392e" filled="t" fillcolor="#252525" stroked="f">
                <v:path arrowok="t"/>
                <v:fill/>
              </v:shape>
              <v:shape style="position:absolute;left:9917;top:358;width:69;height:206" coordorigin="9917,358" coordsize="69,206" path="m9937,383l9932,383,9932,415,9938,415,9938,394,9937,392,9946,392,9937,383e" filled="t" fillcolor="#252525" stroked="f">
                <v:path arrowok="t"/>
                <v:fill/>
              </v:shape>
              <v:shape style="position:absolute;left:9917;top:358;width:69;height:206" coordorigin="9917,358" coordsize="69,206" path="m9971,382l9965,382,9965,405,9965,408,9971,408,9971,382e" filled="t" fillcolor="#252525" stroked="f">
                <v:path arrowok="t"/>
                <v:fill/>
              </v:shape>
              <v:shape style="position:absolute;left:9917;top:358;width:69;height:206" coordorigin="9917,358" coordsize="69,206" path="m9958,358l9946,358,9940,359,9935,360,9929,363,9923,366,9917,371,9917,376,9922,372,9926,371,9928,370,9931,368,9935,367,9938,366,9943,365,9947,364,9977,364,9976,364,9964,359,9958,358e" filled="t" fillcolor="#252525" stroked="f">
                <v:path arrowok="t"/>
                <v:fill/>
              </v:shape>
              <v:shape style="position:absolute;left:9917;top:358;width:69;height:206" coordorigin="9917,358" coordsize="69,206" path="m9977,364l9963,364,9975,368,9986,376,9986,371,9982,367,9977,364e" filled="t" fillcolor="#252525" stroked="f">
                <v:path arrowok="t"/>
                <v:fill/>
              </v:shape>
            </v:group>
            <w10:wrap type="none"/>
          </v:group>
        </w:pict>
      </w:r>
      <w:r>
        <w:rPr>
          <w:rFonts w:ascii="Calibri" w:hAnsi="Calibri" w:cs="Calibri" w:eastAsia="Calibri"/>
          <w:sz w:val="10"/>
          <w:szCs w:val="10"/>
          <w:spacing w:val="0"/>
          <w:w w:val="106"/>
          <w:b/>
          <w:bCs/>
        </w:rPr>
        <w:t>UE</w:t>
      </w:r>
      <w:r>
        <w:rPr>
          <w:rFonts w:ascii="Calibri" w:hAnsi="Calibri" w:cs="Calibri" w:eastAsia="Calibri"/>
          <w:sz w:val="10"/>
          <w:szCs w:val="10"/>
          <w:spacing w:val="0"/>
          <w:w w:val="100"/>
        </w:rPr>
      </w:r>
    </w:p>
    <w:p>
      <w:pPr>
        <w:spacing w:before="0" w:after="0" w:line="99" w:lineRule="exact"/>
        <w:ind w:left="781" w:right="-20"/>
        <w:jc w:val="left"/>
        <w:rPr>
          <w:rFonts w:ascii="Cambria Math" w:hAnsi="Cambria Math" w:cs="Cambria Math" w:eastAsia="Cambria Math"/>
          <w:sz w:val="10"/>
          <w:szCs w:val="10"/>
        </w:rPr>
      </w:pPr>
      <w:rPr/>
      <w:r>
        <w:rPr/>
        <w:pict>
          <v:group style="position:absolute;margin-left:110.903pt;margin-top:.520268pt;width:38.295072pt;height:31.203696pt;mso-position-horizontal-relative:page;mso-position-vertical-relative:paragraph;z-index:-5224" coordorigin="2218,10" coordsize="766,624">
            <v:group style="position:absolute;left:2223;top:629;width:756;height:2" coordorigin="2223,629" coordsize="756,2">
              <v:shape style="position:absolute;left:2223;top:629;width:756;height:2" coordorigin="2223,629" coordsize="756,0" path="m2223,629l2979,629e" filled="f" stroked="t" strokeweight=".5175pt" strokecolor="#252525">
                <v:path arrowok="t"/>
              </v:shape>
            </v:group>
            <v:group style="position:absolute;left:2223;top:16;width:2;height:614" coordorigin="2223,16" coordsize="2,614">
              <v:shape style="position:absolute;left:2223;top:16;width:2;height:614" coordorigin="2223,16" coordsize="0,614" path="m2223,16l2223,629e" filled="f" stroked="t" strokeweight=".517432pt" strokecolor="#252525">
                <v:path arrowok="t"/>
              </v:shape>
            </v:group>
            <v:group style="position:absolute;left:2231;top:173;width:368;height:439" coordorigin="2231,173" coordsize="368,439">
              <v:shape style="position:absolute;left:2231;top:173;width:368;height:439" coordorigin="2231,173" coordsize="368,439" path="m2231,173l2253,256,2276,324,2306,395,2336,450,2374,501,2419,543,2471,575,2531,598,2591,611,2599,612e" filled="f" stroked="t" strokeweight=".534349pt" strokecolor="#000000">
                <v:path arrowok="t"/>
              </v:shape>
            </v:group>
            <v:group style="position:absolute;left:2599;top:612;width:368;height:17" coordorigin="2599,612" coordsize="368,17">
              <v:shape style="position:absolute;left:2599;top:612;width:368;height:17" coordorigin="2599,612" coordsize="368,17" path="m2599,612l2659,619,2719,623,2779,626,2839,627,2899,628,2960,629,2967,629e" filled="f" stroked="t" strokeweight=".534399pt" strokecolor="#000000">
                <v:path arrowok="t"/>
              </v:shape>
            </v:group>
            <v:group style="position:absolute;left:2967;top:629;width:8;height:2" coordorigin="2967,629" coordsize="8,2">
              <v:shape style="position:absolute;left:2967;top:629;width:8;height:2" coordorigin="2967,629" coordsize="8,0" path="m2967,629l2975,629e" filled="f" stroked="t" strokeweight=".5344pt" strokecolor="#000000">
                <v:path arrowok="t"/>
              </v:shape>
            </v:group>
            <v:group style="position:absolute;left:2468;top:308;width:160;height:104" coordorigin="2468,308" coordsize="160,104">
              <v:shape style="position:absolute;left:2468;top:308;width:160;height:104" coordorigin="2468,308" coordsize="160,104" path="m2595,308l2593,312,2602,315,2608,320,2616,336,2618,346,2618,372,2616,382,2608,399,2602,405,2593,407,2595,412,2605,409,2613,403,2625,384,2628,373,2628,346,2625,335,2613,316,2605,310,2595,308e" filled="t" fillcolor="#000000" stroked="f">
                <v:path arrowok="t"/>
                <v:fill/>
              </v:shape>
              <v:shape style="position:absolute;left:2468;top:308;width:160;height:104" coordorigin="2468,308" coordsize="160,104" path="m2501,308l2491,310,2482,316,2471,335,2468,346,2468,373,2471,384,2482,403,2491,409,2501,412,2503,407,2494,405,2488,399,2480,382,2478,372,2478,346,2480,336,2488,320,2494,315,2503,312,2501,308e" filled="t" fillcolor="#000000" stroked="f">
                <v:path arrowok="t"/>
                <v:fill/>
              </v:shape>
            </v:group>
            <w10:wrap type="none"/>
          </v:group>
        </w:pict>
      </w:r>
      <w:r>
        <w:rPr>
          <w:rFonts w:ascii="Cambria Math" w:hAnsi="Cambria Math" w:cs="Cambria Math" w:eastAsia="Cambria Math"/>
          <w:sz w:val="10"/>
          <w:szCs w:val="10"/>
          <w:spacing w:val="0"/>
          <w:w w:val="106"/>
        </w:rPr>
        <w:t>𝑝</w:t>
      </w:r>
      <w:r>
        <w:rPr>
          <w:rFonts w:ascii="Cambria Math" w:hAnsi="Cambria Math" w:cs="Cambria Math" w:eastAsia="Cambria Math"/>
          <w:sz w:val="10"/>
          <w:szCs w:val="10"/>
          <w:spacing w:val="0"/>
          <w:w w:val="100"/>
        </w:rPr>
      </w:r>
    </w:p>
    <w:p>
      <w:pPr>
        <w:spacing w:before="0" w:after="0" w:line="219" w:lineRule="exact"/>
        <w:ind w:left="3037" w:right="-20"/>
        <w:jc w:val="left"/>
        <w:tabs>
          <w:tab w:pos="5260" w:val="left"/>
          <w:tab w:pos="7480" w:val="left"/>
        </w:tabs>
        <w:rPr>
          <w:rFonts w:ascii="Calibri" w:hAnsi="Calibri" w:cs="Calibri" w:eastAsia="Calibri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9.84272pt;margin-top:3.549789pt;width:7.614225pt;height:26.462667pt;mso-position-horizontal-relative:page;mso-position-vertical-relative:paragraph;z-index:-5216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34" w:lineRule="exact"/>
                    <w:ind w:left="20" w:right="-20"/>
                    <w:jc w:val="left"/>
                    <w:rPr>
                      <w:rFonts w:ascii="Calibri" w:hAnsi="Calibri" w:cs="Calibri" w:eastAsia="Calibri"/>
                      <w:sz w:val="11"/>
                      <w:szCs w:val="11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-1"/>
                      <w:w w:val="102"/>
                      <w:i/>
                    </w:rPr>
                    <w:t>P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2"/>
                      <w:i/>
                    </w:rPr>
                    <w:t>rob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-1"/>
                      <w:w w:val="102"/>
                      <w:i/>
                    </w:rPr>
                    <w:t>a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2"/>
                      <w:i/>
                    </w:rPr>
                    <w:t>b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-1"/>
                      <w:w w:val="102"/>
                      <w:i/>
                    </w:rPr>
                    <w:t>i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2"/>
                      <w:i/>
                    </w:rPr>
                    <w:t>li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-1"/>
                      <w:w w:val="102"/>
                      <w:i/>
                    </w:rPr>
                    <w:t>t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2"/>
                      <w:i/>
                    </w:rPr>
                    <w:t>y</w:t>
                  </w:r>
                  <w:r>
                    <w:rPr>
                      <w:rFonts w:ascii="Calibri" w:hAnsi="Calibri" w:cs="Calibri" w:eastAsia="Calibri"/>
                      <w:sz w:val="11"/>
                      <w:szCs w:val="11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alibri" w:hAnsi="Calibri" w:cs="Calibri" w:eastAsia="Calibri"/>
          <w:sz w:val="21"/>
          <w:szCs w:val="21"/>
          <w:color w:val="FF0000"/>
          <w:spacing w:val="0"/>
          <w:w w:val="100"/>
          <w:position w:val="-2"/>
        </w:rPr>
        <w:t>*</w:t>
      </w:r>
      <w:r>
        <w:rPr>
          <w:rFonts w:ascii="Calibri" w:hAnsi="Calibri" w:cs="Calibri" w:eastAsia="Calibri"/>
          <w:sz w:val="21"/>
          <w:szCs w:val="21"/>
          <w:color w:val="FF0000"/>
          <w:spacing w:val="-46"/>
          <w:w w:val="100"/>
          <w:position w:val="-2"/>
        </w:rPr>
        <w:t> </w:t>
      </w:r>
      <w:r>
        <w:rPr>
          <w:rFonts w:ascii="Calibri" w:hAnsi="Calibri" w:cs="Calibri" w:eastAsia="Calibri"/>
          <w:sz w:val="21"/>
          <w:szCs w:val="21"/>
          <w:color w:val="FF0000"/>
          <w:spacing w:val="0"/>
          <w:w w:val="100"/>
          <w:position w:val="-2"/>
        </w:rPr>
        <w:tab/>
      </w:r>
      <w:r>
        <w:rPr>
          <w:rFonts w:ascii="Calibri" w:hAnsi="Calibri" w:cs="Calibri" w:eastAsia="Calibri"/>
          <w:sz w:val="21"/>
          <w:szCs w:val="21"/>
          <w:color w:val="FF0000"/>
          <w:spacing w:val="0"/>
          <w:w w:val="100"/>
          <w:position w:val="-2"/>
        </w:rPr>
        <w:t>*</w:t>
      </w:r>
      <w:r>
        <w:rPr>
          <w:rFonts w:ascii="Calibri" w:hAnsi="Calibri" w:cs="Calibri" w:eastAsia="Calibri"/>
          <w:sz w:val="21"/>
          <w:szCs w:val="21"/>
          <w:color w:val="FF0000"/>
          <w:spacing w:val="-46"/>
          <w:w w:val="100"/>
          <w:position w:val="-2"/>
        </w:rPr>
        <w:t> </w:t>
      </w:r>
      <w:r>
        <w:rPr>
          <w:rFonts w:ascii="Calibri" w:hAnsi="Calibri" w:cs="Calibri" w:eastAsia="Calibri"/>
          <w:sz w:val="21"/>
          <w:szCs w:val="21"/>
          <w:color w:val="FF0000"/>
          <w:spacing w:val="0"/>
          <w:w w:val="100"/>
          <w:position w:val="-2"/>
        </w:rPr>
        <w:tab/>
      </w:r>
      <w:r>
        <w:rPr>
          <w:rFonts w:ascii="Calibri" w:hAnsi="Calibri" w:cs="Calibri" w:eastAsia="Calibri"/>
          <w:sz w:val="21"/>
          <w:szCs w:val="21"/>
          <w:color w:val="FF0000"/>
          <w:spacing w:val="0"/>
          <w:w w:val="101"/>
          <w:position w:val="-2"/>
        </w:rPr>
        <w:t>*</w:t>
      </w:r>
      <w:r>
        <w:rPr>
          <w:rFonts w:ascii="Calibri" w:hAnsi="Calibri" w:cs="Calibri" w:eastAsia="Calibri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95" w:lineRule="exact"/>
        <w:ind w:left="1055" w:right="-20"/>
        <w:jc w:val="left"/>
        <w:rPr>
          <w:rFonts w:ascii="Cambria Math" w:hAnsi="Cambria Math" w:cs="Cambria Math" w:eastAsia="Cambria Math"/>
          <w:sz w:val="8"/>
          <w:szCs w:val="8"/>
        </w:rPr>
      </w:pPr>
      <w:rPr/>
      <w:r>
        <w:rPr>
          <w:rFonts w:ascii="Cambria Math" w:hAnsi="Cambria Math" w:cs="Cambria Math" w:eastAsia="Cambria Math"/>
          <w:sz w:val="11"/>
          <w:szCs w:val="11"/>
          <w:spacing w:val="0"/>
          <w:w w:val="100"/>
        </w:rPr>
        <w:t>𝑝</w:t>
      </w:r>
      <w:r>
        <w:rPr>
          <w:rFonts w:ascii="Cambria Math" w:hAnsi="Cambria Math" w:cs="Cambria Math" w:eastAsia="Cambria Math"/>
          <w:sz w:val="11"/>
          <w:szCs w:val="11"/>
          <w:spacing w:val="0"/>
          <w:w w:val="100"/>
        </w:rPr>
        <w:t> </w:t>
      </w:r>
      <w:r>
        <w:rPr>
          <w:rFonts w:ascii="Cambria Math" w:hAnsi="Cambria Math" w:cs="Cambria Math" w:eastAsia="Cambria Math"/>
          <w:sz w:val="11"/>
          <w:szCs w:val="11"/>
          <w:spacing w:val="4"/>
          <w:w w:val="100"/>
        </w:rPr>
        <w:t> </w:t>
      </w:r>
      <w:r>
        <w:rPr>
          <w:rFonts w:ascii="Cambria Math" w:hAnsi="Cambria Math" w:cs="Cambria Math" w:eastAsia="Cambria Math"/>
          <w:sz w:val="11"/>
          <w:szCs w:val="11"/>
          <w:spacing w:val="0"/>
          <w:w w:val="100"/>
        </w:rPr>
        <w:t>𝑤</w:t>
      </w:r>
      <w:r>
        <w:rPr>
          <w:rFonts w:ascii="Cambria Math" w:hAnsi="Cambria Math" w:cs="Cambria Math" w:eastAsia="Cambria Math"/>
          <w:sz w:val="11"/>
          <w:szCs w:val="11"/>
          <w:spacing w:val="0"/>
          <w:w w:val="100"/>
        </w:rPr>
        <w:t>  </w:t>
      </w:r>
      <w:r>
        <w:rPr>
          <w:rFonts w:ascii="Cambria Math" w:hAnsi="Cambria Math" w:cs="Cambria Math" w:eastAsia="Cambria Math"/>
          <w:sz w:val="11"/>
          <w:szCs w:val="11"/>
          <w:spacing w:val="10"/>
          <w:w w:val="100"/>
        </w:rPr>
        <w:t> </w:t>
      </w:r>
      <w:r>
        <w:rPr>
          <w:rFonts w:ascii="Cambria Math" w:hAnsi="Cambria Math" w:cs="Cambria Math" w:eastAsia="Cambria Math"/>
          <w:sz w:val="11"/>
          <w:szCs w:val="11"/>
          <w:spacing w:val="0"/>
          <w:w w:val="100"/>
        </w:rPr>
        <w:t>=</w:t>
      </w:r>
      <w:r>
        <w:rPr>
          <w:rFonts w:ascii="Cambria Math" w:hAnsi="Cambria Math" w:cs="Cambria Math" w:eastAsia="Cambria Math"/>
          <w:sz w:val="11"/>
          <w:szCs w:val="11"/>
          <w:spacing w:val="0"/>
          <w:w w:val="100"/>
        </w:rPr>
        <w:t> </w:t>
      </w:r>
      <w:r>
        <w:rPr>
          <w:rFonts w:ascii="Cambria Math" w:hAnsi="Cambria Math" w:cs="Cambria Math" w:eastAsia="Cambria Math"/>
          <w:sz w:val="11"/>
          <w:szCs w:val="11"/>
          <w:spacing w:val="9"/>
          <w:w w:val="100"/>
        </w:rPr>
        <w:t> </w:t>
      </w:r>
      <w:r>
        <w:rPr>
          <w:rFonts w:ascii="Cambria Math" w:hAnsi="Cambria Math" w:cs="Cambria Math" w:eastAsia="Cambria Math"/>
          <w:sz w:val="11"/>
          <w:szCs w:val="11"/>
          <w:spacing w:val="0"/>
          <w:w w:val="100"/>
        </w:rPr>
        <w:t/>
      </w:r>
      <w:r>
        <w:rPr>
          <w:rFonts w:ascii="Cambria Math" w:hAnsi="Cambria Math" w:cs="Cambria Math" w:eastAsia="Cambria Math"/>
          <w:sz w:val="11"/>
          <w:szCs w:val="11"/>
          <w:spacing w:val="1"/>
          <w:w w:val="100"/>
        </w:rPr>
        <w:t/>
      </w:r>
      <w:r>
        <w:rPr>
          <w:rFonts w:ascii="Cambria Math" w:hAnsi="Cambria Math" w:cs="Cambria Math" w:eastAsia="Cambria Math"/>
          <w:sz w:val="11"/>
          <w:szCs w:val="11"/>
          <w:spacing w:val="0"/>
          <w:w w:val="100"/>
        </w:rPr>
        <w:t>𝑒</w:t>
      </w:r>
      <w:r>
        <w:rPr>
          <w:rFonts w:ascii="Cambria Math" w:hAnsi="Cambria Math" w:cs="Cambria Math" w:eastAsia="Cambria Math"/>
          <w:sz w:val="11"/>
          <w:szCs w:val="11"/>
          <w:spacing w:val="-6"/>
          <w:w w:val="100"/>
        </w:rPr>
        <w:t> </w:t>
      </w:r>
      <w:r>
        <w:rPr>
          <w:rFonts w:ascii="Cambria Math" w:hAnsi="Cambria Math" w:cs="Cambria Math" w:eastAsia="Cambria Math"/>
          <w:sz w:val="8"/>
          <w:szCs w:val="8"/>
          <w:spacing w:val="0"/>
          <w:w w:val="102"/>
          <w:position w:val="4"/>
        </w:rPr>
        <w:t/>
      </w:r>
      <w:r>
        <w:rPr>
          <w:rFonts w:ascii="Cambria Math" w:hAnsi="Cambria Math" w:cs="Cambria Math" w:eastAsia="Cambria Math"/>
          <w:sz w:val="8"/>
          <w:szCs w:val="8"/>
          <w:spacing w:val="1"/>
          <w:w w:val="102"/>
          <w:position w:val="4"/>
        </w:rPr>
        <w:t/>
      </w:r>
      <w:r>
        <w:rPr>
          <w:rFonts w:ascii="Cambria Math" w:hAnsi="Cambria Math" w:cs="Cambria Math" w:eastAsia="Cambria Math"/>
          <w:sz w:val="8"/>
          <w:szCs w:val="8"/>
          <w:spacing w:val="1"/>
          <w:w w:val="102"/>
          <w:position w:val="4"/>
        </w:rPr>
        <w:t>(</w:t>
      </w:r>
      <w:r>
        <w:rPr>
          <w:rFonts w:ascii="Cambria Math" w:hAnsi="Cambria Math" w:cs="Cambria Math" w:eastAsia="Cambria Math"/>
          <w:sz w:val="8"/>
          <w:szCs w:val="8"/>
          <w:spacing w:val="1"/>
          <w:w w:val="99"/>
          <w:position w:val="4"/>
        </w:rPr>
        <w:t>−</w:t>
      </w:r>
      <w:r>
        <w:rPr>
          <w:rFonts w:ascii="Cambria Math" w:hAnsi="Cambria Math" w:cs="Cambria Math" w:eastAsia="Cambria Math"/>
          <w:sz w:val="8"/>
          <w:szCs w:val="8"/>
          <w:spacing w:val="0"/>
          <w:w w:val="102"/>
          <w:position w:val="4"/>
        </w:rPr>
        <w:t>𝑤)</w:t>
      </w:r>
      <w:r>
        <w:rPr>
          <w:rFonts w:ascii="Cambria Math" w:hAnsi="Cambria Math" w:cs="Cambria Math" w:eastAsia="Cambria Math"/>
          <w:sz w:val="8"/>
          <w:szCs w:val="8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54" w:after="0" w:line="141" w:lineRule="exact"/>
        <w:ind w:left="1064" w:right="-20"/>
        <w:jc w:val="left"/>
        <w:rPr>
          <w:rFonts w:ascii="Cambria Math" w:hAnsi="Cambria Math" w:cs="Cambria Math" w:eastAsia="Cambria Math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spacing w:val="1"/>
          <w:w w:val="100"/>
          <w:b/>
          <w:bCs/>
          <w:i/>
        </w:rPr>
        <w:t>S</w:t>
      </w:r>
      <w:r>
        <w:rPr>
          <w:rFonts w:ascii="Calibri" w:hAnsi="Calibri" w:cs="Calibri" w:eastAsia="Calibri"/>
          <w:sz w:val="10"/>
          <w:szCs w:val="10"/>
          <w:spacing w:val="0"/>
          <w:w w:val="100"/>
          <w:b/>
          <w:bCs/>
          <w:i/>
        </w:rPr>
        <w:t>tren</w:t>
      </w:r>
      <w:r>
        <w:rPr>
          <w:rFonts w:ascii="Calibri" w:hAnsi="Calibri" w:cs="Calibri" w:eastAsia="Calibri"/>
          <w:sz w:val="10"/>
          <w:szCs w:val="10"/>
          <w:spacing w:val="0"/>
          <w:w w:val="100"/>
          <w:b/>
          <w:bCs/>
          <w:i/>
        </w:rPr>
        <w:t>gth</w:t>
      </w:r>
      <w:r>
        <w:rPr>
          <w:rFonts w:ascii="Calibri" w:hAnsi="Calibri" w:cs="Calibri" w:eastAsia="Calibri"/>
          <w:sz w:val="10"/>
          <w:szCs w:val="10"/>
          <w:spacing w:val="0"/>
          <w:w w:val="100"/>
          <w:b/>
          <w:bCs/>
          <w:i/>
        </w:rPr>
        <w:t>      </w:t>
      </w:r>
      <w:r>
        <w:rPr>
          <w:rFonts w:ascii="Calibri" w:hAnsi="Calibri" w:cs="Calibri" w:eastAsia="Calibri"/>
          <w:sz w:val="10"/>
          <w:szCs w:val="10"/>
          <w:spacing w:val="5"/>
          <w:w w:val="100"/>
          <w:b/>
          <w:bCs/>
          <w:i/>
        </w:rPr>
        <w:t> </w:t>
      </w:r>
      <w:r>
        <w:rPr>
          <w:rFonts w:ascii="Cambria Math" w:hAnsi="Cambria Math" w:cs="Cambria Math" w:eastAsia="Cambria Math"/>
          <w:sz w:val="10"/>
          <w:szCs w:val="10"/>
          <w:spacing w:val="0"/>
          <w:w w:val="105"/>
          <w:position w:val="2"/>
        </w:rPr>
        <w:t>𝑤</w:t>
      </w:r>
      <w:r>
        <w:rPr>
          <w:rFonts w:ascii="Cambria Math" w:hAnsi="Cambria Math" w:cs="Cambria Math" w:eastAsia="Cambria Math"/>
          <w:sz w:val="10"/>
          <w:szCs w:val="1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26" w:after="0" w:line="324" w:lineRule="auto"/>
        <w:ind w:left="100" w:right="4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3.2: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Map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contour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plot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matrix.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dots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location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40"/>
        </w:sectPr>
      </w:pPr>
      <w:rPr/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0" w:footer="795" w:top="1560" w:bottom="980" w:left="1340" w:right="1340"/>
          <w:pgSz w:w="11920" w:h="16840"/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1" w:lineRule="exact"/>
        <w:ind w:left="832" w:right="-63"/>
        <w:jc w:val="left"/>
        <w:rPr>
          <w:rFonts w:ascii="Calibri" w:hAnsi="Calibri" w:cs="Calibri" w:eastAsia="Calibri"/>
          <w:sz w:val="15"/>
          <w:szCs w:val="15"/>
        </w:rPr>
      </w:pPr>
      <w:rPr/>
      <w:r>
        <w:rPr/>
        <w:pict>
          <v:group style="position:absolute;margin-left:89.392204pt;margin-top:-19.951546pt;width:7.017907pt;height:15.463056pt;mso-position-horizontal-relative:page;mso-position-vertical-relative:paragraph;z-index:-5213" coordorigin="1788,-399" coordsize="140,309">
            <v:group style="position:absolute;left:1794;top:-358;width:128;height:247" coordorigin="1794,-358" coordsize="128,247">
              <v:shape style="position:absolute;left:1794;top:-358;width:128;height:247" coordorigin="1794,-358" coordsize="128,247" path="m1858,-358l1794,-111,1922,-111,1858,-358e" filled="t" fillcolor="#8AC145" stroked="f">
                <v:path arrowok="t"/>
                <v:fill/>
              </v:shape>
            </v:group>
            <v:group style="position:absolute;left:1832;top:-393;width:52;height:49" coordorigin="1832,-393" coordsize="52,49">
              <v:shape style="position:absolute;left:1832;top:-393;width:52;height:49" coordorigin="1832,-393" coordsize="52,49" path="m1872,-393l1844,-393,1832,-382,1832,-355,1844,-344,1872,-344,1884,-355,1884,-382,1872,-393e" filled="t" fillcolor="#5ADFBA" stroked="f">
                <v:path arrowok="t"/>
                <v:fill/>
              </v:shape>
            </v:group>
            <v:group style="position:absolute;left:1832;top:-393;width:52;height:49" coordorigin="1832,-393" coordsize="52,49">
              <v:shape style="position:absolute;left:1832;top:-393;width:52;height:49" coordorigin="1832,-393" coordsize="52,49" path="m1832,-369l1832,-382,1844,-393,1858,-393,1872,-393,1884,-382,1884,-369,1884,-355,1872,-344,1858,-344,1844,-344,1832,-355,1832,-369xe" filled="f" stroked="t" strokeweight=".610253pt" strokecolor="#5ADFBA">
                <v:path arrowok="t"/>
              </v:shape>
            </v:group>
            <v:group style="position:absolute;left:1794;top:-126;width:125;height:30" coordorigin="1794,-126" coordsize="125,30">
              <v:shape style="position:absolute;left:1794;top:-126;width:125;height:30" coordorigin="1794,-126" coordsize="125,30" path="m1849,-126l1821,-123,1801,-118,1794,-111,1794,-110,1799,-105,1815,-100,1840,-97,1873,-96,1898,-99,1914,-106,1919,-115,1905,-121,1881,-125,1849,-126e" filled="t" fillcolor="#699230" stroked="f">
                <v:path arrowok="t"/>
                <v:fill/>
              </v:shape>
            </v:group>
            <v:group style="position:absolute;left:1863;top:-143;width:37;height:34" coordorigin="1863,-143" coordsize="37,34">
              <v:shape style="position:absolute;left:1863;top:-143;width:37;height:34" coordorigin="1863,-143" coordsize="37,34" path="m1891,-143l1871,-143,1863,-135,1863,-117,1871,-109,1891,-109,1899,-117,1899,-135,1891,-143e" filled="t" fillcolor="#C00000" stroked="f">
                <v:path arrowok="t"/>
                <v:fill/>
              </v:shape>
            </v:group>
            <v:group style="position:absolute;left:1821;top:-134;width:38;height:35" coordorigin="1821,-134" coordsize="38,35">
              <v:shape style="position:absolute;left:1821;top:-134;width:38;height:35" coordorigin="1821,-134" coordsize="38,35" path="m1851,-134l1830,-134,1821,-126,1821,-106,1830,-98,1851,-98,1860,-106,1860,-126,1851,-134e" filled="t" fillcolor="#C00000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7.392395pt;margin-top:-50.149361pt;width:9.628162pt;height:37.649970pt;mso-position-horizontal-relative:page;mso-position-vertical-relative:paragraph;z-index:-5207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75" w:lineRule="exact"/>
                    <w:ind w:left="20" w:right="-43"/>
                    <w:jc w:val="left"/>
                    <w:rPr>
                      <w:rFonts w:ascii="Calibri" w:hAnsi="Calibri" w:cs="Calibri" w:eastAsia="Calibri"/>
                      <w:sz w:val="15"/>
                      <w:szCs w:val="15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0"/>
                      <w:position w:val="1"/>
                    </w:rPr>
                    <w:t>Ran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-2"/>
                      <w:w w:val="100"/>
                      <w:position w:val="1"/>
                    </w:rPr>
                    <w:t>g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4"/>
                      <w:w w:val="100"/>
                      <w:position w:val="1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1"/>
                      <w:position w:val="1"/>
                    </w:rPr>
                    <w:t>[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1"/>
                      <w:w w:val="101"/>
                      <w:position w:val="1"/>
                    </w:rPr>
                    <w:t>u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1"/>
                      <w:position w:val="1"/>
                    </w:rPr>
                    <w:t>m]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1.153412pt;margin-top:-50.096504pt;width:9.643417pt;height:14.274014pt;mso-position-horizontal-relative:page;mso-position-vertical-relative:paragraph;z-index:-5205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67" w:lineRule="exact"/>
                    <w:ind w:left="20" w:right="-4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spacing w:val="0"/>
                      <w:w w:val="100"/>
                    </w:rPr>
                    <w:t>(H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spacing w:val="-1"/>
                      <w:w w:val="100"/>
                    </w:rPr>
                    <w:t>z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spacing w:val="0"/>
                      <w:w w:val="100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W</w:t>
      </w:r>
      <w:r>
        <w:rPr>
          <w:rFonts w:ascii="Calibri" w:hAnsi="Calibri" w:cs="Calibri" w:eastAsia="Calibri"/>
          <w:sz w:val="15"/>
          <w:szCs w:val="15"/>
          <w:spacing w:val="1"/>
          <w:w w:val="100"/>
        </w:rPr>
        <w:t> </w:t>
      </w:r>
      <w:r>
        <w:rPr>
          <w:rFonts w:ascii="Calibri" w:hAnsi="Calibri" w:cs="Calibri" w:eastAsia="Calibri"/>
          <w:sz w:val="15"/>
          <w:szCs w:val="15"/>
          <w:spacing w:val="1"/>
          <w:w w:val="101"/>
        </w:rPr>
        <w:t>[</w:t>
      </w:r>
      <w:r>
        <w:rPr>
          <w:rFonts w:ascii="Calibri" w:hAnsi="Calibri" w:cs="Calibri" w:eastAsia="Calibri"/>
          <w:sz w:val="15"/>
          <w:szCs w:val="15"/>
          <w:spacing w:val="0"/>
          <w:w w:val="101"/>
        </w:rPr>
        <w:t>a.u.]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</w:r>
    </w:p>
    <w:p>
      <w:pPr>
        <w:spacing w:before="37" w:after="0" w:line="215" w:lineRule="exact"/>
        <w:ind w:right="-20"/>
        <w:jc w:val="left"/>
        <w:tabs>
          <w:tab w:pos="4680" w:val="left"/>
        </w:tabs>
        <w:rPr>
          <w:rFonts w:ascii="Calibri" w:hAnsi="Calibri" w:cs="Calibri" w:eastAsia="Calibri"/>
          <w:sz w:val="13"/>
          <w:szCs w:val="13"/>
        </w:rPr>
      </w:pPr>
      <w:rPr/>
      <w:r>
        <w:rPr/>
        <w:br w:type="column"/>
      </w:r>
      <w:r>
        <w:rPr>
          <w:rFonts w:ascii="Calibri" w:hAnsi="Calibri" w:cs="Calibri" w:eastAsia="Calibri"/>
          <w:sz w:val="13"/>
          <w:szCs w:val="13"/>
          <w:color w:val="FF0000"/>
          <w:spacing w:val="-1"/>
          <w:w w:val="100"/>
          <w:position w:val="-4"/>
        </w:rPr>
        <w:t>S</w:t>
      </w:r>
      <w:r>
        <w:rPr>
          <w:rFonts w:ascii="Calibri" w:hAnsi="Calibri" w:cs="Calibri" w:eastAsia="Calibri"/>
          <w:sz w:val="13"/>
          <w:szCs w:val="13"/>
          <w:color w:val="FF0000"/>
          <w:spacing w:val="0"/>
          <w:w w:val="100"/>
          <w:position w:val="-4"/>
        </w:rPr>
        <w:t>O</w:t>
      </w:r>
      <w:r>
        <w:rPr>
          <w:rFonts w:ascii="Calibri" w:hAnsi="Calibri" w:cs="Calibri" w:eastAsia="Calibri"/>
          <w:sz w:val="13"/>
          <w:szCs w:val="13"/>
          <w:color w:val="FF0000"/>
          <w:spacing w:val="-25"/>
          <w:w w:val="100"/>
          <w:position w:val="-4"/>
        </w:rPr>
        <w:t> </w:t>
      </w:r>
      <w:r>
        <w:rPr>
          <w:rFonts w:ascii="Calibri" w:hAnsi="Calibri" w:cs="Calibri" w:eastAsia="Calibri"/>
          <w:sz w:val="13"/>
          <w:szCs w:val="13"/>
          <w:color w:val="FF0000"/>
          <w:spacing w:val="0"/>
          <w:w w:val="100"/>
          <w:position w:val="-4"/>
        </w:rPr>
        <w:tab/>
      </w:r>
      <w:r>
        <w:rPr>
          <w:rFonts w:ascii="Calibri" w:hAnsi="Calibri" w:cs="Calibri" w:eastAsia="Calibri"/>
          <w:sz w:val="13"/>
          <w:szCs w:val="13"/>
          <w:color w:val="FF0000"/>
          <w:spacing w:val="-1"/>
          <w:w w:val="103"/>
          <w:position w:val="5"/>
        </w:rPr>
        <w:t>SO</w:t>
      </w:r>
      <w:r>
        <w:rPr>
          <w:rFonts w:ascii="Calibri" w:hAnsi="Calibri" w:cs="Calibri" w:eastAsia="Calibri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87" w:lineRule="exact"/>
        <w:ind w:right="977"/>
        <w:jc w:val="right"/>
        <w:rPr>
          <w:rFonts w:ascii="Calibri" w:hAnsi="Calibri" w:cs="Calibri" w:eastAsia="Calibri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6.45813pt;margin-top:-23.008997pt;width:9.628161pt;height:14.284021pt;mso-position-horizontal-relative:page;mso-position-vertical-relative:paragraph;z-index:-5204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67" w:lineRule="exact"/>
                    <w:ind w:left="20" w:right="-4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spacing w:val="0"/>
                      <w:w w:val="100"/>
                    </w:rPr>
                    <w:t>(Hz)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1.446289pt;margin-top:-25.318878pt;width:9.628161pt;height:14.280028pt;mso-position-horizontal-relative:page;mso-position-vertical-relative:paragraph;z-index:-5202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67" w:lineRule="exact"/>
                    <w:ind w:left="20" w:right="-4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spacing w:val="0"/>
                      <w:w w:val="100"/>
                    </w:rPr>
                    <w:t>(H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spacing w:val="-1"/>
                      <w:w w:val="100"/>
                    </w:rPr>
                    <w:t>z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spacing w:val="0"/>
                      <w:w w:val="100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alibri" w:hAnsi="Calibri" w:cs="Calibri" w:eastAsia="Calibri"/>
          <w:sz w:val="13"/>
          <w:szCs w:val="13"/>
          <w:color w:val="0000FF"/>
          <w:spacing w:val="-1"/>
          <w:w w:val="103"/>
        </w:rPr>
        <w:t>W</w:t>
      </w:r>
      <w:r>
        <w:rPr>
          <w:rFonts w:ascii="Calibri" w:hAnsi="Calibri" w:cs="Calibri" w:eastAsia="Calibri"/>
          <w:sz w:val="13"/>
          <w:szCs w:val="13"/>
          <w:color w:val="0000FF"/>
          <w:spacing w:val="0"/>
          <w:w w:val="103"/>
        </w:rPr>
        <w:t>O</w:t>
      </w:r>
      <w:r>
        <w:rPr>
          <w:rFonts w:ascii="Calibri" w:hAnsi="Calibri" w:cs="Calibri" w:eastAsia="Calibri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31" w:lineRule="exact"/>
        <w:ind w:left="368" w:right="-20"/>
        <w:jc w:val="left"/>
        <w:tabs>
          <w:tab w:pos="2300" w:val="left"/>
          <w:tab w:pos="5400" w:val="left"/>
        </w:tabs>
        <w:rPr>
          <w:rFonts w:ascii="Calibri" w:hAnsi="Calibri" w:cs="Calibri" w:eastAsia="Calibri"/>
          <w:sz w:val="13"/>
          <w:szCs w:val="13"/>
        </w:rPr>
      </w:pPr>
      <w:rPr/>
      <w:r>
        <w:rPr>
          <w:rFonts w:ascii="Calibri" w:hAnsi="Calibri" w:cs="Calibri" w:eastAsia="Calibri"/>
          <w:sz w:val="13"/>
          <w:szCs w:val="13"/>
          <w:color w:val="0000FF"/>
          <w:spacing w:val="0"/>
          <w:w w:val="100"/>
        </w:rPr>
        <w:t>WO</w:t>
      </w:r>
      <w:r>
        <w:rPr>
          <w:rFonts w:ascii="Calibri" w:hAnsi="Calibri" w:cs="Calibri" w:eastAsia="Calibri"/>
          <w:sz w:val="13"/>
          <w:szCs w:val="13"/>
          <w:color w:val="0000FF"/>
          <w:spacing w:val="-23"/>
          <w:w w:val="100"/>
        </w:rPr>
        <w:t> </w:t>
      </w:r>
      <w:r>
        <w:rPr>
          <w:rFonts w:ascii="Calibri" w:hAnsi="Calibri" w:cs="Calibri" w:eastAsia="Calibri"/>
          <w:sz w:val="13"/>
          <w:szCs w:val="13"/>
          <w:color w:val="0000FF"/>
          <w:spacing w:val="0"/>
          <w:w w:val="100"/>
        </w:rPr>
        <w:tab/>
      </w:r>
      <w:r>
        <w:rPr>
          <w:rFonts w:ascii="Calibri" w:hAnsi="Calibri" w:cs="Calibri" w:eastAsia="Calibri"/>
          <w:sz w:val="13"/>
          <w:szCs w:val="13"/>
          <w:color w:val="0000FF"/>
          <w:spacing w:val="0"/>
          <w:w w:val="100"/>
        </w:rPr>
      </w:r>
      <w:r>
        <w:rPr>
          <w:rFonts w:ascii="Calibri" w:hAnsi="Calibri" w:cs="Calibri" w:eastAsia="Calibri"/>
          <w:sz w:val="13"/>
          <w:szCs w:val="13"/>
          <w:color w:val="FF0000"/>
          <w:spacing w:val="-1"/>
          <w:w w:val="100"/>
          <w:position w:val="2"/>
        </w:rPr>
        <w:t>S</w:t>
      </w:r>
      <w:r>
        <w:rPr>
          <w:rFonts w:ascii="Calibri" w:hAnsi="Calibri" w:cs="Calibri" w:eastAsia="Calibri"/>
          <w:sz w:val="13"/>
          <w:szCs w:val="13"/>
          <w:color w:val="FF0000"/>
          <w:spacing w:val="0"/>
          <w:w w:val="100"/>
          <w:position w:val="2"/>
        </w:rPr>
        <w:t>O</w:t>
      </w:r>
      <w:r>
        <w:rPr>
          <w:rFonts w:ascii="Calibri" w:hAnsi="Calibri" w:cs="Calibri" w:eastAsia="Calibri"/>
          <w:sz w:val="13"/>
          <w:szCs w:val="13"/>
          <w:color w:val="FF0000"/>
          <w:spacing w:val="-25"/>
          <w:w w:val="100"/>
          <w:position w:val="2"/>
        </w:rPr>
        <w:t> </w:t>
      </w:r>
      <w:r>
        <w:rPr>
          <w:rFonts w:ascii="Calibri" w:hAnsi="Calibri" w:cs="Calibri" w:eastAsia="Calibri"/>
          <w:sz w:val="13"/>
          <w:szCs w:val="13"/>
          <w:color w:val="FF0000"/>
          <w:spacing w:val="0"/>
          <w:w w:val="100"/>
          <w:position w:val="2"/>
        </w:rPr>
        <w:tab/>
      </w:r>
      <w:r>
        <w:rPr>
          <w:rFonts w:ascii="Calibri" w:hAnsi="Calibri" w:cs="Calibri" w:eastAsia="Calibri"/>
          <w:sz w:val="13"/>
          <w:szCs w:val="13"/>
          <w:color w:val="FF0000"/>
          <w:spacing w:val="0"/>
          <w:w w:val="100"/>
          <w:position w:val="2"/>
        </w:rPr>
      </w:r>
      <w:r>
        <w:rPr>
          <w:rFonts w:ascii="Calibri" w:hAnsi="Calibri" w:cs="Calibri" w:eastAsia="Calibri"/>
          <w:sz w:val="13"/>
          <w:szCs w:val="13"/>
          <w:color w:val="000000"/>
          <w:spacing w:val="0"/>
          <w:w w:val="103"/>
          <w:position w:val="2"/>
        </w:rPr>
        <w:t>S</w:t>
      </w:r>
      <w:r>
        <w:rPr>
          <w:rFonts w:ascii="Calibri" w:hAnsi="Calibri" w:cs="Calibri" w:eastAsia="Calibri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687" w:right="-20"/>
        <w:jc w:val="left"/>
        <w:tabs>
          <w:tab w:pos="2680" w:val="left"/>
        </w:tabs>
        <w:rPr>
          <w:rFonts w:ascii="Calibri" w:hAnsi="Calibri" w:cs="Calibri" w:eastAsia="Calibri"/>
          <w:sz w:val="13"/>
          <w:szCs w:val="13"/>
        </w:rPr>
      </w:pPr>
      <w:rPr/>
      <w:r>
        <w:rPr>
          <w:rFonts w:ascii="Calibri" w:hAnsi="Calibri" w:cs="Calibri" w:eastAsia="Calibri"/>
          <w:sz w:val="13"/>
          <w:szCs w:val="13"/>
          <w:spacing w:val="0"/>
          <w:w w:val="100"/>
          <w:position w:val="6"/>
        </w:rPr>
        <w:t>S</w:t>
      </w:r>
      <w:r>
        <w:rPr>
          <w:rFonts w:ascii="Calibri" w:hAnsi="Calibri" w:cs="Calibri" w:eastAsia="Calibri"/>
          <w:sz w:val="13"/>
          <w:szCs w:val="13"/>
          <w:spacing w:val="-28"/>
          <w:w w:val="100"/>
          <w:position w:val="6"/>
        </w:rPr>
        <w:t> </w:t>
      </w:r>
      <w:r>
        <w:rPr>
          <w:rFonts w:ascii="Calibri" w:hAnsi="Calibri" w:cs="Calibri" w:eastAsia="Calibri"/>
          <w:sz w:val="13"/>
          <w:szCs w:val="13"/>
          <w:spacing w:val="0"/>
          <w:w w:val="100"/>
          <w:position w:val="6"/>
        </w:rPr>
        <w:tab/>
      </w:r>
      <w:r>
        <w:rPr>
          <w:rFonts w:ascii="Calibri" w:hAnsi="Calibri" w:cs="Calibri" w:eastAsia="Calibri"/>
          <w:sz w:val="13"/>
          <w:szCs w:val="13"/>
          <w:spacing w:val="0"/>
          <w:w w:val="100"/>
          <w:position w:val="6"/>
        </w:rPr>
      </w:r>
      <w:r>
        <w:rPr>
          <w:rFonts w:ascii="Calibri" w:hAnsi="Calibri" w:cs="Calibri" w:eastAsia="Calibri"/>
          <w:sz w:val="13"/>
          <w:szCs w:val="13"/>
          <w:color w:val="0000FF"/>
          <w:spacing w:val="0"/>
          <w:w w:val="103"/>
          <w:position w:val="0"/>
        </w:rPr>
        <w:t>WO</w:t>
      </w:r>
      <w:r>
        <w:rPr>
          <w:rFonts w:ascii="Calibri" w:hAnsi="Calibri" w:cs="Calibri" w:eastAsia="Calibri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85" w:after="0" w:line="240" w:lineRule="auto"/>
        <w:ind w:left="2976" w:right="3078"/>
        <w:jc w:val="center"/>
        <w:rPr>
          <w:rFonts w:ascii="Calibri" w:hAnsi="Calibri" w:cs="Calibri" w:eastAsia="Calibri"/>
          <w:sz w:val="13"/>
          <w:szCs w:val="13"/>
        </w:rPr>
      </w:pPr>
      <w:rPr/>
      <w:r>
        <w:rPr>
          <w:rFonts w:ascii="Calibri" w:hAnsi="Calibri" w:cs="Calibri" w:eastAsia="Calibri"/>
          <w:sz w:val="13"/>
          <w:szCs w:val="13"/>
          <w:spacing w:val="0"/>
          <w:w w:val="103"/>
        </w:rPr>
        <w:t>S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1560" w:bottom="280" w:left="1340" w:right="1340"/>
          <w:cols w:num="2" w:equalWidth="0">
            <w:col w:w="1326" w:space="1703"/>
            <w:col w:w="6211"/>
          </w:cols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240" w:lineRule="auto"/>
        <w:ind w:left="77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86.951195pt;margin-top:-180.002701pt;width:428.016071pt;height:162.463767pt;mso-position-horizontal-relative:page;mso-position-vertical-relative:paragraph;z-index:-5214" coordorigin="1739,-3600" coordsize="8560,3249">
            <v:group style="position:absolute;left:1989;top:-2021;width:836;height:216" coordorigin="1989,-2021" coordsize="836,216">
              <v:shape style="position:absolute;left:1989;top:-2021;width:836;height:216" coordorigin="1989,-2021" coordsize="836,216" path="m2782,-2021l1989,-2021,1989,-1805,2825,-1805,2825,-1978,2782,-2021e" filled="t" fillcolor="#000000" stroked="f">
                <v:path arrowok="t"/>
                <v:fill/>
              </v:shape>
            </v:group>
            <v:group style="position:absolute;left:1989;top:-2237;width:669;height:216" coordorigin="1989,-2237" coordsize="669,216">
              <v:shape style="position:absolute;left:1989;top:-2237;width:669;height:216" coordorigin="1989,-2237" coordsize="669,216" path="m2573,-2237l1989,-2237,1989,-2021,2658,-2021,2658,-2141,2573,-2237e" filled="t" fillcolor="#000000" stroked="f">
                <v:path arrowok="t"/>
                <v:fill/>
              </v:shape>
            </v:group>
            <v:group style="position:absolute;left:2658;top:-2141;width:125;height:120" coordorigin="2658,-2141" coordsize="125,120">
              <v:shape style="position:absolute;left:2658;top:-2141;width:125;height:120" coordorigin="2658,-2141" coordsize="125,120" path="m2658,-2141l2658,-2021,2782,-2021,2658,-2141e" filled="t" fillcolor="#000000" stroked="f">
                <v:path arrowok="t"/>
                <v:fill/>
              </v:shape>
            </v:group>
            <v:group style="position:absolute;left:1989;top:-2453;width:502;height:216" coordorigin="1989,-2453" coordsize="502,216">
              <v:shape style="position:absolute;left:1989;top:-2453;width:502;height:216" coordorigin="1989,-2453" coordsize="502,216" path="m2406,-2453l1989,-2453,1989,-2237,2491,-2237,2491,-2336,2406,-2453e" filled="t" fillcolor="#000000" stroked="f">
                <v:path arrowok="t"/>
                <v:fill/>
              </v:shape>
            </v:group>
            <v:group style="position:absolute;left:2491;top:-2336;width:83;height:98" coordorigin="2491,-2336" coordsize="83,98">
              <v:shape style="position:absolute;left:2491;top:-2336;width:83;height:98" coordorigin="2491,-2336" coordsize="83,98" path="m2491,-2336l2491,-2237,2573,-2237,2491,-2336e" filled="t" fillcolor="#000000" stroked="f">
                <v:path arrowok="t"/>
                <v:fill/>
              </v:shape>
            </v:group>
            <v:group style="position:absolute;left:1989;top:-2669;width:334;height:216" coordorigin="1989,-2669" coordsize="334,216">
              <v:shape style="position:absolute;left:1989;top:-2669;width:334;height:216" coordorigin="1989,-2669" coordsize="334,216" path="m2273,-2669l1989,-2669,1989,-2453,2323,-2453,2323,-2582,2273,-2669e" filled="t" fillcolor="#000000" stroked="f">
                <v:path arrowok="t"/>
                <v:fill/>
              </v:shape>
            </v:group>
            <v:group style="position:absolute;left:2323;top:-2582;width:82;height:129" coordorigin="2323,-2582" coordsize="82,129">
              <v:shape style="position:absolute;left:2323;top:-2582;width:82;height:129" coordorigin="2323,-2582" coordsize="82,129" path="m2323,-2582l2323,-2453,2406,-2453,2323,-2582e" filled="t" fillcolor="#000000" stroked="f">
                <v:path arrowok="t"/>
                <v:fill/>
              </v:shape>
            </v:group>
            <v:group style="position:absolute;left:1989;top:-2885;width:284;height:216" coordorigin="1989,-2885" coordsize="284,216">
              <v:shape style="position:absolute;left:1989;top:-2885;width:284;height:216" coordorigin="1989,-2885" coordsize="284,216" path="m2165,-2885l1989,-2885,1989,-2669,2273,-2669,2165,-2885e" filled="t" fillcolor="#000000" stroked="f">
                <v:path arrowok="t"/>
                <v:fill/>
              </v:shape>
            </v:group>
            <v:group style="position:absolute;left:2782;top:-2021;width:43;height:43" coordorigin="2782,-2021" coordsize="43,43">
              <v:shape style="position:absolute;left:2782;top:-2021;width:43;height:43" coordorigin="2782,-2021" coordsize="43,43" path="m2825,-2021l2782,-2021,2825,-1978,2825,-2021e" filled="t" fillcolor="#232323" stroked="f">
                <v:path arrowok="t"/>
                <v:fill/>
              </v:shape>
            </v:group>
            <v:group style="position:absolute;left:2573;top:-2237;width:84;height:96" coordorigin="2573,-2237" coordsize="84,96">
              <v:shape style="position:absolute;left:2573;top:-2237;width:84;height:96" coordorigin="2573,-2237" coordsize="84,96" path="m2658,-2237l2573,-2237,2658,-2141,2658,-2237e" filled="t" fillcolor="#232323" stroked="f">
                <v:path arrowok="t"/>
                <v:fill/>
              </v:shape>
            </v:group>
            <v:group style="position:absolute;left:2658;top:-2237;width:167;height:216" coordorigin="2658,-2237" coordsize="167,216">
              <v:shape style="position:absolute;left:2658;top:-2237;width:167;height:216" coordorigin="2658,-2237" coordsize="167,216" path="m2825,-2237l2658,-2237,2658,-2141,2782,-2021,2825,-2021,2825,-2237e" filled="t" fillcolor="#232323" stroked="f">
                <v:path arrowok="t"/>
                <v:fill/>
              </v:shape>
            </v:group>
            <v:group style="position:absolute;left:2406;top:-2453;width:85;height:117" coordorigin="2406,-2453" coordsize="85,117">
              <v:shape style="position:absolute;left:2406;top:-2453;width:85;height:117" coordorigin="2406,-2453" coordsize="85,117" path="m2491,-2453l2406,-2453,2491,-2336,2491,-2453e" filled="t" fillcolor="#232323" stroked="f">
                <v:path arrowok="t"/>
                <v:fill/>
              </v:shape>
            </v:group>
            <v:group style="position:absolute;left:2491;top:-2453;width:167;height:216" coordorigin="2491,-2453" coordsize="167,216">
              <v:shape style="position:absolute;left:2491;top:-2453;width:167;height:216" coordorigin="2491,-2453" coordsize="167,216" path="m2658,-2453l2491,-2453,2491,-2336,2573,-2237,2658,-2237,2658,-2453e" filled="t" fillcolor="#232323" stroked="f">
                <v:path arrowok="t"/>
                <v:fill/>
              </v:shape>
            </v:group>
            <v:group style="position:absolute;left:2658;top:-2453;width:167;height:216" coordorigin="2658,-2453" coordsize="167,216">
              <v:shape style="position:absolute;left:2658;top:-2453;width:167;height:216" coordorigin="2658,-2453" coordsize="167,216" path="m2707,-2453l2658,-2453,2658,-2237,2825,-2237,2825,-2322,2707,-2453e" filled="t" fillcolor="#232323" stroked="f">
                <v:path arrowok="t"/>
                <v:fill/>
              </v:shape>
            </v:group>
            <v:group style="position:absolute;left:2273;top:-2669;width:50;height:86" coordorigin="2273,-2669" coordsize="50,86">
              <v:shape style="position:absolute;left:2273;top:-2669;width:50;height:86" coordorigin="2273,-2669" coordsize="50,86" path="m2323,-2669l2273,-2669,2323,-2582,2323,-2669e" filled="t" fillcolor="#232323" stroked="f">
                <v:path arrowok="t"/>
                <v:fill/>
              </v:shape>
            </v:group>
            <v:group style="position:absolute;left:2323;top:-2669;width:167;height:216" coordorigin="2323,-2669" coordsize="167,216">
              <v:shape style="position:absolute;left:2323;top:-2669;width:167;height:216" coordorigin="2323,-2669" coordsize="167,216" path="m2491,-2669l2323,-2669,2323,-2582,2406,-2453,2491,-2453,2491,-2669e" filled="t" fillcolor="#232323" stroked="f">
                <v:path arrowok="t"/>
                <v:fill/>
              </v:shape>
            </v:group>
            <v:group style="position:absolute;left:2491;top:-2669;width:167;height:216" coordorigin="2491,-2669" coordsize="167,216">
              <v:shape style="position:absolute;left:2491;top:-2669;width:167;height:216" coordorigin="2491,-2669" coordsize="167,216" path="m2533,-2669l2491,-2669,2491,-2453,2658,-2453,2658,-2510,2533,-2669e" filled="t" fillcolor="#232323" stroked="f">
                <v:path arrowok="t"/>
                <v:fill/>
              </v:shape>
            </v:group>
            <v:group style="position:absolute;left:2658;top:-2510;width:49;height:57" coordorigin="2658,-2510" coordsize="49,57">
              <v:shape style="position:absolute;left:2658;top:-2510;width:49;height:57" coordorigin="2658,-2510" coordsize="49,57" path="m2658,-2510l2658,-2453,2707,-2453,2658,-2510e" filled="t" fillcolor="#232323" stroked="f">
                <v:path arrowok="t"/>
                <v:fill/>
              </v:shape>
            </v:group>
            <v:group style="position:absolute;left:2165;top:-2885;width:326;height:216" coordorigin="2165,-2885" coordsize="326,216">
              <v:shape style="position:absolute;left:2165;top:-2885;width:326;height:216" coordorigin="2165,-2885" coordsize="326,216" path="m2389,-2885l2165,-2885,2273,-2669,2491,-2669,2491,-2727,2389,-2885e" filled="t" fillcolor="#232323" stroked="f">
                <v:path arrowok="t"/>
                <v:fill/>
              </v:shape>
            </v:group>
            <v:group style="position:absolute;left:2491;top:-2727;width:43;height:58" coordorigin="2491,-2727" coordsize="43,58">
              <v:shape style="position:absolute;left:2491;top:-2727;width:43;height:58" coordorigin="2491,-2727" coordsize="43,58" path="m2491,-2727l2491,-2669,2533,-2669,2491,-2727e" filled="t" fillcolor="#232323" stroked="f">
                <v:path arrowok="t"/>
                <v:fill/>
              </v:shape>
            </v:group>
            <v:group style="position:absolute;left:2707;top:-2453;width:118;height:131" coordorigin="2707,-2453" coordsize="118,131">
              <v:shape style="position:absolute;left:2707;top:-2453;width:118;height:131" coordorigin="2707,-2453" coordsize="118,131" path="m2825,-2453l2707,-2453,2825,-2322,2825,-2453e" filled="t" fillcolor="#4B4B4B" stroked="f">
                <v:path arrowok="t"/>
                <v:fill/>
              </v:shape>
            </v:group>
            <v:group style="position:absolute;left:2533;top:-2669;width:125;height:159" coordorigin="2533,-2669" coordsize="125,159">
              <v:shape style="position:absolute;left:2533;top:-2669;width:125;height:159" coordorigin="2533,-2669" coordsize="125,159" path="m2658,-2669l2533,-2669,2658,-2510,2658,-2669e" filled="t" fillcolor="#4B4B4B" stroked="f">
                <v:path arrowok="t"/>
                <v:fill/>
              </v:shape>
            </v:group>
            <v:group style="position:absolute;left:2658;top:-2669;width:167;height:216" coordorigin="2658,-2669" coordsize="167,216">
              <v:shape style="position:absolute;left:2658;top:-2669;width:167;height:216" coordorigin="2658,-2669" coordsize="167,216" path="m2779,-2669l2658,-2669,2658,-2510,2707,-2453,2825,-2453,2825,-2616,2779,-2669e" filled="t" fillcolor="#4B4B4B" stroked="f">
                <v:path arrowok="t"/>
                <v:fill/>
              </v:shape>
            </v:group>
            <v:group style="position:absolute;left:2389;top:-2885;width:102;height:158" coordorigin="2389,-2885" coordsize="102,158">
              <v:shape style="position:absolute;left:2389;top:-2885;width:102;height:158" coordorigin="2389,-2885" coordsize="102,158" path="m2491,-2885l2389,-2885,2491,-2727,2491,-2885e" filled="t" fillcolor="#4B4B4B" stroked="f">
                <v:path arrowok="t"/>
                <v:fill/>
              </v:shape>
            </v:group>
            <v:group style="position:absolute;left:2491;top:-2885;width:289;height:216" coordorigin="2491,-2885" coordsize="289,216">
              <v:shape style="position:absolute;left:2491;top:-2885;width:289;height:216" coordorigin="2491,-2885" coordsize="289,216" path="m2603,-2885l2491,-2885,2491,-2727,2533,-2669,2779,-2669,2658,-2811,2603,-2885e" filled="t" fillcolor="#4B4B4B" stroked="f">
                <v:path arrowok="t"/>
                <v:fill/>
              </v:shape>
            </v:group>
            <v:group style="position:absolute;left:2779;top:-2669;width:46;height:53" coordorigin="2779,-2669" coordsize="46,53">
              <v:shape style="position:absolute;left:2779;top:-2669;width:46;height:53" coordorigin="2779,-2669" coordsize="46,53" path="m2825,-2669l2779,-2669,2825,-2616,2825,-2669e" filled="t" fillcolor="#757575" stroked="f">
                <v:path arrowok="t"/>
                <v:fill/>
              </v:shape>
            </v:group>
            <v:group style="position:absolute;left:2603;top:-2885;width:55;height:74" coordorigin="2603,-2885" coordsize="55,74">
              <v:shape style="position:absolute;left:2603;top:-2885;width:55;height:74" coordorigin="2603,-2885" coordsize="55,74" path="m2658,-2885l2603,-2885,2658,-2811,2658,-2885e" filled="t" fillcolor="#757575" stroked="f">
                <v:path arrowok="t"/>
                <v:fill/>
              </v:shape>
            </v:group>
            <v:group style="position:absolute;left:2658;top:-2885;width:167;height:216" coordorigin="2658,-2885" coordsize="167,216">
              <v:shape style="position:absolute;left:2658;top:-2885;width:167;height:216" coordorigin="2658,-2885" coordsize="167,216" path="m2825,-2885l2658,-2885,2658,-2811,2779,-2669,2825,-2669,2825,-2885e" filled="t" fillcolor="#757575" stroked="f">
                <v:path arrowok="t"/>
                <v:fill/>
              </v:shape>
            </v:group>
            <v:group style="position:absolute;left:2782;top:-2021;width:43;height:43" coordorigin="2782,-2021" coordsize="43,43">
              <v:shape style="position:absolute;left:2782;top:-2021;width:43;height:43" coordorigin="2782,-2021" coordsize="43,43" path="m2782,-2021l2825,-1978e" filled="f" stroked="t" strokeweight=".203389pt" strokecolor="#000000">
                <v:path arrowok="t"/>
              </v:shape>
            </v:group>
            <v:group style="position:absolute;left:2573;top:-2237;width:209;height:216" coordorigin="2573,-2237" coordsize="209,216">
              <v:shape style="position:absolute;left:2573;top:-2237;width:209;height:216" coordorigin="2573,-2237" coordsize="209,216" path="m2573,-2237l2658,-2141,2782,-2021e" filled="f" stroked="t" strokeweight=".20339pt" strokecolor="#000000">
                <v:path arrowok="t"/>
              </v:shape>
            </v:group>
            <v:group style="position:absolute;left:2406;top:-2453;width:168;height:216" coordorigin="2406,-2453" coordsize="168,216">
              <v:shape style="position:absolute;left:2406;top:-2453;width:168;height:216" coordorigin="2406,-2453" coordsize="168,216" path="m2406,-2453l2491,-2336,2573,-2237e" filled="f" stroked="t" strokeweight=".203398pt" strokecolor="#000000">
                <v:path arrowok="t"/>
              </v:shape>
            </v:group>
            <v:group style="position:absolute;left:2273;top:-2669;width:132;height:216" coordorigin="2273,-2669" coordsize="132,216">
              <v:shape style="position:absolute;left:2273;top:-2669;width:132;height:216" coordorigin="2273,-2669" coordsize="132,216" path="m2273,-2669l2323,-2582,2406,-2453e" filled="f" stroked="t" strokeweight=".203406pt" strokecolor="#000000">
                <v:path arrowok="t"/>
              </v:shape>
            </v:group>
            <v:group style="position:absolute;left:2165;top:-2885;width:108;height:216" coordorigin="2165,-2885" coordsize="108,216">
              <v:shape style="position:absolute;left:2165;top:-2885;width:108;height:216" coordorigin="2165,-2885" coordsize="108,216" path="m2165,-2885l2273,-2669e" filled="f" stroked="t" strokeweight=".203412pt" strokecolor="#000000">
                <v:path arrowok="t"/>
              </v:shape>
            </v:group>
            <v:group style="position:absolute;left:2707;top:-2453;width:118;height:131" coordorigin="2707,-2453" coordsize="118,131">
              <v:shape style="position:absolute;left:2707;top:-2453;width:118;height:131" coordorigin="2707,-2453" coordsize="118,131" path="m2707,-2453l2825,-2322e" filled="f" stroked="t" strokeweight=".203393pt" strokecolor="#000000">
                <v:path arrowok="t"/>
              </v:shape>
            </v:group>
            <v:group style="position:absolute;left:2533;top:-2669;width:174;height:216" coordorigin="2533,-2669" coordsize="174,216">
              <v:shape style="position:absolute;left:2533;top:-2669;width:174;height:216" coordorigin="2533,-2669" coordsize="174,216" path="m2533,-2669l2658,-2510,2707,-2453e" filled="f" stroked="t" strokeweight=".203397pt" strokecolor="#000000">
                <v:path arrowok="t"/>
              </v:shape>
            </v:group>
            <v:group style="position:absolute;left:2389;top:-2885;width:145;height:216" coordorigin="2389,-2885" coordsize="145,216">
              <v:shape style="position:absolute;left:2389;top:-2885;width:145;height:216" coordorigin="2389,-2885" coordsize="145,216" path="m2389,-2885l2491,-2727,2533,-2669e" filled="f" stroked="t" strokeweight=".203403pt" strokecolor="#000000">
                <v:path arrowok="t"/>
              </v:shape>
            </v:group>
            <v:group style="position:absolute;left:2779;top:-2669;width:46;height:53" coordorigin="2779,-2669" coordsize="46,53">
              <v:shape style="position:absolute;left:2779;top:-2669;width:46;height:53" coordorigin="2779,-2669" coordsize="46,53" path="m2779,-2669l2825,-2616e" filled="f" stroked="t" strokeweight=".203395pt" strokecolor="#000000">
                <v:path arrowok="t"/>
              </v:shape>
            </v:group>
            <v:group style="position:absolute;left:2603;top:-2885;width:176;height:216" coordorigin="2603,-2885" coordsize="176,216">
              <v:shape style="position:absolute;left:2603;top:-2885;width:176;height:216" coordorigin="2603,-2885" coordsize="176,216" path="m2603,-2885l2658,-2811,2779,-2669e" filled="f" stroked="t" strokeweight=".203396pt" strokecolor="#000000">
                <v:path arrowok="t"/>
              </v:shape>
            </v:group>
            <v:group style="position:absolute;left:1987;top:-1811;width:840;height:2" coordorigin="1987,-1811" coordsize="840,2">
              <v:shape style="position:absolute;left:1987;top:-1811;width:840;height:2" coordorigin="1987,-1811" coordsize="840,0" path="m1987,-1811l2827,-1811e" filled="f" stroked="t" strokeweight=".843241pt" strokecolor="#252525">
                <v:path arrowok="t"/>
              </v:shape>
            </v:group>
            <v:group style="position:absolute;left:1987;top:-2880;width:840;height:2" coordorigin="1987,-2880" coordsize="840,2">
              <v:shape style="position:absolute;left:1987;top:-2880;width:840;height:2" coordorigin="1987,-2880" coordsize="840,0" path="m1987,-2880l2827,-2880e" filled="f" stroked="t" strokeweight=".840413pt" strokecolor="#252525">
                <v:path arrowok="t"/>
              </v:shape>
            </v:group>
            <v:group style="position:absolute;left:1994;top:-2893;width:2;height:1097" coordorigin="1994,-2893" coordsize="2,1097">
              <v:shape style="position:absolute;left:1994;top:-2893;width:2;height:1097" coordorigin="1994,-2893" coordsize="0,1097" path="m1994,-2893l1994,-1797e" filled="f" stroked="t" strokeweight=".793527pt" strokecolor="#252525">
                <v:path arrowok="t"/>
              </v:shape>
            </v:group>
            <v:group style="position:absolute;left:2820;top:-2893;width:2;height:1097" coordorigin="2820,-2893" coordsize="2,1097">
              <v:shape style="position:absolute;left:2820;top:-2893;width:2;height:1097" coordorigin="2820,-2893" coordsize="0,1097" path="m2820,-2893l2820,-1797e" filled="f" stroked="t" strokeweight=".790481pt" strokecolor="#252525">
                <v:path arrowok="t"/>
              </v:shape>
            </v:group>
            <v:group style="position:absolute;left:2694;top:-1731;width:128;height:247" coordorigin="2694,-1731" coordsize="128,247">
              <v:shape style="position:absolute;left:2694;top:-1731;width:128;height:247" coordorigin="2694,-1731" coordsize="128,247" path="m2758,-1731l2694,-1484,2822,-1484,2758,-1731e" filled="t" fillcolor="#8AC145" stroked="f">
                <v:path arrowok="t"/>
                <v:fill/>
              </v:shape>
            </v:group>
            <v:group style="position:absolute;left:2731;top:-1767;width:53;height:49" coordorigin="2731,-1767" coordsize="53,49">
              <v:shape style="position:absolute;left:2731;top:-1767;width:53;height:49" coordorigin="2731,-1767" coordsize="53,49" path="m2772,-1767l2743,-1767,2731,-1756,2731,-1729,2743,-1718,2772,-1718,2784,-1729,2784,-1756,2772,-1767e" filled="t" fillcolor="#5ADFBA" stroked="f">
                <v:path arrowok="t"/>
                <v:fill/>
              </v:shape>
            </v:group>
            <v:group style="position:absolute;left:2731;top:-1767;width:53;height:49" coordorigin="2731,-1767" coordsize="53,49">
              <v:shape style="position:absolute;left:2731;top:-1767;width:53;height:49" coordorigin="2731,-1767" coordsize="53,49" path="m2731,-1742l2731,-1756,2743,-1767,2757,-1767,2772,-1767,2784,-1756,2784,-1742,2784,-1729,2772,-1718,2757,-1718,2743,-1718,2731,-1729,2731,-1742xe" filled="f" stroked="t" strokeweight=".610253pt" strokecolor="#5ADFBA">
                <v:path arrowok="t"/>
              </v:shape>
            </v:group>
            <v:group style="position:absolute;left:2694;top:-1499;width:125;height:30" coordorigin="2694,-1499" coordsize="125,30">
              <v:shape style="position:absolute;left:2694;top:-1499;width:125;height:30" coordorigin="2694,-1499" coordsize="125,30" path="m2749,-1499l2721,-1497,2701,-1491,2694,-1484,2694,-1484,2700,-1478,2715,-1474,2740,-1470,2773,-1470,2798,-1473,2815,-1479,2819,-1489,2805,-1495,2781,-1498,2749,-1499e" filled="t" fillcolor="#699230" stroked="f">
                <v:path arrowok="t"/>
                <v:fill/>
              </v:shape>
            </v:group>
            <v:group style="position:absolute;left:2761;top:-1518;width:37;height:35" coordorigin="2761,-1518" coordsize="37,35">
              <v:shape style="position:absolute;left:2761;top:-1518;width:37;height:35" coordorigin="2761,-1518" coordsize="37,35" path="m2790,-1518l2769,-1518,2761,-1510,2761,-1491,2769,-1483,2790,-1483,2798,-1491,2798,-1510,2790,-1518e" filled="t" fillcolor="#C00000" stroked="f">
                <v:path arrowok="t"/>
                <v:fill/>
              </v:shape>
            </v:group>
            <v:group style="position:absolute;left:2722;top:-1507;width:37;height:34" coordorigin="2722,-1507" coordsize="37,34">
              <v:shape style="position:absolute;left:2722;top:-1507;width:37;height:34" coordorigin="2722,-1507" coordsize="37,34" path="m2750,-1507l2730,-1507,2722,-1500,2722,-1481,2730,-1474,2750,-1474,2758,-1481,2758,-1500,2750,-1507e" filled="t" fillcolor="#C00000" stroked="f">
                <v:path arrowok="t"/>
                <v:fill/>
              </v:shape>
            </v:group>
            <v:group style="position:absolute;left:2012;top:-1744;width:128;height:247" coordorigin="2012,-1744" coordsize="128,247">
              <v:shape style="position:absolute;left:2012;top:-1744;width:128;height:247" coordorigin="2012,-1744" coordsize="128,247" path="m2076,-1744l2012,-1497,2140,-1497,2076,-1744e" filled="t" fillcolor="#8AC145" stroked="f">
                <v:path arrowok="t"/>
                <v:fill/>
              </v:shape>
            </v:group>
            <v:group style="position:absolute;left:2049;top:-1779;width:53;height:49" coordorigin="2049,-1779" coordsize="53,49">
              <v:shape style="position:absolute;left:2049;top:-1779;width:53;height:49" coordorigin="2049,-1779" coordsize="53,49" path="m2090,-1779l2061,-1779,2049,-1768,2049,-1741,2061,-1730,2090,-1730,2102,-1741,2102,-1768,2090,-1779e" filled="t" fillcolor="#5ADFBA" stroked="f">
                <v:path arrowok="t"/>
                <v:fill/>
              </v:shape>
            </v:group>
            <v:group style="position:absolute;left:2049;top:-1779;width:53;height:49" coordorigin="2049,-1779" coordsize="53,49">
              <v:shape style="position:absolute;left:2049;top:-1779;width:53;height:49" coordorigin="2049,-1779" coordsize="53,49" path="m2049,-1754l2049,-1768,2061,-1779,2075,-1779,2090,-1779,2102,-1768,2102,-1754,2102,-1741,2090,-1730,2075,-1730,2061,-1730,2049,-1741,2049,-1754xe" filled="f" stroked="t" strokeweight=".610253pt" strokecolor="#5ADFBA">
                <v:path arrowok="t"/>
              </v:shape>
            </v:group>
            <v:group style="position:absolute;left:2012;top:-1512;width:125;height:30" coordorigin="2012,-1512" coordsize="125,30">
              <v:shape style="position:absolute;left:2012;top:-1512;width:125;height:30" coordorigin="2012,-1512" coordsize="125,30" path="m2067,-1512l2039,-1509,2019,-1504,2012,-1497,2012,-1496,2018,-1490,2033,-1486,2058,-1483,2091,-1482,2116,-1485,2133,-1492,2137,-1501,2123,-1507,2099,-1510,2067,-1512e" filled="t" fillcolor="#699230" stroked="f">
                <v:path arrowok="t"/>
                <v:fill/>
              </v:shape>
            </v:group>
            <v:group style="position:absolute;left:2079;top:-1529;width:37;height:34" coordorigin="2079,-1529" coordsize="37,34">
              <v:shape style="position:absolute;left:2079;top:-1529;width:37;height:34" coordorigin="2079,-1529" coordsize="37,34" path="m2108,-1529l2087,-1529,2079,-1521,2079,-1503,2087,-1495,2108,-1495,2116,-1503,2116,-1521,2108,-1529e" filled="t" fillcolor="#C00000" stroked="f">
                <v:path arrowok="t"/>
                <v:fill/>
              </v:shape>
            </v:group>
            <v:group style="position:absolute;left:2040;top:-1519;width:37;height:35" coordorigin="2040,-1519" coordsize="37,35">
              <v:shape style="position:absolute;left:2040;top:-1519;width:37;height:35" coordorigin="2040,-1519" coordsize="37,35" path="m2068,-1519l2048,-1519,2040,-1512,2040,-1492,2048,-1484,2068,-1484,2076,-1492,2076,-1512,2068,-1519e" filled="t" fillcolor="#C00000" stroked="f">
                <v:path arrowok="t"/>
                <v:fill/>
              </v:shape>
            </v:group>
            <v:group style="position:absolute;left:1745;top:-2851;width:220;height:247" coordorigin="1745,-2851" coordsize="220,247">
              <v:shape style="position:absolute;left:1745;top:-2851;width:220;height:247" coordorigin="1745,-2851" coordsize="220,247" path="m1855,-2851l1745,-2604,1965,-2604,1855,-2851e" filled="t" fillcolor="#8AC145" stroked="f">
                <v:path arrowok="t"/>
                <v:fill/>
              </v:shape>
            </v:group>
            <v:group style="position:absolute;left:1831;top:-2886;width:52;height:49" coordorigin="1831,-2886" coordsize="52,49">
              <v:shape style="position:absolute;left:1831;top:-2886;width:52;height:49" coordorigin="1831,-2886" coordsize="52,49" path="m1871,-2886l1842,-2886,1831,-2875,1831,-2848,1842,-2838,1871,-2838,1882,-2848,1882,-2875,1871,-2886e" filled="t" fillcolor="#5ADFBA" stroked="f">
                <v:path arrowok="t"/>
                <v:fill/>
              </v:shape>
            </v:group>
            <v:group style="position:absolute;left:1831;top:-2886;width:52;height:49" coordorigin="1831,-2886" coordsize="52,49">
              <v:shape style="position:absolute;left:1831;top:-2886;width:52;height:49" coordorigin="1831,-2886" coordsize="52,49" path="m1831,-2862l1831,-2875,1842,-2886,1856,-2886,1871,-2886,1882,-2875,1882,-2862,1882,-2848,1871,-2838,1856,-2838,1842,-2838,1831,-2848,1831,-2862xe" filled="f" stroked="t" strokeweight=".610253pt" strokecolor="#5ADFBA">
                <v:path arrowok="t"/>
              </v:shape>
            </v:group>
            <v:group style="position:absolute;left:1747;top:-2619;width:218;height:30" coordorigin="1747,-2619" coordsize="218,30">
              <v:shape style="position:absolute;left:1747;top:-2619;width:218;height:30" coordorigin="1747,-2619" coordsize="218,30" path="m1839,-2619l1764,-2612,1747,-2604,1747,-2603,1809,-2591,1873,-2589,1902,-2590,1928,-2593,1947,-2596,1960,-2600,1964,-2605,1959,-2609,1874,-2619,1839,-2619e" filled="t" fillcolor="#699230" stroked="f">
                <v:path arrowok="t"/>
                <v:fill/>
              </v:shape>
            </v:group>
            <v:group style="position:absolute;left:1838;top:-2627;width:38;height:35" coordorigin="1838,-2627" coordsize="38,35">
              <v:shape style="position:absolute;left:1838;top:-2627;width:38;height:35" coordorigin="1838,-2627" coordsize="38,35" path="m1868,-2627l1847,-2627,1838,-2619,1838,-2600,1847,-2592,1868,-2592,1876,-2600,1876,-2619,1868,-2627e" filled="t" fillcolor="#C00000" stroked="f">
                <v:path arrowok="t"/>
                <v:fill/>
              </v:shape>
            </v:group>
            <v:group style="position:absolute;left:1878;top:-2629;width:37;height:34" coordorigin="1878,-2629" coordsize="37,34">
              <v:shape style="position:absolute;left:1878;top:-2629;width:37;height:34" coordorigin="1878,-2629" coordsize="37,34" path="m1906,-2629l1886,-2629,1878,-2621,1878,-2602,1886,-2595,1906,-2595,1914,-2602,1914,-2621,1906,-2629e" filled="t" fillcolor="#C00000" stroked="f">
                <v:path arrowok="t"/>
                <v:fill/>
              </v:shape>
            </v:group>
            <v:group style="position:absolute;left:1921;top:-2633;width:37;height:35" coordorigin="1921,-2633" coordsize="37,35">
              <v:shape style="position:absolute;left:1921;top:-2633;width:37;height:35" coordorigin="1921,-2633" coordsize="37,35" path="m1949,-2633l1929,-2633,1921,-2625,1921,-2606,1929,-2598,1949,-2598,1957,-2606,1957,-2625,1949,-2633e" filled="t" fillcolor="#C00000" stroked="f">
                <v:path arrowok="t"/>
                <v:fill/>
              </v:shape>
            </v:group>
            <v:group style="position:absolute;left:1802;top:-2624;width:37;height:35" coordorigin="1802,-2624" coordsize="37,35">
              <v:shape style="position:absolute;left:1802;top:-2624;width:37;height:35" coordorigin="1802,-2624" coordsize="37,35" path="m1830,-2624l1810,-2624,1802,-2616,1802,-2597,1810,-2589,1830,-2589,1838,-2597,1838,-2616,1830,-2624e" filled="t" fillcolor="#C00000" stroked="f">
                <v:path arrowok="t"/>
                <v:fill/>
              </v:shape>
            </v:group>
            <v:group style="position:absolute;left:1757;top:-2633;width:37;height:35" coordorigin="1757,-2633" coordsize="37,35">
              <v:shape style="position:absolute;left:1757;top:-2633;width:37;height:35" coordorigin="1757,-2633" coordsize="37,35" path="m1786,-2633l1766,-2633,1757,-2625,1757,-2606,1766,-2598,1786,-2598,1794,-2606,1794,-2625,1786,-2633e" filled="t" fillcolor="#C00000" stroked="f">
                <v:path arrowok="t"/>
                <v:fill/>
              </v:shape>
            </v:group>
            <v:group style="position:absolute;left:2984;top:-1817;width:130;height:2" coordorigin="2984,-1817" coordsize="130,2">
              <v:shape style="position:absolute;left:2984;top:-1817;width:130;height:2" coordorigin="2984,-1817" coordsize="130,0" path="m2984,-1817l3114,-1817e" filled="f" stroked="t" strokeweight=".303387pt" strokecolor="#252525">
                <v:path arrowok="t"/>
              </v:shape>
            </v:group>
            <v:group style="position:absolute;left:2984;top:-2879;width:130;height:2" coordorigin="2984,-2879" coordsize="130,2">
              <v:shape style="position:absolute;left:2984;top:-2879;width:130;height:2" coordorigin="2984,-2879" coordsize="130,0" path="m2984,-2879l3114,-2879e" filled="f" stroked="t" strokeweight=".303349pt" strokecolor="#252525">
                <v:path arrowok="t"/>
              </v:shape>
            </v:group>
            <v:group style="position:absolute;left:2984;top:-2881;width:2;height:1064" coordorigin="2984,-2881" coordsize="2,1064">
              <v:shape style="position:absolute;left:2984;top:-2881;width:2;height:1064" coordorigin="2984,-2881" coordsize="0,1064" path="m2984,-2881l2984,-1817e" filled="f" stroked="t" strokeweight=".303420pt" strokecolor="#252525">
                <v:path arrowok="t"/>
              </v:shape>
            </v:group>
            <v:group style="position:absolute;left:3112;top:-2881;width:2;height:1064" coordorigin="3112,-2881" coordsize="2,1064">
              <v:shape style="position:absolute;left:3112;top:-2881;width:2;height:1064" coordorigin="3112,-2881" coordsize="0,1064" path="m3112,-2881l3112,-1817e" filled="f" stroked="t" strokeweight=".303422pt" strokecolor="#252525">
                <v:path arrowok="t"/>
              </v:shape>
              <v:shape style="position:absolute;left:2984;top:-2879;width:128;height:1061" type="#_x0000_t75">
                <v:imagedata r:id="rId106" o:title=""/>
              </v:shape>
            </v:group>
            <v:group style="position:absolute;left:3099;top:-2123;width:13;height:4" coordorigin="3099,-2123" coordsize="13,4">
              <v:shape style="position:absolute;left:3099;top:-2123;width:13;height:4" coordorigin="3099,-2123" coordsize="13,4" path="m3099,-2121l3112,-2121e" filled="f" stroked="t" strokeweight=".303353pt" strokecolor="#252525">
                <v:path arrowok="t"/>
              </v:shape>
            </v:group>
            <v:group style="position:absolute;left:3099;top:-2426;width:13;height:4" coordorigin="3099,-2426" coordsize="13,4">
              <v:shape style="position:absolute;left:3099;top:-2426;width:13;height:4" coordorigin="3099,-2426" coordsize="13,4" path="m3099,-2424l3112,-2424e" filled="f" stroked="t" strokeweight=".303349pt" strokecolor="#252525">
                <v:path arrowok="t"/>
              </v:shape>
            </v:group>
            <v:group style="position:absolute;left:3099;top:-2729;width:13;height:4" coordorigin="3099,-2729" coordsize="13,4">
              <v:shape style="position:absolute;left:3099;top:-2729;width:13;height:4" coordorigin="3099,-2729" coordsize="13,4" path="m3099,-2727l3112,-2727e" filled="f" stroked="t" strokeweight=".303345pt" strokecolor="#252525">
                <v:path arrowok="t"/>
              </v:shape>
            </v:group>
            <v:group style="position:absolute;left:3148;top:-1890;width:37;height:56" coordorigin="3148,-1890" coordsize="37,56">
              <v:shape style="position:absolute;left:3148;top:-1890;width:37;height:56" coordorigin="3148,-1890" coordsize="37,56" path="m3169,-1890l3162,-1890,3158,-1889,3156,-1887,3153,-1885,3151,-1882,3148,-1874,3148,-1869,3148,-1852,3149,-1844,3156,-1836,3161,-1834,3170,-1834,3174,-1835,3176,-1837,3179,-1839,3163,-1840,3160,-1841,3156,-1847,3155,-1853,3155,-1871,3156,-1877,3158,-1881,3160,-1883,3163,-1885,3179,-1885,3178,-1886,3176,-1887,3172,-1890,3169,-1890e" filled="t" fillcolor="#252525" stroked="f">
                <v:path arrowok="t"/>
                <v:fill/>
              </v:shape>
              <v:shape style="position:absolute;left:3148;top:-1890;width:37;height:56" coordorigin="3148,-1890" coordsize="37,56" path="m3179,-1885l3169,-1885,3172,-1883,3174,-1880,3176,-1877,3177,-1871,3177,-1853,3176,-1847,3174,-1844,3172,-1841,3169,-1840,3179,-1840,3181,-1843,3183,-1846,3184,-1850,3185,-1856,3185,-1868,3184,-1872,3183,-1875,3182,-1878,3181,-1881,3180,-1883,3179,-1885e" filled="t" fillcolor="#252525" stroked="f">
                <v:path arrowok="t"/>
                <v:fill/>
              </v:shape>
              <v:shape style="position:absolute;left:3151;top:-3600;width:7149;height:3249" type="#_x0000_t75">
                <v:imagedata r:id="rId107" o:title=""/>
              </v:shape>
            </v:group>
            <v:group style="position:absolute;left:3147;top:-2497;width:82;height:56" coordorigin="3147,-2497" coordsize="82,56">
              <v:shape style="position:absolute;left:3147;top:-2497;width:82;height:56" coordorigin="3147,-2497" coordsize="82,56" path="m3181,-2491l3169,-2491,3172,-2490,3174,-2488,3176,-2487,3177,-2484,3177,-2479,3176,-2476,3171,-2471,3167,-2467,3157,-2459,3154,-2456,3150,-2451,3148,-2449,3147,-2446,3147,-2445,3147,-2443,3147,-2442,3184,-2442,3184,-2448,3156,-2448,3157,-2449,3158,-2450,3160,-2453,3163,-2455,3172,-2463,3176,-2466,3178,-2468,3180,-2471,3182,-2473,3184,-2477,3184,-2479,3184,-2486,3183,-2490,3181,-2491e" filled="t" fillcolor="#252525" stroked="f">
                <v:path arrowok="t"/>
                <v:fill/>
              </v:shape>
              <v:shape style="position:absolute;left:3147;top:-2497;width:82;height:56" coordorigin="3147,-2497" coordsize="82,56" path="m3172,-2497l3148,-2481,3155,-2480,3155,-2484,3156,-2486,3158,-2488,3160,-2490,3163,-2491,3181,-2491,3179,-2492,3176,-2495,3172,-2497e" filled="t" fillcolor="#252525" stroked="f">
                <v:path arrowok="t"/>
                <v:fill/>
              </v:shape>
              <v:shape style="position:absolute;left:3147;top:-2497;width:82;height:56" coordorigin="3147,-2497" coordsize="82,56" path="m3213,-2497l3192,-2475,3192,-2458,3194,-2451,3197,-2446,3200,-2442,3205,-2441,3214,-2441,3218,-2442,3220,-2444,3223,-2446,3207,-2446,3204,-2448,3200,-2454,3199,-2460,3199,-2478,3200,-2484,3202,-2487,3204,-2490,3207,-2491,3223,-2491,3222,-2492,3220,-2494,3216,-2496,3213,-2497e" filled="t" fillcolor="#252525" stroked="f">
                <v:path arrowok="t"/>
                <v:fill/>
              </v:shape>
              <v:shape style="position:absolute;left:3147;top:-2497;width:82;height:56" coordorigin="3147,-2497" coordsize="82,56" path="m3223,-2491l3213,-2491,3216,-2490,3218,-2487,3220,-2484,3222,-2478,3222,-2460,3220,-2454,3218,-2451,3216,-2448,3213,-2446,3223,-2446,3225,-2449,3228,-2457,3229,-2462,3229,-2474,3228,-2479,3227,-2482,3227,-2485,3225,-2488,3223,-2491e" filled="t" fillcolor="#252525" stroked="f">
                <v:path arrowok="t"/>
                <v:fill/>
              </v:shape>
            </v:group>
            <v:group style="position:absolute;left:3148;top:-2800;width:81;height:56" coordorigin="3148,-2800" coordsize="81,56">
              <v:shape style="position:absolute;left:3148;top:-2800;width:81;height:56" coordorigin="3148,-2800" coordsize="81,56" path="m3155,-2760l3148,-2759,3148,-2755,3150,-2751,3156,-2745,3161,-2744,3171,-2744,3176,-2745,3180,-2749,3163,-2749,3161,-2750,3159,-2752,3157,-2754,3155,-2756,3155,-2760e" filled="t" fillcolor="#252525" stroked="f">
                <v:path arrowok="t"/>
                <v:fill/>
              </v:shape>
              <v:shape style="position:absolute;left:3148;top:-2800;width:81;height:56" coordorigin="3148,-2800" coordsize="81,56" path="m3181,-2772l3169,-2772,3172,-2771,3174,-2769,3176,-2767,3177,-2764,3177,-2758,3176,-2755,3174,-2753,3172,-2751,3169,-2749,3180,-2749,3183,-2752,3185,-2756,3185,-2765,3184,-2768,3181,-2772e" filled="t" fillcolor="#252525" stroked="f">
                <v:path arrowok="t"/>
                <v:fill/>
              </v:shape>
              <v:shape style="position:absolute;left:3148;top:-2800;width:81;height:56" coordorigin="3148,-2800" coordsize="81,56" path="m3163,-2777l3162,-2777,3161,-2771,3163,-2771,3165,-2772,3181,-2772,3180,-2772,3177,-2774,3174,-2775,3177,-2776,3178,-2777,3163,-2777,3163,-2777e" filled="t" fillcolor="#252525" stroked="f">
                <v:path arrowok="t"/>
                <v:fill/>
              </v:shape>
              <v:shape style="position:absolute;left:3148;top:-2800;width:81;height:56" coordorigin="3148,-2800" coordsize="81,56" path="m3179,-2795l3168,-2795,3170,-2794,3174,-2790,3175,-2788,3175,-2783,3174,-2781,3171,-2779,3169,-2778,3166,-2777,3178,-2777,3179,-2777,3180,-2779,3181,-2781,3182,-2783,3182,-2788,3181,-2791,3179,-2795e" filled="t" fillcolor="#252525" stroked="f">
                <v:path arrowok="t"/>
                <v:fill/>
              </v:shape>
              <v:shape style="position:absolute;left:3148;top:-2800;width:81;height:56" coordorigin="3148,-2800" coordsize="81,56" path="m3168,-2800l3148,-2786,3155,-2785,3156,-2788,3157,-2790,3160,-2794,3163,-2795,3179,-2795,3178,-2795,3177,-2797,3171,-2800,3168,-2800e" filled="t" fillcolor="#252525" stroked="f">
                <v:path arrowok="t"/>
                <v:fill/>
              </v:shape>
              <v:shape style="position:absolute;left:3148;top:-2800;width:81;height:56" coordorigin="3148,-2800" coordsize="81,56" path="m3213,-2800l3206,-2800,3203,-2799,3200,-2797,3197,-2795,3195,-2792,3192,-2784,3192,-2779,3192,-2762,3194,-2754,3197,-2750,3200,-2746,3205,-2744,3214,-2744,3218,-2745,3220,-2747,3223,-2749,3207,-2749,3204,-2751,3202,-2754,3200,-2757,3199,-2763,3199,-2781,3200,-2787,3202,-2791,3204,-2793,3207,-2795,3223,-2795,3222,-2795,3220,-2797,3218,-2798,3216,-2800,3213,-2800e" filled="t" fillcolor="#252525" stroked="f">
                <v:path arrowok="t"/>
                <v:fill/>
              </v:shape>
              <v:shape style="position:absolute;left:3148;top:-2800;width:81;height:56" coordorigin="3148,-2800" coordsize="81,56" path="m3223,-2795l3213,-2795,3216,-2793,3218,-2790,3220,-2787,3222,-2781,3221,-2763,3220,-2757,3218,-2754,3216,-2751,3213,-2749,3223,-2749,3225,-2752,3228,-2760,3229,-2766,3229,-2777,3228,-2782,3227,-2785,3227,-2788,3225,-2791,3224,-2793,3223,-2795e" filled="t" fillcolor="#252525" stroked="f">
                <v:path arrowok="t"/>
                <v:fill/>
              </v:shape>
            </v:group>
            <v:group style="position:absolute;left:1860;top:-2368;width:1105;height:9" coordorigin="1860,-2368" coordsize="1105,9">
              <v:shape style="position:absolute;left:1860;top:-2368;width:1105;height:9" coordorigin="1860,-2368" coordsize="1105,9" path="m1860,-2368l2965,-2360e" filled="f" stroked="t" strokeweight="1.44935pt" strokecolor="#C00000">
                <v:path arrowok="t"/>
                <v:stroke dashstyle="longDash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3.3: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7" w:after="0" w:line="240" w:lineRule="auto"/>
        <w:ind w:left="3143" w:right="5853"/>
        <w:jc w:val="center"/>
        <w:rPr>
          <w:rFonts w:ascii="Calibri" w:hAnsi="Calibri" w:cs="Calibri" w:eastAsia="Calibri"/>
          <w:sz w:val="13"/>
          <w:szCs w:val="13"/>
        </w:rPr>
      </w:pPr>
      <w:rPr/>
      <w:r>
        <w:rPr/>
        <w:pict>
          <v:group style="position:absolute;margin-left:82.374298pt;margin-top:-38.721676pt;width:54.746936pt;height:72.750628pt;mso-position-horizontal-relative:page;mso-position-vertical-relative:paragraph;z-index:-5211" coordorigin="1647,-774" coordsize="1095,1455">
            <v:group style="position:absolute;left:1896;top:123;width:836;height:216" coordorigin="1896,123" coordsize="836,216">
              <v:shape style="position:absolute;left:1896;top:123;width:836;height:216" coordorigin="1896,123" coordsize="836,216" path="m2689,123l1896,123,1896,339,2732,339,2732,166,2689,123e" filled="t" fillcolor="#000000" stroked="f">
                <v:path arrowok="t"/>
                <v:fill/>
              </v:shape>
            </v:group>
            <v:group style="position:absolute;left:1896;top:-93;width:669;height:216" coordorigin="1896,-93" coordsize="669,216">
              <v:shape style="position:absolute;left:1896;top:-93;width:669;height:216" coordorigin="1896,-93" coordsize="669,216" path="m2480,-93l1896,-93,1896,123,2565,123,2565,3,2480,-93e" filled="t" fillcolor="#000000" stroked="f">
                <v:path arrowok="t"/>
                <v:fill/>
              </v:shape>
            </v:group>
            <v:group style="position:absolute;left:2565;top:3;width:125;height:120" coordorigin="2565,3" coordsize="125,120">
              <v:shape style="position:absolute;left:2565;top:3;width:125;height:120" coordorigin="2565,3" coordsize="125,120" path="m2565,3l2565,123,2689,123,2565,3e" filled="t" fillcolor="#000000" stroked="f">
                <v:path arrowok="t"/>
                <v:fill/>
              </v:shape>
            </v:group>
            <v:group style="position:absolute;left:1896;top:-309;width:502;height:216" coordorigin="1896,-309" coordsize="502,216">
              <v:shape style="position:absolute;left:1896;top:-309;width:502;height:216" coordorigin="1896,-309" coordsize="502,216" path="m2313,-309l1896,-309,1896,-93,2398,-93,2398,-192,2313,-309e" filled="t" fillcolor="#000000" stroked="f">
                <v:path arrowok="t"/>
                <v:fill/>
              </v:shape>
            </v:group>
            <v:group style="position:absolute;left:2398;top:-192;width:83;height:98" coordorigin="2398,-192" coordsize="83,98">
              <v:shape style="position:absolute;left:2398;top:-192;width:83;height:98" coordorigin="2398,-192" coordsize="83,98" path="m2398,-192l2398,-93,2480,-93,2398,-192e" filled="t" fillcolor="#000000" stroked="f">
                <v:path arrowok="t"/>
                <v:fill/>
              </v:shape>
            </v:group>
            <v:group style="position:absolute;left:1896;top:-525;width:334;height:216" coordorigin="1896,-525" coordsize="334,216">
              <v:shape style="position:absolute;left:1896;top:-525;width:334;height:216" coordorigin="1896,-525" coordsize="334,216" path="m2180,-525l1896,-525,1896,-309,2230,-309,2230,-439,2180,-525e" filled="t" fillcolor="#000000" stroked="f">
                <v:path arrowok="t"/>
                <v:fill/>
              </v:shape>
            </v:group>
            <v:group style="position:absolute;left:2230;top:-439;width:82;height:129" coordorigin="2230,-439" coordsize="82,129">
              <v:shape style="position:absolute;left:2230;top:-439;width:82;height:129" coordorigin="2230,-439" coordsize="82,129" path="m2230,-439l2230,-309,2313,-309,2230,-439e" filled="t" fillcolor="#000000" stroked="f">
                <v:path arrowok="t"/>
                <v:fill/>
              </v:shape>
            </v:group>
            <v:group style="position:absolute;left:1896;top:-741;width:284;height:216" coordorigin="1896,-741" coordsize="284,216">
              <v:shape style="position:absolute;left:1896;top:-741;width:284;height:216" coordorigin="1896,-741" coordsize="284,216" path="m2072,-741l1896,-741,1896,-525,2180,-525,2072,-741e" filled="t" fillcolor="#000000" stroked="f">
                <v:path arrowok="t"/>
                <v:fill/>
              </v:shape>
            </v:group>
            <v:group style="position:absolute;left:2689;top:123;width:43;height:43" coordorigin="2689,123" coordsize="43,43">
              <v:shape style="position:absolute;left:2689;top:123;width:43;height:43" coordorigin="2689,123" coordsize="43,43" path="m2732,123l2689,123,2732,166,2732,123e" filled="t" fillcolor="#232323" stroked="f">
                <v:path arrowok="t"/>
                <v:fill/>
              </v:shape>
            </v:group>
            <v:group style="position:absolute;left:2480;top:-93;width:84;height:96" coordorigin="2480,-93" coordsize="84,96">
              <v:shape style="position:absolute;left:2480;top:-93;width:84;height:96" coordorigin="2480,-93" coordsize="84,96" path="m2565,-93l2480,-93,2565,3,2565,-93e" filled="t" fillcolor="#232323" stroked="f">
                <v:path arrowok="t"/>
                <v:fill/>
              </v:shape>
            </v:group>
            <v:group style="position:absolute;left:2565;top:-93;width:167;height:216" coordorigin="2565,-93" coordsize="167,216">
              <v:shape style="position:absolute;left:2565;top:-93;width:167;height:216" coordorigin="2565,-93" coordsize="167,216" path="m2732,-93l2565,-93,2565,3,2689,123,2732,123,2732,-93e" filled="t" fillcolor="#232323" stroked="f">
                <v:path arrowok="t"/>
                <v:fill/>
              </v:shape>
            </v:group>
            <v:group style="position:absolute;left:2313;top:-309;width:85;height:117" coordorigin="2313,-309" coordsize="85,117">
              <v:shape style="position:absolute;left:2313;top:-309;width:85;height:117" coordorigin="2313,-309" coordsize="85,117" path="m2398,-309l2313,-309,2398,-192,2398,-309e" filled="t" fillcolor="#232323" stroked="f">
                <v:path arrowok="t"/>
                <v:fill/>
              </v:shape>
            </v:group>
            <v:group style="position:absolute;left:2398;top:-309;width:167;height:216" coordorigin="2398,-309" coordsize="167,216">
              <v:shape style="position:absolute;left:2398;top:-309;width:167;height:216" coordorigin="2398,-309" coordsize="167,216" path="m2565,-309l2398,-309,2398,-192,2480,-93,2565,-93,2565,-309e" filled="t" fillcolor="#232323" stroked="f">
                <v:path arrowok="t"/>
                <v:fill/>
              </v:shape>
            </v:group>
            <v:group style="position:absolute;left:2565;top:-309;width:167;height:216" coordorigin="2565,-309" coordsize="167,216">
              <v:shape style="position:absolute;left:2565;top:-309;width:167;height:216" coordorigin="2565,-309" coordsize="167,216" path="m2614,-309l2565,-309,2565,-93,2732,-93,2732,-178,2614,-309e" filled="t" fillcolor="#232323" stroked="f">
                <v:path arrowok="t"/>
                <v:fill/>
              </v:shape>
            </v:group>
            <v:group style="position:absolute;left:2180;top:-525;width:50;height:86" coordorigin="2180,-525" coordsize="50,86">
              <v:shape style="position:absolute;left:2180;top:-525;width:50;height:86" coordorigin="2180,-525" coordsize="50,86" path="m2230,-525l2180,-525,2230,-439,2230,-525e" filled="t" fillcolor="#232323" stroked="f">
                <v:path arrowok="t"/>
                <v:fill/>
              </v:shape>
            </v:group>
            <v:group style="position:absolute;left:2230;top:-525;width:167;height:216" coordorigin="2230,-525" coordsize="167,216">
              <v:shape style="position:absolute;left:2230;top:-525;width:167;height:216" coordorigin="2230,-525" coordsize="167,216" path="m2398,-525l2230,-525,2230,-439,2313,-309,2398,-309,2398,-525e" filled="t" fillcolor="#232323" stroked="f">
                <v:path arrowok="t"/>
                <v:fill/>
              </v:shape>
            </v:group>
            <v:group style="position:absolute;left:2398;top:-525;width:167;height:216" coordorigin="2398,-525" coordsize="167,216">
              <v:shape style="position:absolute;left:2398;top:-525;width:167;height:216" coordorigin="2398,-525" coordsize="167,216" path="m2440,-525l2398,-525,2398,-309,2565,-309,2565,-366,2440,-525e" filled="t" fillcolor="#232323" stroked="f">
                <v:path arrowok="t"/>
                <v:fill/>
              </v:shape>
            </v:group>
            <v:group style="position:absolute;left:2565;top:-366;width:49;height:57" coordorigin="2565,-366" coordsize="49,57">
              <v:shape style="position:absolute;left:2565;top:-366;width:49;height:57" coordorigin="2565,-366" coordsize="49,57" path="m2565,-366l2565,-309,2614,-309,2565,-366e" filled="t" fillcolor="#232323" stroked="f">
                <v:path arrowok="t"/>
                <v:fill/>
              </v:shape>
            </v:group>
            <v:group style="position:absolute;left:2072;top:-741;width:326;height:216" coordorigin="2072,-741" coordsize="326,216">
              <v:shape style="position:absolute;left:2072;top:-741;width:326;height:216" coordorigin="2072,-741" coordsize="326,216" path="m2295,-741l2072,-741,2180,-525,2398,-525,2398,-583,2295,-741e" filled="t" fillcolor="#232323" stroked="f">
                <v:path arrowok="t"/>
                <v:fill/>
              </v:shape>
            </v:group>
            <v:group style="position:absolute;left:2398;top:-583;width:43;height:58" coordorigin="2398,-583" coordsize="43,58">
              <v:shape style="position:absolute;left:2398;top:-583;width:43;height:58" coordorigin="2398,-583" coordsize="43,58" path="m2398,-583l2398,-525,2440,-525,2398,-583e" filled="t" fillcolor="#232323" stroked="f">
                <v:path arrowok="t"/>
                <v:fill/>
              </v:shape>
            </v:group>
            <v:group style="position:absolute;left:2614;top:-309;width:118;height:131" coordorigin="2614,-309" coordsize="118,131">
              <v:shape style="position:absolute;left:2614;top:-309;width:118;height:131" coordorigin="2614,-309" coordsize="118,131" path="m2732,-309l2614,-309,2732,-178,2732,-309e" filled="t" fillcolor="#4B4B4B" stroked="f">
                <v:path arrowok="t"/>
                <v:fill/>
              </v:shape>
            </v:group>
            <v:group style="position:absolute;left:2440;top:-525;width:125;height:159" coordorigin="2440,-525" coordsize="125,159">
              <v:shape style="position:absolute;left:2440;top:-525;width:125;height:159" coordorigin="2440,-525" coordsize="125,159" path="m2565,-525l2440,-525,2565,-366,2565,-525e" filled="t" fillcolor="#4B4B4B" stroked="f">
                <v:path arrowok="t"/>
                <v:fill/>
              </v:shape>
            </v:group>
            <v:group style="position:absolute;left:2565;top:-525;width:167;height:216" coordorigin="2565,-525" coordsize="167,216">
              <v:shape style="position:absolute;left:2565;top:-525;width:167;height:216" coordorigin="2565,-525" coordsize="167,216" path="m2686,-525l2565,-525,2565,-366,2614,-309,2732,-309,2732,-472,2686,-525e" filled="t" fillcolor="#4B4B4B" stroked="f">
                <v:path arrowok="t"/>
                <v:fill/>
              </v:shape>
            </v:group>
            <v:group style="position:absolute;left:2295;top:-741;width:102;height:158" coordorigin="2295,-741" coordsize="102,158">
              <v:shape style="position:absolute;left:2295;top:-741;width:102;height:158" coordorigin="2295,-741" coordsize="102,158" path="m2398,-741l2295,-741,2398,-583,2398,-741e" filled="t" fillcolor="#4B4B4B" stroked="f">
                <v:path arrowok="t"/>
                <v:fill/>
              </v:shape>
            </v:group>
            <v:group style="position:absolute;left:2398;top:-741;width:289;height:216" coordorigin="2398,-741" coordsize="289,216">
              <v:shape style="position:absolute;left:2398;top:-741;width:289;height:216" coordorigin="2398,-741" coordsize="289,216" path="m2510,-741l2398,-741,2398,-583,2440,-525,2686,-525,2565,-667,2510,-741e" filled="t" fillcolor="#4B4B4B" stroked="f">
                <v:path arrowok="t"/>
                <v:fill/>
              </v:shape>
            </v:group>
            <v:group style="position:absolute;left:2686;top:-525;width:46;height:53" coordorigin="2686,-525" coordsize="46,53">
              <v:shape style="position:absolute;left:2686;top:-525;width:46;height:53" coordorigin="2686,-525" coordsize="46,53" path="m2732,-525l2686,-525,2732,-472,2732,-525e" filled="t" fillcolor="#757575" stroked="f">
                <v:path arrowok="t"/>
                <v:fill/>
              </v:shape>
            </v:group>
            <v:group style="position:absolute;left:2510;top:-741;width:55;height:74" coordorigin="2510,-741" coordsize="55,74">
              <v:shape style="position:absolute;left:2510;top:-741;width:55;height:74" coordorigin="2510,-741" coordsize="55,74" path="m2565,-741l2510,-741,2565,-667,2565,-741e" filled="t" fillcolor="#757575" stroked="f">
                <v:path arrowok="t"/>
                <v:fill/>
              </v:shape>
            </v:group>
            <v:group style="position:absolute;left:2565;top:-741;width:167;height:216" coordorigin="2565,-741" coordsize="167,216">
              <v:shape style="position:absolute;left:2565;top:-741;width:167;height:216" coordorigin="2565,-741" coordsize="167,216" path="m2732,-741l2565,-741,2565,-667,2686,-525,2732,-525,2732,-741e" filled="t" fillcolor="#757575" stroked="f">
                <v:path arrowok="t"/>
                <v:fill/>
              </v:shape>
            </v:group>
            <v:group style="position:absolute;left:2689;top:123;width:43;height:43" coordorigin="2689,123" coordsize="43,43">
              <v:shape style="position:absolute;left:2689;top:123;width:43;height:43" coordorigin="2689,123" coordsize="43,43" path="m2689,123l2732,166e" filled="f" stroked="t" strokeweight=".203389pt" strokecolor="#000000">
                <v:path arrowok="t"/>
              </v:shape>
            </v:group>
            <v:group style="position:absolute;left:2480;top:-93;width:209;height:216" coordorigin="2480,-93" coordsize="209,216">
              <v:shape style="position:absolute;left:2480;top:-93;width:209;height:216" coordorigin="2480,-93" coordsize="209,216" path="m2480,-93l2565,3,2689,123e" filled="f" stroked="t" strokeweight=".20339pt" strokecolor="#000000">
                <v:path arrowok="t"/>
              </v:shape>
            </v:group>
            <v:group style="position:absolute;left:2313;top:-309;width:168;height:216" coordorigin="2313,-309" coordsize="168,216">
              <v:shape style="position:absolute;left:2313;top:-309;width:168;height:216" coordorigin="2313,-309" coordsize="168,216" path="m2313,-309l2398,-192,2480,-93e" filled="f" stroked="t" strokeweight=".203398pt" strokecolor="#000000">
                <v:path arrowok="t"/>
              </v:shape>
            </v:group>
            <v:group style="position:absolute;left:2180;top:-525;width:132;height:216" coordorigin="2180,-525" coordsize="132,216">
              <v:shape style="position:absolute;left:2180;top:-525;width:132;height:216" coordorigin="2180,-525" coordsize="132,216" path="m2180,-525l2230,-439,2313,-309e" filled="f" stroked="t" strokeweight=".203406pt" strokecolor="#000000">
                <v:path arrowok="t"/>
              </v:shape>
            </v:group>
            <v:group style="position:absolute;left:2072;top:-741;width:108;height:216" coordorigin="2072,-741" coordsize="108,216">
              <v:shape style="position:absolute;left:2072;top:-741;width:108;height:216" coordorigin="2072,-741" coordsize="108,216" path="m2072,-741l2180,-525e" filled="f" stroked="t" strokeweight=".203412pt" strokecolor="#000000">
                <v:path arrowok="t"/>
              </v:shape>
            </v:group>
            <v:group style="position:absolute;left:2614;top:-309;width:118;height:131" coordorigin="2614,-309" coordsize="118,131">
              <v:shape style="position:absolute;left:2614;top:-309;width:118;height:131" coordorigin="2614,-309" coordsize="118,131" path="m2614,-309l2732,-178e" filled="f" stroked="t" strokeweight=".203393pt" strokecolor="#000000">
                <v:path arrowok="t"/>
              </v:shape>
            </v:group>
            <v:group style="position:absolute;left:2440;top:-525;width:174;height:216" coordorigin="2440,-525" coordsize="174,216">
              <v:shape style="position:absolute;left:2440;top:-525;width:174;height:216" coordorigin="2440,-525" coordsize="174,216" path="m2440,-525l2565,-366,2614,-309e" filled="f" stroked="t" strokeweight=".203397pt" strokecolor="#000000">
                <v:path arrowok="t"/>
              </v:shape>
            </v:group>
            <v:group style="position:absolute;left:2295;top:-741;width:145;height:216" coordorigin="2295,-741" coordsize="145,216">
              <v:shape style="position:absolute;left:2295;top:-741;width:145;height:216" coordorigin="2295,-741" coordsize="145,216" path="m2295,-741l2398,-583,2440,-525e" filled="f" stroked="t" strokeweight=".203403pt" strokecolor="#000000">
                <v:path arrowok="t"/>
              </v:shape>
            </v:group>
            <v:group style="position:absolute;left:2686;top:-525;width:46;height:53" coordorigin="2686,-525" coordsize="46,53">
              <v:shape style="position:absolute;left:2686;top:-525;width:46;height:53" coordorigin="2686,-525" coordsize="46,53" path="m2686,-525l2732,-472e" filled="f" stroked="t" strokeweight=".203395pt" strokecolor="#000000">
                <v:path arrowok="t"/>
              </v:shape>
            </v:group>
            <v:group style="position:absolute;left:2510;top:-741;width:176;height:216" coordorigin="2510,-741" coordsize="176,216">
              <v:shape style="position:absolute;left:2510;top:-741;width:176;height:216" coordorigin="2510,-741" coordsize="176,216" path="m2510,-741l2565,-667,2686,-525e" filled="f" stroked="t" strokeweight=".203396pt" strokecolor="#000000">
                <v:path arrowok="t"/>
              </v:shape>
            </v:group>
            <v:group style="position:absolute;left:1894;top:333;width:840;height:2" coordorigin="1894,333" coordsize="840,2">
              <v:shape style="position:absolute;left:1894;top:333;width:840;height:2" coordorigin="1894,333" coordsize="840,0" path="m1894,333l2734,333e" filled="f" stroked="t" strokeweight=".843241pt" strokecolor="#252525">
                <v:path arrowok="t"/>
              </v:shape>
            </v:group>
            <v:group style="position:absolute;left:1894;top:-736;width:840;height:2" coordorigin="1894,-736" coordsize="840,2">
              <v:shape style="position:absolute;left:1894;top:-736;width:840;height:2" coordorigin="1894,-736" coordsize="840,0" path="m1894,-736l2734,-736e" filled="f" stroked="t" strokeweight=".840216pt" strokecolor="#252525">
                <v:path arrowok="t"/>
              </v:shape>
            </v:group>
            <v:group style="position:absolute;left:1901;top:-749;width:2;height:1097" coordorigin="1901,-749" coordsize="2,1097">
              <v:shape style="position:absolute;left:1901;top:-749;width:2;height:1097" coordorigin="1901,-749" coordsize="0,1097" path="m1901,-749l1901,347e" filled="f" stroked="t" strokeweight=".793527pt" strokecolor="#252525">
                <v:path arrowok="t"/>
              </v:shape>
            </v:group>
            <v:group style="position:absolute;left:2727;top:-749;width:2;height:1097" coordorigin="2727,-749" coordsize="2,1097">
              <v:shape style="position:absolute;left:2727;top:-749;width:2;height:1097" coordorigin="2727,-749" coordsize="0,1097" path="m2727,-749l2727,347e" filled="f" stroked="t" strokeweight=".790477pt" strokecolor="#252525">
                <v:path arrowok="t"/>
              </v:shape>
            </v:group>
            <v:group style="position:absolute;left:2601;top:413;width:128;height:246" coordorigin="2601,413" coordsize="128,246">
              <v:shape style="position:absolute;left:2601;top:413;width:128;height:246" coordorigin="2601,413" coordsize="128,246" path="m2665,413l2601,658,2729,658,2665,413e" filled="t" fillcolor="#8AC145" stroked="f">
                <v:path arrowok="t"/>
                <v:fill/>
              </v:shape>
            </v:group>
            <v:group style="position:absolute;left:2639;top:377;width:52;height:49" coordorigin="2639,377" coordsize="52,49">
              <v:shape style="position:absolute;left:2639;top:377;width:52;height:49" coordorigin="2639,377" coordsize="52,49" path="m2679,377l2651,377,2639,388,2639,415,2651,426,2679,426,2691,415,2691,388,2679,377e" filled="t" fillcolor="#5ADFBA" stroked="f">
                <v:path arrowok="t"/>
                <v:fill/>
              </v:shape>
            </v:group>
            <v:group style="position:absolute;left:2639;top:377;width:52;height:49" coordorigin="2639,377" coordsize="52,49">
              <v:shape style="position:absolute;left:2639;top:377;width:52;height:49" coordorigin="2639,377" coordsize="52,49" path="m2639,402l2639,388,2651,377,2665,377,2679,377,2691,388,2691,402,2691,415,2679,426,2665,426,2651,426,2639,415,2639,402xe" filled="f" stroked="t" strokeweight=".610253pt" strokecolor="#5ADFBA">
                <v:path arrowok="t"/>
              </v:shape>
            </v:group>
            <v:group style="position:absolute;left:2601;top:645;width:125;height:30" coordorigin="2601,645" coordsize="125,30">
              <v:shape style="position:absolute;left:2601;top:645;width:125;height:30" coordorigin="2601,645" coordsize="125,30" path="m2656,645l2628,647,2608,653,2601,660,2601,660,2607,666,2622,670,2647,674,2680,674,2705,671,2721,665,2726,655,2712,649,2688,646,2656,645e" filled="t" fillcolor="#699230" stroked="f">
                <v:path arrowok="t"/>
                <v:fill/>
              </v:shape>
            </v:group>
            <v:group style="position:absolute;left:2668;top:626;width:37;height:35" coordorigin="2668,626" coordsize="37,35">
              <v:shape style="position:absolute;left:2668;top:626;width:37;height:35" coordorigin="2668,626" coordsize="37,35" path="m2697,626l2676,626,2668,634,2668,653,2676,661,2697,661,2705,653,2705,634,2697,626e" filled="t" fillcolor="#C00000" stroked="f">
                <v:path arrowok="t"/>
                <v:fill/>
              </v:shape>
            </v:group>
            <v:group style="position:absolute;left:2628;top:637;width:37;height:34" coordorigin="2628,637" coordsize="37,34">
              <v:shape style="position:absolute;left:2628;top:637;width:37;height:34" coordorigin="2628,637" coordsize="37,34" path="m2657,637l2637,637,2628,644,2628,663,2637,670,2657,670,2665,663,2665,644,2657,637e" filled="t" fillcolor="#C00000" stroked="f">
                <v:path arrowok="t"/>
                <v:fill/>
              </v:shape>
            </v:group>
            <v:group style="position:absolute;left:1919;top:400;width:128;height:247" coordorigin="1919,400" coordsize="128,247">
              <v:shape style="position:absolute;left:1919;top:400;width:128;height:247" coordorigin="1919,400" coordsize="128,247" path="m1983,400l1919,647,2047,647,1983,400e" filled="t" fillcolor="#8AC145" stroked="f">
                <v:path arrowok="t"/>
                <v:fill/>
              </v:shape>
            </v:group>
            <v:group style="position:absolute;left:1957;top:365;width:52;height:49" coordorigin="1957,365" coordsize="52,49">
              <v:shape style="position:absolute;left:1957;top:365;width:52;height:49" coordorigin="1957,365" coordsize="52,49" path="m1997,365l1969,365,1957,376,1957,403,1969,414,1997,414,2009,403,2009,376,1997,365e" filled="t" fillcolor="#5ADFBA" stroked="f">
                <v:path arrowok="t"/>
                <v:fill/>
              </v:shape>
            </v:group>
            <v:group style="position:absolute;left:1957;top:365;width:52;height:49" coordorigin="1957,365" coordsize="52,49">
              <v:shape style="position:absolute;left:1957;top:365;width:52;height:49" coordorigin="1957,365" coordsize="52,49" path="m1957,390l1957,376,1969,365,1983,365,1997,365,2009,376,2009,390,2009,403,1997,414,1983,414,1969,414,1957,403,1957,390xe" filled="f" stroked="t" strokeweight=".610253pt" strokecolor="#5ADFBA">
                <v:path arrowok="t"/>
              </v:shape>
            </v:group>
            <v:group style="position:absolute;left:1919;top:632;width:125;height:30" coordorigin="1919,632" coordsize="125,30">
              <v:shape style="position:absolute;left:1919;top:632;width:125;height:30" coordorigin="1919,632" coordsize="125,30" path="m1974,632l1946,635,1926,640,1919,647,1919,648,1925,654,1940,658,1965,661,1998,662,2023,659,2040,652,2044,643,2030,637,2006,634,1974,632e" filled="t" fillcolor="#699230" stroked="f">
                <v:path arrowok="t"/>
                <v:fill/>
              </v:shape>
            </v:group>
            <v:group style="position:absolute;left:1986;top:615;width:37;height:34" coordorigin="1986,615" coordsize="37,34">
              <v:shape style="position:absolute;left:1986;top:615;width:37;height:34" coordorigin="1986,615" coordsize="37,34" path="m2015,615l1994,615,1986,623,1986,641,1994,649,2015,649,2023,641,2023,623,2015,615e" filled="t" fillcolor="#C00000" stroked="f">
                <v:path arrowok="t"/>
                <v:fill/>
              </v:shape>
            </v:group>
            <v:group style="position:absolute;left:1947;top:625;width:37;height:35" coordorigin="1947,625" coordsize="37,35">
              <v:shape style="position:absolute;left:1947;top:625;width:37;height:35" coordorigin="1947,625" coordsize="37,35" path="m1975,625l1955,625,1947,632,1947,652,1955,660,1975,660,1983,652,1983,632,1975,625e" filled="t" fillcolor="#C00000" stroked="f">
                <v:path arrowok="t"/>
                <v:fill/>
              </v:shape>
            </v:group>
            <v:group style="position:absolute;left:1654;top:-707;width:218;height:247" coordorigin="1654,-707" coordsize="218,247">
              <v:shape style="position:absolute;left:1654;top:-707;width:218;height:247" coordorigin="1654,-707" coordsize="218,247" path="m1763,-707l1654,-460,1872,-460,1763,-707e" filled="t" fillcolor="#8AC145" stroked="f">
                <v:path arrowok="t"/>
                <v:fill/>
              </v:shape>
            </v:group>
            <v:group style="position:absolute;left:1737;top:-742;width:52;height:49" coordorigin="1737,-742" coordsize="52,49">
              <v:shape style="position:absolute;left:1737;top:-742;width:52;height:49" coordorigin="1737,-742" coordsize="52,49" path="m1778,-742l1749,-742,1737,-731,1737,-705,1749,-694,1778,-694,1789,-705,1789,-731,1778,-742e" filled="t" fillcolor="#5ADFBA" stroked="f">
                <v:path arrowok="t"/>
                <v:fill/>
              </v:shape>
            </v:group>
            <v:group style="position:absolute;left:1737;top:-742;width:52;height:49" coordorigin="1737,-742" coordsize="52,49">
              <v:shape style="position:absolute;left:1737;top:-742;width:52;height:49" coordorigin="1737,-742" coordsize="52,49" path="m1737,-718l1737,-731,1749,-742,1763,-742,1778,-742,1789,-731,1789,-718,1789,-705,1778,-694,1763,-694,1749,-694,1737,-705,1737,-718xe" filled="f" stroked="t" strokeweight=".610253pt" strokecolor="#5ADFBA">
                <v:path arrowok="t"/>
              </v:shape>
            </v:group>
            <v:group style="position:absolute;left:1654;top:-475;width:218;height:30" coordorigin="1654,-475" coordsize="218,30">
              <v:shape style="position:absolute;left:1654;top:-475;width:218;height:30" coordorigin="1654,-475" coordsize="218,30" path="m1746,-475l1671,-468,1654,-460,1654,-459,1716,-447,1780,-445,1809,-446,1835,-449,1854,-452,1867,-456,1871,-461,1866,-465,1781,-475,1746,-475e" filled="t" fillcolor="#699230" stroked="f">
                <v:path arrowok="t"/>
                <v:fill/>
              </v:shape>
            </v:group>
            <v:group style="position:absolute;left:1747;top:-483;width:37;height:35" coordorigin="1747,-483" coordsize="37,35">
              <v:shape style="position:absolute;left:1747;top:-483;width:37;height:35" coordorigin="1747,-483" coordsize="37,35" path="m1775,-483l1755,-483,1747,-475,1747,-456,1755,-448,1775,-448,1783,-456,1783,-475,1775,-483e" filled="t" fillcolor="#C00000" stroked="f">
                <v:path arrowok="t"/>
                <v:fill/>
              </v:shape>
            </v:group>
            <v:group style="position:absolute;left:1785;top:-485;width:37;height:34" coordorigin="1785,-485" coordsize="37,34">
              <v:shape style="position:absolute;left:1785;top:-485;width:37;height:34" coordorigin="1785,-485" coordsize="37,34" path="m1813,-485l1793,-485,1785,-477,1785,-459,1793,-451,1813,-451,1821,-459,1821,-477,1813,-485e" filled="t" fillcolor="#C00000" stroked="f">
                <v:path arrowok="t"/>
                <v:fill/>
              </v:shape>
            </v:group>
            <v:group style="position:absolute;left:1828;top:-489;width:37;height:35" coordorigin="1828,-489" coordsize="37,35">
              <v:shape style="position:absolute;left:1828;top:-489;width:37;height:35" coordorigin="1828,-489" coordsize="37,35" path="m1856,-489l1836,-489,1828,-481,1828,-462,1836,-454,1856,-454,1864,-462,1864,-481,1856,-489e" filled="t" fillcolor="#C00000" stroked="f">
                <v:path arrowok="t"/>
                <v:fill/>
              </v:shape>
            </v:group>
            <v:group style="position:absolute;left:1709;top:-480;width:37;height:35" coordorigin="1709,-480" coordsize="37,35">
              <v:shape style="position:absolute;left:1709;top:-480;width:37;height:35" coordorigin="1709,-480" coordsize="37,35" path="m1737,-480l1717,-480,1709,-472,1709,-453,1717,-445,1737,-445,1745,-453,1745,-472,1737,-480e" filled="t" fillcolor="#C00000" stroked="f">
                <v:path arrowok="t"/>
                <v:fill/>
              </v:shape>
            </v:group>
            <v:group style="position:absolute;left:1664;top:-489;width:37;height:35" coordorigin="1664,-489" coordsize="37,35">
              <v:shape style="position:absolute;left:1664;top:-489;width:37;height:35" coordorigin="1664,-489" coordsize="37,35" path="m1693,-489l1672,-489,1664,-481,1664,-462,1672,-454,1693,-454,1701,-462,1701,-481,1693,-489e" filled="t" fillcolor="#C00000" stroked="f">
                <v:path arrowok="t"/>
                <v:fill/>
              </v:shape>
            </v:group>
            <v:group style="position:absolute;left:2315;top:-760;width:9;height:1105" coordorigin="2315,-760" coordsize="9,1105">
              <v:shape style="position:absolute;left:2315;top:-760;width:9;height:1105" coordorigin="2315,-760" coordsize="9,1105" path="m2315,345l2324,-760e" filled="f" stroked="t" strokeweight="1.44935pt" strokecolor="#C00000">
                <v:path arrowok="t"/>
                <v:stroke dashstyle="longDash"/>
              </v:shape>
            </v:group>
            <w10:wrap type="none"/>
          </v:group>
        </w:pict>
      </w:r>
      <w:r>
        <w:rPr/>
        <w:pict>
          <v:group style="position:absolute;margin-left:144.378387pt;margin-top:-36.99633pt;width:12.503829pt;height:53.479287pt;mso-position-horizontal-relative:page;mso-position-vertical-relative:paragraph;z-index:-5210" coordorigin="2888,-740" coordsize="250,1070">
            <v:group style="position:absolute;left:2891;top:327;width:130;height:2" coordorigin="2891,327" coordsize="130,2">
              <v:shape style="position:absolute;left:2891;top:327;width:130;height:2" coordorigin="2891,327" coordsize="130,0" path="m2891,327l3021,327e" filled="f" stroked="t" strokeweight=".303347pt" strokecolor="#252525">
                <v:path arrowok="t"/>
              </v:shape>
            </v:group>
            <v:group style="position:absolute;left:2891;top:-735;width:130;height:2" coordorigin="2891,-735" coordsize="130,2">
              <v:shape style="position:absolute;left:2891;top:-735;width:130;height:2" coordorigin="2891,-735" coordsize="130,0" path="m2891,-735l3021,-735e" filled="f" stroked="t" strokeweight=".303349pt" strokecolor="#252525">
                <v:path arrowok="t"/>
              </v:shape>
            </v:group>
            <v:group style="position:absolute;left:2891;top:-737;width:2;height:1064" coordorigin="2891,-737" coordsize="2,1064">
              <v:shape style="position:absolute;left:2891;top:-737;width:2;height:1064" coordorigin="2891,-737" coordsize="0,1064" path="m2891,-737l2891,327e" filled="f" stroked="t" strokeweight=".303420pt" strokecolor="#252525">
                <v:path arrowok="t"/>
              </v:shape>
            </v:group>
            <v:group style="position:absolute;left:3019;top:-737;width:2;height:1064" coordorigin="3019,-737" coordsize="2,1064">
              <v:shape style="position:absolute;left:3019;top:-737;width:2;height:1064" coordorigin="3019,-737" coordsize="0,1064" path="m3019,-737l3019,327e" filled="f" stroked="t" strokeweight=".303422pt" strokecolor="#252525">
                <v:path arrowok="t"/>
              </v:shape>
              <v:shape style="position:absolute;left:2891;top:-735;width:128;height:1061" type="#_x0000_t75">
                <v:imagedata r:id="rId108" o:title=""/>
              </v:shape>
            </v:group>
            <v:group style="position:absolute;left:3006;top:21;width:13;height:4" coordorigin="3006,21" coordsize="13,4">
              <v:shape style="position:absolute;left:3006;top:21;width:13;height:4" coordorigin="3006,21" coordsize="13,4" path="m3006,23l3019,23e" filled="f" stroked="t" strokeweight=".303353pt" strokecolor="#252525">
                <v:path arrowok="t"/>
              </v:shape>
            </v:group>
            <v:group style="position:absolute;left:3006;top:-282;width:13;height:4" coordorigin="3006,-282" coordsize="13,4">
              <v:shape style="position:absolute;left:3006;top:-282;width:13;height:4" coordorigin="3006,-282" coordsize="13,4" path="m3006,-280l3019,-280e" filled="f" stroked="t" strokeweight=".303349pt" strokecolor="#252525">
                <v:path arrowok="t"/>
              </v:shape>
            </v:group>
            <v:group style="position:absolute;left:3006;top:-585;width:13;height:4" coordorigin="3006,-585" coordsize="13,4">
              <v:shape style="position:absolute;left:3006;top:-585;width:13;height:4" coordorigin="3006,-585" coordsize="13,4" path="m3006,-583l3019,-583e" filled="f" stroked="t" strokeweight=".303345pt" strokecolor="#252525">
                <v:path arrowok="t"/>
              </v:shape>
            </v:group>
            <v:group style="position:absolute;left:3054;top:254;width:37;height:56" coordorigin="3054,254" coordsize="37,56">
              <v:shape style="position:absolute;left:3054;top:254;width:37;height:56" coordorigin="3054,254" coordsize="37,56" path="m3076,254l3069,254,3065,255,3063,257,3060,259,3058,262,3055,270,3054,275,3054,292,3056,300,3063,308,3068,310,3077,310,3081,309,3083,307,3086,305,3070,304,3067,303,3063,297,3062,291,3062,273,3063,267,3065,263,3067,261,3070,259,3086,259,3085,258,3083,257,3079,254,3076,254e" filled="t" fillcolor="#252525" stroked="f">
                <v:path arrowok="t"/>
                <v:fill/>
              </v:shape>
              <v:shape style="position:absolute;left:3054;top:254;width:37;height:56" coordorigin="3054,254" coordsize="37,56" path="m3086,259l3076,259,3079,261,3081,264,3083,267,3084,273,3084,291,3083,297,3081,300,3079,303,3076,304,3086,304,3088,301,3089,298,3091,294,3092,288,3092,276,3091,272,3090,269,3089,266,3088,263,3087,261,3086,259e" filled="t" fillcolor="#252525" stroked="f">
                <v:path arrowok="t"/>
                <v:fill/>
              </v:shape>
            </v:group>
            <v:group style="position:absolute;left:3060;top:-50;width:76;height:56" coordorigin="3060,-50" coordsize="76,56">
              <v:shape style="position:absolute;left:3060;top:-50;width:76;height:56" coordorigin="3060,-50" coordsize="76,56" path="m3081,-37l3074,-37,3074,6,3081,6,3081,-37e" filled="t" fillcolor="#252525" stroked="f">
                <v:path arrowok="t"/>
                <v:fill/>
              </v:shape>
              <v:shape style="position:absolute;left:3060;top:-50;width:76;height:56" coordorigin="3060,-50" coordsize="76,56" path="m3081,-50l3076,-50,3075,-47,3073,-45,3067,-40,3064,-38,3060,-36,3060,-29,3074,-37,3081,-37,3081,-50e" filled="t" fillcolor="#252525" stroked="f">
                <v:path arrowok="t"/>
                <v:fill/>
              </v:shape>
              <v:shape style="position:absolute;left:3060;top:-50;width:76;height:56" coordorigin="3060,-50" coordsize="76,56" path="m3120,-50l3099,-28,3099,-11,3100,-4,3107,5,3112,7,3121,7,3125,6,3127,3,3130,1,3114,1,3111,0,3107,-6,3106,-12,3106,-31,3107,-37,3109,-40,3111,-43,3114,-44,3130,-44,3129,-45,3127,-47,3123,-49,3120,-50e" filled="t" fillcolor="#252525" stroked="f">
                <v:path arrowok="t"/>
                <v:fill/>
              </v:shape>
              <v:shape style="position:absolute;left:3060;top:-50;width:76;height:56" coordorigin="3060,-50" coordsize="76,56" path="m3130,-44l3120,-44,3123,-42,3125,-40,3127,-37,3128,-31,3128,-12,3127,-6,3125,-3,3123,0,3120,1,3130,1,3132,-2,3135,-10,3136,-15,3136,-27,3135,-31,3134,-34,3133,-38,3132,-40,3130,-44e" filled="t" fillcolor="#252525" stroked="f">
                <v:path arrowok="t"/>
                <v:fill/>
              </v:shape>
            </v:group>
            <v:group style="position:absolute;left:3054;top:-353;width:82;height:56" coordorigin="3054,-353" coordsize="82,56">
              <v:shape style="position:absolute;left:3054;top:-353;width:82;height:56" coordorigin="3054,-353" coordsize="82,56" path="m3088,-347l3076,-347,3079,-346,3081,-345,3083,-343,3084,-340,3084,-335,3083,-332,3078,-327,3074,-323,3064,-315,3061,-312,3057,-307,3055,-305,3054,-302,3054,-301,3054,-299,3054,-298,3091,-298,3091,-304,3063,-304,3064,-305,3065,-306,3067,-309,3070,-311,3079,-319,3083,-322,3085,-324,3087,-327,3089,-329,3091,-333,3091,-335,3091,-342,3089,-346,3088,-347e" filled="t" fillcolor="#252525" stroked="f">
                <v:path arrowok="t"/>
                <v:fill/>
              </v:shape>
              <v:shape style="position:absolute;left:3054;top:-353;width:82;height:56" coordorigin="3054,-353" coordsize="82,56" path="m3079,-353l3055,-337,3062,-336,3062,-340,3063,-342,3065,-344,3067,-346,3070,-347,3088,-347,3086,-348,3083,-351,3079,-353e" filled="t" fillcolor="#252525" stroked="f">
                <v:path arrowok="t"/>
                <v:fill/>
              </v:shape>
              <v:shape style="position:absolute;left:3054;top:-353;width:82;height:56" coordorigin="3054,-353" coordsize="82,56" path="m3120,-353l3099,-331,3099,-314,3100,-307,3104,-302,3107,-299,3112,-297,3121,-297,3125,-298,3127,-300,3130,-302,3114,-302,3111,-304,3107,-310,3106,-316,3106,-334,3107,-340,3109,-343,3111,-346,3114,-347,3130,-347,3129,-348,3127,-350,3123,-352,3120,-353e" filled="t" fillcolor="#252525" stroked="f">
                <v:path arrowok="t"/>
                <v:fill/>
              </v:shape>
              <v:shape style="position:absolute;left:3054;top:-353;width:82;height:56" coordorigin="3054,-353" coordsize="82,56" path="m3130,-347l3120,-347,3123,-346,3125,-343,3127,-340,3128,-334,3128,-316,3127,-310,3125,-307,3123,-304,3120,-302,3130,-302,3132,-305,3135,-313,3136,-318,3136,-330,3135,-335,3134,-338,3133,-341,3132,-344,3130,-347e" filled="t" fillcolor="#252525" stroked="f">
                <v:path arrowok="t"/>
                <v:fill/>
              </v:shape>
            </v:group>
            <v:group style="position:absolute;left:3054;top:-656;width:81;height:56" coordorigin="3054,-656" coordsize="81,56">
              <v:shape style="position:absolute;left:3054;top:-656;width:81;height:56" coordorigin="3054,-656" coordsize="81,56" path="m3061,-616l3054,-615,3055,-611,3057,-607,3063,-601,3068,-600,3078,-600,3083,-602,3087,-605,3070,-605,3068,-606,3066,-608,3064,-610,3062,-612,3061,-616e" filled="t" fillcolor="#252525" stroked="f">
                <v:path arrowok="t"/>
                <v:fill/>
              </v:shape>
              <v:shape style="position:absolute;left:3054;top:-656;width:81;height:56" coordorigin="3054,-656" coordsize="81,56" path="m3088,-628l3076,-628,3079,-627,3081,-625,3083,-623,3084,-620,3084,-614,3083,-611,3081,-609,3079,-607,3076,-605,3087,-605,3090,-608,3092,-612,3092,-621,3091,-624,3088,-628e" filled="t" fillcolor="#252525" stroked="f">
                <v:path arrowok="t"/>
                <v:fill/>
              </v:shape>
              <v:shape style="position:absolute;left:3054;top:-656;width:81;height:56" coordorigin="3054,-656" coordsize="81,56" path="m3069,-633l3069,-633,3068,-627,3070,-627,3072,-628,3088,-628,3087,-628,3084,-630,3081,-631,3084,-632,3085,-633,3070,-633,3069,-633e" filled="t" fillcolor="#252525" stroked="f">
                <v:path arrowok="t"/>
                <v:fill/>
              </v:shape>
              <v:shape style="position:absolute;left:3054;top:-656;width:81;height:56" coordorigin="3054,-656" coordsize="81,56" path="m3086,-651l3075,-651,3077,-650,3081,-646,3082,-644,3082,-639,3081,-637,3078,-635,3076,-634,3073,-633,3085,-633,3086,-633,3087,-635,3088,-637,3089,-639,3089,-644,3088,-647,3086,-651e" filled="t" fillcolor="#252525" stroked="f">
                <v:path arrowok="t"/>
                <v:fill/>
              </v:shape>
              <v:shape style="position:absolute;left:3054;top:-656;width:81;height:56" coordorigin="3054,-656" coordsize="81,56" path="m3075,-656l3055,-642,3062,-641,3063,-644,3064,-646,3067,-650,3070,-651,3086,-651,3085,-651,3083,-653,3078,-656,3075,-656e" filled="t" fillcolor="#252525" stroked="f">
                <v:path arrowok="t"/>
                <v:fill/>
              </v:shape>
              <v:shape style="position:absolute;left:3054;top:-656;width:81;height:56" coordorigin="3054,-656" coordsize="81,56" path="m3120,-656l3113,-656,3109,-655,3107,-653,3104,-651,3102,-648,3099,-640,3099,-635,3099,-618,3100,-610,3104,-606,3107,-602,3112,-600,3121,-600,3125,-601,3127,-603,3130,-605,3114,-605,3111,-607,3109,-610,3107,-613,3106,-619,3106,-637,3107,-643,3109,-647,3111,-649,3114,-651,3130,-651,3129,-651,3127,-653,3125,-654,3123,-656,3120,-656e" filled="t" fillcolor="#252525" stroked="f">
                <v:path arrowok="t"/>
                <v:fill/>
              </v:shape>
              <v:shape style="position:absolute;left:3054;top:-656;width:81;height:56" coordorigin="3054,-656" coordsize="81,56" path="m3130,-651l3120,-651,3123,-649,3125,-646,3127,-643,3128,-637,3128,-619,3127,-613,3125,-610,3123,-607,3120,-605,3130,-605,3132,-608,3135,-616,3136,-622,3136,-633,3135,-638,3134,-641,3133,-644,3132,-647,3131,-649,3130,-651e" filled="t" fillcolor="#252525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84.739029pt;margin-top:.639633pt;width:7.017907pt;height:15.463056pt;mso-position-horizontal-relative:page;mso-position-vertical-relative:paragraph;z-index:-5209" coordorigin="1695,13" coordsize="140,309">
            <v:group style="position:absolute;left:1701;top:54;width:128;height:247" coordorigin="1701,54" coordsize="128,247">
              <v:shape style="position:absolute;left:1701;top:54;width:128;height:247" coordorigin="1701,54" coordsize="128,247" path="m1765,54l1701,301,1829,301,1765,54e" filled="t" fillcolor="#8AC145" stroked="f">
                <v:path arrowok="t"/>
                <v:fill/>
              </v:shape>
            </v:group>
            <v:group style="position:absolute;left:1739;top:19;width:52;height:49" coordorigin="1739,19" coordsize="52,49">
              <v:shape style="position:absolute;left:1739;top:19;width:52;height:49" coordorigin="1739,19" coordsize="52,49" path="m1779,19l1751,19,1739,30,1739,57,1751,68,1779,68,1791,57,1791,30,1779,19e" filled="t" fillcolor="#5ADFBA" stroked="f">
                <v:path arrowok="t"/>
                <v:fill/>
              </v:shape>
            </v:group>
            <v:group style="position:absolute;left:1739;top:19;width:52;height:49" coordorigin="1739,19" coordsize="52,49">
              <v:shape style="position:absolute;left:1739;top:19;width:52;height:49" coordorigin="1739,19" coordsize="52,49" path="m1739,43l1739,30,1751,19,1765,19,1779,19,1791,30,1791,43,1791,57,1779,68,1765,68,1751,68,1739,57,1739,43xe" filled="f" stroked="t" strokeweight=".610253pt" strokecolor="#5ADFBA">
                <v:path arrowok="t"/>
              </v:shape>
            </v:group>
            <v:group style="position:absolute;left:1701;top:286;width:125;height:30" coordorigin="1701,286" coordsize="125,30">
              <v:shape style="position:absolute;left:1701;top:286;width:125;height:30" coordorigin="1701,286" coordsize="125,30" path="m1756,286l1728,289,1708,294,1701,301,1701,301,1706,307,1722,312,1747,315,1780,316,1805,313,1821,306,1826,296,1812,291,1788,287,1756,286e" filled="t" fillcolor="#699230" stroked="f">
                <v:path arrowok="t"/>
                <v:fill/>
              </v:shape>
            </v:group>
            <v:group style="position:absolute;left:1770;top:269;width:37;height:34" coordorigin="1770,269" coordsize="37,34">
              <v:shape style="position:absolute;left:1770;top:269;width:37;height:34" coordorigin="1770,269" coordsize="37,34" path="m1798,269l1778,269,1770,277,1770,295,1778,303,1798,303,1806,295,1806,277,1798,269e" filled="t" fillcolor="#C00000" stroked="f">
                <v:path arrowok="t"/>
                <v:fill/>
              </v:shape>
            </v:group>
            <v:group style="position:absolute;left:1730;top:278;width:37;height:35" coordorigin="1730,278" coordsize="37,35">
              <v:shape style="position:absolute;left:1730;top:278;width:37;height:35" coordorigin="1730,278" coordsize="37,35" path="m1758,278l1738,278,1730,286,1730,305,1738,313,1758,313,1766,305,1766,286,1758,278e" filled="t" fillcolor="#C00000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2.952805pt;margin-top:-26.367069pt;width:9.628162pt;height:37.649970pt;mso-position-horizontal-relative:page;mso-position-vertical-relative:paragraph;z-index:-5208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75" w:lineRule="exact"/>
                    <w:ind w:left="20" w:right="-43"/>
                    <w:jc w:val="left"/>
                    <w:rPr>
                      <w:rFonts w:ascii="Calibri" w:hAnsi="Calibri" w:cs="Calibri" w:eastAsia="Calibri"/>
                      <w:sz w:val="15"/>
                      <w:szCs w:val="15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0"/>
                      <w:position w:val="1"/>
                    </w:rPr>
                    <w:t>Ran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-2"/>
                      <w:w w:val="100"/>
                      <w:position w:val="1"/>
                    </w:rPr>
                    <w:t>g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4"/>
                      <w:w w:val="100"/>
                      <w:position w:val="1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1"/>
                      <w:position w:val="1"/>
                    </w:rPr>
                    <w:t>[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1"/>
                      <w:w w:val="101"/>
                      <w:position w:val="1"/>
                    </w:rPr>
                    <w:t>u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1"/>
                      <w:position w:val="1"/>
                    </w:rPr>
                    <w:t>m]</w:t>
                  </w:r>
                  <w:r>
                    <w:rPr>
                      <w:rFonts w:ascii="Calibri" w:hAnsi="Calibri" w:cs="Calibri" w:eastAsia="Calibri"/>
                      <w:sz w:val="15"/>
                      <w:szCs w:val="15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6.251038pt;margin-top:-32.315029pt;width:21.856101pt;height:31.621721pt;mso-position-horizontal-relative:page;mso-position-vertical-relative:paragraph;z-index:-5206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49" w:lineRule="exact"/>
                    <w:ind w:left="20" w:right="-2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spacing w:val="-1"/>
                      <w:w w:val="100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spacing w:val="0"/>
                      <w:w w:val="100"/>
                    </w:rPr>
                    <w:t>R(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spacing w:val="-1"/>
                      <w:w w:val="100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spacing w:val="0"/>
                      <w:w w:val="100"/>
                    </w:rPr>
                    <w:t>z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spacing w:val="0"/>
                      <w:w w:val="100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spacing w:val="0"/>
                      <w:w w:val="100"/>
                    </w:rPr>
                  </w:r>
                </w:p>
                <w:p>
                  <w:pPr>
                    <w:spacing w:before="90" w:after="0" w:line="240" w:lineRule="auto"/>
                    <w:ind w:left="367" w:right="-4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spacing w:val="0"/>
                      <w:w w:val="100"/>
                    </w:rPr>
                    <w:t>(H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spacing w:val="-1"/>
                      <w:w w:val="100"/>
                    </w:rPr>
                    <w:t>z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spacing w:val="0"/>
                      <w:w w:val="100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3.6604pt;margin-top:-34.568989pt;width:9.628161pt;height:14.284021pt;mso-position-horizontal-relative:page;mso-position-vertical-relative:paragraph;z-index:-5203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67" w:lineRule="exact"/>
                    <w:ind w:left="20" w:right="-4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spacing w:val="0"/>
                      <w:w w:val="100"/>
                    </w:rPr>
                    <w:t>(Hz)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9.207947pt;margin-top:-34.473637pt;width:9.628161pt;height:14.284021pt;mso-position-horizontal-relative:page;mso-position-vertical-relative:paragraph;z-index:-5201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67" w:lineRule="exact"/>
                    <w:ind w:left="20" w:right="-4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spacing w:val="0"/>
                      <w:w w:val="100"/>
                    </w:rPr>
                    <w:t>(Hz)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alibri" w:hAnsi="Calibri" w:cs="Calibri" w:eastAsia="Calibri"/>
          <w:sz w:val="13"/>
          <w:szCs w:val="13"/>
          <w:color w:val="FF0000"/>
          <w:spacing w:val="-1"/>
          <w:w w:val="103"/>
        </w:rPr>
        <w:t>SO</w:t>
      </w:r>
      <w:r>
        <w:rPr>
          <w:rFonts w:ascii="Calibri" w:hAnsi="Calibri" w:cs="Calibri" w:eastAsia="Calibri"/>
          <w:sz w:val="13"/>
          <w:szCs w:val="13"/>
          <w:color w:val="000000"/>
          <w:spacing w:val="0"/>
          <w:w w:val="100"/>
        </w:rPr>
      </w:r>
    </w:p>
    <w:p>
      <w:pPr>
        <w:spacing w:before="6" w:after="0" w:line="240" w:lineRule="auto"/>
        <w:ind w:left="3388" w:right="5550"/>
        <w:jc w:val="center"/>
        <w:rPr>
          <w:rFonts w:ascii="Calibri" w:hAnsi="Calibri" w:cs="Calibri" w:eastAsia="Calibri"/>
          <w:sz w:val="13"/>
          <w:szCs w:val="13"/>
        </w:rPr>
      </w:pPr>
      <w:rPr/>
      <w:r>
        <w:rPr>
          <w:rFonts w:ascii="Calibri" w:hAnsi="Calibri" w:cs="Calibri" w:eastAsia="Calibri"/>
          <w:sz w:val="13"/>
          <w:szCs w:val="13"/>
          <w:color w:val="0000FF"/>
          <w:spacing w:val="-1"/>
          <w:w w:val="103"/>
        </w:rPr>
        <w:t>W</w:t>
      </w:r>
      <w:r>
        <w:rPr>
          <w:rFonts w:ascii="Calibri" w:hAnsi="Calibri" w:cs="Calibri" w:eastAsia="Calibri"/>
          <w:sz w:val="13"/>
          <w:szCs w:val="13"/>
          <w:color w:val="0000FF"/>
          <w:spacing w:val="0"/>
          <w:w w:val="103"/>
        </w:rPr>
        <w:t>O</w:t>
      </w:r>
      <w:r>
        <w:rPr>
          <w:rFonts w:ascii="Calibri" w:hAnsi="Calibri" w:cs="Calibri" w:eastAsia="Calibri"/>
          <w:sz w:val="13"/>
          <w:szCs w:val="13"/>
          <w:color w:val="000000"/>
          <w:spacing w:val="0"/>
          <w:w w:val="100"/>
        </w:rPr>
      </w:r>
    </w:p>
    <w:p>
      <w:pPr>
        <w:spacing w:before="0" w:after="0" w:line="241" w:lineRule="exact"/>
        <w:ind w:left="745" w:right="-20"/>
        <w:jc w:val="left"/>
        <w:tabs>
          <w:tab w:pos="3680" w:val="left"/>
        </w:tabs>
        <w:rPr>
          <w:rFonts w:ascii="Calibri" w:hAnsi="Calibri" w:cs="Calibri" w:eastAsia="Calibri"/>
          <w:sz w:val="13"/>
          <w:szCs w:val="13"/>
        </w:rPr>
      </w:pPr>
      <w:rPr/>
      <w:r>
        <w:rPr/>
        <w:pict>
          <v:group style="position:absolute;margin-left:171.276138pt;margin-top:-95.691986pt;width:349.793653pt;height:163.327734pt;mso-position-horizontal-relative:page;mso-position-vertical-relative:paragraph;z-index:-5212" coordorigin="3426,-1914" coordsize="6996,3267">
            <v:shape style="position:absolute;left:3426;top:-1618;width:2154;height:2792" type="#_x0000_t75">
              <v:imagedata r:id="rId109" o:title=""/>
            </v:shape>
            <v:group style="position:absolute;left:4522;top:-1717;width:80;height:86" coordorigin="4522,-1717" coordsize="80,86">
              <v:shape style="position:absolute;left:4522;top:-1717;width:80;height:86" coordorigin="4522,-1717" coordsize="80,86" path="m4575,-1717l4556,-1717,4549,-1716,4544,-1713,4537,-1710,4531,-1704,4527,-1698,4524,-1691,4522,-1683,4522,-1666,4556,-1631,4573,-1631,4579,-1632,4593,-1637,4599,-1641,4602,-1644,4602,-1645,4557,-1645,4551,-1648,4546,-1653,4542,-1658,4540,-1665,4540,-1684,4542,-1691,4546,-1696,4551,-1701,4557,-1703,4598,-1703,4595,-1706,4583,-1715,4575,-1717e" filled="t" fillcolor="#000000" stroked="f">
                <v:path arrowok="t"/>
                <v:fill/>
              </v:shape>
            </v:group>
            <v:group style="position:absolute;left:4565;top:-1677;width:37;height:32" coordorigin="4565,-1677" coordsize="37,32">
              <v:shape style="position:absolute;left:4565;top:-1677;width:37;height:32" coordorigin="4565,-1677" coordsize="37,32" path="m4602,-1677l4565,-1677,4565,-1663,4585,-1663,4585,-1652,4582,-1651,4579,-1649,4572,-1646,4568,-1645,4602,-1645,4602,-1677e" filled="t" fillcolor="#000000" stroked="f">
                <v:path arrowok="t"/>
                <v:fill/>
              </v:shape>
            </v:group>
            <v:group style="position:absolute;left:4569;top:-1703;width:32;height:13" coordorigin="4569,-1703" coordsize="32,13">
              <v:shape style="position:absolute;left:4569;top:-1703;width:32;height:13" coordorigin="4569,-1703" coordsize="32,13" path="m4598,-1703l4569,-1703,4574,-1702,4580,-1697,4583,-1694,4584,-1690,4601,-1693,4599,-1700,4598,-1703e" filled="t" fillcolor="#000000" stroked="f">
                <v:path arrowok="t"/>
                <v:fill/>
              </v:shape>
            </v:group>
            <v:group style="position:absolute;left:4615;top:-1717;width:80;height:86" coordorigin="4615,-1717" coordsize="80,86">
              <v:shape style="position:absolute;left:4615;top:-1717;width:80;height:86" coordorigin="4615,-1717" coordsize="80,86" path="m4669,-1717l4650,-1717,4643,-1716,4637,-1713,4630,-1710,4625,-1704,4621,-1698,4617,-1691,4615,-1683,4615,-1666,4650,-1631,4666,-1631,4673,-1632,4687,-1637,4692,-1641,4696,-1644,4696,-1645,4650,-1645,4644,-1648,4640,-1653,4635,-1658,4633,-1665,4650,-1703,4691,-1703,4689,-1706,4677,-1715,4669,-1717e" filled="t" fillcolor="#000000" stroked="f">
                <v:path arrowok="t"/>
                <v:fill/>
              </v:shape>
            </v:group>
            <v:group style="position:absolute;left:4658;top:-1677;width:37;height:32" coordorigin="4658,-1677" coordsize="37,32">
              <v:shape style="position:absolute;left:4658;top:-1677;width:37;height:32" coordorigin="4658,-1677" coordsize="37,32" path="m4696,-1677l4658,-1677,4658,-1663,4678,-1663,4678,-1652,4675,-1651,4672,-1649,4665,-1646,4661,-1645,4696,-1645,4696,-1677e" filled="t" fillcolor="#000000" stroked="f">
                <v:path arrowok="t"/>
                <v:fill/>
              </v:shape>
            </v:group>
            <v:group style="position:absolute;left:4663;top:-1703;width:32;height:13" coordorigin="4663,-1703" coordsize="32,13">
              <v:shape style="position:absolute;left:4663;top:-1703;width:32;height:13" coordorigin="4663,-1703" coordsize="32,13" path="m4691,-1703l4663,-1703,4667,-1702,4674,-1697,4676,-1694,4677,-1690,4695,-1693,4693,-1700,4691,-1703e" filled="t" fillcolor="#000000" stroked="f">
                <v:path arrowok="t"/>
                <v:fill/>
              </v:shape>
            </v:group>
            <v:group style="position:absolute;left:3739;top:972;width:183;height:352" coordorigin="3739,972" coordsize="183,352">
              <v:shape style="position:absolute;left:3739;top:972;width:183;height:352" coordorigin="3739,972" coordsize="183,352" path="m3831,972l3739,1325,3922,1325,3831,972e" filled="t" fillcolor="#8AC145" stroked="f">
                <v:path arrowok="t"/>
                <v:fill/>
              </v:shape>
            </v:group>
            <v:group style="position:absolute;left:3793;top:924;width:75;height:65" coordorigin="3793,924" coordsize="75,65">
              <v:shape style="position:absolute;left:3793;top:924;width:75;height:65" coordorigin="3793,924" coordsize="75,65" path="m3817,924l3799,937,3793,957,3793,961,3800,976,3817,987,3844,989,3861,976,3867,955,3861,938,3844,927,3817,924e" filled="t" fillcolor="#5ADFBA" stroked="f">
                <v:path arrowok="t"/>
                <v:fill/>
              </v:shape>
            </v:group>
            <v:group style="position:absolute;left:3793;top:924;width:75;height:65" coordorigin="3793,924" coordsize="75,65">
              <v:shape style="position:absolute;left:3793;top:924;width:75;height:65" coordorigin="3793,924" coordsize="75,65" path="m3793,957l3799,937,3817,924,3844,927,3861,938,3867,955,3861,976,3844,989,3817,987,3800,976,3793,961,3793,957xe" filled="f" stroked="t" strokeweight=".610253pt" strokecolor="#5ADFBA">
                <v:path arrowok="t"/>
              </v:shape>
            </v:group>
            <v:group style="position:absolute;left:3739;top:1304;width:181;height:43" coordorigin="3739,1304" coordsize="181,43">
              <v:shape style="position:absolute;left:3739;top:1304;width:181;height:43" coordorigin="3739,1304" coordsize="181,43" path="m3809,1304l3781,1307,3759,1312,3744,1318,3739,1325,3743,1331,3822,1346,3857,1347,3883,1343,3903,1338,3916,1330,3920,1321,3911,1315,3895,1310,3872,1307,3843,1305,3809,1304e" filled="t" fillcolor="#699230" stroked="f">
                <v:path arrowok="t"/>
                <v:fill/>
              </v:shape>
            </v:group>
            <v:group style="position:absolute;left:3835;top:1279;width:53;height:49" coordorigin="3835,1279" coordsize="53,49">
              <v:shape style="position:absolute;left:3835;top:1279;width:53;height:49" coordorigin="3835,1279" coordsize="53,49" path="m3877,1279l3847,1279,3835,1290,3835,1317,3847,1328,3877,1328,3889,1317,3889,1290,3877,1279e" filled="t" fillcolor="#C00000" stroked="f">
                <v:path arrowok="t"/>
                <v:fill/>
              </v:shape>
            </v:group>
            <v:group style="position:absolute;left:3779;top:1293;width:53;height:49" coordorigin="3779,1293" coordsize="53,49">
              <v:shape style="position:absolute;left:3779;top:1293;width:53;height:49" coordorigin="3779,1293" coordsize="53,49" path="m3820,1293l3791,1293,3779,1304,3779,1331,3791,1341,3820,1341,3832,1331,3832,1304,3820,1293e" filled="t" fillcolor="#C00000" stroked="f">
                <v:path arrowok="t"/>
                <v:fill/>
              </v:shape>
              <v:shape style="position:absolute;left:5743;top:-1616;width:2144;height:2789" type="#_x0000_t75">
                <v:imagedata r:id="rId110" o:title=""/>
              </v:shape>
              <v:shape style="position:absolute;left:6347;top:-1914;width:868;height:285" type="#_x0000_t75">
                <v:imagedata r:id="rId111" o:title=""/>
              </v:shape>
            </v:group>
            <v:group style="position:absolute;left:5510;top:966;width:313;height:354" coordorigin="5510,966" coordsize="313,354">
              <v:shape style="position:absolute;left:5510;top:966;width:313;height:354" coordorigin="5510,966" coordsize="313,354" path="m5667,966l5510,1320,5823,1320,5667,966e" filled="t" fillcolor="#8AC145" stroked="f">
                <v:path arrowok="t"/>
                <v:fill/>
              </v:shape>
            </v:group>
            <v:group style="position:absolute;left:5631;top:919;width:75;height:64" coordorigin="5631,919" coordsize="75,64">
              <v:shape style="position:absolute;left:5631;top:919;width:75;height:64" coordorigin="5631,919" coordsize="75,64" path="m5656,919l5638,932,5631,952,5631,954,5637,970,5654,981,5682,984,5699,971,5706,950,5699,934,5683,922,5656,919e" filled="t" fillcolor="#5ADFBA" stroked="f">
                <v:path arrowok="t"/>
                <v:fill/>
              </v:shape>
            </v:group>
            <v:group style="position:absolute;left:5631;top:919;width:75;height:64" coordorigin="5631,919" coordsize="75,64">
              <v:shape style="position:absolute;left:5631;top:919;width:75;height:64" coordorigin="5631,919" coordsize="75,64" path="m5631,952l5638,932,5656,919,5683,922,5699,934,5706,950,5699,971,5682,984,5654,981,5637,970,5631,954,5631,952xe" filled="f" stroked="t" strokeweight=".610253pt" strokecolor="#5ADFBA">
                <v:path arrowok="t"/>
              </v:shape>
            </v:group>
            <v:group style="position:absolute;left:5510;top:1299;width:313;height:42" coordorigin="5510,1299" coordsize="313,42">
              <v:shape style="position:absolute;left:5510;top:1299;width:313;height:42" coordorigin="5510,1299" coordsize="313,42" path="m5638,1299l5557,1305,5510,1320,5511,1321,5574,1337,5660,1341,5696,1341,5726,1340,5796,1332,5823,1319,5819,1315,5759,1304,5674,1299,5638,1299e" filled="t" fillcolor="#699230" stroked="f">
                <v:path arrowok="t"/>
                <v:fill/>
              </v:shape>
            </v:group>
            <v:group style="position:absolute;left:5643;top:1288;width:53;height:49" coordorigin="5643,1288" coordsize="53,49">
              <v:shape style="position:absolute;left:5643;top:1288;width:53;height:49" coordorigin="5643,1288" coordsize="53,49" path="m5685,1288l5655,1288,5643,1299,5643,1326,5655,1337,5685,1337,5697,1326,5697,1299,5685,1288e" filled="t" fillcolor="#C00000" stroked="f">
                <v:path arrowok="t"/>
                <v:fill/>
              </v:shape>
            </v:group>
            <v:group style="position:absolute;left:5698;top:1285;width:53;height:49" coordorigin="5698,1285" coordsize="53,49">
              <v:shape style="position:absolute;left:5698;top:1285;width:53;height:49" coordorigin="5698,1285" coordsize="53,49" path="m5739,1285l5710,1285,5698,1296,5698,1323,5710,1334,5739,1334,5751,1323,5751,1296,5739,1285e" filled="t" fillcolor="#C00000" stroked="f">
                <v:path arrowok="t"/>
                <v:fill/>
              </v:shape>
            </v:group>
            <v:group style="position:absolute;left:5761;top:1279;width:52;height:50" coordorigin="5761,1279" coordsize="52,50">
              <v:shape style="position:absolute;left:5761;top:1279;width:52;height:50" coordorigin="5761,1279" coordsize="52,50" path="m5801,1279l5772,1279,5761,1290,5761,1318,5772,1329,5801,1329,5812,1318,5812,1290,5801,1279e" filled="t" fillcolor="#C00000" stroked="f">
                <v:path arrowok="t"/>
                <v:fill/>
              </v:shape>
            </v:group>
            <v:group style="position:absolute;left:5590;top:1293;width:53;height:49" coordorigin="5590,1293" coordsize="53,49">
              <v:shape style="position:absolute;left:5590;top:1293;width:53;height:49" coordorigin="5590,1293" coordsize="53,49" path="m5631,1293l5602,1293,5590,1304,5590,1331,5602,1341,5631,1341,5643,1331,5643,1304,5631,1293e" filled="t" fillcolor="#C00000" stroked="f">
                <v:path arrowok="t"/>
                <v:fill/>
              </v:shape>
            </v:group>
            <v:group style="position:absolute;left:5527;top:1279;width:53;height:50" coordorigin="5527,1279" coordsize="53,50">
              <v:shape style="position:absolute;left:5527;top:1279;width:53;height:50" coordorigin="5527,1279" coordsize="53,50" path="m5569,1279l5539,1279,5527,1290,5527,1318,5539,1329,5569,1329,5581,1318,5581,1290,5569,1279e" filled="t" fillcolor="#C00000" stroked="f">
                <v:path arrowok="t"/>
                <v:fill/>
              </v:shape>
            </v:group>
            <v:group style="position:absolute;left:6073;top:972;width:183;height:352" coordorigin="6073,972" coordsize="183,352">
              <v:shape style="position:absolute;left:6073;top:972;width:183;height:352" coordorigin="6073,972" coordsize="183,352" path="m6165,972l6073,1325,6256,1325,6165,972e" filled="t" fillcolor="#8AC145" stroked="f">
                <v:path arrowok="t"/>
                <v:fill/>
              </v:shape>
            </v:group>
            <v:group style="position:absolute;left:6128;top:924;width:75;height:65" coordorigin="6128,924" coordsize="75,65">
              <v:shape style="position:absolute;left:6128;top:924;width:75;height:65" coordorigin="6128,924" coordsize="75,65" path="m6153,924l6135,937,6128,957,6128,961,6135,976,6152,987,6180,989,6197,976,6203,955,6196,938,6180,927,6153,924e" filled="t" fillcolor="#5ADFBA" stroked="f">
                <v:path arrowok="t"/>
                <v:fill/>
              </v:shape>
            </v:group>
            <v:group style="position:absolute;left:6128;top:924;width:75;height:65" coordorigin="6128,924" coordsize="75,65">
              <v:shape style="position:absolute;left:6128;top:924;width:75;height:65" coordorigin="6128,924" coordsize="75,65" path="m6128,957l6135,937,6153,924,6180,927,6196,938,6203,955,6197,976,6180,989,6152,987,6135,976,6128,961,6128,957xe" filled="f" stroked="t" strokeweight=".610253pt" strokecolor="#5ADFBA">
                <v:path arrowok="t"/>
              </v:shape>
            </v:group>
            <v:group style="position:absolute;left:6073;top:1304;width:181;height:43" coordorigin="6073,1304" coordsize="181,43">
              <v:shape style="position:absolute;left:6073;top:1304;width:181;height:43" coordorigin="6073,1304" coordsize="181,43" path="m6143,1304l6115,1307,6093,1312,6079,1318,6073,1325,6077,1331,6156,1346,6191,1347,6217,1343,6237,1338,6250,1330,6254,1321,6245,1315,6229,1310,6206,1307,6178,1305,6143,1304e" filled="t" fillcolor="#699230" stroked="f">
                <v:path arrowok="t"/>
                <v:fill/>
              </v:shape>
            </v:group>
            <v:group style="position:absolute;left:6171;top:1279;width:52;height:49" coordorigin="6171,1279" coordsize="52,49">
              <v:shape style="position:absolute;left:6171;top:1279;width:52;height:49" coordorigin="6171,1279" coordsize="52,49" path="m6211,1279l6183,1279,6171,1290,6171,1317,6183,1328,6211,1328,6223,1317,6223,1290,6211,1279e" filled="t" fillcolor="#C00000" stroked="f">
                <v:path arrowok="t"/>
                <v:fill/>
              </v:shape>
            </v:group>
            <v:group style="position:absolute;left:6113;top:1293;width:53;height:49" coordorigin="6113,1293" coordsize="53,49">
              <v:shape style="position:absolute;left:6113;top:1293;width:53;height:49" coordorigin="6113,1293" coordsize="53,49" path="m6154,1293l6125,1293,6113,1304,6113,1331,6125,1341,6154,1341,6166,1331,6166,1304,6154,1293e" filled="t" fillcolor="#C00000" stroked="f">
                <v:path arrowok="t"/>
                <v:fill/>
              </v:shape>
              <v:shape style="position:absolute;left:8059;top:-1616;width:2144;height:2789" type="#_x0000_t75">
                <v:imagedata r:id="rId112" o:title=""/>
              </v:shape>
            </v:group>
            <v:group style="position:absolute;left:9162;top:-1716;width:152;height:85" coordorigin="9162,-1716" coordsize="152,85">
              <v:shape style="position:absolute;left:9162;top:-1716;width:152;height:85" coordorigin="9162,-1716" coordsize="152,85" path="m9179,-1716l9162,-1716,9162,-1662,9163,-1655,9164,-1650,9165,-1647,9189,-1631,9204,-1631,9228,-1645,9192,-1645,9188,-1646,9185,-1649,9183,-1651,9181,-1653,9180,-1657,9180,-1659,9180,-1662,9179,-1716e" filled="t" fillcolor="#000000" stroked="f">
                <v:path arrowok="t"/>
                <v:fill/>
              </v:shape>
              <v:shape style="position:absolute;left:9162;top:-1716;width:152;height:85" coordorigin="9162,-1716" coordsize="152,85" path="m9231,-1716l9213,-1716,9213,-1662,9213,-1658,9202,-1645,9228,-1645,9228,-1647,9230,-1655,9231,-1662,9231,-1716e" filled="t" fillcolor="#000000" stroked="f">
                <v:path arrowok="t"/>
                <v:fill/>
              </v:shape>
              <v:shape style="position:absolute;left:9162;top:-1716;width:152;height:85" coordorigin="9162,-1716" coordsize="152,85" path="m9313,-1716l9249,-1716,9249,-1632,9314,-1632,9314,-1646,9266,-1646,9266,-1669,9309,-1669,9309,-1683,9266,-1683,9266,-1702,9313,-1702,9313,-1716e" filled="t" fillcolor="#000000" stroked="f">
                <v:path arrowok="t"/>
                <v:fill/>
              </v:shape>
            </v:group>
            <v:group style="position:absolute;left:7803;top:966;width:313;height:354" coordorigin="7803,966" coordsize="313,354">
              <v:shape style="position:absolute;left:7803;top:966;width:313;height:354" coordorigin="7803,966" coordsize="313,354" path="m7960,966l7803,1320,8116,1320,7960,966e" filled="t" fillcolor="#8AC145" stroked="f">
                <v:path arrowok="t"/>
                <v:fill/>
              </v:shape>
            </v:group>
            <v:group style="position:absolute;left:7924;top:919;width:75;height:64" coordorigin="7924,919" coordsize="75,64">
              <v:shape style="position:absolute;left:7924;top:919;width:75;height:64" coordorigin="7924,919" coordsize="75,64" path="m7949,919l7931,932,7924,952,7924,954,7930,970,7947,981,7975,984,7992,971,7999,950,7993,934,7976,922,7949,919e" filled="t" fillcolor="#5ADFBA" stroked="f">
                <v:path arrowok="t"/>
                <v:fill/>
              </v:shape>
            </v:group>
            <v:group style="position:absolute;left:7924;top:919;width:75;height:64" coordorigin="7924,919" coordsize="75,64">
              <v:shape style="position:absolute;left:7924;top:919;width:75;height:64" coordorigin="7924,919" coordsize="75,64" path="m7924,952l7931,932,7949,919,7976,922,7993,934,7999,950,7992,971,7975,984,7947,981,7930,970,7924,954,7924,952xe" filled="f" stroked="t" strokeweight=".610253pt" strokecolor="#5ADFBA">
                <v:path arrowok="t"/>
              </v:shape>
            </v:group>
            <v:group style="position:absolute;left:7803;top:1299;width:313;height:42" coordorigin="7803,1299" coordsize="313,42">
              <v:shape style="position:absolute;left:7803;top:1299;width:313;height:42" coordorigin="7803,1299" coordsize="313,42" path="m7931,1299l7850,1305,7803,1320,7804,1321,7867,1337,7953,1341,7989,1341,8019,1340,8089,1332,8116,1319,8112,1315,8052,1304,7967,1299,7931,1299e" filled="t" fillcolor="#699230" stroked="f">
                <v:path arrowok="t"/>
                <v:fill/>
              </v:shape>
            </v:group>
            <v:group style="position:absolute;left:7936;top:1288;width:53;height:49" coordorigin="7936,1288" coordsize="53,49">
              <v:shape style="position:absolute;left:7936;top:1288;width:53;height:49" coordorigin="7936,1288" coordsize="53,49" path="m7978,1288l7948,1288,7936,1299,7936,1326,7948,1337,7978,1337,7990,1326,7990,1299,7978,1288e" filled="t" fillcolor="#C00000" stroked="f">
                <v:path arrowok="t"/>
                <v:fill/>
              </v:shape>
            </v:group>
            <v:group style="position:absolute;left:7991;top:1285;width:53;height:49" coordorigin="7991,1285" coordsize="53,49">
              <v:shape style="position:absolute;left:7991;top:1285;width:53;height:49" coordorigin="7991,1285" coordsize="53,49" path="m8033,1285l8003,1285,7991,1296,7991,1323,8003,1334,8033,1334,8044,1323,8044,1296,8033,1285e" filled="t" fillcolor="#C00000" stroked="f">
                <v:path arrowok="t"/>
                <v:fill/>
              </v:shape>
            </v:group>
            <v:group style="position:absolute;left:8054;top:1279;width:52;height:50" coordorigin="8054,1279" coordsize="52,50">
              <v:shape style="position:absolute;left:8054;top:1279;width:52;height:50" coordorigin="8054,1279" coordsize="52,50" path="m8094,1279l8065,1279,8054,1290,8054,1318,8065,1329,8094,1329,8105,1318,8105,1290,8094,1279e" filled="t" fillcolor="#C00000" stroked="f">
                <v:path arrowok="t"/>
                <v:fill/>
              </v:shape>
            </v:group>
            <v:group style="position:absolute;left:7883;top:1293;width:53;height:49" coordorigin="7883,1293" coordsize="53,49">
              <v:shape style="position:absolute;left:7883;top:1293;width:53;height:49" coordorigin="7883,1293" coordsize="53,49" path="m7924,1293l7895,1293,7883,1304,7883,1331,7895,1341,7924,1341,7936,1331,7936,1304,7924,1293e" filled="t" fillcolor="#C00000" stroked="f">
                <v:path arrowok="t"/>
                <v:fill/>
              </v:shape>
            </v:group>
            <v:group style="position:absolute;left:7820;top:1279;width:53;height:50" coordorigin="7820,1279" coordsize="53,50">
              <v:shape style="position:absolute;left:7820;top:1279;width:53;height:50" coordorigin="7820,1279" coordsize="53,50" path="m7862,1279l7832,1279,7820,1290,7820,1318,7832,1329,7862,1329,7874,1318,7874,1290,7862,1279e" filled="t" fillcolor="#C00000" stroked="f">
                <v:path arrowok="t"/>
                <v:fill/>
              </v:shape>
            </v:group>
            <v:group style="position:absolute;left:8382;top:966;width:183;height:354" coordorigin="8382,966" coordsize="183,354">
              <v:shape style="position:absolute;left:8382;top:966;width:183;height:354" coordorigin="8382,966" coordsize="183,354" path="m8473,966l8382,1320,8565,1320,8473,966e" filled="t" fillcolor="#8AC145" stroked="f">
                <v:path arrowok="t"/>
                <v:fill/>
              </v:shape>
            </v:group>
            <v:group style="position:absolute;left:8437;top:919;width:75;height:64" coordorigin="8437,919" coordsize="75,64">
              <v:shape style="position:absolute;left:8437;top:919;width:75;height:64" coordorigin="8437,919" coordsize="75,64" path="m8461,919l8444,932,8437,952,8437,954,8443,970,8460,981,8487,984,8505,971,8511,950,8505,934,8488,922,8461,919e" filled="t" fillcolor="#5ADFBA" stroked="f">
                <v:path arrowok="t"/>
                <v:fill/>
              </v:shape>
            </v:group>
            <v:group style="position:absolute;left:8437;top:919;width:75;height:64" coordorigin="8437,919" coordsize="75,64">
              <v:shape style="position:absolute;left:8437;top:919;width:75;height:64" coordorigin="8437,919" coordsize="75,64" path="m8437,952l8444,932,8461,919,8488,922,8505,934,8511,950,8505,971,8487,984,8460,981,8443,970,8437,954,8437,952xe" filled="f" stroked="t" strokeweight=".610253pt" strokecolor="#5ADFBA">
                <v:path arrowok="t"/>
              </v:shape>
            </v:group>
            <v:group style="position:absolute;left:8382;top:1298;width:181;height:43" coordorigin="8382,1298" coordsize="181,43">
              <v:shape style="position:absolute;left:8382;top:1298;width:181;height:43" coordorigin="8382,1298" coordsize="181,43" path="m8451,1298l8423,1301,8401,1306,8387,1312,8382,1319,8385,1325,8464,1340,8499,1341,8525,1337,8546,1332,8559,1324,8562,1314,8553,1309,8537,1304,8515,1301,8486,1298,8451,1298e" filled="t" fillcolor="#699230" stroked="f">
                <v:path arrowok="t"/>
                <v:fill/>
              </v:shape>
            </v:group>
            <v:group style="position:absolute;left:8479;top:1273;width:52;height:50" coordorigin="8479,1273" coordsize="52,50">
              <v:shape style="position:absolute;left:8479;top:1273;width:52;height:50" coordorigin="8479,1273" coordsize="52,50" path="m8520,1273l8491,1273,8479,1284,8479,1312,8491,1323,8520,1323,8531,1312,8531,1284,8520,1273e" filled="t" fillcolor="#C00000" stroked="f">
                <v:path arrowok="t"/>
                <v:fill/>
              </v:shape>
            </v:group>
            <v:group style="position:absolute;left:8421;top:1287;width:53;height:50" coordorigin="8421,1287" coordsize="53,50">
              <v:shape style="position:absolute;left:8421;top:1287;width:53;height:50" coordorigin="8421,1287" coordsize="53,50" path="m8463,1287l8433,1287,8421,1298,8421,1326,8433,1337,8463,1337,8475,1326,8475,1298,8463,1287e" filled="t" fillcolor="#C00000" stroked="f">
                <v:path arrowok="t"/>
                <v:fill/>
              </v:shape>
            </v:group>
            <v:group style="position:absolute;left:10104;top:966;width:311;height:354" coordorigin="10104,966" coordsize="311,354">
              <v:shape style="position:absolute;left:10104;top:966;width:311;height:354" coordorigin="10104,966" coordsize="311,354" path="m10260,966l10104,1320,10415,1320,10260,966e" filled="t" fillcolor="#8AC145" stroked="f">
                <v:path arrowok="t"/>
                <v:fill/>
              </v:shape>
            </v:group>
            <v:group style="position:absolute;left:10225;top:918;width:75;height:65" coordorigin="10225,918" coordsize="75,65">
              <v:shape style="position:absolute;left:10225;top:918;width:75;height:65" coordorigin="10225,918" coordsize="75,65" path="m10249,918l10231,931,10225,951,10225,954,10232,970,10249,981,10276,983,10293,970,10299,949,10293,932,10276,921,10249,918e" filled="t" fillcolor="#5ADFBA" stroked="f">
                <v:path arrowok="t"/>
                <v:fill/>
              </v:shape>
            </v:group>
            <v:group style="position:absolute;left:10225;top:918;width:75;height:65" coordorigin="10225,918" coordsize="75,65">
              <v:shape style="position:absolute;left:10225;top:918;width:75;height:65" coordorigin="10225,918" coordsize="75,65" path="m10225,951l10231,931,10249,918,10276,921,10293,932,10299,949,10293,970,10276,983,10249,981,10232,970,10225,954,10225,951xe" filled="f" stroked="t" strokeweight=".610253pt" strokecolor="#5ADFBA">
                <v:path arrowok="t"/>
              </v:shape>
            </v:group>
            <v:group style="position:absolute;left:10104;top:1298;width:311;height:44" coordorigin="10104,1298" coordsize="311,44">
              <v:shape style="position:absolute;left:10104;top:1298;width:311;height:44" coordorigin="10104,1298" coordsize="311,44" path="m10232,1298l10151,1303,10104,1319,10104,1320,10167,1336,10252,1341,10288,1341,10318,1340,10388,1332,10415,1318,10412,1315,10353,1302,10267,1298,10232,1298e" filled="t" fillcolor="#699230" stroked="f">
                <v:path arrowok="t"/>
                <v:fill/>
              </v:shape>
            </v:group>
            <v:group style="position:absolute;left:10237;top:1288;width:52;height:49" coordorigin="10237,1288" coordsize="52,49">
              <v:shape style="position:absolute;left:10237;top:1288;width:52;height:49" coordorigin="10237,1288" coordsize="52,49" path="m10277,1288l10248,1288,10237,1299,10237,1326,10248,1337,10277,1337,10289,1326,10289,1299,10277,1288e" filled="t" fillcolor="#C00000" stroked="f">
                <v:path arrowok="t"/>
                <v:fill/>
              </v:shape>
            </v:group>
            <v:group style="position:absolute;left:10292;top:1285;width:52;height:49" coordorigin="10292,1285" coordsize="52,49">
              <v:shape style="position:absolute;left:10292;top:1285;width:52;height:49" coordorigin="10292,1285" coordsize="52,49" path="m10332,1285l10303,1285,10292,1296,10292,1323,10303,1334,10332,1334,10344,1323,10344,1296,10332,1285e" filled="t" fillcolor="#C00000" stroked="f">
                <v:path arrowok="t"/>
                <v:fill/>
              </v:shape>
            </v:group>
            <v:group style="position:absolute;left:10353;top:1279;width:53;height:49" coordorigin="10353,1279" coordsize="53,49">
              <v:shape style="position:absolute;left:10353;top:1279;width:53;height:49" coordorigin="10353,1279" coordsize="53,49" path="m10394,1279l10365,1279,10353,1290,10353,1317,10365,1328,10394,1328,10406,1317,10406,1290,10394,1279e" filled="t" fillcolor="#C00000" stroked="f">
                <v:path arrowok="t"/>
                <v:fill/>
              </v:shape>
            </v:group>
            <v:group style="position:absolute;left:10183;top:1293;width:52;height:49" coordorigin="10183,1293" coordsize="52,49">
              <v:shape style="position:absolute;left:10183;top:1293;width:52;height:49" coordorigin="10183,1293" coordsize="52,49" path="m10224,1293l10195,1293,10183,1304,10183,1331,10195,1341,10224,1341,10235,1331,10235,1304,10224,1293e" filled="t" fillcolor="#C00000" stroked="f">
                <v:path arrowok="t"/>
                <v:fill/>
              </v:shape>
            </v:group>
            <v:group style="position:absolute;left:10121;top:1279;width:52;height:49" coordorigin="10121,1279" coordsize="52,49">
              <v:shape style="position:absolute;left:10121;top:1279;width:52;height:49" coordorigin="10121,1279" coordsize="52,49" path="m10161,1279l10132,1279,10121,1290,10121,1317,10132,1328,10161,1328,10173,1317,10173,1290,10161,1279e" filled="t" fillcolor="#C00000" stroked="f">
                <v:path arrowok="t"/>
                <v:fill/>
              </v:shape>
            </v:group>
            <v:group style="position:absolute;left:5566;top:-1473;width:115;height:1237" coordorigin="5566,-1473" coordsize="115,1237">
              <v:shape style="position:absolute;left:5566;top:-1473;width:115;height:1237" coordorigin="5566,-1473" coordsize="115,1237" path="m5585,-332l5582,-330,5579,-328,5578,-324,5580,-321,5631,-236,5638,-249,5625,-249,5624,-272,5591,-328,5589,-331,5585,-332e" filled="t" fillcolor="#1D9A78" stroked="f">
                <v:path arrowok="t"/>
                <v:fill/>
              </v:shape>
              <v:shape style="position:absolute;left:5566;top:-1473;width:115;height:1237" coordorigin="5566,-1473" coordsize="115,1237" path="m5624,-272l5625,-249,5637,-249,5637,-252,5625,-252,5631,-262,5624,-272e" filled="t" fillcolor="#1D9A78" stroked="f">
                <v:path arrowok="t"/>
                <v:fill/>
              </v:shape>
              <v:shape style="position:absolute;left:5566;top:-1473;width:115;height:1237" coordorigin="5566,-1473" coordsize="115,1237" path="m5675,-333l5671,-332,5669,-329,5637,-273,5637,-249,5625,-249,5638,-249,5680,-322,5682,-326,5681,-329,5678,-331,5675,-333e" filled="t" fillcolor="#1D9A78" stroked="f">
                <v:path arrowok="t"/>
                <v:fill/>
              </v:shape>
              <v:shape style="position:absolute;left:5566;top:-1473;width:115;height:1237" coordorigin="5566,-1473" coordsize="115,1237" path="m5631,-262l5625,-252,5637,-252,5631,-262e" filled="t" fillcolor="#1D9A78" stroked="f">
                <v:path arrowok="t"/>
                <v:fill/>
              </v:shape>
              <v:shape style="position:absolute;left:5566;top:-1473;width:115;height:1237" coordorigin="5566,-1473" coordsize="115,1237" path="m5637,-273l5631,-262,5637,-252,5625,-252,5637,-252,5637,-273e" filled="t" fillcolor="#1D9A78" stroked="f">
                <v:path arrowok="t"/>
                <v:fill/>
              </v:shape>
              <v:shape style="position:absolute;left:5566;top:-1473;width:115;height:1237" coordorigin="5566,-1473" coordsize="115,1237" path="m5617,-1448l5611,-1437,5624,-272,5631,-262,5637,-273,5624,-1437,5617,-1448e" filled="t" fillcolor="#1D9A78" stroked="f">
                <v:path arrowok="t"/>
                <v:fill/>
              </v:shape>
              <v:shape style="position:absolute;left:5566;top:-1473;width:115;height:1237" coordorigin="5566,-1473" coordsize="115,1237" path="m5617,-1473l5568,-1387,5566,-1384,5567,-1380,5571,-1378,5574,-1377,5578,-1378,5579,-1381,5611,-1437,5611,-1461,5624,-1461,5625,-1461,5617,-1473e" filled="t" fillcolor="#1D9A78" stroked="f">
                <v:path arrowok="t"/>
                <v:fill/>
              </v:shape>
              <v:shape style="position:absolute;left:5566;top:-1473;width:115;height:1237" coordorigin="5566,-1473" coordsize="115,1237" path="m5625,-1461l5624,-1461,5624,-1437,5657,-1382,5659,-1379,5663,-1378,5666,-1380,5669,-1381,5670,-1385,5668,-1388,5625,-1461e" filled="t" fillcolor="#1D9A78" stroked="f">
                <v:path arrowok="t"/>
                <v:fill/>
              </v:shape>
              <v:shape style="position:absolute;left:5566;top:-1473;width:115;height:1237" coordorigin="5566,-1473" coordsize="115,1237" path="m5624,-1461l5611,-1461,5611,-1437,5617,-1448,5612,-1457,5623,-1458,5624,-1458,5624,-1461e" filled="t" fillcolor="#1D9A78" stroked="f">
                <v:path arrowok="t"/>
                <v:fill/>
              </v:shape>
              <v:shape style="position:absolute;left:5566;top:-1473;width:115;height:1237" coordorigin="5566,-1473" coordsize="115,1237" path="m5624,-1458l5623,-1458,5617,-1448,5624,-1437,5624,-1458e" filled="t" fillcolor="#1D9A78" stroked="f">
                <v:path arrowok="t"/>
                <v:fill/>
              </v:shape>
              <v:shape style="position:absolute;left:5566;top:-1473;width:115;height:1237" coordorigin="5566,-1473" coordsize="115,1237" path="m5623,-1458l5612,-1457,5617,-1448,5623,-1458e" filled="t" fillcolor="#1D9A78" stroked="f">
                <v:path arrowok="t"/>
                <v:fill/>
              </v:shape>
            </v:group>
            <v:group style="position:absolute;left:10173;top:-1510;width:103;height:817" coordorigin="10173,-1510" coordsize="103,817">
              <v:shape style="position:absolute;left:10173;top:-1510;width:103;height:817" coordorigin="10173,-1510" coordsize="103,817" path="m10180,-789l10174,-786,10173,-782,10225,-693,10232,-706,10218,-706,10218,-729,10184,-788,10180,-789e" filled="t" fillcolor="#1D9A78" stroked="f">
                <v:path arrowok="t"/>
                <v:fill/>
              </v:shape>
              <v:shape style="position:absolute;left:10173;top:-1510;width:103;height:817" coordorigin="10173,-1510" coordsize="103,817" path="m10218,-729l10218,-706,10231,-706,10231,-709,10219,-709,10225,-718,10218,-729e" filled="t" fillcolor="#1D9A78" stroked="f">
                <v:path arrowok="t"/>
                <v:fill/>
              </v:shape>
              <v:shape style="position:absolute;left:10173;top:-1510;width:103;height:817" coordorigin="10173,-1510" coordsize="103,817" path="m10269,-789l10265,-788,10231,-729,10231,-706,10232,-706,10276,-782,10275,-786,10269,-789e" filled="t" fillcolor="#1D9A78" stroked="f">
                <v:path arrowok="t"/>
                <v:fill/>
              </v:shape>
              <v:shape style="position:absolute;left:10173;top:-1510;width:103;height:817" coordorigin="10173,-1510" coordsize="103,817" path="m10225,-718l10219,-709,10230,-709,10225,-718e" filled="t" fillcolor="#1D9A78" stroked="f">
                <v:path arrowok="t"/>
                <v:fill/>
              </v:shape>
              <v:shape style="position:absolute;left:10173;top:-1510;width:103;height:817" coordorigin="10173,-1510" coordsize="103,817" path="m10231,-729l10225,-718,10230,-709,10231,-709,10231,-729e" filled="t" fillcolor="#1D9A78" stroked="f">
                <v:path arrowok="t"/>
                <v:fill/>
              </v:shape>
              <v:shape style="position:absolute;left:10173;top:-1510;width:103;height:817" coordorigin="10173,-1510" coordsize="103,817" path="m10225,-1485l10218,-1474,10218,-729,10225,-718,10231,-729,10231,-1474,10225,-1485e" filled="t" fillcolor="#1D9A78" stroked="f">
                <v:path arrowok="t"/>
                <v:fill/>
              </v:shape>
              <v:shape style="position:absolute;left:10173;top:-1510;width:103;height:817" coordorigin="10173,-1510" coordsize="103,817" path="m10225,-1510l10173,-1421,10174,-1417,10180,-1414,10184,-1415,10218,-1474,10218,-1497,10232,-1497,10225,-1510e" filled="t" fillcolor="#1D9A78" stroked="f">
                <v:path arrowok="t"/>
                <v:fill/>
              </v:shape>
              <v:shape style="position:absolute;left:10173;top:-1510;width:103;height:817" coordorigin="10173,-1510" coordsize="103,817" path="m10232,-1497l10231,-1497,10231,-1474,10265,-1415,10269,-1414,10275,-1417,10276,-1421,10232,-1497e" filled="t" fillcolor="#1D9A78" stroked="f">
                <v:path arrowok="t"/>
                <v:fill/>
              </v:shape>
              <v:shape style="position:absolute;left:10173;top:-1510;width:103;height:817" coordorigin="10173,-1510" coordsize="103,817" path="m10231,-1497l10218,-1497,10218,-1474,10225,-1485,10219,-1494,10231,-1494,10231,-1497e" filled="t" fillcolor="#1D9A78" stroked="f">
                <v:path arrowok="t"/>
                <v:fill/>
              </v:shape>
              <v:shape style="position:absolute;left:10173;top:-1510;width:103;height:817" coordorigin="10173,-1510" coordsize="103,817" path="m10231,-1494l10230,-1494,10225,-1485,10231,-1474,10231,-1494e" filled="t" fillcolor="#1D9A78" stroked="f">
                <v:path arrowok="t"/>
                <v:fill/>
              </v:shape>
              <v:shape style="position:absolute;left:10173;top:-1510;width:103;height:817" coordorigin="10173,-1510" coordsize="103,817" path="m10230,-1494l10219,-1494,10225,-1485,10230,-1494e" filled="t" fillcolor="#1D9A78" stroked="f">
                <v:path arrowok="t"/>
                <v:fill/>
              </v:shape>
            </v:group>
            <v:group style="position:absolute;left:7848;top:-1336;width:111;height:1420" coordorigin="7848,-1336" coordsize="111,1420">
              <v:shape style="position:absolute;left:7848;top:-1336;width:111;height:1420" coordorigin="7848,-1336" coordsize="111,1420" path="m7863,-12l7860,-10,7857,-9,7856,-5,7858,-2,7908,84,7916,71,7902,71,7902,48,7868,-9,7867,-11,7863,-12e" filled="t" fillcolor="#1D9A78" stroked="f">
                <v:path arrowok="t"/>
                <v:fill/>
              </v:shape>
              <v:shape style="position:absolute;left:7848;top:-1336;width:111;height:1420" coordorigin="7848,-1336" coordsize="111,1420" path="m7902,48l7902,71,7915,71,7915,68,7903,68,7908,58,7902,48e" filled="t" fillcolor="#1D9A78" stroked="f">
                <v:path arrowok="t"/>
                <v:fill/>
              </v:shape>
              <v:shape style="position:absolute;left:7848;top:-1336;width:111;height:1420" coordorigin="7848,-1336" coordsize="111,1420" path="m7952,-13l7948,-12,7947,-9,7915,47,7915,71,7902,71,7916,71,7958,-2,7960,-5,7959,-9,7952,-13e" filled="t" fillcolor="#1D9A78" stroked="f">
                <v:path arrowok="t"/>
                <v:fill/>
              </v:shape>
              <v:shape style="position:absolute;left:7848;top:-1336;width:111;height:1420" coordorigin="7848,-1336" coordsize="111,1420" path="m7908,58l7903,68,7914,68,7908,58e" filled="t" fillcolor="#1D9A78" stroked="f">
                <v:path arrowok="t"/>
                <v:fill/>
              </v:shape>
              <v:shape style="position:absolute;left:7848;top:-1336;width:111;height:1420" coordorigin="7848,-1336" coordsize="111,1420" path="m7915,47l7908,58,7914,68,7903,68,7915,68,7915,47e" filled="t" fillcolor="#1D9A78" stroked="f">
                <v:path arrowok="t"/>
                <v:fill/>
              </v:shape>
              <v:shape style="position:absolute;left:7848;top:-1336;width:111;height:1420" coordorigin="7848,-1336" coordsize="111,1420" path="m7900,-1311l7893,-1300,7902,48,7908,58,7915,47,7906,-1300,7900,-1311e" filled="t" fillcolor="#1D9A78" stroked="f">
                <v:path arrowok="t"/>
                <v:fill/>
              </v:shape>
              <v:shape style="position:absolute;left:7848;top:-1336;width:111;height:1420" coordorigin="7848,-1336" coordsize="111,1420" path="m7900,-1336l7850,-1250,7848,-1247,7849,-1243,7852,-1241,7855,-1240,7859,-1241,7861,-1244,7893,-1300,7893,-1323,7907,-1323,7900,-1336e" filled="t" fillcolor="#1D9A78" stroked="f">
                <v:path arrowok="t"/>
                <v:fill/>
              </v:shape>
              <v:shape style="position:absolute;left:7848;top:-1336;width:111;height:1420" coordorigin="7848,-1336" coordsize="111,1420" path="m7907,-1323l7906,-1323,7906,-1311,7906,-1300,7939,-1244,7941,-1241,7945,-1240,7951,-1244,7952,-1248,7950,-1251,7907,-1323e" filled="t" fillcolor="#1D9A78" stroked="f">
                <v:path arrowok="t"/>
                <v:fill/>
              </v:shape>
              <v:shape style="position:absolute;left:7848;top:-1336;width:111;height:1420" coordorigin="7848,-1336" coordsize="111,1420" path="m7906,-1323l7893,-1323,7893,-1300,7900,-1311,7894,-1320,7906,-1320,7906,-1323e" filled="t" fillcolor="#1D9A78" stroked="f">
                <v:path arrowok="t"/>
                <v:fill/>
              </v:shape>
              <v:shape style="position:absolute;left:7848;top:-1336;width:111;height:1420" coordorigin="7848,-1336" coordsize="111,1420" path="m7906,-1320l7905,-1320,7900,-1311,7906,-1300,7906,-1320e" filled="t" fillcolor="#1D9A78" stroked="f">
                <v:path arrowok="t"/>
                <v:fill/>
              </v:shape>
              <v:shape style="position:absolute;left:7848;top:-1336;width:111;height:1420" coordorigin="7848,-1336" coordsize="111,1420" path="m7905,-1320l7894,-1320,7900,-1311,7905,-1320e" filled="t" fillcolor="#1D9A78" stroked="f">
                <v:path arrowok="t"/>
                <v:fill/>
              </v:shape>
            </v:group>
            <v:group style="position:absolute;left:4081;top:1032;width:1086;height:278" coordorigin="4081,1032" coordsize="1086,278">
              <v:shape style="position:absolute;left:4081;top:1032;width:1086;height:278" coordorigin="4081,1032" coordsize="1086,278" path="m4081,1309l5167,1309,5167,1032,4081,1032,4081,1309e" filled="t" fillcolor="#FFFFFF" stroked="f">
                <v:path arrowok="t"/>
                <v:fill/>
              </v:shape>
            </v:group>
            <v:group style="position:absolute;left:6528;top:1042;width:1085;height:278" coordorigin="6528,1042" coordsize="1085,278">
              <v:shape style="position:absolute;left:6528;top:1042;width:1085;height:278" coordorigin="6528,1042" coordsize="1085,278" path="m6528,1320l7613,1320,7613,1042,6528,1042,6528,1320e" filled="t" fillcolor="#FFFFFF" stroked="f">
                <v:path arrowok="t"/>
                <v:fill/>
              </v:shape>
            </v:group>
            <v:group style="position:absolute;left:8754;top:1023;width:1086;height:278" coordorigin="8754,1023" coordsize="1086,278">
              <v:shape style="position:absolute;left:8754;top:1023;width:1086;height:278" coordorigin="8754,1023" coordsize="1086,278" path="m8754,1300l9840,1300,9840,1023,8754,1023,8754,1300e" filled="t" fillcolor="#FFFFFF" stroked="f">
                <v:path arrowok="t"/>
                <v:fill/>
              </v:shape>
            </v:group>
            <w10:wrap type="none"/>
          </v:group>
        </w:pict>
      </w:r>
      <w:r>
        <w:rPr>
          <w:rFonts w:ascii="Calibri" w:hAnsi="Calibri" w:cs="Calibri" w:eastAsia="Calibri"/>
          <w:sz w:val="15"/>
          <w:szCs w:val="15"/>
          <w:spacing w:val="0"/>
          <w:w w:val="100"/>
          <w:position w:val="-1"/>
        </w:rPr>
        <w:t>W</w:t>
      </w:r>
      <w:r>
        <w:rPr>
          <w:rFonts w:ascii="Calibri" w:hAnsi="Calibri" w:cs="Calibri" w:eastAsia="Calibri"/>
          <w:sz w:val="15"/>
          <w:szCs w:val="15"/>
          <w:spacing w:val="1"/>
          <w:w w:val="100"/>
          <w:position w:val="-1"/>
        </w:rPr>
        <w:t> </w:t>
      </w:r>
      <w:r>
        <w:rPr>
          <w:rFonts w:ascii="Calibri" w:hAnsi="Calibri" w:cs="Calibri" w:eastAsia="Calibri"/>
          <w:sz w:val="15"/>
          <w:szCs w:val="15"/>
          <w:spacing w:val="1"/>
          <w:w w:val="100"/>
          <w:position w:val="-1"/>
        </w:rPr>
        <w:t>[</w:t>
      </w:r>
      <w:r>
        <w:rPr>
          <w:rFonts w:ascii="Calibri" w:hAnsi="Calibri" w:cs="Calibri" w:eastAsia="Calibri"/>
          <w:sz w:val="15"/>
          <w:szCs w:val="15"/>
          <w:spacing w:val="0"/>
          <w:w w:val="100"/>
          <w:position w:val="-1"/>
        </w:rPr>
        <w:t>a.u.]</w:t>
      </w:r>
      <w:r>
        <w:rPr>
          <w:rFonts w:ascii="Calibri" w:hAnsi="Calibri" w:cs="Calibri" w:eastAsia="Calibri"/>
          <w:sz w:val="15"/>
          <w:szCs w:val="15"/>
          <w:spacing w:val="-31"/>
          <w:w w:val="100"/>
          <w:position w:val="-1"/>
        </w:rPr>
        <w:t> </w:t>
      </w:r>
      <w:r>
        <w:rPr>
          <w:rFonts w:ascii="Calibri" w:hAnsi="Calibri" w:cs="Calibri" w:eastAsia="Calibri"/>
          <w:sz w:val="15"/>
          <w:szCs w:val="15"/>
          <w:spacing w:val="0"/>
          <w:w w:val="100"/>
          <w:position w:val="-1"/>
        </w:rPr>
        <w:tab/>
      </w:r>
      <w:r>
        <w:rPr>
          <w:rFonts w:ascii="Calibri" w:hAnsi="Calibri" w:cs="Calibri" w:eastAsia="Calibri"/>
          <w:sz w:val="15"/>
          <w:szCs w:val="15"/>
          <w:spacing w:val="0"/>
          <w:w w:val="100"/>
          <w:position w:val="-1"/>
        </w:rPr>
      </w:r>
      <w:r>
        <w:rPr>
          <w:rFonts w:ascii="Calibri" w:hAnsi="Calibri" w:cs="Calibri" w:eastAsia="Calibri"/>
          <w:sz w:val="13"/>
          <w:szCs w:val="13"/>
          <w:spacing w:val="0"/>
          <w:w w:val="103"/>
          <w:position w:val="8"/>
        </w:rPr>
        <w:t>S</w:t>
      </w:r>
      <w:r>
        <w:rPr>
          <w:rFonts w:ascii="Calibri" w:hAnsi="Calibri" w:cs="Calibri" w:eastAsia="Calibri"/>
          <w:sz w:val="13"/>
          <w:szCs w:val="13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2" w:after="0" w:line="201" w:lineRule="exact"/>
        <w:ind w:left="2927" w:right="-20"/>
        <w:jc w:val="left"/>
        <w:tabs>
          <w:tab w:pos="5360" w:val="left"/>
          <w:tab w:pos="7600" w:val="left"/>
        </w:tabs>
        <w:rPr>
          <w:rFonts w:ascii="Calibri" w:hAnsi="Calibri" w:cs="Calibri" w:eastAsia="Calibri"/>
          <w:sz w:val="15"/>
          <w:szCs w:val="15"/>
        </w:rPr>
      </w:pPr>
      <w:rPr/>
      <w:r>
        <w:rPr>
          <w:rFonts w:ascii="Calibri" w:hAnsi="Calibri" w:cs="Calibri" w:eastAsia="Calibri"/>
          <w:sz w:val="15"/>
          <w:szCs w:val="15"/>
          <w:spacing w:val="-1"/>
          <w:w w:val="100"/>
          <w:position w:val="1"/>
        </w:rPr>
        <w:t>R</w:t>
      </w:r>
      <w:r>
        <w:rPr>
          <w:rFonts w:ascii="Calibri" w:hAnsi="Calibri" w:cs="Calibri" w:eastAsia="Calibri"/>
          <w:sz w:val="15"/>
          <w:szCs w:val="15"/>
          <w:spacing w:val="0"/>
          <w:w w:val="100"/>
          <w:position w:val="1"/>
        </w:rPr>
        <w:t>an</w:t>
      </w:r>
      <w:r>
        <w:rPr>
          <w:rFonts w:ascii="Calibri" w:hAnsi="Calibri" w:cs="Calibri" w:eastAsia="Calibri"/>
          <w:sz w:val="15"/>
          <w:szCs w:val="15"/>
          <w:spacing w:val="-2"/>
          <w:w w:val="100"/>
          <w:position w:val="1"/>
        </w:rPr>
        <w:t>g</w:t>
      </w:r>
      <w:r>
        <w:rPr>
          <w:rFonts w:ascii="Calibri" w:hAnsi="Calibri" w:cs="Calibri" w:eastAsia="Calibri"/>
          <w:sz w:val="15"/>
          <w:szCs w:val="15"/>
          <w:spacing w:val="0"/>
          <w:w w:val="100"/>
          <w:position w:val="1"/>
        </w:rPr>
        <w:t>e</w:t>
      </w:r>
      <w:r>
        <w:rPr>
          <w:rFonts w:ascii="Calibri" w:hAnsi="Calibri" w:cs="Calibri" w:eastAsia="Calibri"/>
          <w:sz w:val="15"/>
          <w:szCs w:val="15"/>
          <w:spacing w:val="6"/>
          <w:w w:val="100"/>
          <w:position w:val="1"/>
        </w:rPr>
        <w:t> </w:t>
      </w:r>
      <w:r>
        <w:rPr>
          <w:rFonts w:ascii="Calibri" w:hAnsi="Calibri" w:cs="Calibri" w:eastAsia="Calibri"/>
          <w:sz w:val="15"/>
          <w:szCs w:val="15"/>
          <w:spacing w:val="0"/>
          <w:w w:val="100"/>
          <w:position w:val="1"/>
        </w:rPr>
        <w:t>[</w:t>
      </w:r>
      <w:r>
        <w:rPr>
          <w:rFonts w:ascii="Calibri" w:hAnsi="Calibri" w:cs="Calibri" w:eastAsia="Calibri"/>
          <w:sz w:val="15"/>
          <w:szCs w:val="15"/>
          <w:spacing w:val="1"/>
          <w:w w:val="100"/>
          <w:position w:val="1"/>
        </w:rPr>
        <w:t>u</w:t>
      </w:r>
      <w:r>
        <w:rPr>
          <w:rFonts w:ascii="Calibri" w:hAnsi="Calibri" w:cs="Calibri" w:eastAsia="Calibri"/>
          <w:sz w:val="15"/>
          <w:szCs w:val="15"/>
          <w:spacing w:val="0"/>
          <w:w w:val="100"/>
          <w:position w:val="1"/>
        </w:rPr>
        <w:t>m]</w:t>
      </w:r>
      <w:r>
        <w:rPr>
          <w:rFonts w:ascii="Calibri" w:hAnsi="Calibri" w:cs="Calibri" w:eastAsia="Calibri"/>
          <w:sz w:val="15"/>
          <w:szCs w:val="15"/>
          <w:spacing w:val="-28"/>
          <w:w w:val="100"/>
          <w:position w:val="1"/>
        </w:rPr>
        <w:t> </w:t>
      </w:r>
      <w:r>
        <w:rPr>
          <w:rFonts w:ascii="Calibri" w:hAnsi="Calibri" w:cs="Calibri" w:eastAsia="Calibri"/>
          <w:sz w:val="15"/>
          <w:szCs w:val="15"/>
          <w:spacing w:val="0"/>
          <w:w w:val="100"/>
          <w:position w:val="1"/>
        </w:rPr>
        <w:tab/>
      </w:r>
      <w:r>
        <w:rPr>
          <w:rFonts w:ascii="Calibri" w:hAnsi="Calibri" w:cs="Calibri" w:eastAsia="Calibri"/>
          <w:sz w:val="15"/>
          <w:szCs w:val="15"/>
          <w:spacing w:val="0"/>
          <w:w w:val="100"/>
          <w:position w:val="0"/>
        </w:rPr>
        <w:t>Ra</w:t>
      </w:r>
      <w:r>
        <w:rPr>
          <w:rFonts w:ascii="Calibri" w:hAnsi="Calibri" w:cs="Calibri" w:eastAsia="Calibri"/>
          <w:sz w:val="15"/>
          <w:szCs w:val="15"/>
          <w:spacing w:val="1"/>
          <w:w w:val="100"/>
          <w:position w:val="0"/>
        </w:rPr>
        <w:t>n</w:t>
      </w:r>
      <w:r>
        <w:rPr>
          <w:rFonts w:ascii="Calibri" w:hAnsi="Calibri" w:cs="Calibri" w:eastAsia="Calibri"/>
          <w:sz w:val="15"/>
          <w:szCs w:val="15"/>
          <w:spacing w:val="-1"/>
          <w:w w:val="100"/>
          <w:position w:val="0"/>
        </w:rPr>
        <w:t>g</w:t>
      </w:r>
      <w:r>
        <w:rPr>
          <w:rFonts w:ascii="Calibri" w:hAnsi="Calibri" w:cs="Calibri" w:eastAsia="Calibri"/>
          <w:sz w:val="15"/>
          <w:szCs w:val="15"/>
          <w:spacing w:val="0"/>
          <w:w w:val="100"/>
          <w:position w:val="0"/>
        </w:rPr>
        <w:t>e</w:t>
      </w:r>
      <w:r>
        <w:rPr>
          <w:rFonts w:ascii="Calibri" w:hAnsi="Calibri" w:cs="Calibri" w:eastAsia="Calibri"/>
          <w:sz w:val="15"/>
          <w:szCs w:val="15"/>
          <w:spacing w:val="4"/>
          <w:w w:val="100"/>
          <w:position w:val="0"/>
        </w:rPr>
        <w:t> </w:t>
      </w:r>
      <w:r>
        <w:rPr>
          <w:rFonts w:ascii="Calibri" w:hAnsi="Calibri" w:cs="Calibri" w:eastAsia="Calibri"/>
          <w:sz w:val="15"/>
          <w:szCs w:val="15"/>
          <w:spacing w:val="0"/>
          <w:w w:val="100"/>
          <w:position w:val="0"/>
        </w:rPr>
        <w:t>[</w:t>
      </w:r>
      <w:r>
        <w:rPr>
          <w:rFonts w:ascii="Calibri" w:hAnsi="Calibri" w:cs="Calibri" w:eastAsia="Calibri"/>
          <w:sz w:val="15"/>
          <w:szCs w:val="15"/>
          <w:spacing w:val="1"/>
          <w:w w:val="100"/>
          <w:position w:val="0"/>
        </w:rPr>
        <w:t>u</w:t>
      </w:r>
      <w:r>
        <w:rPr>
          <w:rFonts w:ascii="Calibri" w:hAnsi="Calibri" w:cs="Calibri" w:eastAsia="Calibri"/>
          <w:sz w:val="15"/>
          <w:szCs w:val="15"/>
          <w:spacing w:val="0"/>
          <w:w w:val="100"/>
          <w:position w:val="0"/>
        </w:rPr>
        <w:t>m]</w:t>
      </w:r>
      <w:r>
        <w:rPr>
          <w:rFonts w:ascii="Calibri" w:hAnsi="Calibri" w:cs="Calibri" w:eastAsia="Calibri"/>
          <w:sz w:val="15"/>
          <w:szCs w:val="15"/>
          <w:spacing w:val="-31"/>
          <w:w w:val="100"/>
          <w:position w:val="0"/>
        </w:rPr>
        <w:t> </w:t>
      </w:r>
      <w:r>
        <w:rPr>
          <w:rFonts w:ascii="Calibri" w:hAnsi="Calibri" w:cs="Calibri" w:eastAsia="Calibri"/>
          <w:sz w:val="15"/>
          <w:szCs w:val="15"/>
          <w:spacing w:val="0"/>
          <w:w w:val="100"/>
          <w:position w:val="0"/>
        </w:rPr>
        <w:tab/>
      </w:r>
      <w:r>
        <w:rPr>
          <w:rFonts w:ascii="Calibri" w:hAnsi="Calibri" w:cs="Calibri" w:eastAsia="Calibri"/>
          <w:sz w:val="15"/>
          <w:szCs w:val="15"/>
          <w:spacing w:val="0"/>
          <w:w w:val="100"/>
          <w:position w:val="2"/>
        </w:rPr>
        <w:t>Ran</w:t>
      </w:r>
      <w:r>
        <w:rPr>
          <w:rFonts w:ascii="Calibri" w:hAnsi="Calibri" w:cs="Calibri" w:eastAsia="Calibri"/>
          <w:sz w:val="15"/>
          <w:szCs w:val="15"/>
          <w:spacing w:val="-2"/>
          <w:w w:val="100"/>
          <w:position w:val="2"/>
        </w:rPr>
        <w:t>g</w:t>
      </w:r>
      <w:r>
        <w:rPr>
          <w:rFonts w:ascii="Calibri" w:hAnsi="Calibri" w:cs="Calibri" w:eastAsia="Calibri"/>
          <w:sz w:val="15"/>
          <w:szCs w:val="15"/>
          <w:spacing w:val="0"/>
          <w:w w:val="100"/>
          <w:position w:val="2"/>
        </w:rPr>
        <w:t>e</w:t>
      </w:r>
      <w:r>
        <w:rPr>
          <w:rFonts w:ascii="Calibri" w:hAnsi="Calibri" w:cs="Calibri" w:eastAsia="Calibri"/>
          <w:sz w:val="15"/>
          <w:szCs w:val="15"/>
          <w:spacing w:val="4"/>
          <w:w w:val="100"/>
          <w:position w:val="2"/>
        </w:rPr>
        <w:t> </w:t>
      </w:r>
      <w:r>
        <w:rPr>
          <w:rFonts w:ascii="Calibri" w:hAnsi="Calibri" w:cs="Calibri" w:eastAsia="Calibri"/>
          <w:sz w:val="15"/>
          <w:szCs w:val="15"/>
          <w:spacing w:val="0"/>
          <w:w w:val="101"/>
          <w:position w:val="2"/>
        </w:rPr>
        <w:t>[</w:t>
      </w:r>
      <w:r>
        <w:rPr>
          <w:rFonts w:ascii="Calibri" w:hAnsi="Calibri" w:cs="Calibri" w:eastAsia="Calibri"/>
          <w:sz w:val="15"/>
          <w:szCs w:val="15"/>
          <w:spacing w:val="1"/>
          <w:w w:val="101"/>
          <w:position w:val="2"/>
        </w:rPr>
        <w:t>u</w:t>
      </w:r>
      <w:r>
        <w:rPr>
          <w:rFonts w:ascii="Calibri" w:hAnsi="Calibri" w:cs="Calibri" w:eastAsia="Calibri"/>
          <w:sz w:val="15"/>
          <w:szCs w:val="15"/>
          <w:spacing w:val="0"/>
          <w:w w:val="101"/>
          <w:position w:val="2"/>
        </w:rPr>
        <w:t>m]</w:t>
      </w:r>
      <w:r>
        <w:rPr>
          <w:rFonts w:ascii="Calibri" w:hAnsi="Calibri" w:cs="Calibri" w:eastAsia="Calibri"/>
          <w:sz w:val="15"/>
          <w:szCs w:val="15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6" w:after="0" w:line="324" w:lineRule="auto"/>
        <w:ind w:left="100" w:right="4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3.4: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(or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weight)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aries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24" w:lineRule="auto"/>
        <w:ind w:left="100" w:right="4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strength.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slope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plot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3.6.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plot,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clearly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weak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xamine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further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look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slope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rules,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Uniform-Uniform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3.6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7" w:lineRule="auto"/>
        <w:ind w:left="746" w:right="32" w:firstLine="-646"/>
        <w:jc w:val="left"/>
        <w:tabs>
          <w:tab w:pos="7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3.3</w:t>
      </w:r>
      <w:r>
        <w:rPr>
          <w:rFonts w:ascii="Times New Roman" w:hAnsi="Times New Roman" w:cs="Times New Roman" w:eastAsia="Times New Roman"/>
          <w:sz w:val="28"/>
          <w:szCs w:val="28"/>
          <w:spacing w:val="-6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4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Uni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orm-Uni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orm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8"/>
          <w:szCs w:val="28"/>
          <w:spacing w:val="4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has</w:t>
      </w:r>
      <w:r>
        <w:rPr>
          <w:rFonts w:ascii="Times New Roman" w:hAnsi="Times New Roman" w:cs="Times New Roman" w:eastAsia="Times New Roman"/>
          <w:sz w:val="28"/>
          <w:szCs w:val="28"/>
          <w:spacing w:val="4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highest</w:t>
      </w:r>
      <w:r>
        <w:rPr>
          <w:rFonts w:ascii="Times New Roman" w:hAnsi="Times New Roman" w:cs="Times New Roman" w:eastAsia="Times New Roman"/>
          <w:sz w:val="28"/>
          <w:szCs w:val="28"/>
          <w:spacing w:val="5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esponse</w:t>
      </w:r>
      <w:r>
        <w:rPr>
          <w:rFonts w:ascii="Times New Roman" w:hAnsi="Times New Roman" w:cs="Times New Roman" w:eastAsia="Times New Roman"/>
          <w:sz w:val="28"/>
          <w:szCs w:val="28"/>
          <w:spacing w:val="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gain</w:t>
      </w:r>
      <w:r>
        <w:rPr>
          <w:rFonts w:ascii="Times New Roman" w:hAnsi="Times New Roman" w:cs="Times New Roman" w:eastAsia="Times New Roman"/>
          <w:sz w:val="28"/>
          <w:szCs w:val="28"/>
          <w:spacing w:val="4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om</w:t>
      </w:r>
      <w:r>
        <w:rPr>
          <w:rFonts w:ascii="Times New Roman" w:hAnsi="Times New Roman" w:cs="Times New Roman" w:eastAsia="Times New Roman"/>
          <w:sz w:val="28"/>
          <w:szCs w:val="28"/>
          <w:spacing w:val="4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static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input</w:t>
      </w:r>
      <w:r>
        <w:rPr>
          <w:rFonts w:ascii="Times New Roman" w:hAnsi="Times New Roman" w:cs="Times New Roman" w:eastAsia="Times New Roman"/>
          <w:sz w:val="28"/>
          <w:szCs w:val="28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28"/>
          <w:szCs w:val="28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oscillating</w:t>
      </w:r>
      <w:r>
        <w:rPr>
          <w:rFonts w:ascii="Times New Roman" w:hAnsi="Times New Roman" w:cs="Times New Roman" w:eastAsia="Times New Roman"/>
          <w:sz w:val="28"/>
          <w:szCs w:val="28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input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24" w:lineRule="auto"/>
        <w:ind w:left="100" w:right="4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vious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Uniform-Uniform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oscillation-static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total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Plus,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vious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xplore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much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input,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scattered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onto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axis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axis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(Figure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3.7).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linear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fitting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1560" w:bottom="280" w:left="1340" w:right="1340"/>
        </w:sectPr>
      </w:pPr>
      <w:rPr/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pgMar w:header="0" w:footer="795" w:top="1560" w:bottom="980" w:left="1340" w:right="1340"/>
          <w:pgSz w:w="11920" w:h="16840"/>
        </w:sectPr>
      </w:pPr>
      <w:rPr/>
    </w:p>
    <w:p>
      <w:pPr>
        <w:spacing w:before="29" w:after="0" w:line="240" w:lineRule="auto"/>
        <w:ind w:left="1417" w:right="-62"/>
        <w:jc w:val="left"/>
        <w:tabs>
          <w:tab w:pos="4140" w:val="left"/>
          <w:tab w:pos="6880" w:val="left"/>
        </w:tabs>
        <w:rPr>
          <w:rFonts w:ascii="Calibri" w:hAnsi="Calibri" w:cs="Calibri" w:eastAsia="Calibri"/>
          <w:sz w:val="15"/>
          <w:szCs w:val="15"/>
        </w:rPr>
      </w:pPr>
      <w:rPr/>
      <w:r>
        <w:rPr/>
        <w:pict>
          <v:group style="position:absolute;margin-left:74.314270pt;margin-top:-.337946pt;width:126.938588pt;height:163.924153pt;mso-position-horizontal-relative:page;mso-position-vertical-relative:paragraph;z-index:-5200" coordorigin="1486,-7" coordsize="2539,3278">
            <v:shape style="position:absolute;left:1486;top:199;width:2539;height:3073" type="#_x0000_t75">
              <v:imagedata r:id="rId113" o:title=""/>
            </v:shape>
            <v:group style="position:absolute;left:2344;top:138;width:82;height:37" coordorigin="2344,138" coordsize="82,37">
              <v:shape style="position:absolute;left:2344;top:138;width:82;height:37" coordorigin="2344,138" coordsize="82,37" path="m2364,138l2344,140,2345,151,2349,160,2357,166,2364,172,2374,175,2396,175,2426,157,2381,157,2376,156,2372,153,2368,150,2366,145,2364,138e" filled="t" fillcolor="#000000" stroked="f">
                <v:path arrowok="t"/>
                <v:fill/>
              </v:shape>
            </v:group>
            <v:group style="position:absolute;left:2348;top:69;width:82;height:88" coordorigin="2348,69" coordsize="82,88">
              <v:shape style="position:absolute;left:2348;top:69;width:82;height:88" coordorigin="2348,69" coordsize="82,88" path="m2399,69l2378,69,2371,70,2360,75,2355,79,2352,83,2349,88,2348,92,2348,106,2351,113,2357,118,2362,122,2370,126,2390,130,2396,132,2408,147,2406,150,2399,156,2394,157,2426,157,2428,155,2429,150,2429,137,2428,131,2425,127,2422,123,2380,107,2374,105,2369,101,2368,99,2368,94,2369,92,2375,87,2380,86,2424,86,2422,83,2409,72,2399,69e" filled="t" fillcolor="#000000" stroked="f">
                <v:path arrowok="t"/>
                <v:fill/>
              </v:shape>
            </v:group>
            <v:group style="position:absolute;left:2392;top:86;width:34;height:15" coordorigin="2392,86" coordsize="34,15">
              <v:shape style="position:absolute;left:2392;top:86;width:34;height:15" coordorigin="2392,86" coordsize="34,15" path="m2424,86l2392,86,2396,87,2402,92,2404,96,2405,101,2426,100,2426,91,2424,86e" filled="t" fillcolor="#000000" stroked="f">
                <v:path arrowok="t"/>
                <v:fill/>
              </v:shape>
            </v:group>
            <v:group style="position:absolute;left:2443;top:69;width:91;height:106" coordorigin="2443,69" coordsize="91,106">
              <v:shape style="position:absolute;left:2443;top:69;width:91;height:106" coordorigin="2443,69" coordsize="91,106" path="m2509,69l2485,69,2478,70,2471,73,2466,75,2443,112,2443,125,2447,145,2458,162,2474,172,2496,175,2516,171,2533,159,2534,157,2485,157,2479,154,2468,142,2465,133,2465,110,2467,101,2473,95,2478,90,2485,87,2533,87,2531,83,2522,74,2509,69e" filled="t" fillcolor="#000000" stroked="f">
                <v:path arrowok="t"/>
                <v:fill/>
              </v:shape>
            </v:group>
            <v:group style="position:absolute;left:2502;top:87;width:42;height:70" coordorigin="2502,87" coordsize="42,70">
              <v:shape style="position:absolute;left:2502;top:87;width:42;height:70" coordorigin="2502,87" coordsize="42,70" path="m2533,87l2503,87,2510,90,2515,96,2520,101,2523,110,2523,133,2520,142,2515,148,2509,154,2502,157,2534,157,2542,143,2545,120,2541,99,2533,87e" filled="t" fillcolor="#000000" stroked="f">
                <v:path arrowok="t"/>
                <v:fill/>
              </v:shape>
            </v:group>
            <v:group style="position:absolute;left:2605;top:138;width:82;height:37" coordorigin="2605,138" coordsize="82,37">
              <v:shape style="position:absolute;left:2605;top:138;width:82;height:37" coordorigin="2605,138" coordsize="82,37" path="m2626,138l2605,140,2606,151,2611,160,2618,166,2625,172,2635,175,2658,175,2687,157,2642,157,2637,156,2633,153,2629,150,2627,145,2626,138e" filled="t" fillcolor="#000000" stroked="f">
                <v:path arrowok="t"/>
                <v:fill/>
              </v:shape>
            </v:group>
            <v:group style="position:absolute;left:2609;top:69;width:82;height:88" coordorigin="2609,69" coordsize="82,88">
              <v:shape style="position:absolute;left:2609;top:69;width:82;height:88" coordorigin="2609,69" coordsize="82,88" path="m2660,69l2639,69,2632,70,2609,106,2612,113,2619,118,2623,122,2631,126,2651,130,2657,132,2669,147,2667,150,2661,156,2655,157,2687,157,2689,155,2690,150,2690,137,2689,131,2641,107,2635,105,2630,101,2629,99,2629,94,2630,92,2636,87,2641,86,2685,86,2684,83,2670,72,2660,69e" filled="t" fillcolor="#000000" stroked="f">
                <v:path arrowok="t"/>
                <v:fill/>
              </v:shape>
            </v:group>
            <v:group style="position:absolute;left:2653;top:86;width:34;height:15" coordorigin="2653,86" coordsize="34,15">
              <v:shape style="position:absolute;left:2653;top:86;width:34;height:15" coordorigin="2653,86" coordsize="34,15" path="m2685,86l2653,86,2657,87,2663,92,2665,96,2666,101,2687,100,2687,91,2685,86e" filled="t" fillcolor="#000000" stroked="f">
                <v:path arrowok="t"/>
                <v:fill/>
              </v:shape>
            </v:group>
            <v:group style="position:absolute;left:2994;top:147;width:60;height:28" coordorigin="2994,147" coordsize="60,28">
              <v:shape style="position:absolute;left:2994;top:147;width:60;height:28" coordorigin="2994,147" coordsize="60,28" path="m3014,147l2994,149,2996,158,2999,164,3004,168,3009,173,3016,175,3035,175,3045,171,3053,161,3054,159,3022,159,3020,158,3018,156,3016,154,3014,151,3014,147e" filled="t" fillcolor="#000000" stroked="f">
                <v:path arrowok="t"/>
                <v:fill/>
              </v:shape>
            </v:group>
            <v:group style="position:absolute;left:3030;top:130;width:32;height:29" coordorigin="3030,130" coordsize="32,29">
              <v:shape style="position:absolute;left:3030;top:130;width:32;height:29" coordorigin="3030,130" coordsize="32,29" path="m3062,130l3042,130,3041,142,3039,149,3036,153,3033,157,3030,159,3054,159,3060,145,3062,130e" filled="t" fillcolor="#000000" stroked="f">
                <v:path arrowok="t"/>
                <v:fill/>
              </v:shape>
            </v:group>
            <v:group style="position:absolute;left:2992;top:70;width:70;height:68" coordorigin="2992,70" coordsize="70,68">
              <v:shape style="position:absolute;left:2992;top:70;width:70;height:68" coordorigin="2992,70" coordsize="70,68" path="m3037,70l3016,70,3008,74,3002,80,2995,86,2992,95,2992,115,2995,123,3007,135,3015,139,3030,139,3037,136,3042,130,3062,130,3062,124,3022,124,3019,123,3016,120,3013,116,3012,112,3012,99,3013,94,3018,88,3021,87,3054,87,3052,82,3045,75,3037,70e" filled="t" fillcolor="#000000" stroked="f">
                <v:path arrowok="t"/>
                <v:fill/>
              </v:shape>
            </v:group>
            <v:group style="position:absolute;left:3029;top:87;width:33;height:38" coordorigin="3029,87" coordsize="33,38">
              <v:shape style="position:absolute;left:3029;top:87;width:33;height:38" coordorigin="3029,87" coordsize="33,38" path="m3054,87l3029,87,3033,88,3038,95,3040,100,3040,112,3039,117,3036,120,3033,123,3030,124,3062,124,3062,123,3062,120,3060,98,3054,87e" filled="t" fillcolor="#000000" stroked="f">
                <v:path arrowok="t"/>
                <v:fill/>
              </v:shape>
            </v:group>
            <v:group style="position:absolute;left:3074;top:97;width:71;height:77" coordorigin="3074,97" coordsize="71,77">
              <v:shape style="position:absolute;left:3074;top:97;width:71;height:77" coordorigin="3074,97" coordsize="71,77" path="m3120,97l3099,97,3091,101,3084,108,3077,115,3074,124,3074,147,3077,155,3082,162,3088,171,3098,175,3119,175,3126,173,3132,169,3137,165,3142,160,3107,160,3103,159,3096,152,3095,148,3095,142,3145,142,3145,130,3095,130,3095,127,3106,112,3140,112,3136,108,3129,101,3120,97e" filled="t" fillcolor="#000000" stroked="f">
                <v:path arrowok="t"/>
                <v:fill/>
              </v:shape>
            </v:group>
            <v:group style="position:absolute;left:3114;top:150;width:30;height:11" coordorigin="3114,150" coordsize="30,11">
              <v:shape style="position:absolute;left:3114;top:150;width:30;height:11" coordorigin="3114,150" coordsize="30,11" path="m3124,150l3123,153,3121,156,3119,158,3117,159,3114,160,3142,160,3144,153,3124,150e" filled="t" fillcolor="#000000" stroked="f">
                <v:path arrowok="t"/>
                <v:fill/>
              </v:shape>
            </v:group>
            <v:group style="position:absolute;left:3114;top:112;width:31;height:17" coordorigin="3114,112" coordsize="31,17">
              <v:shape style="position:absolute;left:3114;top:112;width:31;height:17" coordorigin="3114,112" coordsize="31,17" path="m3140,112l3114,112,3118,114,3121,117,3124,120,3125,124,3125,130,3145,130,3146,127,3142,116,3140,112e" filled="t" fillcolor="#000000" stroked="f">
                <v:path arrowok="t"/>
                <v:fill/>
              </v:shape>
            </v:group>
            <v:group style="position:absolute;left:3243;top:70;width:61;height:104" coordorigin="3243,70" coordsize="61,104">
              <v:shape style="position:absolute;left:3243;top:70;width:61;height:104" coordorigin="3243,70" coordsize="61,104" path="m3287,70l3267,70,3259,74,3251,84,3245,101,3243,125,3246,148,3252,163,3259,171,3267,175,3287,175,3295,171,3304,160,3304,159,3275,159,3273,158,3271,156,3269,155,3267,152,3266,147,3265,143,3264,135,3275,87,3304,87,3301,81,3295,74,3287,70e" filled="t" fillcolor="#000000" stroked="f">
                <v:path arrowok="t"/>
                <v:fill/>
              </v:shape>
            </v:group>
            <v:group style="position:absolute;left:3280;top:87;width:32;height:72" coordorigin="3280,87" coordsize="32,72">
              <v:shape style="position:absolute;left:3280;top:87;width:32;height:72" coordorigin="3280,87" coordsize="32,72" path="m3304,87l3280,87,3282,87,3284,89,3286,90,3287,93,3288,98,3290,102,3290,111,3290,135,3290,143,3288,148,3287,152,3286,155,3282,158,3280,159,3304,159,3309,144,3311,119,3308,96,3304,87e" filled="t" fillcolor="#000000" stroked="f">
                <v:path arrowok="t"/>
                <v:fill/>
              </v:shape>
            </v:group>
            <v:group style="position:absolute;left:3324;top:144;width:67;height:31" coordorigin="3324,144" coordsize="67,31">
              <v:shape style="position:absolute;left:3324;top:144;width:67;height:31" coordorigin="3324,144" coordsize="67,31" path="m3344,144l3324,146,3325,154,3329,162,3335,167,3341,172,3349,175,3369,175,3377,172,3391,159,3391,159,3355,159,3351,157,3349,155,3346,152,3344,148,3344,144e" filled="t" fillcolor="#000000" stroked="f">
                <v:path arrowok="t"/>
                <v:fill/>
              </v:shape>
            </v:group>
            <v:group style="position:absolute;left:3363;top:125;width:31;height:33" coordorigin="3363,125" coordsize="31,33">
              <v:shape style="position:absolute;left:3363;top:125;width:31;height:33" coordorigin="3363,125" coordsize="31,33" path="m3388,125l3363,125,3367,127,3369,130,3372,133,3373,137,3373,147,3372,151,3366,157,3363,159,3391,159,3394,151,3394,136,3392,131,3389,127,3388,125e" filled="t" fillcolor="#000000" stroked="f">
                <v:path arrowok="t"/>
                <v:fill/>
              </v:shape>
            </v:group>
            <v:group style="position:absolute;left:3350;top:87;width:39;height:41" coordorigin="3350,87" coordsize="39,41">
              <v:shape style="position:absolute;left:3350;top:87;width:39;height:41" coordorigin="3350,87" coordsize="39,41" path="m3388,87l3361,87,3364,88,3366,90,3368,92,3369,94,3369,102,3368,105,3362,110,3358,111,3352,111,3350,127,3354,126,3357,125,3388,125,3385,122,3380,119,3374,118,3384,113,3385,111,3358,111,3352,111,3386,111,3389,106,3389,90,3388,87e" filled="t" fillcolor="#000000" stroked="f">
                <v:path arrowok="t"/>
                <v:fill/>
              </v:shape>
            </v:group>
            <v:group style="position:absolute;left:3326;top:70;width:62;height:30" coordorigin="3326,70" coordsize="62,30">
              <v:shape style="position:absolute;left:3326;top:70;width:62;height:30" coordorigin="3326,70" coordsize="62,30" path="m3368,70l3352,70,3347,72,3326,97,3344,100,3345,96,3346,92,3349,90,3351,88,3354,87,3388,87,3387,85,3376,74,3368,70e" filled="t" fillcolor="#000000" stroked="f">
                <v:path arrowok="t"/>
                <v:fill/>
              </v:shape>
            </v:group>
            <v:group style="position:absolute;left:2930;top:2573;width:41;height:36" coordorigin="2930,2573" coordsize="41,36">
              <v:shape style="position:absolute;left:2930;top:2573;width:41;height:36" coordorigin="2930,2573" coordsize="41,36" path="m2961,2573l2940,2573,2930,2591,2940,2608,2961,2608,2971,2591,2961,2573e" filled="t" fillcolor="#000000" stroked="f">
                <v:path arrowok="t"/>
                <v:fill/>
              </v:shape>
            </v:group>
            <v:group style="position:absolute;left:3488;top:1916;width:41;height:36" coordorigin="3488,1916" coordsize="41,36">
              <v:shape style="position:absolute;left:3488;top:1916;width:41;height:36" coordorigin="3488,1916" coordsize="41,36" path="m3519,1916l3499,1916,3488,1934,3499,1952,3519,1952,3530,1934,3519,1916e" filled="t" fillcolor="#000000" stroked="f">
                <v:path arrowok="t"/>
                <v:fill/>
              </v:shape>
            </v:group>
            <v:group style="position:absolute;left:3322;top:1965;width:41;height:36" coordorigin="3322,1965" coordsize="41,36">
              <v:shape style="position:absolute;left:3322;top:1965;width:41;height:36" coordorigin="3322,1965" coordsize="41,36" path="m3353,1965l3332,1965,3322,1983,3332,2001,3353,2001,3363,1983,3353,1965e" filled="t" fillcolor="#000000" stroked="f">
                <v:path arrowok="t"/>
                <v:fill/>
              </v:shape>
            </v:group>
            <v:group style="position:absolute;left:3674;top:1681;width:41;height:36" coordorigin="3674,1681" coordsize="41,36">
              <v:shape style="position:absolute;left:3674;top:1681;width:41;height:36" coordorigin="3674,1681" coordsize="41,36" path="m3706,1681l3685,1681,3674,1699,3685,1716,3706,1716,3716,1699,3706,1681e" filled="t" fillcolor="#000000" stroked="f">
                <v:path arrowok="t"/>
                <v:fill/>
              </v:shape>
            </v:group>
            <v:group style="position:absolute;left:3098;top:2259;width:12;height:11" coordorigin="3098,2259" coordsize="12,11">
              <v:shape style="position:absolute;left:3098;top:2259;width:12;height:11" coordorigin="3098,2259" coordsize="12,11" path="m3106,2259l3098,2264,3102,2270,3110,2265,3106,2259e" filled="t" fillcolor="#000000" stroked="f">
                <v:path arrowok="t"/>
                <v:fill/>
              </v:shape>
            </v:group>
            <v:group style="position:absolute;left:3367;top:2098;width:12;height:11" coordorigin="3367,2098" coordsize="12,11">
              <v:shape style="position:absolute;left:3367;top:2098;width:12;height:11" coordorigin="3367,2098" coordsize="12,11" path="m3375,2098l3367,2103,3370,2108,3379,2103,3375,2098e" filled="t" fillcolor="#000000" stroked="f">
                <v:path arrowok="t"/>
                <v:fill/>
              </v:shape>
            </v:group>
            <v:group style="position:absolute;left:3400;top:2078;width:12;height:11" coordorigin="3400,2078" coordsize="12,11">
              <v:shape style="position:absolute;left:3400;top:2078;width:12;height:11" coordorigin="3400,2078" coordsize="12,11" path="m3409,2078l3400,2083,3404,2088,3412,2083,3409,2078e" filled="t" fillcolor="#000000" stroked="f">
                <v:path arrowok="t"/>
                <v:fill/>
              </v:shape>
            </v:group>
            <v:group style="position:absolute;left:3434;top:2057;width:12;height:11" coordorigin="3434,2057" coordsize="12,11">
              <v:shape style="position:absolute;left:3434;top:2057;width:12;height:11" coordorigin="3434,2057" coordsize="12,11" path="m3442,2057l3434,2062,3437,2068,3446,2063,3442,2057e" filled="t" fillcolor="#000000" stroked="f">
                <v:path arrowok="t"/>
                <v:fill/>
              </v:shape>
            </v:group>
            <v:group style="position:absolute;left:3467;top:2037;width:12;height:11" coordorigin="3467,2037" coordsize="12,11">
              <v:shape style="position:absolute;left:3467;top:2037;width:12;height:11" coordorigin="3467,2037" coordsize="12,11" path="m3476,2037l3467,2042,3471,2048,3479,2043,3476,2037e" filled="t" fillcolor="#000000" stroked="f">
                <v:path arrowok="t"/>
                <v:fill/>
              </v:shape>
            </v:group>
            <v:group style="position:absolute;left:3501;top:2017;width:12;height:11" coordorigin="3501,2017" coordsize="12,11">
              <v:shape style="position:absolute;left:3501;top:2017;width:12;height:11" coordorigin="3501,2017" coordsize="12,11" path="m3509,2017l3501,2022,3504,2028,3513,2023,3509,2017e" filled="t" fillcolor="#000000" stroked="f">
                <v:path arrowok="t"/>
                <v:fill/>
              </v:shape>
            </v:group>
            <v:group style="position:absolute;left:3535;top:1997;width:12;height:11" coordorigin="3535,1997" coordsize="12,11">
              <v:shape style="position:absolute;left:3535;top:1997;width:12;height:11" coordorigin="3535,1997" coordsize="12,11" path="m3543,1997l3535,2002,3538,2007,3546,2002,3543,1997e" filled="t" fillcolor="#000000" stroked="f">
                <v:path arrowok="t"/>
                <v:fill/>
              </v:shape>
            </v:group>
            <v:group style="position:absolute;left:3568;top:1977;width:12;height:11" coordorigin="3568,1977" coordsize="12,11">
              <v:shape style="position:absolute;left:3568;top:1977;width:12;height:11" coordorigin="3568,1977" coordsize="12,11" path="m3577,1977l3568,1982,3572,1987,3580,1982,3577,1977e" filled="t" fillcolor="#000000" stroked="f">
                <v:path arrowok="t"/>
                <v:fill/>
              </v:shape>
            </v:group>
            <v:group style="position:absolute;left:3602;top:1956;width:12;height:11" coordorigin="3602,1956" coordsize="12,11">
              <v:shape style="position:absolute;left:3602;top:1956;width:12;height:11" coordorigin="3602,1956" coordsize="12,11" path="m3610,1956l3602,1961,3605,1967,3614,1962,3610,1956e" filled="t" fillcolor="#000000" stroked="f">
                <v:path arrowok="t"/>
                <v:fill/>
              </v:shape>
            </v:group>
            <v:group style="position:absolute;left:3635;top:1936;width:12;height:11" coordorigin="3635,1936" coordsize="12,11">
              <v:shape style="position:absolute;left:3635;top:1936;width:12;height:11" coordorigin="3635,1936" coordsize="12,11" path="m3644,1936l3635,1941,3639,1947,3647,1942,3644,1936e" filled="t" fillcolor="#000000" stroked="f">
                <v:path arrowok="t"/>
                <v:fill/>
              </v:shape>
            </v:group>
            <v:group style="position:absolute;left:3669;top:1916;width:12;height:11" coordorigin="3669,1916" coordsize="12,11">
              <v:shape style="position:absolute;left:3669;top:1916;width:12;height:11" coordorigin="3669,1916" coordsize="12,11" path="m3677,1916l3669,1921,3672,1927,3681,1922,3677,1916e" filled="t" fillcolor="#000000" stroked="f">
                <v:path arrowok="t"/>
                <v:fill/>
              </v:shape>
            </v:group>
            <v:group style="position:absolute;left:3703;top:1896;width:12;height:11" coordorigin="3703,1896" coordsize="12,11">
              <v:shape style="position:absolute;left:3703;top:1896;width:12;height:11" coordorigin="3703,1896" coordsize="12,11" path="m3711,1896l3703,1901,3706,1906,3714,1901,3711,1896e" filled="t" fillcolor="#000000" stroked="f">
                <v:path arrowok="t"/>
                <v:fill/>
              </v:shape>
            </v:group>
            <v:group style="position:absolute;left:3736;top:1875;width:12;height:11" coordorigin="3736,1875" coordsize="12,11">
              <v:shape style="position:absolute;left:3736;top:1875;width:12;height:11" coordorigin="3736,1875" coordsize="12,11" path="m3745,1875l3736,1881,3740,1886,3748,1881,3745,1875e" filled="t" fillcolor="#000000" stroked="f">
                <v:path arrowok="t"/>
                <v:fill/>
              </v:shape>
            </v:group>
            <v:group style="position:absolute;left:3770;top:1855;width:12;height:11" coordorigin="3770,1855" coordsize="12,11">
              <v:shape style="position:absolute;left:3770;top:1855;width:12;height:11" coordorigin="3770,1855" coordsize="12,11" path="m3778,1855l3770,1860,3773,1866,3781,1861,3778,1855e" filled="t" fillcolor="#000000" stroked="f">
                <v:path arrowok="t"/>
                <v:fill/>
              </v:shape>
            </v:group>
            <v:group style="position:absolute;left:3803;top:1835;width:12;height:11" coordorigin="3803,1835" coordsize="12,11">
              <v:shape style="position:absolute;left:3803;top:1835;width:12;height:11" coordorigin="3803,1835" coordsize="12,11" path="m3812,1835l3803,1840,3807,1846,3815,1841,3812,1835e" filled="t" fillcolor="#000000" stroked="f">
                <v:path arrowok="t"/>
                <v:fill/>
              </v:shape>
            </v:group>
            <v:group style="position:absolute;left:3837;top:1815;width:12;height:11" coordorigin="3837,1815" coordsize="12,11">
              <v:shape style="position:absolute;left:3837;top:1815;width:12;height:11" coordorigin="3837,1815" coordsize="12,11" path="m3845,1815l3837,1820,3840,1826,3849,1821,3845,1815e" filled="t" fillcolor="#000000" stroked="f">
                <v:path arrowok="t"/>
                <v:fill/>
              </v:shape>
            </v:group>
            <v:group style="position:absolute;left:3302;top:1779;width:41;height:36" coordorigin="3302,1779" coordsize="41,36">
              <v:shape style="position:absolute;left:3302;top:1779;width:41;height:36" coordorigin="3302,1779" coordsize="41,36" path="m3333,1779l3313,1779,3302,1797,3313,1814,3333,1814,3344,1797,3333,1779e" filled="t" fillcolor="#FF00FF" stroked="f">
                <v:path arrowok="t"/>
                <v:fill/>
              </v:shape>
            </v:group>
            <v:group style="position:absolute;left:3165;top:1818;width:41;height:36" coordorigin="3165,1818" coordsize="41,36">
              <v:shape style="position:absolute;left:3165;top:1818;width:41;height:36" coordorigin="3165,1818" coordsize="41,36" path="m3196,1818l3175,1818,3165,1836,3175,1854,3196,1854,3207,1836,3196,1818e" filled="t" fillcolor="#FF00FF" stroked="f">
                <v:path arrowok="t"/>
                <v:fill/>
              </v:shape>
            </v:group>
            <v:group style="position:absolute;left:3488;top:1504;width:41;height:36" coordorigin="3488,1504" coordsize="41,36">
              <v:shape style="position:absolute;left:3488;top:1504;width:41;height:36" coordorigin="3488,1504" coordsize="41,36" path="m3519,1504l3499,1504,3488,1522,3499,1540,3519,1540,3530,1522,3519,1504e" filled="t" fillcolor="#FF00FF" stroked="f">
                <v:path arrowok="t"/>
                <v:fill/>
              </v:shape>
            </v:group>
            <v:group style="position:absolute;left:3322;top:1622;width:41;height:36" coordorigin="3322,1622" coordsize="41,36">
              <v:shape style="position:absolute;left:3322;top:1622;width:41;height:36" coordorigin="3322,1622" coordsize="41,36" path="m3353,1622l3332,1622,3322,1640,3332,1658,3353,1658,3363,1640,3353,1622e" filled="t" fillcolor="#FF00FF" stroked="f">
                <v:path arrowok="t"/>
                <v:fill/>
              </v:shape>
            </v:group>
            <v:group style="position:absolute;left:3674;top:1279;width:41;height:36" coordorigin="3674,1279" coordsize="41,36">
              <v:shape style="position:absolute;left:3674;top:1279;width:41;height:36" coordorigin="3674,1279" coordsize="41,36" path="m3706,1279l3685,1279,3674,1297,3685,1315,3706,1315,3716,1297,3706,1279e" filled="t" fillcolor="#FF00FF" stroked="f">
                <v:path arrowok="t"/>
                <v:fill/>
              </v:shape>
            </v:group>
            <v:group style="position:absolute;left:3092;top:1998;width:12;height:11" coordorigin="3092,1998" coordsize="12,11">
              <v:shape style="position:absolute;left:3092;top:1998;width:12;height:11" coordorigin="3092,1998" coordsize="12,11" path="m3100,1998l3092,2004,3097,2009,3104,2003,3100,1998e" filled="t" fillcolor="#FF00FF" stroked="f">
                <v:path arrowok="t"/>
                <v:fill/>
              </v:shape>
            </v:group>
            <v:group style="position:absolute;left:3179;top:1919;width:12;height:11" coordorigin="3179,1919" coordsize="12,11">
              <v:shape style="position:absolute;left:3179;top:1919;width:12;height:11" coordorigin="3179,1919" coordsize="12,11" path="m3187,1919l3179,1925,3184,1930,3191,1923,3187,1919e" filled="t" fillcolor="#FF00FF" stroked="f">
                <v:path arrowok="t"/>
                <v:fill/>
              </v:shape>
            </v:group>
            <v:group style="position:absolute;left:3208;top:1892;width:12;height:11" coordorigin="3208,1892" coordsize="12,11">
              <v:shape style="position:absolute;left:3208;top:1892;width:12;height:11" coordorigin="3208,1892" coordsize="12,11" path="m3215,1892l3208,1899,3213,1904,3220,1897,3215,1892e" filled="t" fillcolor="#FF00FF" stroked="f">
                <v:path arrowok="t"/>
                <v:fill/>
              </v:shape>
            </v:group>
            <v:group style="position:absolute;left:3237;top:1866;width:12;height:11" coordorigin="3237,1866" coordsize="12,11">
              <v:shape style="position:absolute;left:3237;top:1866;width:12;height:11" coordorigin="3237,1866" coordsize="12,11" path="m3244,1866l3237,1872,3242,1877,3249,1871,3244,1866e" filled="t" fillcolor="#FF00FF" stroked="f">
                <v:path arrowok="t"/>
                <v:fill/>
              </v:shape>
            </v:group>
            <v:group style="position:absolute;left:3266;top:1839;width:12;height:11" coordorigin="3266,1839" coordsize="12,11">
              <v:shape style="position:absolute;left:3266;top:1839;width:12;height:11" coordorigin="3266,1839" coordsize="12,11" path="m3273,1839l3266,1846,3271,1851,3278,1844,3273,1839e" filled="t" fillcolor="#FF00FF" stroked="f">
                <v:path arrowok="t"/>
                <v:fill/>
              </v:shape>
            </v:group>
            <v:group style="position:absolute;left:3295;top:1813;width:12;height:12" coordorigin="3295,1813" coordsize="12,12">
              <v:shape style="position:absolute;left:3295;top:1813;width:12;height:12" coordorigin="3295,1813" coordsize="12,12" path="m3302,1813l3295,1820,3300,1825,3307,1818,3302,1813e" filled="t" fillcolor="#FF00FF" stroked="f">
                <v:path arrowok="t"/>
                <v:fill/>
              </v:shape>
            </v:group>
            <v:group style="position:absolute;left:3324;top:1787;width:12;height:12" coordorigin="3324,1787" coordsize="12,12">
              <v:shape style="position:absolute;left:3324;top:1787;width:12;height:12" coordorigin="3324,1787" coordsize="12,12" path="m3331,1787l3324,1793,3328,1798,3336,1791,3331,1787e" filled="t" fillcolor="#FF00FF" stroked="f">
                <v:path arrowok="t"/>
                <v:fill/>
              </v:shape>
            </v:group>
            <v:group style="position:absolute;left:3353;top:1760;width:12;height:12" coordorigin="3353,1760" coordsize="12,12">
              <v:shape style="position:absolute;left:3353;top:1760;width:12;height:12" coordorigin="3353,1760" coordsize="12,12" path="m3360,1760l3353,1767,3357,1772,3365,1765,3360,1760e" filled="t" fillcolor="#FF00FF" stroked="f">
                <v:path arrowok="t"/>
                <v:fill/>
              </v:shape>
            </v:group>
            <v:group style="position:absolute;left:3382;top:1734;width:12;height:12" coordorigin="3382,1734" coordsize="12,12">
              <v:shape style="position:absolute;left:3382;top:1734;width:12;height:12" coordorigin="3382,1734" coordsize="12,12" path="m3389,1734l3382,1740,3386,1745,3394,1739,3389,1734e" filled="t" fillcolor="#FF00FF" stroked="f">
                <v:path arrowok="t"/>
                <v:fill/>
              </v:shape>
            </v:group>
            <v:group style="position:absolute;left:3411;top:1707;width:12;height:12" coordorigin="3411,1707" coordsize="12,12">
              <v:shape style="position:absolute;left:3411;top:1707;width:12;height:12" coordorigin="3411,1707" coordsize="12,12" path="m3418,1707l3411,1714,3415,1719,3423,1712,3418,1707e" filled="t" fillcolor="#FF00FF" stroked="f">
                <v:path arrowok="t"/>
                <v:fill/>
              </v:shape>
            </v:group>
            <v:group style="position:absolute;left:3440;top:1681;width:12;height:12" coordorigin="3440,1681" coordsize="12,12">
              <v:shape style="position:absolute;left:3440;top:1681;width:12;height:12" coordorigin="3440,1681" coordsize="12,12" path="m3447,1681l3440,1688,3444,1693,3451,1686,3447,1681e" filled="t" fillcolor="#FF00FF" stroked="f">
                <v:path arrowok="t"/>
                <v:fill/>
              </v:shape>
            </v:group>
            <v:group style="position:absolute;left:3469;top:1655;width:12;height:12" coordorigin="3469,1655" coordsize="12,12">
              <v:shape style="position:absolute;left:3469;top:1655;width:12;height:12" coordorigin="3469,1655" coordsize="12,12" path="m3476,1655l3469,1661,3473,1666,3480,1659,3476,1655e" filled="t" fillcolor="#FF00FF" stroked="f">
                <v:path arrowok="t"/>
                <v:fill/>
              </v:shape>
            </v:group>
            <v:group style="position:absolute;left:3498;top:1628;width:12;height:11" coordorigin="3498,1628" coordsize="12,11">
              <v:shape style="position:absolute;left:3498;top:1628;width:12;height:11" coordorigin="3498,1628" coordsize="12,11" path="m3505,1628l3498,1635,3502,1640,3509,1633,3505,1628e" filled="t" fillcolor="#FF00FF" stroked="f">
                <v:path arrowok="t"/>
                <v:fill/>
              </v:shape>
            </v:group>
            <v:group style="position:absolute;left:3527;top:1602;width:12;height:11" coordorigin="3527,1602" coordsize="12,11">
              <v:shape style="position:absolute;left:3527;top:1602;width:12;height:11" coordorigin="3527,1602" coordsize="12,11" path="m3534,1602l3527,1609,3531,1613,3538,1607,3534,1602e" filled="t" fillcolor="#FF00FF" stroked="f">
                <v:path arrowok="t"/>
                <v:fill/>
              </v:shape>
            </v:group>
            <v:group style="position:absolute;left:3556;top:1576;width:12;height:11" coordorigin="3556,1576" coordsize="12,11">
              <v:shape style="position:absolute;left:3556;top:1576;width:12;height:11" coordorigin="3556,1576" coordsize="12,11" path="m3563,1576l3556,1582,3560,1587,3567,1580,3563,1576e" filled="t" fillcolor="#FF00FF" stroked="f">
                <v:path arrowok="t"/>
                <v:fill/>
              </v:shape>
            </v:group>
            <v:group style="position:absolute;left:3585;top:1549;width:12;height:11" coordorigin="3585,1549" coordsize="12,11">
              <v:shape style="position:absolute;left:3585;top:1549;width:12;height:11" coordorigin="3585,1549" coordsize="12,11" path="m3592,1549l3585,1556,3589,1561,3596,1554,3592,1549e" filled="t" fillcolor="#FF00FF" stroked="f">
                <v:path arrowok="t"/>
                <v:fill/>
              </v:shape>
            </v:group>
            <v:group style="position:absolute;left:3614;top:1523;width:12;height:11" coordorigin="3614,1523" coordsize="12,11">
              <v:shape style="position:absolute;left:3614;top:1523;width:12;height:11" coordorigin="3614,1523" coordsize="12,11" path="m3621,1523l3614,1529,3618,1534,3625,1528,3621,1523e" filled="t" fillcolor="#FF00FF" stroked="f">
                <v:path arrowok="t"/>
                <v:fill/>
              </v:shape>
            </v:group>
            <v:group style="position:absolute;left:3642;top:1496;width:12;height:11" coordorigin="3642,1496" coordsize="12,11">
              <v:shape style="position:absolute;left:3642;top:1496;width:12;height:11" coordorigin="3642,1496" coordsize="12,11" path="m3650,1496l3642,1503,3647,1508,3654,1501,3650,1496e" filled="t" fillcolor="#FF00FF" stroked="f">
                <v:path arrowok="t"/>
                <v:fill/>
              </v:shape>
            </v:group>
            <v:group style="position:absolute;left:3671;top:1470;width:12;height:11" coordorigin="3671,1470" coordsize="12,11">
              <v:shape style="position:absolute;left:3671;top:1470;width:12;height:11" coordorigin="3671,1470" coordsize="12,11" path="m3679,1470l3671,1477,3676,1481,3683,1475,3679,1470e" filled="t" fillcolor="#FF00FF" stroked="f">
                <v:path arrowok="t"/>
                <v:fill/>
              </v:shape>
            </v:group>
            <v:group style="position:absolute;left:3700;top:1444;width:12;height:11" coordorigin="3700,1444" coordsize="12,11">
              <v:shape style="position:absolute;left:3700;top:1444;width:12;height:11" coordorigin="3700,1444" coordsize="12,11" path="m3708,1444l3700,1450,3705,1455,3712,1448,3708,1444e" filled="t" fillcolor="#FF00FF" stroked="f">
                <v:path arrowok="t"/>
                <v:fill/>
              </v:shape>
            </v:group>
            <v:group style="position:absolute;left:3729;top:1417;width:12;height:11" coordorigin="3729,1417" coordsize="12,11">
              <v:shape style="position:absolute;left:3729;top:1417;width:12;height:11" coordorigin="3729,1417" coordsize="12,11" path="m3737,1417l3732,1421,3729,1424,3734,1429,3736,1426,3741,1422,3737,1417e" filled="t" fillcolor="#FF00FF" stroked="f">
                <v:path arrowok="t"/>
                <v:fill/>
              </v:shape>
            </v:group>
            <v:group style="position:absolute;left:3758;top:1391;width:12;height:11" coordorigin="3758,1391" coordsize="12,11">
              <v:shape style="position:absolute;left:3758;top:1391;width:12;height:11" coordorigin="3758,1391" coordsize="12,11" path="m3766,1391l3758,1397,3763,1402,3770,1396,3766,1391e" filled="t" fillcolor="#FF00FF" stroked="f">
                <v:path arrowok="t"/>
                <v:fill/>
              </v:shape>
            </v:group>
            <v:group style="position:absolute;left:3787;top:1364;width:12;height:12" coordorigin="3787,1364" coordsize="12,12">
              <v:shape style="position:absolute;left:3787;top:1364;width:12;height:12" coordorigin="3787,1364" coordsize="12,12" path="m3795,1364l3787,1371,3792,1376,3799,1369,3795,1364e" filled="t" fillcolor="#FF00FF" stroked="f">
                <v:path arrowok="t"/>
                <v:fill/>
              </v:shape>
            </v:group>
            <v:group style="position:absolute;left:3816;top:1338;width:12;height:12" coordorigin="3816,1338" coordsize="12,12">
              <v:shape style="position:absolute;left:3816;top:1338;width:12;height:12" coordorigin="3816,1338" coordsize="12,12" path="m3823,1338l3816,1345,3821,1349,3828,1343,3823,1338e" filled="t" fillcolor="#FF00FF" stroked="f">
                <v:path arrowok="t"/>
                <v:fill/>
              </v:shape>
            </v:group>
            <v:group style="position:absolute;left:3845;top:1312;width:12;height:12" coordorigin="3845,1312" coordsize="12,12">
              <v:shape style="position:absolute;left:3845;top:1312;width:12;height:12" coordorigin="3845,1312" coordsize="12,12" path="m3852,1312l3845,1318,3850,1323,3857,1316,3852,1312e" filled="t" fillcolor="#FF00FF" stroked="f">
                <v:path arrowok="t"/>
                <v:fill/>
              </v:shape>
            </v:group>
            <v:group style="position:absolute;left:2930;top:1710;width:41;height:36" coordorigin="2930,1710" coordsize="41,36">
              <v:shape style="position:absolute;left:2930;top:1710;width:41;height:36" coordorigin="2930,1710" coordsize="41,36" path="m2961,1710l2940,1710,2930,1728,2940,1746,2961,1746,2971,1728,2961,1710e" filled="t" fillcolor="#00FF00" stroked="f">
                <v:path arrowok="t"/>
                <v:fill/>
              </v:shape>
            </v:group>
            <v:group style="position:absolute;left:2871;top:1759;width:41;height:36" coordorigin="2871,1759" coordsize="41,36">
              <v:shape style="position:absolute;left:2871;top:1759;width:41;height:36" coordorigin="2871,1759" coordsize="41,36" path="m2902,1759l2882,1759,2871,1777,2882,1795,2902,1795,2913,1777,2902,1759e" filled="t" fillcolor="#00FF00" stroked="f">
                <v:path arrowok="t"/>
                <v:fill/>
              </v:shape>
            </v:group>
            <v:group style="position:absolute;left:3126;top:1279;width:41;height:36" coordorigin="3126,1279" coordsize="41,36">
              <v:shape style="position:absolute;left:3126;top:1279;width:41;height:36" coordorigin="3126,1279" coordsize="41,36" path="m3157,1279l3136,1279,3126,1297,3136,1315,3157,1315,3167,1297,3157,1279e" filled="t" fillcolor="#00FF00" stroked="f">
                <v:path arrowok="t"/>
                <v:fill/>
              </v:shape>
            </v:group>
            <v:group style="position:absolute;left:2803;top:1789;width:41;height:36" coordorigin="2803,1789" coordsize="41,36">
              <v:shape style="position:absolute;left:2803;top:1789;width:41;height:36" coordorigin="2803,1789" coordsize="41,36" path="m2834,1789l2813,1789,2803,1806,2813,1824,2834,1824,2844,1806,2834,1789e" filled="t" fillcolor="#00FF00" stroked="f">
                <v:path arrowok="t"/>
                <v:fill/>
              </v:shape>
            </v:group>
            <v:group style="position:absolute;left:3028;top:1416;width:41;height:36" coordorigin="3028,1416" coordsize="41,36">
              <v:shape style="position:absolute;left:3028;top:1416;width:41;height:36" coordorigin="3028,1416" coordsize="41,36" path="m3059,1416l3038,1416,3028,1434,3038,1452,3059,1452,3069,1434,3059,1416e" filled="t" fillcolor="#00FF00" stroked="f">
                <v:path arrowok="t"/>
                <v:fill/>
              </v:shape>
            </v:group>
            <v:group style="position:absolute;left:3302;top:1004;width:41;height:36" coordorigin="3302,1004" coordsize="41,36">
              <v:shape style="position:absolute;left:3302;top:1004;width:41;height:36" coordorigin="3302,1004" coordsize="41,36" path="m3333,1004l3313,1004,3302,1022,3313,1040,3333,1040,3344,1022,3333,1004e" filled="t" fillcolor="#00FF00" stroked="f">
                <v:path arrowok="t"/>
                <v:fill/>
              </v:shape>
            </v:group>
            <v:group style="position:absolute;left:2901;top:1583;width:41;height:36" coordorigin="2901,1583" coordsize="41,36">
              <v:shape style="position:absolute;left:2901;top:1583;width:41;height:36" coordorigin="2901,1583" coordsize="41,36" path="m2932,1583l2911,1583,2901,1601,2911,1618,2932,1618,2942,1601,2932,1583e" filled="t" fillcolor="#00FF00" stroked="f">
                <v:path arrowok="t"/>
                <v:fill/>
              </v:shape>
            </v:group>
            <v:group style="position:absolute;left:3165;top:1161;width:41;height:36" coordorigin="3165,1161" coordsize="41,36">
              <v:shape style="position:absolute;left:3165;top:1161;width:41;height:36" coordorigin="3165,1161" coordsize="41,36" path="m3196,1161l3175,1161,3165,1179,3175,1197,3196,1197,3207,1179,3196,1161e" filled="t" fillcolor="#00FF00" stroked="f">
                <v:path arrowok="t"/>
                <v:fill/>
              </v:shape>
            </v:group>
            <v:group style="position:absolute;left:3488;top:799;width:41;height:36" coordorigin="3488,799" coordsize="41,36">
              <v:shape style="position:absolute;left:3488;top:799;width:41;height:36" coordorigin="3488,799" coordsize="41,36" path="m3519,799l3499,799,3488,817,3499,834,3519,834,3530,817,3519,799e" filled="t" fillcolor="#00FF00" stroked="f">
                <v:path arrowok="t"/>
                <v:fill/>
              </v:shape>
            </v:group>
            <v:group style="position:absolute;left:2734;top:1818;width:41;height:36" coordorigin="2734,1818" coordsize="41,36">
              <v:shape style="position:absolute;left:2734;top:1818;width:41;height:36" coordorigin="2734,1818" coordsize="41,36" path="m2765,1818l2744,1818,2734,1836,2744,1854,2765,1854,2776,1836,2765,1818e" filled="t" fillcolor="#00FF00" stroked="f">
                <v:path arrowok="t"/>
                <v:fill/>
              </v:shape>
            </v:group>
            <v:group style="position:absolute;left:3018;top:1348;width:41;height:36" coordorigin="3018,1348" coordsize="41,36">
              <v:shape style="position:absolute;left:3018;top:1348;width:41;height:36" coordorigin="3018,1348" coordsize="41,36" path="m3049,1348l3029,1348,3018,1365,3029,1383,3049,1383,3060,1365,3049,1348e" filled="t" fillcolor="#00FF00" stroked="f">
                <v:path arrowok="t"/>
                <v:fill/>
              </v:shape>
            </v:group>
            <v:group style="position:absolute;left:3322;top:955;width:41;height:36" coordorigin="3322,955" coordsize="41,36">
              <v:shape style="position:absolute;left:3322;top:955;width:41;height:36" coordorigin="3322,955" coordsize="41,36" path="m3353,955l3332,955,3322,973,3332,991,3353,991,3363,973,3353,955e" filled="t" fillcolor="#00FF00" stroked="f">
                <v:path arrowok="t"/>
                <v:fill/>
              </v:shape>
            </v:group>
            <v:group style="position:absolute;left:3674;top:632;width:41;height:36" coordorigin="3674,632" coordsize="41,36">
              <v:shape style="position:absolute;left:3674;top:632;width:41;height:36" coordorigin="3674,632" coordsize="41,36" path="m3706,632l3685,632,3674,650,3685,668,3706,668,3716,650,3706,632e" filled="t" fillcolor="#00FF00" stroked="f">
                <v:path arrowok="t"/>
                <v:fill/>
              </v:shape>
            </v:group>
            <v:group style="position:absolute;left:2612;top:2143;width:11;height:12" coordorigin="2612,2143" coordsize="11,12">
              <v:shape style="position:absolute;left:2612;top:2143;width:11;height:12" coordorigin="2612,2143" coordsize="11,12" path="m2617,2143l2612,2151,2617,2155,2622,2146,2617,2143e" filled="t" fillcolor="#00FF00" stroked="f">
                <v:path arrowok="t"/>
                <v:fill/>
              </v:shape>
            </v:group>
            <v:group style="position:absolute;left:2742;top:1947;width:11;height:12" coordorigin="2742,1947" coordsize="11,12">
              <v:shape style="position:absolute;left:2742;top:1947;width:11;height:12" coordorigin="2742,1947" coordsize="11,12" path="m2748,1947l2742,1955,2748,1959,2753,1951,2748,1947e" filled="t" fillcolor="#00FF00" stroked="f">
                <v:path arrowok="t"/>
                <v:fill/>
              </v:shape>
            </v:group>
            <v:group style="position:absolute;left:2764;top:1915;width:11;height:12" coordorigin="2764,1915" coordsize="11,12">
              <v:shape style="position:absolute;left:2764;top:1915;width:11;height:12" coordorigin="2764,1915" coordsize="11,12" path="m2770,1915l2764,1923,2770,1926,2775,1918,2770,1915e" filled="t" fillcolor="#00FF00" stroked="f">
                <v:path arrowok="t"/>
                <v:fill/>
              </v:shape>
            </v:group>
            <v:group style="position:absolute;left:2786;top:1882;width:11;height:12" coordorigin="2786,1882" coordsize="11,12">
              <v:shape style="position:absolute;left:2786;top:1882;width:11;height:12" coordorigin="2786,1882" coordsize="11,12" path="m2791,1882l2786,1890,2791,1894,2797,1886,2791,1882e" filled="t" fillcolor="#00FF00" stroked="f">
                <v:path arrowok="t"/>
                <v:fill/>
              </v:shape>
            </v:group>
            <v:group style="position:absolute;left:2808;top:1849;width:11;height:12" coordorigin="2808,1849" coordsize="11,12">
              <v:shape style="position:absolute;left:2808;top:1849;width:11;height:12" coordorigin="2808,1849" coordsize="11,12" path="m2813,1849l2808,1858,2813,1861,2818,1853,2813,1849e" filled="t" fillcolor="#00FF00" stroked="f">
                <v:path arrowok="t"/>
                <v:fill/>
              </v:shape>
            </v:group>
            <v:group style="position:absolute;left:2829;top:1817;width:11;height:12" coordorigin="2829,1817" coordsize="11,12">
              <v:shape style="position:absolute;left:2829;top:1817;width:11;height:12" coordorigin="2829,1817" coordsize="11,12" path="m2835,1817l2829,1825,2835,1829,2840,1820,2835,1817e" filled="t" fillcolor="#00FF00" stroked="f">
                <v:path arrowok="t"/>
                <v:fill/>
              </v:shape>
            </v:group>
            <v:group style="position:absolute;left:2851;top:1784;width:11;height:12" coordorigin="2851,1784" coordsize="11,12">
              <v:shape style="position:absolute;left:2851;top:1784;width:11;height:12" coordorigin="2851,1784" coordsize="11,12" path="m2857,1784l2851,1792,2857,1796,2862,1788,2857,1784e" filled="t" fillcolor="#00FF00" stroked="f">
                <v:path arrowok="t"/>
                <v:fill/>
              </v:shape>
            </v:group>
            <v:group style="position:absolute;left:2873;top:1752;width:11;height:12" coordorigin="2873,1752" coordsize="11,12">
              <v:shape style="position:absolute;left:2873;top:1752;width:11;height:12" coordorigin="2873,1752" coordsize="11,12" path="m2878,1752l2873,1760,2878,1763,2884,1755,2878,1752e" filled="t" fillcolor="#00FF00" stroked="f">
                <v:path arrowok="t"/>
                <v:fill/>
              </v:shape>
            </v:group>
            <v:group style="position:absolute;left:2895;top:1719;width:11;height:12" coordorigin="2895,1719" coordsize="11,12">
              <v:shape style="position:absolute;left:2895;top:1719;width:11;height:12" coordorigin="2895,1719" coordsize="11,12" path="m2900,1719l2895,1727,2900,1731,2906,1723,2900,1719e" filled="t" fillcolor="#00FF00" stroked="f">
                <v:path arrowok="t"/>
                <v:fill/>
              </v:shape>
            </v:group>
            <v:group style="position:absolute;left:2916;top:1686;width:11;height:12" coordorigin="2916,1686" coordsize="11,12">
              <v:shape style="position:absolute;left:2916;top:1686;width:11;height:12" coordorigin="2916,1686" coordsize="11,12" path="m2922,1686l2916,1695,2922,1698,2927,1690,2922,1686e" filled="t" fillcolor="#00FF00" stroked="f">
                <v:path arrowok="t"/>
                <v:fill/>
              </v:shape>
            </v:group>
            <v:group style="position:absolute;left:2938;top:1654;width:11;height:12" coordorigin="2938,1654" coordsize="11,12">
              <v:shape style="position:absolute;left:2938;top:1654;width:11;height:12" coordorigin="2938,1654" coordsize="11,12" path="m2944,1654l2938,1662,2944,1666,2949,1658,2944,1654e" filled="t" fillcolor="#00FF00" stroked="f">
                <v:path arrowok="t"/>
                <v:fill/>
              </v:shape>
            </v:group>
            <v:group style="position:absolute;left:2960;top:1621;width:11;height:12" coordorigin="2960,1621" coordsize="11,12">
              <v:shape style="position:absolute;left:2960;top:1621;width:11;height:12" coordorigin="2960,1621" coordsize="11,12" path="m2965,1621l2960,1629,2965,1633,2971,1625,2965,1621e" filled="t" fillcolor="#00FF00" stroked="f">
                <v:path arrowok="t"/>
                <v:fill/>
              </v:shape>
            </v:group>
            <v:group style="position:absolute;left:2982;top:1589;width:11;height:12" coordorigin="2982,1589" coordsize="11,12">
              <v:shape style="position:absolute;left:2982;top:1589;width:11;height:12" coordorigin="2982,1589" coordsize="11,12" path="m2987,1589l2982,1597,2987,1600,2993,1592,2987,1589e" filled="t" fillcolor="#00FF00" stroked="f">
                <v:path arrowok="t"/>
                <v:fill/>
              </v:shape>
            </v:group>
            <v:group style="position:absolute;left:3004;top:1556;width:11;height:12" coordorigin="3004,1556" coordsize="11,12">
              <v:shape style="position:absolute;left:3004;top:1556;width:11;height:12" coordorigin="3004,1556" coordsize="11,12" path="m3009,1556l3004,1564,3009,1568,3014,1560,3009,1556e" filled="t" fillcolor="#00FF00" stroked="f">
                <v:path arrowok="t"/>
                <v:fill/>
              </v:shape>
            </v:group>
            <v:group style="position:absolute;left:3025;top:1523;width:11;height:12" coordorigin="3025,1523" coordsize="11,12">
              <v:shape style="position:absolute;left:3025;top:1523;width:11;height:12" coordorigin="3025,1523" coordsize="11,12" path="m3031,1523l3025,1532,3031,1535,3036,1527,3031,1523e" filled="t" fillcolor="#00FF00" stroked="f">
                <v:path arrowok="t"/>
                <v:fill/>
              </v:shape>
            </v:group>
            <v:group style="position:absolute;left:3047;top:1491;width:11;height:12" coordorigin="3047,1491" coordsize="11,12">
              <v:shape style="position:absolute;left:3047;top:1491;width:11;height:12" coordorigin="3047,1491" coordsize="11,12" path="m3053,1491l3047,1499,3053,1503,3058,1494,3053,1491e" filled="t" fillcolor="#00FF00" stroked="f">
                <v:path arrowok="t"/>
                <v:fill/>
              </v:shape>
            </v:group>
            <v:group style="position:absolute;left:3069;top:1458;width:11;height:12" coordorigin="3069,1458" coordsize="11,12">
              <v:shape style="position:absolute;left:3069;top:1458;width:11;height:12" coordorigin="3069,1458" coordsize="11,12" path="m3074,1458l3069,1466,3074,1470,3080,1462,3074,1458e" filled="t" fillcolor="#00FF00" stroked="f">
                <v:path arrowok="t"/>
                <v:fill/>
              </v:shape>
            </v:group>
            <v:group style="position:absolute;left:3091;top:1426;width:11;height:12" coordorigin="3091,1426" coordsize="11,12">
              <v:shape style="position:absolute;left:3091;top:1426;width:11;height:12" coordorigin="3091,1426" coordsize="11,12" path="m3096,1426l3091,1434,3096,1437,3102,1429,3096,1426e" filled="t" fillcolor="#00FF00" stroked="f">
                <v:path arrowok="t"/>
                <v:fill/>
              </v:shape>
            </v:group>
            <v:group style="position:absolute;left:3112;top:1393;width:11;height:12" coordorigin="3112,1393" coordsize="11,12">
              <v:shape style="position:absolute;left:3112;top:1393;width:11;height:12" coordorigin="3112,1393" coordsize="11,12" path="m3118,1393l3112,1401,3118,1405,3123,1397,3118,1393e" filled="t" fillcolor="#00FF00" stroked="f">
                <v:path arrowok="t"/>
                <v:fill/>
              </v:shape>
            </v:group>
            <v:group style="position:absolute;left:3134;top:1360;width:11;height:12" coordorigin="3134,1360" coordsize="11,12">
              <v:shape style="position:absolute;left:3134;top:1360;width:11;height:12" coordorigin="3134,1360" coordsize="11,12" path="m3140,1360l3134,1369,3140,1372,3145,1364,3140,1360e" filled="t" fillcolor="#00FF00" stroked="f">
                <v:path arrowok="t"/>
                <v:fill/>
              </v:shape>
            </v:group>
            <v:group style="position:absolute;left:3156;top:1328;width:11;height:12" coordorigin="3156,1328" coordsize="11,12">
              <v:shape style="position:absolute;left:3156;top:1328;width:11;height:12" coordorigin="3156,1328" coordsize="11,12" path="m3161,1328l3156,1336,3161,1340,3167,1331,3161,1328e" filled="t" fillcolor="#00FF00" stroked="f">
                <v:path arrowok="t"/>
                <v:fill/>
              </v:shape>
            </v:group>
            <v:group style="position:absolute;left:3178;top:1295;width:11;height:12" coordorigin="3178,1295" coordsize="11,12">
              <v:shape style="position:absolute;left:3178;top:1295;width:11;height:12" coordorigin="3178,1295" coordsize="11,12" path="m3183,1295l3178,1303,3183,1307,3189,1299,3183,1295e" filled="t" fillcolor="#00FF00" stroked="f">
                <v:path arrowok="t"/>
                <v:fill/>
              </v:shape>
            </v:group>
            <v:group style="position:absolute;left:3200;top:1263;width:11;height:12" coordorigin="3200,1263" coordsize="11,12">
              <v:shape style="position:absolute;left:3200;top:1263;width:11;height:12" coordorigin="3200,1263" coordsize="11,12" path="m3205,1263l3201,1268,3200,1271,3205,1274,3210,1266,3205,1263e" filled="t" fillcolor="#00FF00" stroked="f">
                <v:path arrowok="t"/>
                <v:fill/>
              </v:shape>
            </v:group>
            <v:group style="position:absolute;left:3221;top:1230;width:11;height:12" coordorigin="3221,1230" coordsize="11,12">
              <v:shape style="position:absolute;left:3221;top:1230;width:11;height:12" coordorigin="3221,1230" coordsize="11,12" path="m3227,1230l3221,1238,3227,1242,3232,1234,3227,1230e" filled="t" fillcolor="#00FF00" stroked="f">
                <v:path arrowok="t"/>
                <v:fill/>
              </v:shape>
            </v:group>
            <v:group style="position:absolute;left:3243;top:1197;width:11;height:12" coordorigin="3243,1197" coordsize="11,12">
              <v:shape style="position:absolute;left:3243;top:1197;width:11;height:12" coordorigin="3243,1197" coordsize="11,12" path="m3249,1197l3243,1206,3249,1209,3254,1201,3249,1197e" filled="t" fillcolor="#00FF00" stroked="f">
                <v:path arrowok="t"/>
                <v:fill/>
              </v:shape>
            </v:group>
            <v:group style="position:absolute;left:3265;top:1165;width:11;height:12" coordorigin="3265,1165" coordsize="11,12">
              <v:shape style="position:absolute;left:3265;top:1165;width:11;height:12" coordorigin="3265,1165" coordsize="11,12" path="m3270,1165l3265,1173,3270,1177,3276,1168,3270,1165e" filled="t" fillcolor="#00FF00" stroked="f">
                <v:path arrowok="t"/>
                <v:fill/>
              </v:shape>
            </v:group>
            <v:group style="position:absolute;left:3287;top:1132;width:11;height:12" coordorigin="3287,1132" coordsize="11,12">
              <v:shape style="position:absolute;left:3287;top:1132;width:11;height:12" coordorigin="3287,1132" coordsize="11,12" path="m3292,1132l3287,1140,3292,1144,3298,1136,3292,1132e" filled="t" fillcolor="#00FF00" stroked="f">
                <v:path arrowok="t"/>
                <v:fill/>
              </v:shape>
            </v:group>
            <v:group style="position:absolute;left:3308;top:1100;width:11;height:12" coordorigin="3308,1100" coordsize="11,12">
              <v:shape style="position:absolute;left:3308;top:1100;width:11;height:12" coordorigin="3308,1100" coordsize="11,12" path="m3314,1100l3308,1108,3314,1111,3319,1103,3314,1100e" filled="t" fillcolor="#00FF00" stroked="f">
                <v:path arrowok="t"/>
                <v:fill/>
              </v:shape>
            </v:group>
            <v:group style="position:absolute;left:3330;top:1067;width:11;height:12" coordorigin="3330,1067" coordsize="11,12">
              <v:shape style="position:absolute;left:3330;top:1067;width:11;height:12" coordorigin="3330,1067" coordsize="11,12" path="m3336,1067l3334,1070,3330,1075,3336,1079,3339,1074,3341,1071,3336,1067e" filled="t" fillcolor="#00FF00" stroked="f">
                <v:path arrowok="t"/>
                <v:fill/>
              </v:shape>
            </v:group>
            <v:group style="position:absolute;left:3352;top:1034;width:11;height:12" coordorigin="3352,1034" coordsize="11,12">
              <v:shape style="position:absolute;left:3352;top:1034;width:11;height:12" coordorigin="3352,1034" coordsize="11,12" path="m3357,1034l3352,1043,3357,1046,3363,1038,3357,1034e" filled="t" fillcolor="#00FF00" stroked="f">
                <v:path arrowok="t"/>
                <v:fill/>
              </v:shape>
            </v:group>
            <v:group style="position:absolute;left:3374;top:1002;width:11;height:12" coordorigin="3374,1002" coordsize="11,12">
              <v:shape style="position:absolute;left:3374;top:1002;width:11;height:12" coordorigin="3374,1002" coordsize="11,12" path="m3379,1002l3374,1010,3379,1014,3385,1006,3379,1002e" filled="t" fillcolor="#00FF00" stroked="f">
                <v:path arrowok="t"/>
                <v:fill/>
              </v:shape>
            </v:group>
            <v:group style="position:absolute;left:3396;top:969;width:11;height:12" coordorigin="3396,969" coordsize="11,12">
              <v:shape style="position:absolute;left:3396;top:969;width:11;height:12" coordorigin="3396,969" coordsize="11,12" path="m3401,969l3396,977,3401,981,3406,973,3401,969e" filled="t" fillcolor="#00FF00" stroked="f">
                <v:path arrowok="t"/>
                <v:fill/>
              </v:shape>
            </v:group>
            <v:group style="position:absolute;left:3417;top:937;width:11;height:12" coordorigin="3417,937" coordsize="11,12">
              <v:shape style="position:absolute;left:3417;top:937;width:11;height:12" coordorigin="3417,937" coordsize="11,12" path="m3423,937l3417,945,3423,948,3428,940,3423,937e" filled="t" fillcolor="#00FF00" stroked="f">
                <v:path arrowok="t"/>
                <v:fill/>
              </v:shape>
            </v:group>
            <v:group style="position:absolute;left:3439;top:904;width:11;height:12" coordorigin="3439,904" coordsize="11,12">
              <v:shape style="position:absolute;left:3439;top:904;width:11;height:12" coordorigin="3439,904" coordsize="11,12" path="m3444,904l3439,912,3444,916,3450,908,3444,904e" filled="t" fillcolor="#00FF00" stroked="f">
                <v:path arrowok="t"/>
                <v:fill/>
              </v:shape>
            </v:group>
            <v:group style="position:absolute;left:3461;top:871;width:11;height:12" coordorigin="3461,871" coordsize="11,12">
              <v:shape style="position:absolute;left:3461;top:871;width:11;height:12" coordorigin="3461,871" coordsize="11,12" path="m3466,871l3461,880,3466,883,3472,875,3466,871e" filled="t" fillcolor="#00FF00" stroked="f">
                <v:path arrowok="t"/>
                <v:fill/>
              </v:shape>
            </v:group>
            <v:group style="position:absolute;left:3483;top:839;width:11;height:12" coordorigin="3483,839" coordsize="11,12">
              <v:shape style="position:absolute;left:3483;top:839;width:11;height:12" coordorigin="3483,839" coordsize="11,12" path="m3488,839l3483,847,3488,851,3493,843,3488,839e" filled="t" fillcolor="#00FF00" stroked="f">
                <v:path arrowok="t"/>
                <v:fill/>
              </v:shape>
            </v:group>
            <v:group style="position:absolute;left:3504;top:806;width:11;height:12" coordorigin="3504,806" coordsize="11,12">
              <v:shape style="position:absolute;left:3504;top:806;width:11;height:12" coordorigin="3504,806" coordsize="11,12" path="m3510,806l3504,814,3510,818,3515,810,3510,806e" filled="t" fillcolor="#00FF00" stroked="f">
                <v:path arrowok="t"/>
                <v:fill/>
              </v:shape>
            </v:group>
            <v:group style="position:absolute;left:3526;top:774;width:11;height:12" coordorigin="3526,774" coordsize="11,12">
              <v:shape style="position:absolute;left:3526;top:774;width:11;height:12" coordorigin="3526,774" coordsize="11,12" path="m3532,774l3526,782,3532,785,3537,777,3532,774e" filled="t" fillcolor="#00FF00" stroked="f">
                <v:path arrowok="t"/>
                <v:fill/>
              </v:shape>
            </v:group>
            <v:group style="position:absolute;left:3548;top:741;width:11;height:12" coordorigin="3548,741" coordsize="11,12">
              <v:shape style="position:absolute;left:3548;top:741;width:11;height:12" coordorigin="3548,741" coordsize="11,12" path="m3553,741l3548,749,3553,753,3559,745,3553,741e" filled="t" fillcolor="#00FF00" stroked="f">
                <v:path arrowok="t"/>
                <v:fill/>
              </v:shape>
            </v:group>
            <v:group style="position:absolute;left:3570;top:708;width:11;height:12" coordorigin="3570,708" coordsize="11,12">
              <v:shape style="position:absolute;left:3570;top:708;width:11;height:12" coordorigin="3570,708" coordsize="11,12" path="m3575,708l3570,717,3575,720,3581,712,3575,708e" filled="t" fillcolor="#00FF00" stroked="f">
                <v:path arrowok="t"/>
                <v:fill/>
              </v:shape>
            </v:group>
            <v:group style="position:absolute;left:3592;top:676;width:11;height:12" coordorigin="3592,676" coordsize="11,12">
              <v:shape style="position:absolute;left:3592;top:676;width:11;height:12" coordorigin="3592,676" coordsize="11,12" path="m3597,676l3592,684,3597,688,3602,679,3597,676e" filled="t" fillcolor="#00FF00" stroked="f">
                <v:path arrowok="t"/>
                <v:fill/>
              </v:shape>
            </v:group>
            <v:group style="position:absolute;left:3613;top:643;width:11;height:12" coordorigin="3613,643" coordsize="11,12">
              <v:shape style="position:absolute;left:3613;top:643;width:11;height:12" coordorigin="3613,643" coordsize="11,12" path="m3619,643l3613,651,3619,655,3624,647,3619,643e" filled="t" fillcolor="#00FF00" stroked="f">
                <v:path arrowok="t"/>
                <v:fill/>
              </v:shape>
            </v:group>
            <v:group style="position:absolute;left:3635;top:611;width:11;height:12" coordorigin="3635,611" coordsize="11,12">
              <v:shape style="position:absolute;left:3635;top:611;width:11;height:12" coordorigin="3635,611" coordsize="11,12" path="m3641,611l3635,619,3641,622,3646,614,3641,611e" filled="t" fillcolor="#00FF00" stroked="f">
                <v:path arrowok="t"/>
                <v:fill/>
              </v:shape>
            </v:group>
            <v:group style="position:absolute;left:3657;top:578;width:11;height:12" coordorigin="3657,578" coordsize="11,12">
              <v:shape style="position:absolute;left:3657;top:578;width:11;height:12" coordorigin="3657,578" coordsize="11,12" path="m3662,578l3657,586,3662,590,3668,582,3662,578e" filled="t" fillcolor="#00FF00" stroked="f">
                <v:path arrowok="t"/>
                <v:fill/>
              </v:shape>
            </v:group>
            <v:group style="position:absolute;left:3679;top:546;width:11;height:12" coordorigin="3679,546" coordsize="11,12">
              <v:shape style="position:absolute;left:3679;top:546;width:11;height:12" coordorigin="3679,546" coordsize="11,12" path="m3684,546l3679,554,3684,557,3690,549,3684,546e" filled="t" fillcolor="#00FF00" stroked="f">
                <v:path arrowok="t"/>
                <v:fill/>
              </v:shape>
            </v:group>
            <v:group style="position:absolute;left:3700;top:513;width:11;height:12" coordorigin="3700,513" coordsize="11,12">
              <v:shape style="position:absolute;left:3700;top:513;width:11;height:12" coordorigin="3700,513" coordsize="11,12" path="m3706,513l3700,521,3706,525,3711,516,3706,513e" filled="t" fillcolor="#00FF00" stroked="f">
                <v:path arrowok="t"/>
                <v:fill/>
              </v:shape>
            </v:group>
            <v:group style="position:absolute;left:3722;top:480;width:11;height:12" coordorigin="3722,480" coordsize="11,12">
              <v:shape style="position:absolute;left:3722;top:480;width:11;height:12" coordorigin="3722,480" coordsize="11,12" path="m3728,480l3722,488,3728,492,3733,484,3728,480e" filled="t" fillcolor="#00FF00" stroked="f">
                <v:path arrowok="t"/>
                <v:fill/>
              </v:shape>
            </v:group>
            <v:group style="position:absolute;left:3744;top:448;width:11;height:12" coordorigin="3744,448" coordsize="11,12">
              <v:shape style="position:absolute;left:3744;top:448;width:11;height:12" coordorigin="3744,448" coordsize="11,12" path="m3749,448l3744,456,3749,460,3755,451,3749,448e" filled="t" fillcolor="#00FF00" stroked="f">
                <v:path arrowok="t"/>
                <v:fill/>
              </v:shape>
            </v:group>
            <v:group style="position:absolute;left:3766;top:415;width:11;height:12" coordorigin="3766,415" coordsize="11,12">
              <v:shape style="position:absolute;left:3766;top:415;width:11;height:12" coordorigin="3766,415" coordsize="11,12" path="m3771,415l3766,423,3771,427,3777,419,3771,415e" filled="t" fillcolor="#00FF00" stroked="f">
                <v:path arrowok="t"/>
                <v:fill/>
              </v:shape>
            </v:group>
            <v:group style="position:absolute;left:3787;top:383;width:11;height:12" coordorigin="3787,383" coordsize="11,12">
              <v:shape style="position:absolute;left:3787;top:383;width:11;height:12" coordorigin="3787,383" coordsize="11,12" path="m3793,383l3787,391,3793,394,3798,386,3793,383e" filled="t" fillcolor="#00FF00" stroked="f">
                <v:path arrowok="t"/>
                <v:fill/>
              </v:shape>
            </v:group>
            <v:group style="position:absolute;left:3809;top:350;width:11;height:12" coordorigin="3809,350" coordsize="11,12">
              <v:shape style="position:absolute;left:3809;top:350;width:11;height:12" coordorigin="3809,350" coordsize="11,12" path="m3815,350l3809,358,3815,362,3820,354,3815,350e" filled="t" fillcolor="#00FF00" stroked="f">
                <v:path arrowok="t"/>
                <v:fill/>
              </v:shape>
            </v:group>
            <v:group style="position:absolute;left:3831;top:317;width:11;height:12" coordorigin="3831,317" coordsize="11,12">
              <v:shape style="position:absolute;left:3831;top:317;width:11;height:12" coordorigin="3831,317" coordsize="11,12" path="m3836,317l3831,325,3836,329,3842,321,3836,317e" filled="t" fillcolor="#00FF00" stroked="f">
                <v:path arrowok="t"/>
                <v:fill/>
              </v:shape>
            </v:group>
            <v:group style="position:absolute;left:3853;top:285;width:11;height:12" coordorigin="3853,285" coordsize="11,12">
              <v:shape style="position:absolute;left:3853;top:285;width:11;height:12" coordorigin="3853,285" coordsize="11,12" path="m3858,285l3853,293,3858,296,3864,288,3858,285e" filled="t" fillcolor="#00FF00" stroked="f">
                <v:path arrowok="t"/>
                <v:fill/>
              </v:shape>
            </v:group>
            <v:group style="position:absolute;left:2877;top:70;width:46;height:44" coordorigin="2877,70" coordsize="46,44">
              <v:shape style="position:absolute;left:2877;top:70;width:46;height:44" coordorigin="2877,70" coordsize="46,44" path="m2923,70l2907,70,2904,77,2900,82,2894,87,2888,92,2882,95,2877,96,2877,114,2887,111,2895,106,2903,99,2923,99,2923,70e" filled="t" fillcolor="#000000" stroked="f">
                <v:path arrowok="t"/>
                <v:fill/>
              </v:shape>
            </v:group>
            <v:group style="position:absolute;left:2213;top:-2;width:1281;height:255" coordorigin="2213,-2" coordsize="1281,255">
              <v:shape style="position:absolute;left:2213;top:-2;width:1281;height:255" coordorigin="2213,-2" coordsize="1281,255" path="m2213,253l3494,253,3494,-2,2213,-2,2213,253e" filled="t" fillcolor="#FFFFFF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09.00441pt;margin-top:-.337946pt;width:127.429681pt;height:163.924153pt;mso-position-horizontal-relative:page;mso-position-vertical-relative:paragraph;z-index:-5199" coordorigin="4180,-7" coordsize="2549,3278">
            <v:shape style="position:absolute;left:4180;top:199;width:2549;height:3073" type="#_x0000_t75">
              <v:imagedata r:id="rId114" o:title=""/>
            </v:shape>
            <v:group style="position:absolute;left:5043;top:69;width:1050;height:106" coordorigin="5043,69" coordsize="1050,106">
              <v:shape style="position:absolute;left:5043;top:69;width:1050;height:106" coordorigin="5043,69" coordsize="1050,106" path="m5063,138l5043,140,5044,151,5048,160,5062,172,5073,175,5095,175,5103,174,5115,169,5120,165,5123,160,5124,157,5080,157,5075,156,5071,153,5067,150,5064,145,5063,138e" filled="t" fillcolor="#000000" stroked="f">
                <v:path arrowok="t"/>
                <v:fill/>
              </v:shape>
              <v:shape style="position:absolute;left:5043;top:69;width:1050;height:106" coordorigin="5043,69" coordsize="1050,106" path="m5098,69l5077,69,5070,70,5046,106,5050,113,5061,122,5069,126,5089,130,5094,132,5097,133,5101,134,5103,136,5105,137,5106,139,5107,141,5107,147,5105,150,5102,153,5098,156,5093,157,5124,157,5126,155,5128,150,5128,137,5127,131,5079,107,5072,105,5070,102,5068,101,5067,99,5067,94,5068,92,5073,87,5078,86,5123,86,5121,83,5108,72,5098,69e" filled="t" fillcolor="#000000" stroked="f">
                <v:path arrowok="t"/>
                <v:fill/>
              </v:shape>
              <v:shape style="position:absolute;left:5043;top:69;width:1050;height:106" coordorigin="5043,69" coordsize="1050,106" path="m5123,86l5090,86,5095,87,5101,92,5103,96,5104,101,5125,100,5125,91,5123,86e" filled="t" fillcolor="#000000" stroked="f">
                <v:path arrowok="t"/>
                <v:fill/>
              </v:shape>
              <v:shape style="position:absolute;left:5043;top:69;width:1050;height:106" coordorigin="5043,69" coordsize="1050,106" path="m5208,69l5184,69,5176,70,5142,112,5142,125,5146,145,5157,162,5173,172,5195,175,5215,171,5232,159,5233,157,5184,157,5177,154,5166,142,5163,133,5164,110,5166,101,5172,95,5177,90,5184,87,5232,87,5230,83,5220,74,5208,69e" filled="t" fillcolor="#000000" stroked="f">
                <v:path arrowok="t"/>
                <v:fill/>
              </v:shape>
              <v:shape style="position:absolute;left:5043;top:69;width:1050;height:106" coordorigin="5043,69" coordsize="1050,106" path="m5232,87l5201,87,5208,90,5214,96,5219,101,5222,110,5222,133,5219,142,5208,154,5201,157,5233,157,5241,143,5244,120,5240,99,5232,87e" filled="t" fillcolor="#000000" stroked="f">
                <v:path arrowok="t"/>
                <v:fill/>
              </v:shape>
              <v:shape style="position:absolute;left:5043;top:69;width:1050;height:106" coordorigin="5043,69" coordsize="1050,106" path="m5297,126l5258,126,5258,146,5297,146,5297,126e" filled="t" fillcolor="#000000" stroked="f">
                <v:path arrowok="t"/>
                <v:fill/>
              </v:shape>
              <v:shape style="position:absolute;left:5043;top:69;width:1050;height:106" coordorigin="5043,69" coordsize="1050,106" path="m5324,138l5304,140,5305,151,5309,160,5324,172,5334,175,5356,175,5364,174,5376,169,5381,165,5384,160,5386,157,5341,157,5336,156,5332,153,5328,150,5326,145,5324,138e" filled="t" fillcolor="#000000" stroked="f">
                <v:path arrowok="t"/>
                <v:fill/>
              </v:shape>
              <v:shape style="position:absolute;left:5043;top:69;width:1050;height:106" coordorigin="5043,69" coordsize="1050,106" path="m5359,69l5338,69,5331,70,5308,106,5311,113,5322,122,5330,126,5350,130,5356,132,5358,133,5362,134,5364,136,5366,137,5367,139,5368,141,5368,147,5366,150,5363,153,5359,156,5354,157,5386,157,5388,155,5389,150,5389,137,5388,131,5340,107,5334,105,5331,102,5329,101,5328,99,5328,94,5329,92,5335,87,5340,86,5384,86,5382,83,5369,72,5359,69e" filled="t" fillcolor="#000000" stroked="f">
                <v:path arrowok="t"/>
                <v:fill/>
              </v:shape>
              <v:shape style="position:absolute;left:5043;top:69;width:1050;height:106" coordorigin="5043,69" coordsize="1050,106" path="m5384,86l5352,86,5356,87,5362,92,5364,96,5365,101,5386,100,5386,91,5384,86e" filled="t" fillcolor="#000000" stroked="f">
                <v:path arrowok="t"/>
                <v:fill/>
              </v:shape>
              <v:shape style="position:absolute;left:5043;top:69;width:1050;height:106" coordorigin="5043,69" coordsize="1050,106" path="m5517,98l5443,98,5443,116,5517,116,5517,98e" filled="t" fillcolor="#000000" stroked="f">
                <v:path arrowok="t"/>
                <v:fill/>
              </v:shape>
              <v:shape style="position:absolute;left:5043;top:69;width:1050;height:106" coordorigin="5043,69" coordsize="1050,106" path="m5517,129l5443,129,5443,147,5517,147,5517,129e" filled="t" fillcolor="#000000" stroked="f">
                <v:path arrowok="t"/>
                <v:fill/>
              </v:shape>
              <v:shape style="position:absolute;left:5043;top:69;width:1050;height:106" coordorigin="5043,69" coordsize="1050,106" path="m5622,99l5602,99,5602,173,5622,173,5622,99e" filled="t" fillcolor="#000000" stroked="f">
                <v:path arrowok="t"/>
                <v:fill/>
              </v:shape>
              <v:shape style="position:absolute;left:5043;top:69;width:1050;height:106" coordorigin="5043,69" coordsize="1050,106" path="m5622,70l5605,70,5603,77,5599,82,5586,92,5581,95,5576,96,5576,114,5585,111,5594,106,5602,99,5622,99,5622,70e" filled="t" fillcolor="#000000" stroked="f">
                <v:path arrowok="t"/>
                <v:fill/>
              </v:shape>
              <v:shape style="position:absolute;left:5043;top:69;width:1050;height:106" coordorigin="5043,69" coordsize="1050,106" path="m5676,153l5656,153,5656,173,5676,173,5676,153e" filled="t" fillcolor="#000000" stroked="f">
                <v:path arrowok="t"/>
                <v:fill/>
              </v:shape>
              <v:shape style="position:absolute;left:5043;top:69;width:1050;height:106" coordorigin="5043,69" coordsize="1050,106" path="m5752,153l5732,153,5732,173,5752,173,5752,153e" filled="t" fillcolor="#000000" stroked="f">
                <v:path arrowok="t"/>
                <v:fill/>
              </v:shape>
              <v:shape style="position:absolute;left:5043;top:69;width:1050;height:106" coordorigin="5043,69" coordsize="1050,106" path="m5752,70l5735,70,5689,135,5689,153,5765,153,5765,135,5708,135,5732,100,5752,100,5752,70e" filled="t" fillcolor="#000000" stroked="f">
                <v:path arrowok="t"/>
                <v:fill/>
              </v:shape>
              <v:shape style="position:absolute;left:5043;top:69;width:1050;height:106" coordorigin="5043,69" coordsize="1050,106" path="m5752,100l5732,100,5732,135,5752,135,5752,100e" filled="t" fillcolor="#000000" stroked="f">
                <v:path arrowok="t"/>
                <v:fill/>
              </v:shape>
              <v:shape style="position:absolute;left:5043;top:69;width:1050;height:106" coordorigin="5043,69" coordsize="1050,106" path="m5819,97l5798,97,5789,101,5783,108,5776,115,5773,124,5773,147,5775,155,5780,162,5787,171,5797,175,5818,175,5825,173,5831,169,5836,165,5840,160,5805,160,5801,159,5795,152,5794,148,5793,142,5844,142,5844,130,5794,130,5794,124,5795,120,5798,117,5801,114,5804,112,5838,112,5835,108,5828,101,5819,97e" filled="t" fillcolor="#000000" stroked="f">
                <v:path arrowok="t"/>
                <v:fill/>
              </v:shape>
              <v:shape style="position:absolute;left:5043;top:69;width:1050;height:106" coordorigin="5043,69" coordsize="1050,106" path="m5823,150l5813,160,5840,160,5843,153,5823,150e" filled="t" fillcolor="#000000" stroked="f">
                <v:path arrowok="t"/>
                <v:fill/>
              </v:shape>
              <v:shape style="position:absolute;left:5043;top:69;width:1050;height:106" coordorigin="5043,69" coordsize="1050,106" path="m5838,112l5813,112,5817,114,5820,117,5822,120,5824,124,5824,130,5844,130,5844,127,5841,116,5838,112e" filled="t" fillcolor="#000000" stroked="f">
                <v:path arrowok="t"/>
                <v:fill/>
              </v:shape>
              <v:shape style="position:absolute;left:5043;top:69;width:1050;height:106" coordorigin="5043,69" coordsize="1050,106" path="m5902,132l5884,132,5884,158,5902,158,5902,132e" filled="t" fillcolor="#000000" stroked="f">
                <v:path arrowok="t"/>
                <v:fill/>
              </v:shape>
              <v:shape style="position:absolute;left:5043;top:69;width:1050;height:106" coordorigin="5043,69" coordsize="1050,106" path="m5929,113l5856,113,5856,132,5929,132,5929,113e" filled="t" fillcolor="#000000" stroked="f">
                <v:path arrowok="t"/>
                <v:fill/>
              </v:shape>
              <v:shape style="position:absolute;left:5043;top:69;width:1050;height:106" coordorigin="5043,69" coordsize="1050,106" path="m5902,87l5884,87,5884,113,5902,113,5902,87e" filled="t" fillcolor="#000000" stroked="f">
                <v:path arrowok="t"/>
                <v:fill/>
              </v:shape>
              <v:shape style="position:absolute;left:5043;top:69;width:1050;height:106" coordorigin="5043,69" coordsize="1050,106" path="m5986,70l5966,70,5958,74,5950,84,5944,101,5942,125,5944,148,5951,163,5957,171,5966,175,5986,175,5994,171,6002,160,6003,159,5973,159,5971,158,5963,111,5964,102,5965,97,5966,93,5967,90,5969,89,5971,87,5973,87,6003,87,6000,81,5994,74,5986,70e" filled="t" fillcolor="#000000" stroked="f">
                <v:path arrowok="t"/>
                <v:fill/>
              </v:shape>
              <v:shape style="position:absolute;left:5043;top:69;width:1050;height:106" coordorigin="5043,69" coordsize="1050,106" path="m6003,87l5978,87,5981,87,5984,90,5989,135,5988,143,5978,159,6003,159,6008,144,6010,119,6007,96,6003,87e" filled="t" fillcolor="#000000" stroked="f">
                <v:path arrowok="t"/>
                <v:fill/>
              </v:shape>
              <v:shape style="position:absolute;left:5043;top:69;width:1050;height:106" coordorigin="5043,69" coordsize="1050,106" path="m6042,144l6023,146,6024,154,6027,162,6034,167,6040,172,6048,175,6068,175,6076,172,6083,165,6089,159,6090,159,6053,159,6050,157,6047,155,6045,152,6043,148,6042,144e" filled="t" fillcolor="#000000" stroked="f">
                <v:path arrowok="t"/>
                <v:fill/>
              </v:shape>
              <v:shape style="position:absolute;left:5043;top:69;width:1050;height:106" coordorigin="5043,69" coordsize="1050,106" path="m6086,125l6062,125,6065,127,6068,130,6071,133,6072,137,6072,147,6071,151,6068,154,6065,157,6061,159,6090,159,6093,151,6093,136,6091,131,6087,127,6086,125e" filled="t" fillcolor="#000000" stroked="f">
                <v:path arrowok="t"/>
                <v:fill/>
              </v:shape>
              <v:shape style="position:absolute;left:5043;top:69;width:1050;height:106" coordorigin="5043,69" coordsize="1050,106" path="m6086,87l6060,87,6063,88,6065,90,6067,92,6068,94,6068,102,6066,105,6061,110,6056,111,6051,111,6049,127,6052,126,6055,125,6086,125,6084,122,6079,119,6073,118,6083,113,6084,111,6056,111,6051,111,6084,111,6088,106,6088,90,6086,87e" filled="t" fillcolor="#000000" stroked="f">
                <v:path arrowok="t"/>
                <v:fill/>
              </v:shape>
              <v:shape style="position:absolute;left:5043;top:69;width:1050;height:106" coordorigin="5043,69" coordsize="1050,106" path="m6067,70l6051,70,6046,72,6024,97,6043,100,6044,96,6045,92,6047,90,6050,88,6053,87,6086,87,6086,85,6081,80,6075,74,6067,70e" filled="t" fillcolor="#000000" stroked="f">
                <v:path arrowok="t"/>
                <v:fill/>
              </v:shape>
            </v:group>
            <v:group style="position:absolute;left:5624;top:2435;width:41;height:36" coordorigin="5624,2435" coordsize="41,36">
              <v:shape style="position:absolute;left:5624;top:2435;width:41;height:36" coordorigin="5624,2435" coordsize="41,36" path="m5655,2435l5634,2435,5624,2453,5634,2471,5655,2471,5665,2453,5655,2435e" filled="t" fillcolor="#000000" stroked="f">
                <v:path arrowok="t"/>
                <v:fill/>
              </v:shape>
            </v:group>
            <v:group style="position:absolute;left:6182;top:1651;width:41;height:36" coordorigin="6182,1651" coordsize="41,36">
              <v:shape style="position:absolute;left:6182;top:1651;width:41;height:36" coordorigin="6182,1651" coordsize="41,36" path="m6213,1651l6193,1651,6182,1669,6193,1687,6213,1687,6224,1669,6213,1651e" filled="t" fillcolor="#000000" stroked="f">
                <v:path arrowok="t"/>
                <v:fill/>
              </v:shape>
            </v:group>
            <v:group style="position:absolute;left:6378;top:1397;width:41;height:36" coordorigin="6378,1397" coordsize="41,36">
              <v:shape style="position:absolute;left:6378;top:1397;width:41;height:36" coordorigin="6378,1397" coordsize="41,36" path="m6409,1397l6388,1397,6378,1414,6388,1432,6409,1432,6420,1414,6409,1397e" filled="t" fillcolor="#000000" stroked="f">
                <v:path arrowok="t"/>
                <v:fill/>
              </v:shape>
            </v:group>
            <v:group style="position:absolute;left:5768;top:2089;width:12;height:11" coordorigin="5768,2089" coordsize="12,11">
              <v:shape style="position:absolute;left:5768;top:2089;width:12;height:11" coordorigin="5768,2089" coordsize="12,11" path="m5775,2089l5769,2095,5768,2096,5772,2101,5773,2100,5779,2094,5775,2089e" filled="t" fillcolor="#000000" stroked="f">
                <v:path arrowok="t"/>
                <v:fill/>
              </v:shape>
            </v:group>
            <v:group style="position:absolute;left:5798;top:2064;width:12;height:11" coordorigin="5798,2064" coordsize="12,11">
              <v:shape style="position:absolute;left:5798;top:2064;width:12;height:11" coordorigin="5798,2064" coordsize="12,11" path="m5805,2064l5798,2071,5802,2076,5810,2069,5805,2064e" filled="t" fillcolor="#000000" stroked="f">
                <v:path arrowok="t"/>
                <v:fill/>
              </v:shape>
            </v:group>
            <v:group style="position:absolute;left:5828;top:2039;width:12;height:11" coordorigin="5828,2039" coordsize="12,11">
              <v:shape style="position:absolute;left:5828;top:2039;width:12;height:11" coordorigin="5828,2039" coordsize="12,11" path="m5836,2039l5828,2046,5832,2051,5840,2044,5836,2039e" filled="t" fillcolor="#000000" stroked="f">
                <v:path arrowok="t"/>
                <v:fill/>
              </v:shape>
            </v:group>
            <v:group style="position:absolute;left:5919;top:1965;width:12;height:11" coordorigin="5919,1965" coordsize="12,11">
              <v:shape style="position:absolute;left:5919;top:1965;width:12;height:11" coordorigin="5919,1965" coordsize="12,11" path="m5926,1965l5919,1971,5923,1976,5930,1970,5926,1965e" filled="t" fillcolor="#000000" stroked="f">
                <v:path arrowok="t"/>
                <v:fill/>
              </v:shape>
            </v:group>
            <v:group style="position:absolute;left:6070;top:1840;width:12;height:11" coordorigin="6070,1840" coordsize="12,11">
              <v:shape style="position:absolute;left:6070;top:1840;width:12;height:11" coordorigin="6070,1840" coordsize="12,11" path="m6077,1840l6070,1846,6074,1851,6082,1845,6077,1840e" filled="t" fillcolor="#000000" stroked="f">
                <v:path arrowok="t"/>
                <v:fill/>
              </v:shape>
            </v:group>
            <v:group style="position:absolute;left:6100;top:1815;width:12;height:11" coordorigin="6100,1815" coordsize="12,11">
              <v:shape style="position:absolute;left:6100;top:1815;width:12;height:11" coordorigin="6100,1815" coordsize="12,11" path="m6108,1815l6100,1821,6104,1826,6112,1820,6108,1815e" filled="t" fillcolor="#000000" stroked="f">
                <v:path arrowok="t"/>
                <v:fill/>
              </v:shape>
            </v:group>
            <v:group style="position:absolute;left:6130;top:1790;width:12;height:11" coordorigin="6130,1790" coordsize="12,11">
              <v:shape style="position:absolute;left:6130;top:1790;width:12;height:11" coordorigin="6130,1790" coordsize="12,11" path="m6138,1790l6130,1796,6134,1801,6142,1795,6138,1790e" filled="t" fillcolor="#000000" stroked="f">
                <v:path arrowok="t"/>
                <v:fill/>
              </v:shape>
            </v:group>
            <v:group style="position:absolute;left:6160;top:1765;width:12;height:11" coordorigin="6160,1765" coordsize="12,11">
              <v:shape style="position:absolute;left:6160;top:1765;width:12;height:11" coordorigin="6160,1765" coordsize="12,11" path="m6168,1765l6160,1771,6165,1776,6172,1770,6168,1765e" filled="t" fillcolor="#000000" stroked="f">
                <v:path arrowok="t"/>
                <v:fill/>
              </v:shape>
            </v:group>
            <v:group style="position:absolute;left:6191;top:1740;width:12;height:11" coordorigin="6191,1740" coordsize="12,11">
              <v:shape style="position:absolute;left:6191;top:1740;width:12;height:11" coordorigin="6191,1740" coordsize="12,11" path="m6198,1740l6191,1746,6195,1751,6202,1745,6198,1740e" filled="t" fillcolor="#000000" stroked="f">
                <v:path arrowok="t"/>
                <v:fill/>
              </v:shape>
            </v:group>
            <v:group style="position:absolute;left:6221;top:1715;width:12;height:11" coordorigin="6221,1715" coordsize="12,11">
              <v:shape style="position:absolute;left:6221;top:1715;width:12;height:11" coordorigin="6221,1715" coordsize="12,11" path="m6228,1715l6221,1721,6225,1726,6232,1720,6228,1715e" filled="t" fillcolor="#000000" stroked="f">
                <v:path arrowok="t"/>
                <v:fill/>
              </v:shape>
            </v:group>
            <v:group style="position:absolute;left:6251;top:1690;width:12;height:11" coordorigin="6251,1690" coordsize="12,11">
              <v:shape style="position:absolute;left:6251;top:1690;width:12;height:11" coordorigin="6251,1690" coordsize="12,11" path="m6259,1690l6251,1696,6255,1701,6263,1695,6259,1690e" filled="t" fillcolor="#000000" stroked="f">
                <v:path arrowok="t"/>
                <v:fill/>
              </v:shape>
            </v:group>
            <v:group style="position:absolute;left:6281;top:1665;width:12;height:11" coordorigin="6281,1665" coordsize="12,11">
              <v:shape style="position:absolute;left:6281;top:1665;width:12;height:11" coordorigin="6281,1665" coordsize="12,11" path="m6289,1665l6281,1671,6285,1676,6293,1670,6289,1665e" filled="t" fillcolor="#000000" stroked="f">
                <v:path arrowok="t"/>
                <v:fill/>
              </v:shape>
            </v:group>
            <v:group style="position:absolute;left:6311;top:1640;width:12;height:11" coordorigin="6311,1640" coordsize="12,11">
              <v:shape style="position:absolute;left:6311;top:1640;width:12;height:11" coordorigin="6311,1640" coordsize="12,11" path="m6319,1640l6311,1646,6316,1651,6323,1645,6319,1640e" filled="t" fillcolor="#000000" stroked="f">
                <v:path arrowok="t"/>
                <v:fill/>
              </v:shape>
            </v:group>
            <v:group style="position:absolute;left:6342;top:1615;width:12;height:11" coordorigin="6342,1615" coordsize="12,11">
              <v:shape style="position:absolute;left:6342;top:1615;width:12;height:11" coordorigin="6342,1615" coordsize="12,11" path="m6349,1615l6342,1621,6346,1626,6353,1620,6349,1615e" filled="t" fillcolor="#000000" stroked="f">
                <v:path arrowok="t"/>
                <v:fill/>
              </v:shape>
            </v:group>
            <v:group style="position:absolute;left:6372;top:1590;width:12;height:11" coordorigin="6372,1590" coordsize="12,11">
              <v:shape style="position:absolute;left:6372;top:1590;width:12;height:11" coordorigin="6372,1590" coordsize="12,11" path="m6379,1590l6372,1596,6376,1601,6384,1595,6379,1590e" filled="t" fillcolor="#000000" stroked="f">
                <v:path arrowok="t"/>
                <v:fill/>
              </v:shape>
            </v:group>
            <v:group style="position:absolute;left:6402;top:1565;width:12;height:11" coordorigin="6402,1565" coordsize="12,11">
              <v:shape style="position:absolute;left:6402;top:1565;width:12;height:11" coordorigin="6402,1565" coordsize="12,11" path="m6410,1565l6402,1571,6406,1576,6414,1570,6410,1565e" filled="t" fillcolor="#000000" stroked="f">
                <v:path arrowok="t"/>
                <v:fill/>
              </v:shape>
            </v:group>
            <v:group style="position:absolute;left:6432;top:1540;width:12;height:11" coordorigin="6432,1540" coordsize="12,11">
              <v:shape style="position:absolute;left:6432;top:1540;width:12;height:11" coordorigin="6432,1540" coordsize="12,11" path="m6440,1540l6435,1544,6432,1546,6437,1551,6439,1549,6444,1545,6440,1540e" filled="t" fillcolor="#000000" stroked="f">
                <v:path arrowok="t"/>
                <v:fill/>
              </v:shape>
            </v:group>
            <v:group style="position:absolute;left:6462;top:1515;width:12;height:11" coordorigin="6462,1515" coordsize="12,11">
              <v:shape style="position:absolute;left:6462;top:1515;width:12;height:11" coordorigin="6462,1515" coordsize="12,11" path="m6470,1515l6462,1521,6467,1526,6474,1520,6470,1515e" filled="t" fillcolor="#000000" stroked="f">
                <v:path arrowok="t"/>
                <v:fill/>
              </v:shape>
            </v:group>
            <v:group style="position:absolute;left:6493;top:1490;width:12;height:11" coordorigin="6493,1490" coordsize="12,11">
              <v:shape style="position:absolute;left:6493;top:1490;width:12;height:11" coordorigin="6493,1490" coordsize="12,11" path="m6500,1490l6493,1497,6497,1501,6504,1495,6500,1490e" filled="t" fillcolor="#000000" stroked="f">
                <v:path arrowok="t"/>
                <v:fill/>
              </v:shape>
            </v:group>
            <v:group style="position:absolute;left:6523;top:1465;width:12;height:11" coordorigin="6523,1465" coordsize="12,11">
              <v:shape style="position:absolute;left:6523;top:1465;width:12;height:11" coordorigin="6523,1465" coordsize="12,11" path="m6531,1465l6523,1472,6527,1477,6535,1470,6531,1465e" filled="t" fillcolor="#000000" stroked="f">
                <v:path arrowok="t"/>
                <v:fill/>
              </v:shape>
            </v:group>
            <v:group style="position:absolute;left:6553;top:1440;width:12;height:11" coordorigin="6553,1440" coordsize="12,11">
              <v:shape style="position:absolute;left:6553;top:1440;width:12;height:11" coordorigin="6553,1440" coordsize="12,11" path="m6561,1440l6553,1447,6557,1452,6565,1445,6561,1440e" filled="t" fillcolor="#000000" stroked="f">
                <v:path arrowok="t"/>
                <v:fill/>
              </v:shape>
            </v:group>
            <v:group style="position:absolute;left:5712;top:1740;width:41;height:36" coordorigin="5712,1740" coordsize="41,36">
              <v:shape style="position:absolute;left:5712;top:1740;width:41;height:36" coordorigin="5712,1740" coordsize="41,36" path="m5743,1740l5722,1740,5712,1757,5722,1775,5743,1775,5753,1757,5743,1740e" filled="t" fillcolor="#FF00FF" stroked="f">
                <v:path arrowok="t"/>
                <v:fill/>
              </v:shape>
            </v:group>
            <v:group style="position:absolute;left:6378;top:1122;width:41;height:36" coordorigin="6378,1122" coordsize="41,36">
              <v:shape style="position:absolute;left:6378;top:1122;width:41;height:36" coordorigin="6378,1122" coordsize="41,36" path="m6409,1122l6388,1122,6378,1140,6388,1158,6409,1158,6420,1140,6409,1122e" filled="t" fillcolor="#FF00FF" stroked="f">
                <v:path arrowok="t"/>
                <v:fill/>
              </v:shape>
            </v:group>
            <v:group style="position:absolute;left:6300;top:1310;width:11;height:12" coordorigin="6300,1310" coordsize="11,12">
              <v:shape style="position:absolute;left:6300;top:1310;width:11;height:12" coordorigin="6300,1310" coordsize="11,12" path="m6307,1310l6301,1316,6300,1318,6305,1322,6306,1321,6312,1315,6307,1310e" filled="t" fillcolor="#FF00FF" stroked="f">
                <v:path arrowok="t"/>
                <v:fill/>
              </v:shape>
            </v:group>
            <v:group style="position:absolute;left:6327;top:1282;width:11;height:12" coordorigin="6327,1282" coordsize="11,12">
              <v:shape style="position:absolute;left:6327;top:1282;width:11;height:12" coordorigin="6327,1282" coordsize="11,12" path="m6334,1282l6327,1289,6332,1294,6339,1286,6334,1282e" filled="t" fillcolor="#FF00FF" stroked="f">
                <v:path arrowok="t"/>
                <v:fill/>
              </v:shape>
            </v:group>
            <v:group style="position:absolute;left:6354;top:1253;width:11;height:12" coordorigin="6354,1253" coordsize="11,12">
              <v:shape style="position:absolute;left:6354;top:1253;width:11;height:12" coordorigin="6354,1253" coordsize="11,12" path="m6361,1253l6354,1261,6359,1265,6365,1258,6361,1253e" filled="t" fillcolor="#FF00FF" stroked="f">
                <v:path arrowok="t"/>
                <v:fill/>
              </v:shape>
            </v:group>
            <v:group style="position:absolute;left:6381;top:1225;width:11;height:12" coordorigin="6381,1225" coordsize="11,12">
              <v:shape style="position:absolute;left:6381;top:1225;width:11;height:12" coordorigin="6381,1225" coordsize="11,12" path="m6388,1225l6381,1232,6386,1237,6392,1230,6388,1225e" filled="t" fillcolor="#FF00FF" stroked="f">
                <v:path arrowok="t"/>
                <v:fill/>
              </v:shape>
            </v:group>
            <v:group style="position:absolute;left:6408;top:1196;width:11;height:12" coordorigin="6408,1196" coordsize="11,12">
              <v:shape style="position:absolute;left:6408;top:1196;width:11;height:12" coordorigin="6408,1196" coordsize="11,12" path="m6415,1196l6408,1204,6413,1208,6419,1201,6415,1196e" filled="t" fillcolor="#FF00FF" stroked="f">
                <v:path arrowok="t"/>
                <v:fill/>
              </v:shape>
            </v:group>
            <v:group style="position:absolute;left:6435;top:1168;width:11;height:12" coordorigin="6435,1168" coordsize="11,12">
              <v:shape style="position:absolute;left:6435;top:1168;width:11;height:12" coordorigin="6435,1168" coordsize="11,12" path="m6441,1168l6435,1175,6440,1180,6446,1173,6441,1168e" filled="t" fillcolor="#FF00FF" stroked="f">
                <v:path arrowok="t"/>
                <v:fill/>
              </v:shape>
            </v:group>
            <v:group style="position:absolute;left:6462;top:1140;width:11;height:12" coordorigin="6462,1140" coordsize="11,12">
              <v:shape style="position:absolute;left:6462;top:1140;width:11;height:12" coordorigin="6462,1140" coordsize="11,12" path="m6468,1140l6462,1147,6466,1151,6473,1144,6468,1140e" filled="t" fillcolor="#FF00FF" stroked="f">
                <v:path arrowok="t"/>
                <v:fill/>
              </v:shape>
            </v:group>
            <v:group style="position:absolute;left:6489;top:1111;width:11;height:12" coordorigin="6489,1111" coordsize="11,12">
              <v:shape style="position:absolute;left:6489;top:1111;width:11;height:12" coordorigin="6489,1111" coordsize="11,12" path="m6495,1111l6489,1118,6493,1123,6500,1116,6495,1111e" filled="t" fillcolor="#FF00FF" stroked="f">
                <v:path arrowok="t"/>
                <v:fill/>
              </v:shape>
            </v:group>
            <v:group style="position:absolute;left:6516;top:1083;width:11;height:12" coordorigin="6516,1083" coordsize="11,12">
              <v:shape style="position:absolute;left:6516;top:1083;width:11;height:12" coordorigin="6516,1083" coordsize="11,12" path="m6522,1083l6516,1090,6520,1094,6527,1087,6522,1083e" filled="t" fillcolor="#FF00FF" stroked="f">
                <v:path arrowok="t"/>
                <v:fill/>
              </v:shape>
            </v:group>
            <v:group style="position:absolute;left:6542;top:1054;width:11;height:12" coordorigin="6542,1054" coordsize="11,12">
              <v:shape style="position:absolute;left:6542;top:1054;width:11;height:12" coordorigin="6542,1054" coordsize="11,12" path="m6549,1054l6542,1061,6547,1066,6554,1059,6549,1054e" filled="t" fillcolor="#FF00FF" stroked="f">
                <v:path arrowok="t"/>
                <v:fill/>
              </v:shape>
            </v:group>
            <v:group style="position:absolute;left:6427;top:375;width:11;height:12" coordorigin="6427,375" coordsize="11,12">
              <v:shape style="position:absolute;left:6427;top:375;width:11;height:12" coordorigin="6427,375" coordsize="11,12" path="m6433,375l6427,383,6433,387,6438,379,6433,375e" filled="t" fillcolor="#00FF00" stroked="f">
                <v:path arrowok="t"/>
                <v:fill/>
              </v:shape>
            </v:group>
            <v:group style="position:absolute;left:6449;top:342;width:11;height:12" coordorigin="6449,342" coordsize="11,12">
              <v:shape style="position:absolute;left:6449;top:342;width:11;height:12" coordorigin="6449,342" coordsize="11,12" path="m6455,342l6449,351,6455,354,6460,346,6455,342e" filled="t" fillcolor="#00FF00" stroked="f">
                <v:path arrowok="t"/>
                <v:fill/>
              </v:shape>
            </v:group>
            <v:group style="position:absolute;left:6471;top:310;width:11;height:12" coordorigin="6471,310" coordsize="11,12">
              <v:shape style="position:absolute;left:6471;top:310;width:11;height:12" coordorigin="6471,310" coordsize="11,12" path="m6476,310l6471,318,6476,322,6482,313,6476,310e" filled="t" fillcolor="#00FF00" stroked="f">
                <v:path arrowok="t"/>
                <v:fill/>
              </v:shape>
            </v:group>
            <v:group style="position:absolute;left:6492;top:277;width:11;height:12" coordorigin="6492,277" coordsize="11,12">
              <v:shape style="position:absolute;left:6492;top:277;width:11;height:12" coordorigin="6492,277" coordsize="11,12" path="m6498,277l6492,285,6498,289,6503,281,6498,277e" filled="t" fillcolor="#00FF00" stroked="f">
                <v:path arrowok="t"/>
                <v:fill/>
              </v:shape>
            </v:group>
            <v:group style="position:absolute;left:6514;top:244;width:11;height:12" coordorigin="6514,244" coordsize="11,12">
              <v:shape style="position:absolute;left:6514;top:244;width:11;height:12" coordorigin="6514,244" coordsize="11,12" path="m6519,244l6514,253,6519,256,6525,248,6519,244e" filled="t" fillcolor="#00FF00" stroked="f">
                <v:path arrowok="t"/>
                <v:fill/>
              </v:shape>
            </v:group>
            <v:group style="position:absolute;left:4943;top:-2;width:1281;height:255" coordorigin="4943,-2" coordsize="1281,255">
              <v:shape style="position:absolute;left:4943;top:-2;width:1281;height:255" coordorigin="4943,-2" coordsize="1281,255" path="m4943,253l6224,253,6224,-2,4943,-2,4943,253e" filled="t" fillcolor="#FFFFFF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43.695862pt;margin-top:-.337946pt;width:127.429681pt;height:163.924153pt;mso-position-horizontal-relative:page;mso-position-vertical-relative:paragraph;z-index:-5198" coordorigin="6874,-7" coordsize="2549,3278">
            <v:shape style="position:absolute;left:6874;top:199;width:2549;height:3073" type="#_x0000_t75">
              <v:imagedata r:id="rId115" o:title=""/>
            </v:shape>
            <v:shape style="position:absolute;left:7667;top:-7;width:1291;height:264" type="#_x0000_t75">
              <v:imagedata r:id="rId116" o:title=""/>
            </v:shape>
            <v:group style="position:absolute;left:8141;top:2377;width:41;height:36" coordorigin="8141,2377" coordsize="41,36">
              <v:shape style="position:absolute;left:8141;top:2377;width:41;height:36" coordorigin="8141,2377" coordsize="41,36" path="m8172,2377l8152,2377,8141,2395,8152,2412,8172,2412,8183,2395,8172,2377e" filled="t" fillcolor="#000000" stroked="f">
                <v:path arrowok="t"/>
                <v:fill/>
              </v:shape>
            </v:group>
            <v:group style="position:absolute;left:8318;top:2092;width:41;height:36" coordorigin="8318,2092" coordsize="41,36">
              <v:shape style="position:absolute;left:8318;top:2092;width:41;height:36" coordorigin="8318,2092" coordsize="41,36" path="m8349,2092l8328,2092,8318,2110,8328,2128,8349,2128,8359,2110,8349,2092e" filled="t" fillcolor="#000000" stroked="f">
                <v:path arrowok="t"/>
                <v:fill/>
              </v:shape>
            </v:group>
            <v:group style="position:absolute;left:9072;top:1093;width:41;height:36" coordorigin="9072,1093" coordsize="41,36">
              <v:shape style="position:absolute;left:9072;top:1093;width:41;height:36" coordorigin="9072,1093" coordsize="41,36" path="m9103,1093l9082,1093,9072,1111,9082,1128,9103,1128,9113,1111,9103,1093e" filled="t" fillcolor="#000000" stroked="f">
                <v:path arrowok="t"/>
                <v:fill/>
              </v:shape>
            </v:group>
            <v:group style="position:absolute;left:8948;top:1285;width:11;height:12" coordorigin="8948,1285" coordsize="11,12">
              <v:shape style="position:absolute;left:8948;top:1285;width:11;height:12" coordorigin="8948,1285" coordsize="11,12" path="m8955,1285l8948,1292,8952,1296,8959,1290,8955,1285e" filled="t" fillcolor="#000000" stroked="f">
                <v:path arrowok="t"/>
                <v:fill/>
              </v:shape>
            </v:group>
            <v:group style="position:absolute;left:8976;top:1257;width:11;height:12" coordorigin="8976,1257" coordsize="11,12">
              <v:shape style="position:absolute;left:8976;top:1257;width:11;height:12" coordorigin="8976,1257" coordsize="11,12" path="m8983,1257l8976,1264,8981,1269,8987,1262,8983,1257e" filled="t" fillcolor="#000000" stroked="f">
                <v:path arrowok="t"/>
                <v:fill/>
              </v:shape>
            </v:group>
            <v:group style="position:absolute;left:9004;top:1230;width:12;height:12" coordorigin="9004,1230" coordsize="12,12">
              <v:shape style="position:absolute;left:9004;top:1230;width:12;height:12" coordorigin="9004,1230" coordsize="12,12" path="m9011,1230l9004,1237,9008,1242,9016,1235,9011,1230e" filled="t" fillcolor="#000000" stroked="f">
                <v:path arrowok="t"/>
                <v:fill/>
              </v:shape>
            </v:group>
            <v:group style="position:absolute;left:9032;top:1203;width:12;height:12" coordorigin="9032,1203" coordsize="12,12">
              <v:shape style="position:absolute;left:9032;top:1203;width:12;height:12" coordorigin="9032,1203" coordsize="12,12" path="m9039,1203l9032,1210,9037,1214,9044,1207,9039,1203e" filled="t" fillcolor="#000000" stroked="f">
                <v:path arrowok="t"/>
                <v:fill/>
              </v:shape>
            </v:group>
            <v:group style="position:absolute;left:9060;top:1175;width:11;height:12" coordorigin="9060,1175" coordsize="11,12">
              <v:shape style="position:absolute;left:9060;top:1175;width:11;height:12" coordorigin="9060,1175" coordsize="11,12" path="m9067,1175l9060,1182,9065,1187,9072,1180,9067,1175e" filled="t" fillcolor="#000000" stroked="f">
                <v:path arrowok="t"/>
                <v:fill/>
              </v:shape>
            </v:group>
            <v:group style="position:absolute;left:9088;top:1148;width:12;height:12" coordorigin="9088,1148" coordsize="12,12">
              <v:shape style="position:absolute;left:9088;top:1148;width:12;height:12" coordorigin="9088,1148" coordsize="12,12" path="m9095,1148l9088,1155,9093,1160,9100,1153,9095,1148e" filled="t" fillcolor="#000000" stroked="f">
                <v:path arrowok="t"/>
                <v:fill/>
              </v:shape>
            </v:group>
            <v:group style="position:absolute;left:9116;top:1121;width:12;height:12" coordorigin="9116,1121" coordsize="12,12">
              <v:shape style="position:absolute;left:9116;top:1121;width:12;height:12" coordorigin="9116,1121" coordsize="12,12" path="m9123,1121l9116,1128,9121,1132,9128,1125,9123,1121e" filled="t" fillcolor="#000000" stroked="f">
                <v:path arrowok="t"/>
                <v:fill/>
              </v:shape>
            </v:group>
            <v:group style="position:absolute;left:9144;top:1093;width:12;height:12" coordorigin="9144,1093" coordsize="12,12">
              <v:shape style="position:absolute;left:9144;top:1093;width:12;height:12" coordorigin="9144,1093" coordsize="12,12" path="m9151,1093l9144,1100,9149,1105,9156,1098,9151,1093e" filled="t" fillcolor="#000000" stroked="f">
                <v:path arrowok="t"/>
                <v:fill/>
              </v:shape>
            </v:group>
            <v:group style="position:absolute;left:9172;top:1066;width:11;height:12" coordorigin="9172,1066" coordsize="11,12">
              <v:shape style="position:absolute;left:9172;top:1066;width:11;height:12" coordorigin="9172,1066" coordsize="11,12" path="m9179,1066l9172,1073,9177,1078,9184,1071,9179,1066e" filled="t" fillcolor="#000000" stroked="f">
                <v:path arrowok="t"/>
                <v:fill/>
              </v:shape>
            </v:group>
            <v:group style="position:absolute;left:9200;top:1039;width:12;height:12" coordorigin="9200,1039" coordsize="12,12">
              <v:shape style="position:absolute;left:9200;top:1039;width:12;height:12" coordorigin="9200,1039" coordsize="12,12" path="m9207,1039l9200,1045,9205,1050,9212,1043,9207,1039e" filled="t" fillcolor="#000000" stroked="f">
                <v:path arrowok="t"/>
                <v:fill/>
              </v:shape>
            </v:group>
            <v:group style="position:absolute;left:9228;top:1011;width:12;height:12" coordorigin="9228,1011" coordsize="12,12">
              <v:shape style="position:absolute;left:9228;top:1011;width:12;height:12" coordorigin="9228,1011" coordsize="12,12" path="m9235,1011l9228,1018,9233,1023,9240,1016,9235,1011e" filled="t" fillcolor="#000000" stroked="f">
                <v:path arrowok="t"/>
                <v:fill/>
              </v:shape>
            </v:group>
            <v:group style="position:absolute;left:9256;top:985;width:10;height:10" coordorigin="9256,985" coordsize="10,10">
              <v:shape style="position:absolute;left:9256;top:985;width:10;height:10" coordorigin="9256,985" coordsize="10,10" path="m9262,985l9256,991,9261,995,9266,990,9262,985e" filled="t" fillcolor="#000000" stroked="f">
                <v:path arrowok="t"/>
                <v:fill/>
              </v:shape>
            </v:group>
            <v:group style="position:absolute;left:9072;top:936;width:41;height:36" coordorigin="9072,936" coordsize="41,36">
              <v:shape style="position:absolute;left:9072;top:936;width:41;height:36" coordorigin="9072,936" coordsize="41,36" path="m9103,936l9082,936,9072,954,9082,972,9103,972,9113,954,9103,936e" filled="t" fillcolor="#FF00FF" stroked="f">
                <v:path arrowok="t"/>
                <v:fill/>
              </v:shape>
            </v:group>
            <v:group style="position:absolute;left:8946;top:1073;width:11;height:12" coordorigin="8946,1073" coordsize="11,12">
              <v:shape style="position:absolute;left:8946;top:1073;width:11;height:12" coordorigin="8946,1073" coordsize="11,12" path="m8953,1073l8946,1080,8951,1085,8958,1078,8953,1073e" filled="t" fillcolor="#FF00FF" stroked="f">
                <v:path arrowok="t"/>
                <v:fill/>
              </v:shape>
            </v:group>
            <v:group style="position:absolute;left:8972;top:1044;width:11;height:12" coordorigin="8972,1044" coordsize="11,12">
              <v:shape style="position:absolute;left:8972;top:1044;width:11;height:12" coordorigin="8972,1044" coordsize="11,12" path="m8979,1044l8972,1051,8977,1056,8984,1048,8979,1044e" filled="t" fillcolor="#FF00FF" stroked="f">
                <v:path arrowok="t"/>
                <v:fill/>
              </v:shape>
            </v:group>
            <v:group style="position:absolute;left:8999;top:1015;width:11;height:12" coordorigin="8999,1015" coordsize="11,12">
              <v:shape style="position:absolute;left:8999;top:1015;width:11;height:12" coordorigin="8999,1015" coordsize="11,12" path="m9005,1015l8999,1022,9004,1027,9010,1019,9005,1015e" filled="t" fillcolor="#FF00FF" stroked="f">
                <v:path arrowok="t"/>
                <v:fill/>
              </v:shape>
            </v:group>
            <v:group style="position:absolute;left:9025;top:986;width:11;height:12" coordorigin="9025,986" coordsize="11,12">
              <v:shape style="position:absolute;left:9025;top:986;width:11;height:12" coordorigin="9025,986" coordsize="11,12" path="m9031,986l9025,993,9030,997,9036,990,9031,986e" filled="t" fillcolor="#FF00FF" stroked="f">
                <v:path arrowok="t"/>
                <v:fill/>
              </v:shape>
            </v:group>
            <v:group style="position:absolute;left:9051;top:957;width:11;height:12" coordorigin="9051,957" coordsize="11,12">
              <v:shape style="position:absolute;left:9051;top:957;width:11;height:12" coordorigin="9051,957" coordsize="11,12" path="m9058,957l9051,964,9056,968,9062,961,9058,957e" filled="t" fillcolor="#FF00FF" stroked="f">
                <v:path arrowok="t"/>
                <v:fill/>
              </v:shape>
            </v:group>
            <v:group style="position:absolute;left:9077;top:927;width:11;height:12" coordorigin="9077,927" coordsize="11,12">
              <v:shape style="position:absolute;left:9077;top:927;width:11;height:12" coordorigin="9077,927" coordsize="11,12" path="m9084,927l9077,935,9082,939,9089,932,9084,927e" filled="t" fillcolor="#FF00FF" stroked="f">
                <v:path arrowok="t"/>
                <v:fill/>
              </v:shape>
            </v:group>
            <v:group style="position:absolute;left:9103;top:898;width:11;height:12" coordorigin="9103,898" coordsize="11,12">
              <v:shape style="position:absolute;left:9103;top:898;width:11;height:12" coordorigin="9103,898" coordsize="11,12" path="m9110,898l9103,906,9108,910,9115,903,9110,898e" filled="t" fillcolor="#FF00FF" stroked="f">
                <v:path arrowok="t"/>
                <v:fill/>
              </v:shape>
            </v:group>
            <v:group style="position:absolute;left:9130;top:869;width:11;height:12" coordorigin="9130,869" coordsize="11,12">
              <v:shape style="position:absolute;left:9130;top:869;width:11;height:12" coordorigin="9130,869" coordsize="11,12" path="m9136,869l9130,877,9135,881,9141,874,9136,869e" filled="t" fillcolor="#FF00FF" stroked="f">
                <v:path arrowok="t"/>
                <v:fill/>
              </v:shape>
            </v:group>
            <v:group style="position:absolute;left:9156;top:840;width:11;height:12" coordorigin="9156,840" coordsize="11,12">
              <v:shape style="position:absolute;left:9156;top:840;width:11;height:12" coordorigin="9156,840" coordsize="11,12" path="m9162,840l9156,847,9161,852,9167,844,9162,840e" filled="t" fillcolor="#FF00FF" stroked="f">
                <v:path arrowok="t"/>
                <v:fill/>
              </v:shape>
            </v:group>
            <v:group style="position:absolute;left:9182;top:811;width:11;height:12" coordorigin="9182,811" coordsize="11,12">
              <v:shape style="position:absolute;left:9182;top:811;width:11;height:12" coordorigin="9182,811" coordsize="11,12" path="m9189,811l9182,818,9187,823,9194,815,9189,811e" filled="t" fillcolor="#FF00FF" stroked="f">
                <v:path arrowok="t"/>
                <v:fill/>
              </v:shape>
            </v:group>
            <v:group style="position:absolute;left:9208;top:782;width:11;height:12" coordorigin="9208,782" coordsize="11,12">
              <v:shape style="position:absolute;left:9208;top:782;width:11;height:12" coordorigin="9208,782" coordsize="11,12" path="m9215,782l9208,789,9213,793,9220,786,9215,782e" filled="t" fillcolor="#FF00FF" stroked="f">
                <v:path arrowok="t"/>
                <v:fill/>
              </v:shape>
            </v:group>
            <v:group style="position:absolute;left:9235;top:753;width:11;height:12" coordorigin="9235,753" coordsize="11,12">
              <v:shape style="position:absolute;left:9235;top:753;width:11;height:12" coordorigin="9235,753" coordsize="11,12" path="m9241,753l9235,760,9239,764,9246,757,9241,753e" filled="t" fillcolor="#FF00FF" stroked="f">
                <v:path arrowok="t"/>
                <v:fill/>
              </v:shape>
            </v:group>
            <v:group style="position:absolute;left:9261;top:730;width:6;height:5" coordorigin="9261,730" coordsize="6,5">
              <v:shape style="position:absolute;left:9261;top:730;width:6;height:5" coordorigin="9261,730" coordsize="6,5" path="m9262,730l9261,731,9266,735,9267,734,9262,730e" filled="t" fillcolor="#FF00FF" stroked="f">
                <v:path arrowok="t"/>
                <v:fill/>
              </v:shape>
            </v:group>
            <v:group style="position:absolute;left:9072;top:622;width:41;height:36" coordorigin="9072,622" coordsize="41,36">
              <v:shape style="position:absolute;left:9072;top:622;width:41;height:36" coordorigin="9072,622" coordsize="41,36" path="m9103,622l9082,622,9072,640,9082,658,9103,658,9113,640,9103,622e" filled="t" fillcolor="#00FF00" stroked="f">
                <v:path arrowok="t"/>
                <v:fill/>
              </v:shape>
            </v:group>
            <v:group style="position:absolute;left:8946;top:606;width:11;height:12" coordorigin="8946,606" coordsize="11,12">
              <v:shape style="position:absolute;left:8946;top:606;width:11;height:12" coordorigin="8946,606" coordsize="11,12" path="m8952,606l8946,614,8951,618,8957,610,8952,606e" filled="t" fillcolor="#00FF00" stroked="f">
                <v:path arrowok="t"/>
                <v:fill/>
              </v:shape>
            </v:group>
            <v:group style="position:absolute;left:8969;top:575;width:11;height:12" coordorigin="8969,575" coordsize="11,12">
              <v:shape style="position:absolute;left:8969;top:575;width:11;height:12" coordorigin="8969,575" coordsize="11,12" path="m8975,575l8969,583,8974,587,8980,579,8975,575e" filled="t" fillcolor="#00FF00" stroked="f">
                <v:path arrowok="t"/>
                <v:fill/>
              </v:shape>
            </v:group>
            <v:group style="position:absolute;left:8992;top:543;width:11;height:12" coordorigin="8992,543" coordsize="11,12">
              <v:shape style="position:absolute;left:8992;top:543;width:11;height:12" coordorigin="8992,543" coordsize="11,12" path="m8998,543l8992,551,8997,555,9003,547,8998,543e" filled="t" fillcolor="#00FF00" stroked="f">
                <v:path arrowok="t"/>
                <v:fill/>
              </v:shape>
            </v:group>
            <v:group style="position:absolute;left:9015;top:511;width:11;height:12" coordorigin="9015,511" coordsize="11,12">
              <v:shape style="position:absolute;left:9015;top:511;width:11;height:12" coordorigin="9015,511" coordsize="11,12" path="m9021,511l9015,519,9020,523,9026,515,9021,511e" filled="t" fillcolor="#00FF00" stroked="f">
                <v:path arrowok="t"/>
                <v:fill/>
              </v:shape>
            </v:group>
            <v:group style="position:absolute;left:9038;top:480;width:11;height:12" coordorigin="9038,480" coordsize="11,12">
              <v:shape style="position:absolute;left:9038;top:480;width:11;height:12" coordorigin="9038,480" coordsize="11,12" path="m9044,480l9038,487,9043,491,9049,483,9044,480e" filled="t" fillcolor="#00FF00" stroked="f">
                <v:path arrowok="t"/>
                <v:fill/>
              </v:shape>
            </v:group>
            <v:group style="position:absolute;left:9061;top:448;width:11;height:12" coordorigin="9061,448" coordsize="11,12">
              <v:shape style="position:absolute;left:9061;top:448;width:11;height:12" coordorigin="9061,448" coordsize="11,12" path="m9067,448l9061,456,9066,460,9072,452,9067,448e" filled="t" fillcolor="#00FF00" stroked="f">
                <v:path arrowok="t"/>
                <v:fill/>
              </v:shape>
            </v:group>
            <v:group style="position:absolute;left:9084;top:416;width:11;height:12" coordorigin="9084,416" coordsize="11,12">
              <v:shape style="position:absolute;left:9084;top:416;width:11;height:12" coordorigin="9084,416" coordsize="11,12" path="m9090,416l9084,424,9089,428,9095,420,9090,416e" filled="t" fillcolor="#00FF00" stroked="f">
                <v:path arrowok="t"/>
                <v:fill/>
              </v:shape>
            </v:group>
            <v:group style="position:absolute;left:9107;top:384;width:11;height:12" coordorigin="9107,384" coordsize="11,12">
              <v:shape style="position:absolute;left:9107;top:384;width:11;height:12" coordorigin="9107,384" coordsize="11,12" path="m9113,384l9107,392,9112,396,9118,388,9113,384e" filled="t" fillcolor="#00FF00" stroked="f">
                <v:path arrowok="t"/>
                <v:fill/>
              </v:shape>
            </v:group>
            <v:group style="position:absolute;left:9130;top:353;width:11;height:12" coordorigin="9130,353" coordsize="11,12">
              <v:shape style="position:absolute;left:9130;top:353;width:11;height:12" coordorigin="9130,353" coordsize="11,12" path="m9136,353l9130,361,9135,365,9141,357,9136,353e" filled="t" fillcolor="#00FF00" stroked="f">
                <v:path arrowok="t"/>
                <v:fill/>
              </v:shape>
            </v:group>
            <v:group style="position:absolute;left:9153;top:321;width:11;height:12" coordorigin="9153,321" coordsize="11,12">
              <v:shape style="position:absolute;left:9153;top:321;width:11;height:12" coordorigin="9153,321" coordsize="11,12" path="m9159,321l9153,329,9158,333,9164,325,9159,321e" filled="t" fillcolor="#00FF00" stroked="f">
                <v:path arrowok="t"/>
                <v:fill/>
              </v:shape>
            </v:group>
            <v:group style="position:absolute;left:9176;top:289;width:11;height:12" coordorigin="9176,289" coordsize="11,12">
              <v:shape style="position:absolute;left:9176;top:289;width:11;height:12" coordorigin="9176,289" coordsize="11,12" path="m9182,289l9176,297,9181,301,9187,293,9182,289e" filled="t" fillcolor="#00FF00" stroked="f">
                <v:path arrowok="t"/>
                <v:fill/>
              </v:shape>
            </v:group>
            <v:group style="position:absolute;left:9199;top:258;width:11;height:12" coordorigin="9199,258" coordsize="11,12">
              <v:shape style="position:absolute;left:9199;top:258;width:11;height:12" coordorigin="9199,258" coordsize="11,12" path="m9205,258l9199,266,9204,269,9210,262,9205,258e" filled="t" fillcolor="#00FF00" stroked="f">
                <v:path arrowok="t"/>
                <v:fill/>
              </v:shape>
            </v:group>
            <w10:wrap type="none"/>
          </v:group>
        </w:pic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UU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ab/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GG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ab/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UE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Calibri" w:hAnsi="Calibri" w:cs="Calibri" w:eastAsia="Calibri"/>
          <w:sz w:val="13"/>
          <w:szCs w:val="13"/>
        </w:rPr>
      </w:pPr>
      <w:rPr/>
      <w:r>
        <w:rPr>
          <w:rFonts w:ascii="Calibri" w:hAnsi="Calibri" w:cs="Calibri" w:eastAsia="Calibri"/>
          <w:sz w:val="13"/>
          <w:szCs w:val="13"/>
          <w:color w:val="00FF00"/>
          <w:spacing w:val="0"/>
          <w:w w:val="100"/>
          <w:b/>
          <w:bCs/>
        </w:rPr>
        <w:t>−</w:t>
      </w:r>
      <w:r>
        <w:rPr>
          <w:rFonts w:ascii="Calibri" w:hAnsi="Calibri" w:cs="Calibri" w:eastAsia="Calibri"/>
          <w:sz w:val="13"/>
          <w:szCs w:val="13"/>
          <w:color w:val="00FF00"/>
          <w:spacing w:val="5"/>
          <w:w w:val="100"/>
          <w:b/>
          <w:bCs/>
        </w:rPr>
        <w:t> </w:t>
      </w:r>
      <w:r>
        <w:rPr>
          <w:rFonts w:ascii="Calibri" w:hAnsi="Calibri" w:cs="Calibri" w:eastAsia="Calibri"/>
          <w:sz w:val="13"/>
          <w:szCs w:val="13"/>
          <w:color w:val="000000"/>
          <w:spacing w:val="0"/>
          <w:w w:val="100"/>
        </w:rPr>
        <w:t>St</w:t>
      </w:r>
      <w:r>
        <w:rPr>
          <w:rFonts w:ascii="Calibri" w:hAnsi="Calibri" w:cs="Calibri" w:eastAsia="Calibri"/>
          <w:sz w:val="13"/>
          <w:szCs w:val="13"/>
          <w:color w:val="000000"/>
          <w:spacing w:val="-3"/>
          <w:w w:val="100"/>
        </w:rPr>
        <w:t>r</w:t>
      </w:r>
      <w:r>
        <w:rPr>
          <w:rFonts w:ascii="Calibri" w:hAnsi="Calibri" w:cs="Calibri" w:eastAsia="Calibri"/>
          <w:sz w:val="13"/>
          <w:szCs w:val="13"/>
          <w:color w:val="000000"/>
          <w:spacing w:val="0"/>
          <w:w w:val="100"/>
        </w:rPr>
        <w:t>o</w:t>
      </w:r>
      <w:r>
        <w:rPr>
          <w:rFonts w:ascii="Calibri" w:hAnsi="Calibri" w:cs="Calibri" w:eastAsia="Calibri"/>
          <w:sz w:val="13"/>
          <w:szCs w:val="13"/>
          <w:color w:val="000000"/>
          <w:spacing w:val="1"/>
          <w:w w:val="100"/>
        </w:rPr>
        <w:t>n</w:t>
      </w:r>
      <w:r>
        <w:rPr>
          <w:rFonts w:ascii="Calibri" w:hAnsi="Calibri" w:cs="Calibri" w:eastAsia="Calibri"/>
          <w:sz w:val="13"/>
          <w:szCs w:val="13"/>
          <w:color w:val="000000"/>
          <w:spacing w:val="0"/>
          <w:w w:val="100"/>
        </w:rPr>
        <w:t>g</w:t>
      </w:r>
      <w:r>
        <w:rPr>
          <w:rFonts w:ascii="Calibri" w:hAnsi="Calibri" w:cs="Calibri" w:eastAsia="Calibri"/>
          <w:sz w:val="13"/>
          <w:szCs w:val="13"/>
          <w:color w:val="000000"/>
          <w:spacing w:val="20"/>
          <w:w w:val="100"/>
        </w:rPr>
        <w:t> </w:t>
      </w:r>
      <w:r>
        <w:rPr>
          <w:rFonts w:ascii="Calibri" w:hAnsi="Calibri" w:cs="Calibri" w:eastAsia="Calibri"/>
          <w:sz w:val="13"/>
          <w:szCs w:val="13"/>
          <w:color w:val="000000"/>
          <w:spacing w:val="0"/>
          <w:w w:val="105"/>
        </w:rPr>
        <w:t>o</w:t>
      </w:r>
      <w:r>
        <w:rPr>
          <w:rFonts w:ascii="Calibri" w:hAnsi="Calibri" w:cs="Calibri" w:eastAsia="Calibri"/>
          <w:sz w:val="13"/>
          <w:szCs w:val="13"/>
          <w:color w:val="000000"/>
          <w:spacing w:val="1"/>
          <w:w w:val="105"/>
        </w:rPr>
        <w:t>s</w:t>
      </w:r>
      <w:r>
        <w:rPr>
          <w:rFonts w:ascii="Calibri" w:hAnsi="Calibri" w:cs="Calibri" w:eastAsia="Calibri"/>
          <w:sz w:val="13"/>
          <w:szCs w:val="13"/>
          <w:color w:val="000000"/>
          <w:spacing w:val="0"/>
          <w:w w:val="106"/>
        </w:rPr>
        <w:t>c</w:t>
      </w:r>
      <w:r>
        <w:rPr>
          <w:rFonts w:ascii="Calibri" w:hAnsi="Calibri" w:cs="Calibri" w:eastAsia="Calibri"/>
          <w:sz w:val="13"/>
          <w:szCs w:val="13"/>
          <w:color w:val="000000"/>
          <w:spacing w:val="-1"/>
          <w:w w:val="106"/>
        </w:rPr>
        <w:t>i</w:t>
      </w:r>
      <w:r>
        <w:rPr>
          <w:rFonts w:ascii="Calibri" w:hAnsi="Calibri" w:cs="Calibri" w:eastAsia="Calibri"/>
          <w:sz w:val="13"/>
          <w:szCs w:val="13"/>
          <w:color w:val="000000"/>
          <w:spacing w:val="0"/>
          <w:w w:val="106"/>
        </w:rPr>
        <w:t>ll</w:t>
      </w:r>
      <w:r>
        <w:rPr>
          <w:rFonts w:ascii="Calibri" w:hAnsi="Calibri" w:cs="Calibri" w:eastAsia="Calibri"/>
          <w:sz w:val="13"/>
          <w:szCs w:val="13"/>
          <w:color w:val="000000"/>
          <w:spacing w:val="-1"/>
          <w:w w:val="105"/>
        </w:rPr>
        <w:t>a</w:t>
      </w:r>
      <w:r>
        <w:rPr>
          <w:rFonts w:ascii="Calibri" w:hAnsi="Calibri" w:cs="Calibri" w:eastAsia="Calibri"/>
          <w:sz w:val="13"/>
          <w:szCs w:val="13"/>
          <w:color w:val="000000"/>
          <w:spacing w:val="0"/>
          <w:w w:val="106"/>
        </w:rPr>
        <w:t>tion</w:t>
      </w:r>
      <w:r>
        <w:rPr>
          <w:rFonts w:ascii="Calibri" w:hAnsi="Calibri" w:cs="Calibri" w:eastAsia="Calibri"/>
          <w:sz w:val="13"/>
          <w:szCs w:val="13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Calibri" w:hAnsi="Calibri" w:cs="Calibri" w:eastAsia="Calibri"/>
          <w:sz w:val="13"/>
          <w:szCs w:val="13"/>
        </w:rPr>
      </w:pPr>
      <w:rPr/>
      <w:r>
        <w:rPr>
          <w:rFonts w:ascii="Calibri" w:hAnsi="Calibri" w:cs="Calibri" w:eastAsia="Calibri"/>
          <w:sz w:val="13"/>
          <w:szCs w:val="13"/>
          <w:color w:val="FF00FF"/>
          <w:spacing w:val="0"/>
          <w:w w:val="100"/>
          <w:b/>
          <w:bCs/>
        </w:rPr>
        <w:t>−</w:t>
      </w:r>
      <w:r>
        <w:rPr>
          <w:rFonts w:ascii="Calibri" w:hAnsi="Calibri" w:cs="Calibri" w:eastAsia="Calibri"/>
          <w:sz w:val="13"/>
          <w:szCs w:val="13"/>
          <w:color w:val="FF00FF"/>
          <w:spacing w:val="5"/>
          <w:w w:val="100"/>
          <w:b/>
          <w:bCs/>
        </w:rPr>
        <w:t> </w:t>
      </w:r>
      <w:r>
        <w:rPr>
          <w:rFonts w:ascii="Calibri" w:hAnsi="Calibri" w:cs="Calibri" w:eastAsia="Calibri"/>
          <w:sz w:val="13"/>
          <w:szCs w:val="13"/>
          <w:color w:val="000000"/>
          <w:spacing w:val="-5"/>
          <w:w w:val="100"/>
        </w:rPr>
        <w:t>W</w:t>
      </w:r>
      <w:r>
        <w:rPr>
          <w:rFonts w:ascii="Calibri" w:hAnsi="Calibri" w:cs="Calibri" w:eastAsia="Calibri"/>
          <w:sz w:val="13"/>
          <w:szCs w:val="13"/>
          <w:color w:val="000000"/>
          <w:spacing w:val="0"/>
          <w:w w:val="100"/>
        </w:rPr>
        <w:t>eak</w:t>
      </w:r>
      <w:r>
        <w:rPr>
          <w:rFonts w:ascii="Calibri" w:hAnsi="Calibri" w:cs="Calibri" w:eastAsia="Calibri"/>
          <w:sz w:val="13"/>
          <w:szCs w:val="13"/>
          <w:color w:val="000000"/>
          <w:spacing w:val="20"/>
          <w:w w:val="100"/>
        </w:rPr>
        <w:t> </w:t>
      </w:r>
      <w:r>
        <w:rPr>
          <w:rFonts w:ascii="Calibri" w:hAnsi="Calibri" w:cs="Calibri" w:eastAsia="Calibri"/>
          <w:sz w:val="13"/>
          <w:szCs w:val="13"/>
          <w:color w:val="000000"/>
          <w:spacing w:val="0"/>
          <w:w w:val="106"/>
        </w:rPr>
        <w:t>osc</w:t>
      </w:r>
      <w:r>
        <w:rPr>
          <w:rFonts w:ascii="Calibri" w:hAnsi="Calibri" w:cs="Calibri" w:eastAsia="Calibri"/>
          <w:sz w:val="13"/>
          <w:szCs w:val="13"/>
          <w:color w:val="000000"/>
          <w:spacing w:val="-1"/>
          <w:w w:val="106"/>
        </w:rPr>
        <w:t>i</w:t>
      </w:r>
      <w:r>
        <w:rPr>
          <w:rFonts w:ascii="Calibri" w:hAnsi="Calibri" w:cs="Calibri" w:eastAsia="Calibri"/>
          <w:sz w:val="13"/>
          <w:szCs w:val="13"/>
          <w:color w:val="000000"/>
          <w:spacing w:val="0"/>
          <w:w w:val="106"/>
        </w:rPr>
        <w:t>ll</w:t>
      </w:r>
      <w:r>
        <w:rPr>
          <w:rFonts w:ascii="Calibri" w:hAnsi="Calibri" w:cs="Calibri" w:eastAsia="Calibri"/>
          <w:sz w:val="13"/>
          <w:szCs w:val="13"/>
          <w:color w:val="000000"/>
          <w:spacing w:val="-1"/>
          <w:w w:val="106"/>
        </w:rPr>
        <w:t>a</w:t>
      </w:r>
      <w:r>
        <w:rPr>
          <w:rFonts w:ascii="Calibri" w:hAnsi="Calibri" w:cs="Calibri" w:eastAsia="Calibri"/>
          <w:sz w:val="13"/>
          <w:szCs w:val="13"/>
          <w:color w:val="000000"/>
          <w:spacing w:val="0"/>
          <w:w w:val="106"/>
        </w:rPr>
        <w:t>tion</w:t>
      </w:r>
      <w:r>
        <w:rPr>
          <w:rFonts w:ascii="Calibri" w:hAnsi="Calibri" w:cs="Calibri" w:eastAsia="Calibri"/>
          <w:sz w:val="13"/>
          <w:szCs w:val="13"/>
          <w:color w:val="000000"/>
          <w:spacing w:val="0"/>
          <w:w w:val="100"/>
        </w:rPr>
      </w:r>
    </w:p>
    <w:p>
      <w:pPr>
        <w:spacing w:before="7" w:after="0" w:line="158" w:lineRule="exact"/>
        <w:ind w:right="-20"/>
        <w:jc w:val="left"/>
        <w:rPr>
          <w:rFonts w:ascii="Calibri" w:hAnsi="Calibri" w:cs="Calibri" w:eastAsia="Calibri"/>
          <w:sz w:val="13"/>
          <w:szCs w:val="13"/>
        </w:rPr>
      </w:pPr>
      <w:rPr/>
      <w:r>
        <w:rPr>
          <w:rFonts w:ascii="Calibri" w:hAnsi="Calibri" w:cs="Calibri" w:eastAsia="Calibri"/>
          <w:sz w:val="13"/>
          <w:szCs w:val="13"/>
          <w:spacing w:val="0"/>
          <w:w w:val="100"/>
          <w:b/>
          <w:bCs/>
        </w:rPr>
        <w:t>−</w:t>
      </w:r>
      <w:r>
        <w:rPr>
          <w:rFonts w:ascii="Calibri" w:hAnsi="Calibri" w:cs="Calibri" w:eastAsia="Calibri"/>
          <w:sz w:val="13"/>
          <w:szCs w:val="13"/>
          <w:spacing w:val="5"/>
          <w:w w:val="100"/>
          <w:b/>
          <w:bCs/>
        </w:rPr>
        <w:t> 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S</w:t>
      </w:r>
      <w:r>
        <w:rPr>
          <w:rFonts w:ascii="Calibri" w:hAnsi="Calibri" w:cs="Calibri" w:eastAsia="Calibri"/>
          <w:sz w:val="13"/>
          <w:szCs w:val="13"/>
          <w:spacing w:val="-1"/>
          <w:w w:val="100"/>
        </w:rPr>
        <w:t>t</w:t>
      </w:r>
      <w:r>
        <w:rPr>
          <w:rFonts w:ascii="Calibri" w:hAnsi="Calibri" w:cs="Calibri" w:eastAsia="Calibri"/>
          <w:sz w:val="13"/>
          <w:szCs w:val="13"/>
          <w:spacing w:val="-1"/>
          <w:w w:val="100"/>
        </w:rPr>
        <w:t>a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tic</w:t>
      </w:r>
      <w:r>
        <w:rPr>
          <w:rFonts w:ascii="Calibri" w:hAnsi="Calibri" w:cs="Calibri" w:eastAsia="Calibri"/>
          <w:sz w:val="13"/>
          <w:szCs w:val="13"/>
          <w:spacing w:val="17"/>
          <w:w w:val="100"/>
        </w:rPr>
        <w:t> </w:t>
      </w:r>
      <w:r>
        <w:rPr>
          <w:rFonts w:ascii="Calibri" w:hAnsi="Calibri" w:cs="Calibri" w:eastAsia="Calibri"/>
          <w:sz w:val="13"/>
          <w:szCs w:val="13"/>
          <w:spacing w:val="0"/>
          <w:w w:val="106"/>
        </w:rPr>
        <w:t>i</w:t>
      </w:r>
      <w:r>
        <w:rPr>
          <w:rFonts w:ascii="Calibri" w:hAnsi="Calibri" w:cs="Calibri" w:eastAsia="Calibri"/>
          <w:sz w:val="13"/>
          <w:szCs w:val="13"/>
          <w:spacing w:val="0"/>
          <w:w w:val="105"/>
        </w:rPr>
        <w:t>npu</w:t>
      </w:r>
      <w:r>
        <w:rPr>
          <w:rFonts w:ascii="Calibri" w:hAnsi="Calibri" w:cs="Calibri" w:eastAsia="Calibri"/>
          <w:sz w:val="13"/>
          <w:szCs w:val="13"/>
          <w:spacing w:val="0"/>
          <w:w w:val="106"/>
        </w:rPr>
        <w:t>t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40"/>
          <w:cols w:num="2" w:equalWidth="0">
            <w:col w:w="7059" w:space="984"/>
            <w:col w:w="1197"/>
          </w:cols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9" w:after="0" w:line="180" w:lineRule="exact"/>
        <w:ind w:left="453" w:right="-20"/>
        <w:jc w:val="left"/>
        <w:tabs>
          <w:tab w:pos="3140" w:val="left"/>
          <w:tab w:pos="5920" w:val="left"/>
        </w:tabs>
        <w:rPr>
          <w:rFonts w:ascii="Calibri" w:hAnsi="Calibri" w:cs="Calibri" w:eastAsia="Calibri"/>
          <w:sz w:val="15"/>
          <w:szCs w:val="15"/>
        </w:rPr>
      </w:pPr>
      <w:rPr/>
      <w:r>
        <w:rPr>
          <w:rFonts w:ascii="Calibri" w:hAnsi="Calibri" w:cs="Calibri" w:eastAsia="Calibri"/>
          <w:sz w:val="15"/>
          <w:szCs w:val="15"/>
          <w:spacing w:val="-13"/>
          <w:w w:val="100"/>
        </w:rPr>
        <w:t>T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o</w:t>
      </w:r>
      <w:r>
        <w:rPr>
          <w:rFonts w:ascii="Calibri" w:hAnsi="Calibri" w:cs="Calibri" w:eastAsia="Calibri"/>
          <w:sz w:val="15"/>
          <w:szCs w:val="15"/>
          <w:spacing w:val="-3"/>
          <w:w w:val="100"/>
        </w:rPr>
        <w:t>t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al</w:t>
      </w:r>
      <w:r>
        <w:rPr>
          <w:rFonts w:ascii="Calibri" w:hAnsi="Calibri" w:cs="Calibri" w:eastAsia="Calibri"/>
          <w:sz w:val="15"/>
          <w:szCs w:val="15"/>
          <w:spacing w:val="-5"/>
          <w:w w:val="100"/>
        </w:rPr>
        <w:t> </w:t>
      </w:r>
      <w:r>
        <w:rPr>
          <w:rFonts w:ascii="Calibri" w:hAnsi="Calibri" w:cs="Calibri" w:eastAsia="Calibri"/>
          <w:sz w:val="15"/>
          <w:szCs w:val="15"/>
          <w:spacing w:val="-3"/>
          <w:w w:val="100"/>
        </w:rPr>
        <w:t>F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eed</w:t>
      </w:r>
      <w:r>
        <w:rPr>
          <w:rFonts w:ascii="Calibri" w:hAnsi="Calibri" w:cs="Calibri" w:eastAsia="Calibri"/>
          <w:sz w:val="15"/>
          <w:szCs w:val="15"/>
          <w:spacing w:val="-4"/>
          <w:w w:val="100"/>
        </w:rPr>
        <w:t>f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o</w:t>
      </w:r>
      <w:r>
        <w:rPr>
          <w:rFonts w:ascii="Calibri" w:hAnsi="Calibri" w:cs="Calibri" w:eastAsia="Calibri"/>
          <w:sz w:val="15"/>
          <w:szCs w:val="15"/>
          <w:spacing w:val="1"/>
          <w:w w:val="100"/>
        </w:rPr>
        <w:t>r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w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a</w:t>
      </w:r>
      <w:r>
        <w:rPr>
          <w:rFonts w:ascii="Calibri" w:hAnsi="Calibri" w:cs="Calibri" w:eastAsia="Calibri"/>
          <w:sz w:val="15"/>
          <w:szCs w:val="15"/>
          <w:spacing w:val="-2"/>
          <w:w w:val="100"/>
        </w:rPr>
        <w:t>r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d</w:t>
      </w:r>
      <w:r>
        <w:rPr>
          <w:rFonts w:ascii="Calibri" w:hAnsi="Calibri" w:cs="Calibri" w:eastAsia="Calibri"/>
          <w:sz w:val="15"/>
          <w:szCs w:val="15"/>
          <w:spacing w:val="-10"/>
          <w:w w:val="100"/>
        </w:rPr>
        <w:t> 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S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t</w:t>
      </w:r>
      <w:r>
        <w:rPr>
          <w:rFonts w:ascii="Calibri" w:hAnsi="Calibri" w:cs="Calibri" w:eastAsia="Calibri"/>
          <w:sz w:val="15"/>
          <w:szCs w:val="15"/>
          <w:spacing w:val="-2"/>
          <w:w w:val="100"/>
        </w:rPr>
        <w:t>r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en</w:t>
      </w:r>
      <w:r>
        <w:rPr>
          <w:rFonts w:ascii="Calibri" w:hAnsi="Calibri" w:cs="Calibri" w:eastAsia="Calibri"/>
          <w:sz w:val="15"/>
          <w:szCs w:val="15"/>
          <w:spacing w:val="-2"/>
          <w:w w:val="100"/>
        </w:rPr>
        <w:t>g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th</w:t>
      </w:r>
      <w:r>
        <w:rPr>
          <w:rFonts w:ascii="Calibri" w:hAnsi="Calibri" w:cs="Calibri" w:eastAsia="Calibri"/>
          <w:sz w:val="15"/>
          <w:szCs w:val="15"/>
          <w:spacing w:val="-8"/>
          <w:w w:val="100"/>
        </w:rPr>
        <w:t> </w:t>
      </w:r>
      <w:r>
        <w:rPr>
          <w:rFonts w:ascii="Calibri" w:hAnsi="Calibri" w:cs="Calibri" w:eastAsia="Calibri"/>
          <w:sz w:val="15"/>
          <w:szCs w:val="15"/>
          <w:spacing w:val="1"/>
          <w:w w:val="100"/>
        </w:rPr>
        <w:t>[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a</w:t>
      </w:r>
      <w:r>
        <w:rPr>
          <w:rFonts w:ascii="Calibri" w:hAnsi="Calibri" w:cs="Calibri" w:eastAsia="Calibri"/>
          <w:sz w:val="15"/>
          <w:szCs w:val="15"/>
          <w:spacing w:val="1"/>
          <w:w w:val="100"/>
        </w:rPr>
        <w:t>.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u</w:t>
      </w:r>
      <w:r>
        <w:rPr>
          <w:rFonts w:ascii="Calibri" w:hAnsi="Calibri" w:cs="Calibri" w:eastAsia="Calibri"/>
          <w:sz w:val="15"/>
          <w:szCs w:val="15"/>
          <w:spacing w:val="1"/>
          <w:w w:val="100"/>
        </w:rPr>
        <w:t>.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]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ab/>
      </w:r>
      <w:r>
        <w:rPr>
          <w:rFonts w:ascii="Calibri" w:hAnsi="Calibri" w:cs="Calibri" w:eastAsia="Calibri"/>
          <w:sz w:val="15"/>
          <w:szCs w:val="15"/>
          <w:spacing w:val="-13"/>
          <w:w w:val="100"/>
        </w:rPr>
        <w:t>T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o</w:t>
      </w:r>
      <w:r>
        <w:rPr>
          <w:rFonts w:ascii="Calibri" w:hAnsi="Calibri" w:cs="Calibri" w:eastAsia="Calibri"/>
          <w:sz w:val="15"/>
          <w:szCs w:val="15"/>
          <w:spacing w:val="-3"/>
          <w:w w:val="100"/>
        </w:rPr>
        <w:t>t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al</w:t>
      </w:r>
      <w:r>
        <w:rPr>
          <w:rFonts w:ascii="Calibri" w:hAnsi="Calibri" w:cs="Calibri" w:eastAsia="Calibri"/>
          <w:sz w:val="15"/>
          <w:szCs w:val="15"/>
          <w:spacing w:val="-5"/>
          <w:w w:val="100"/>
        </w:rPr>
        <w:t> </w:t>
      </w:r>
      <w:r>
        <w:rPr>
          <w:rFonts w:ascii="Calibri" w:hAnsi="Calibri" w:cs="Calibri" w:eastAsia="Calibri"/>
          <w:sz w:val="15"/>
          <w:szCs w:val="15"/>
          <w:spacing w:val="-3"/>
          <w:w w:val="100"/>
        </w:rPr>
        <w:t>F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eed</w:t>
      </w:r>
      <w:r>
        <w:rPr>
          <w:rFonts w:ascii="Calibri" w:hAnsi="Calibri" w:cs="Calibri" w:eastAsia="Calibri"/>
          <w:sz w:val="15"/>
          <w:szCs w:val="15"/>
          <w:spacing w:val="-4"/>
          <w:w w:val="100"/>
        </w:rPr>
        <w:t>f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o</w:t>
      </w:r>
      <w:r>
        <w:rPr>
          <w:rFonts w:ascii="Calibri" w:hAnsi="Calibri" w:cs="Calibri" w:eastAsia="Calibri"/>
          <w:sz w:val="15"/>
          <w:szCs w:val="15"/>
          <w:spacing w:val="1"/>
          <w:w w:val="100"/>
        </w:rPr>
        <w:t>r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w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a</w:t>
      </w:r>
      <w:r>
        <w:rPr>
          <w:rFonts w:ascii="Calibri" w:hAnsi="Calibri" w:cs="Calibri" w:eastAsia="Calibri"/>
          <w:sz w:val="15"/>
          <w:szCs w:val="15"/>
          <w:spacing w:val="-2"/>
          <w:w w:val="100"/>
        </w:rPr>
        <w:t>r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d</w:t>
      </w:r>
      <w:r>
        <w:rPr>
          <w:rFonts w:ascii="Calibri" w:hAnsi="Calibri" w:cs="Calibri" w:eastAsia="Calibri"/>
          <w:sz w:val="15"/>
          <w:szCs w:val="15"/>
          <w:spacing w:val="-10"/>
          <w:w w:val="100"/>
        </w:rPr>
        <w:t> 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S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t</w:t>
      </w:r>
      <w:r>
        <w:rPr>
          <w:rFonts w:ascii="Calibri" w:hAnsi="Calibri" w:cs="Calibri" w:eastAsia="Calibri"/>
          <w:sz w:val="15"/>
          <w:szCs w:val="15"/>
          <w:spacing w:val="-2"/>
          <w:w w:val="100"/>
        </w:rPr>
        <w:t>r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en</w:t>
      </w:r>
      <w:r>
        <w:rPr>
          <w:rFonts w:ascii="Calibri" w:hAnsi="Calibri" w:cs="Calibri" w:eastAsia="Calibri"/>
          <w:sz w:val="15"/>
          <w:szCs w:val="15"/>
          <w:spacing w:val="-2"/>
          <w:w w:val="100"/>
        </w:rPr>
        <w:t>g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th</w:t>
      </w:r>
      <w:r>
        <w:rPr>
          <w:rFonts w:ascii="Calibri" w:hAnsi="Calibri" w:cs="Calibri" w:eastAsia="Calibri"/>
          <w:sz w:val="15"/>
          <w:szCs w:val="15"/>
          <w:spacing w:val="-8"/>
          <w:w w:val="100"/>
        </w:rPr>
        <w:t> </w:t>
      </w:r>
      <w:r>
        <w:rPr>
          <w:rFonts w:ascii="Calibri" w:hAnsi="Calibri" w:cs="Calibri" w:eastAsia="Calibri"/>
          <w:sz w:val="15"/>
          <w:szCs w:val="15"/>
          <w:spacing w:val="1"/>
          <w:w w:val="100"/>
        </w:rPr>
        <w:t>[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a</w:t>
      </w:r>
      <w:r>
        <w:rPr>
          <w:rFonts w:ascii="Calibri" w:hAnsi="Calibri" w:cs="Calibri" w:eastAsia="Calibri"/>
          <w:sz w:val="15"/>
          <w:szCs w:val="15"/>
          <w:spacing w:val="1"/>
          <w:w w:val="100"/>
        </w:rPr>
        <w:t>.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u</w:t>
      </w:r>
      <w:r>
        <w:rPr>
          <w:rFonts w:ascii="Calibri" w:hAnsi="Calibri" w:cs="Calibri" w:eastAsia="Calibri"/>
          <w:sz w:val="15"/>
          <w:szCs w:val="15"/>
          <w:spacing w:val="1"/>
          <w:w w:val="100"/>
        </w:rPr>
        <w:t>.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]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ab/>
      </w:r>
      <w:r>
        <w:rPr>
          <w:rFonts w:ascii="Calibri" w:hAnsi="Calibri" w:cs="Calibri" w:eastAsia="Calibri"/>
          <w:sz w:val="15"/>
          <w:szCs w:val="15"/>
          <w:spacing w:val="-13"/>
          <w:w w:val="100"/>
        </w:rPr>
        <w:t>T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o</w:t>
      </w:r>
      <w:r>
        <w:rPr>
          <w:rFonts w:ascii="Calibri" w:hAnsi="Calibri" w:cs="Calibri" w:eastAsia="Calibri"/>
          <w:sz w:val="15"/>
          <w:szCs w:val="15"/>
          <w:spacing w:val="-3"/>
          <w:w w:val="100"/>
        </w:rPr>
        <w:t>t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al</w:t>
      </w:r>
      <w:r>
        <w:rPr>
          <w:rFonts w:ascii="Calibri" w:hAnsi="Calibri" w:cs="Calibri" w:eastAsia="Calibri"/>
          <w:sz w:val="15"/>
          <w:szCs w:val="15"/>
          <w:spacing w:val="-5"/>
          <w:w w:val="100"/>
        </w:rPr>
        <w:t> </w:t>
      </w:r>
      <w:r>
        <w:rPr>
          <w:rFonts w:ascii="Calibri" w:hAnsi="Calibri" w:cs="Calibri" w:eastAsia="Calibri"/>
          <w:sz w:val="15"/>
          <w:szCs w:val="15"/>
          <w:spacing w:val="-3"/>
          <w:w w:val="100"/>
        </w:rPr>
        <w:t>F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eed</w:t>
      </w:r>
      <w:r>
        <w:rPr>
          <w:rFonts w:ascii="Calibri" w:hAnsi="Calibri" w:cs="Calibri" w:eastAsia="Calibri"/>
          <w:sz w:val="15"/>
          <w:szCs w:val="15"/>
          <w:spacing w:val="-4"/>
          <w:w w:val="100"/>
        </w:rPr>
        <w:t>f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o</w:t>
      </w:r>
      <w:r>
        <w:rPr>
          <w:rFonts w:ascii="Calibri" w:hAnsi="Calibri" w:cs="Calibri" w:eastAsia="Calibri"/>
          <w:sz w:val="15"/>
          <w:szCs w:val="15"/>
          <w:spacing w:val="1"/>
          <w:w w:val="100"/>
        </w:rPr>
        <w:t>r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w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a</w:t>
      </w:r>
      <w:r>
        <w:rPr>
          <w:rFonts w:ascii="Calibri" w:hAnsi="Calibri" w:cs="Calibri" w:eastAsia="Calibri"/>
          <w:sz w:val="15"/>
          <w:szCs w:val="15"/>
          <w:spacing w:val="-2"/>
          <w:w w:val="100"/>
        </w:rPr>
        <w:t>r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d</w:t>
      </w:r>
      <w:r>
        <w:rPr>
          <w:rFonts w:ascii="Calibri" w:hAnsi="Calibri" w:cs="Calibri" w:eastAsia="Calibri"/>
          <w:sz w:val="15"/>
          <w:szCs w:val="15"/>
          <w:spacing w:val="-10"/>
          <w:w w:val="100"/>
        </w:rPr>
        <w:t> 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S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t</w:t>
      </w:r>
      <w:r>
        <w:rPr>
          <w:rFonts w:ascii="Calibri" w:hAnsi="Calibri" w:cs="Calibri" w:eastAsia="Calibri"/>
          <w:sz w:val="15"/>
          <w:szCs w:val="15"/>
          <w:spacing w:val="-2"/>
          <w:w w:val="100"/>
        </w:rPr>
        <w:t>r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en</w:t>
      </w:r>
      <w:r>
        <w:rPr>
          <w:rFonts w:ascii="Calibri" w:hAnsi="Calibri" w:cs="Calibri" w:eastAsia="Calibri"/>
          <w:sz w:val="15"/>
          <w:szCs w:val="15"/>
          <w:spacing w:val="-2"/>
          <w:w w:val="100"/>
        </w:rPr>
        <w:t>g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th</w:t>
      </w:r>
      <w:r>
        <w:rPr>
          <w:rFonts w:ascii="Calibri" w:hAnsi="Calibri" w:cs="Calibri" w:eastAsia="Calibri"/>
          <w:sz w:val="15"/>
          <w:szCs w:val="15"/>
          <w:spacing w:val="-8"/>
          <w:w w:val="100"/>
        </w:rPr>
        <w:t> </w:t>
      </w:r>
      <w:r>
        <w:rPr>
          <w:rFonts w:ascii="Calibri" w:hAnsi="Calibri" w:cs="Calibri" w:eastAsia="Calibri"/>
          <w:sz w:val="15"/>
          <w:szCs w:val="15"/>
          <w:spacing w:val="1"/>
          <w:w w:val="100"/>
        </w:rPr>
        <w:t>[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a</w:t>
      </w:r>
      <w:r>
        <w:rPr>
          <w:rFonts w:ascii="Calibri" w:hAnsi="Calibri" w:cs="Calibri" w:eastAsia="Calibri"/>
          <w:sz w:val="15"/>
          <w:szCs w:val="15"/>
          <w:spacing w:val="1"/>
          <w:w w:val="100"/>
        </w:rPr>
        <w:t>.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u</w:t>
      </w:r>
      <w:r>
        <w:rPr>
          <w:rFonts w:ascii="Calibri" w:hAnsi="Calibri" w:cs="Calibri" w:eastAsia="Calibri"/>
          <w:sz w:val="15"/>
          <w:szCs w:val="15"/>
          <w:spacing w:val="1"/>
          <w:w w:val="100"/>
        </w:rPr>
        <w:t>.]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3.5: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(mean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vs.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total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strength)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GG,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71.610931pt;margin-top:27.108194pt;width:433.716679pt;height:161.410801pt;mso-position-horizontal-relative:page;mso-position-vertical-relative:paragraph;z-index:-5197" coordorigin="1432,542" coordsize="8674,3228">
            <v:group style="position:absolute;left:9661;top:3165;width:437;height:2" coordorigin="9661,3165" coordsize="437,2">
              <v:shape style="position:absolute;left:9661;top:3165;width:437;height:2" coordorigin="9661,3165" coordsize="437,0" path="m9661,3165l10099,3165e" filled="f" stroked="t" strokeweight=".792545pt" strokecolor="#252525">
                <v:path arrowok="t"/>
              </v:shape>
            </v:group>
            <v:group style="position:absolute;left:9661;top:2415;width:179;height:750" coordorigin="9661,2415" coordsize="179,750">
              <v:shape style="position:absolute;left:9661;top:2415;width:179;height:750" coordorigin="9661,2415" coordsize="179,750" path="m9661,3165l9840,3165,9840,2415,9661,2415,9661,3165xe" filled="t" fillcolor="#B3B3B3" stroked="f">
                <v:path arrowok="t"/>
                <v:fill/>
              </v:shape>
            </v:group>
            <v:group style="position:absolute;left:9330;top:2408;width:517;height:764" coordorigin="9330,2408" coordsize="517,764">
              <v:shape style="position:absolute;left:9330;top:2408;width:517;height:764" coordorigin="9330,2408" coordsize="517,764" path="m9847,2408l9330,2408,9330,3172,9847,3172,9847,3165,9344,3165,9344,2422,9337,2422,9344,2415,9847,2415,9847,2408e" filled="t" fillcolor="#000000" stroked="f">
                <v:path arrowok="t"/>
                <v:fill/>
              </v:shape>
            </v:group>
            <v:group style="position:absolute;left:9661;top:3162;width:172;height:2" coordorigin="9661,3162" coordsize="172,2">
              <v:shape style="position:absolute;left:9661;top:3162;width:172;height:2" coordorigin="9661,3162" coordsize="172,0" path="m9661,3162l9833,3162e" filled="f" stroked="t" strokeweight=".446264pt" strokecolor="#000000">
                <v:path arrowok="t"/>
              </v:shape>
            </v:group>
            <v:group style="position:absolute;left:9833;top:2415;width:2;height:750" coordorigin="9833,2415" coordsize="2,750">
              <v:shape style="position:absolute;left:9833;top:2415;width:2;height:750" coordorigin="9833,2415" coordsize="0,750" path="m9833,2415l9833,3165e" filled="f" stroked="t" strokeweight=".1pt" strokecolor="#000000">
                <v:path arrowok="t"/>
              </v:shape>
            </v:group>
            <v:group style="position:absolute;left:9833;top:3158;width:14;height:7" coordorigin="9833,3158" coordsize="14,7">
              <v:shape style="position:absolute;left:9833;top:3158;width:14;height:7" coordorigin="9833,3158" coordsize="14,7" path="m9847,3158l9840,3158,9833,3165,9847,3165,9847,3158e" filled="t" fillcolor="#000000" stroked="f">
                <v:path arrowok="t"/>
                <v:fill/>
              </v:shape>
            </v:group>
            <v:group style="position:absolute;left:9337;top:2415;width:7;height:7" coordorigin="9337,2415" coordsize="7,7">
              <v:shape style="position:absolute;left:9337;top:2415;width:7;height:7" coordorigin="9337,2415" coordsize="7,7" path="m9344,2415l9337,2422,9344,2422,9344,2415e" filled="t" fillcolor="#000000" stroked="f">
                <v:path arrowok="t"/>
                <v:fill/>
              </v:shape>
            </v:group>
            <v:group style="position:absolute;left:9661;top:2419;width:172;height:2" coordorigin="9661,2419" coordsize="172,2">
              <v:shape style="position:absolute;left:9661;top:2419;width:172;height:2" coordorigin="9661,2419" coordsize="172,0" path="m9661,2419l9833,2419e" filled="f" stroked="t" strokeweight=".446264pt" strokecolor="#000000">
                <v:path arrowok="t"/>
              </v:shape>
            </v:group>
            <v:group style="position:absolute;left:9833;top:2415;width:14;height:7" coordorigin="9833,2415" coordsize="14,7">
              <v:shape style="position:absolute;left:9833;top:2415;width:14;height:7" coordorigin="9833,2415" coordsize="14,7" path="m9847,2415l9833,2415,9840,2422,9847,2422,9847,2415e" filled="t" fillcolor="#000000" stroked="f">
                <v:path arrowok="t"/>
                <v:fill/>
              </v:shape>
            </v:group>
            <v:group style="position:absolute;left:7459;top:3303;width:231;height:127" coordorigin="7459,3303" coordsize="231,127">
              <v:shape style="position:absolute;left:7459;top:3303;width:231;height:127" coordorigin="7459,3303" coordsize="231,127" path="m7476,3303l7459,3303,7459,3389,7498,3430,7522,3430,7533,3428,7548,3419,7551,3415,7501,3415,7495,3414,7485,3408,7481,3404,7477,3394,7476,3386,7476,3303e" filled="t" fillcolor="#252525" stroked="f">
                <v:path arrowok="t"/>
                <v:fill/>
              </v:shape>
              <v:shape style="position:absolute;left:7459;top:3303;width:231;height:127" coordorigin="7459,3303" coordsize="231,127" path="m7560,3303l7543,3303,7543,3391,7541,3401,7530,3413,7521,3415,7551,3415,7553,3413,7559,3398,7560,3389,7560,3303e" filled="t" fillcolor="#252525" stroked="f">
                <v:path arrowok="t"/>
                <v:fill/>
              </v:shape>
              <v:shape style="position:absolute;left:7459;top:3303;width:231;height:127" coordorigin="7459,3303" coordsize="231,127" path="m7606,3303l7589,3303,7589,3389,7628,3430,7652,3430,7662,3428,7678,3419,7681,3415,7631,3415,7625,3414,7615,3408,7611,3404,7607,3394,7606,3386,7606,3303e" filled="t" fillcolor="#252525" stroked="f">
                <v:path arrowok="t"/>
                <v:fill/>
              </v:shape>
              <v:shape style="position:absolute;left:7459;top:3303;width:231;height:127" coordorigin="7459,3303" coordsize="231,127" path="m7690,3303l7673,3303,7673,3391,7671,3401,7660,3413,7651,3415,7681,3415,7683,3413,7689,3398,7690,3389,7690,3303e" filled="t" fillcolor="#252525" stroked="f">
                <v:path arrowok="t"/>
                <v:fill/>
              </v:shape>
            </v:group>
            <v:group style="position:absolute;left:8447;top:3301;width:259;height:129" coordorigin="8447,3301" coordsize="259,129">
              <v:shape style="position:absolute;left:8447;top:3301;width:259;height:129" coordorigin="8447,3301" coordsize="259,129" path="m8521,3301l8498,3301,8487,3303,8467,3314,8460,3321,8455,3332,8449,3343,8447,3354,8447,3379,8450,3390,8500,3430,8522,3430,8531,3429,8549,3422,8558,3417,8560,3415,8503,3415,8495,3413,8480,3406,8474,3401,8470,3393,8466,3386,8464,3376,8464,3356,8466,3348,8491,3318,8497,3316,8504,3315,8552,3315,8550,3312,8544,3308,8537,3305,8529,3302,8521,3301e" filled="t" fillcolor="#252525" stroked="f">
                <v:path arrowok="t"/>
                <v:fill/>
              </v:shape>
              <v:shape style="position:absolute;left:8447;top:3301;width:259;height:129" coordorigin="8447,3301" coordsize="259,129" path="m8566,3364l8511,3364,8511,3379,8549,3379,8549,3402,8546,3405,8540,3408,8526,3414,8519,3415,8560,3415,8566,3411,8566,3364e" filled="t" fillcolor="#252525" stroked="f">
                <v:path arrowok="t"/>
                <v:fill/>
              </v:shape>
              <v:shape style="position:absolute;left:8447;top:3301;width:259;height:129" coordorigin="8447,3301" coordsize="259,129" path="m8552,3315l8518,3315,8524,3316,8534,3320,8539,3323,8544,3331,8547,3336,8549,3342,8564,3338,8562,3330,8559,3323,8554,3317,8552,3315e" filled="t" fillcolor="#252525" stroked="f">
                <v:path arrowok="t"/>
                <v:fill/>
              </v:shape>
              <v:shape style="position:absolute;left:8447;top:3301;width:259;height:129" coordorigin="8447,3301" coordsize="259,129" path="m8661,3301l8639,3301,8627,3303,8587,3354,8587,3379,8589,3390,8595,3399,8600,3409,8608,3417,8628,3428,8640,3430,8662,3430,8671,3429,8689,3422,8698,3417,8700,3415,8643,3415,8635,3413,8604,3356,8606,3348,8609,3340,8611,3335,8644,3315,8692,3315,8690,3312,8684,3308,8669,3302,8661,3301e" filled="t" fillcolor="#252525" stroked="f">
                <v:path arrowok="t"/>
                <v:fill/>
              </v:shape>
              <v:shape style="position:absolute;left:8447;top:3301;width:259;height:129" coordorigin="8447,3301" coordsize="259,129" path="m8706,3364l8651,3364,8651,3379,8689,3379,8689,3402,8686,3405,8680,3408,8666,3414,8659,3415,8700,3415,8706,3411,8706,3364e" filled="t" fillcolor="#252525" stroked="f">
                <v:path arrowok="t"/>
                <v:fill/>
              </v:shape>
              <v:shape style="position:absolute;left:8447;top:3301;width:259;height:129" coordorigin="8447,3301" coordsize="259,129" path="m8692,3315l8658,3315,8664,3316,8675,3320,8679,3323,8681,3327,8684,3331,8687,3336,8689,3342,8704,3338,8702,3330,8699,3323,8692,3315e" filled="t" fillcolor="#252525" stroked="f">
                <v:path arrowok="t"/>
                <v:fill/>
              </v:shape>
            </v:group>
            <v:group style="position:absolute;left:9471;top:3303;width:226;height:127" coordorigin="9471,3303" coordsize="226,127">
              <v:shape style="position:absolute;left:9471;top:3303;width:226;height:127" coordorigin="9471,3303" coordsize="226,127" path="m9488,3303l9471,3303,9471,3389,9473,3399,9476,3407,9479,3414,9485,3420,9493,3424,9500,3428,9510,3430,9535,3430,9545,3428,9552,3423,9560,3419,9563,3415,9513,3415,9507,3414,9488,3386,9488,3303e" filled="t" fillcolor="#252525" stroked="f">
                <v:path arrowok="t"/>
                <v:fill/>
              </v:shape>
              <v:shape style="position:absolute;left:9471;top:3303;width:226;height:127" coordorigin="9471,3303" coordsize="226,127" path="m9573,3303l9556,3303,9556,3391,9553,3401,9542,3413,9533,3415,9563,3415,9565,3413,9571,3398,9573,3389,9573,3303e" filled="t" fillcolor="#252525" stroked="f">
                <v:path arrowok="t"/>
                <v:fill/>
              </v:shape>
              <v:shape style="position:absolute;left:9471;top:3303;width:226;height:127" coordorigin="9471,3303" coordsize="226,127" path="m9695,3303l9601,3303,9601,3428,9697,3428,9697,3413,9618,3413,9618,3371,9690,3371,9690,3356,9618,3356,9618,3318,9695,3318,9695,3303e" filled="t" fillcolor="#252525" stroked="f">
                <v:path arrowok="t"/>
                <v:fill/>
              </v:shape>
            </v:group>
            <v:group style="position:absolute;left:6896;top:3111;width:84;height:128" coordorigin="6896,3111" coordsize="84,128">
              <v:shape style="position:absolute;left:6896;top:3111;width:84;height:128" coordorigin="6896,3111" coordsize="84,128" path="m6945,3111l6929,3111,6921,3113,6909,3123,6904,3130,6898,3148,6896,3160,6896,3177,6916,3234,6926,3239,6948,3239,6956,3236,6968,3226,6968,3226,6931,3226,6925,3223,6919,3215,6914,3200,6913,3177,6913,3171,6915,3147,6921,3133,6925,3127,6931,3124,6967,3124,6966,3121,6962,3118,6951,3112,6945,3111e" filled="t" fillcolor="#252525" stroked="f">
                <v:path arrowok="t"/>
                <v:fill/>
              </v:shape>
              <v:shape style="position:absolute;left:6896;top:3111;width:84;height:128" coordorigin="6896,3111" coordsize="84,128" path="m6967,3124l6945,3124,6952,3127,6958,3136,6963,3151,6964,3177,6962,3200,6962,3201,6957,3216,6952,3223,6946,3226,6968,3226,6973,3219,6979,3201,6980,3190,6980,3162,6979,3153,6975,3138,6973,3132,6967,3124e" filled="t" fillcolor="#252525" stroked="f">
                <v:path arrowok="t"/>
                <v:fill/>
              </v:shape>
            </v:group>
            <v:group style="position:absolute;left:6603;top:1378;width:85;height:113" coordorigin="6603,1378" coordsize="85,113">
              <v:shape style="position:absolute;left:6603;top:1378;width:85;height:113" coordorigin="6603,1378" coordsize="85,113" path="m6681,1378l6655,1378,6661,1380,6666,1385,6670,1389,6672,1394,6672,1406,6670,1412,6660,1425,6650,1434,6636,1445,6627,1452,6621,1459,6603,1488,6603,1491,6689,1491,6689,1477,6625,1477,6627,1474,6629,1471,6635,1465,6641,1460,6650,1452,6662,1443,6688,1391,6685,1382,6681,1378e" filled="t" fillcolor="#252525" stroked="f">
                <v:path arrowok="t"/>
                <v:fill/>
              </v:shape>
            </v:group>
            <v:group style="position:absolute;left:6606;top:1366;width:74;height:38" coordorigin="6606,1366" coordsize="74,38">
              <v:shape style="position:absolute;left:6606;top:1366;width:74;height:38" coordorigin="6606,1366" coordsize="74,38" path="m6661,1366l6636,1366,6626,1369,6612,1381,6608,1390,6606,1402,6623,1404,6623,1396,6625,1390,6634,1381,6640,1378,6681,1378,6670,1369,6661,1366e" filled="t" fillcolor="#252525" stroked="f">
                <v:path arrowok="t"/>
                <v:fill/>
              </v:shape>
            </v:group>
            <v:group style="position:absolute;left:6706;top:1366;width:72;height:128" coordorigin="6706,1366" coordsize="72,128">
              <v:shape style="position:absolute;left:6706;top:1366;width:72;height:128" coordorigin="6706,1366" coordsize="72,128" path="m6755,1366l6738,1366,6730,1368,6724,1373,6718,1378,6713,1385,6710,1394,6707,1403,6706,1415,6706,1432,6706,1445,6710,1466,6718,1480,6725,1489,6735,1493,6757,1493,6765,1491,6771,1486,6777,1481,6777,1481,6740,1481,6734,1477,6729,1470,6724,1454,6722,1432,6722,1425,6724,1402,6730,1387,6734,1381,6740,1378,6777,1378,6775,1376,6771,1372,6766,1370,6761,1367,6755,1366e" filled="t" fillcolor="#252525" stroked="f">
                <v:path arrowok="t"/>
                <v:fill/>
              </v:shape>
            </v:group>
            <v:group style="position:absolute;left:6755;top:1378;width:35;height:102" coordorigin="6755,1378" coordsize="35,102">
              <v:shape style="position:absolute;left:6755;top:1378;width:35;height:102" coordorigin="6755,1378" coordsize="35,102" path="m6777,1378l6755,1378,6761,1382,6767,1391,6772,1406,6773,1432,6771,1456,6766,1471,6761,1477,6755,1481,6777,1481,6790,1417,6789,1407,6787,1400,6785,1393,6782,1387,6779,1381,6777,1378e" filled="t" fillcolor="#252525" stroked="f">
                <v:path arrowok="t"/>
                <v:fill/>
              </v:shape>
            </v:group>
            <v:group style="position:absolute;left:6806;top:1366;width:72;height:128" coordorigin="6806,1366" coordsize="72,128">
              <v:shape style="position:absolute;left:6806;top:1366;width:72;height:128" coordorigin="6806,1366" coordsize="72,128" path="m6855,1366l6838,1366,6831,1368,6824,1373,6818,1378,6814,1385,6810,1394,6807,1403,6806,1415,6806,1432,6806,1445,6811,1466,6818,1480,6826,1489,6835,1493,6857,1493,6865,1491,6871,1486,6877,1481,6878,1481,6840,1481,6834,1477,6829,1470,6824,1454,6822,1432,6822,1425,6824,1402,6830,1387,6834,1381,6840,1378,6877,1378,6875,1376,6871,1372,6866,1370,6861,1367,6855,1366e" filled="t" fillcolor="#252525" stroked="f">
                <v:path arrowok="t"/>
                <v:fill/>
              </v:shape>
            </v:group>
            <v:group style="position:absolute;left:6855;top:1378;width:35;height:102" coordorigin="6855,1378" coordsize="35,102">
              <v:shape style="position:absolute;left:6855;top:1378;width:35;height:102" coordorigin="6855,1378" coordsize="35,102" path="m6877,1378l6855,1378,6861,1382,6867,1391,6872,1406,6873,1432,6871,1456,6866,1471,6861,1477,6855,1481,6878,1481,6890,1417,6889,1407,6885,1393,6882,1387,6879,1381,6877,1378e" filled="t" fillcolor="#252525" stroked="f">
                <v:path arrowok="t"/>
                <v:fill/>
              </v:shape>
            </v:group>
            <v:group style="position:absolute;left:6906;top:1366;width:72;height:128" coordorigin="6906,1366" coordsize="72,128">
              <v:shape style="position:absolute;left:6906;top:1366;width:72;height:128" coordorigin="6906,1366" coordsize="72,128" path="m6955,1366l6938,1366,6931,1368,6924,1373,6918,1378,6914,1385,6910,1394,6907,1403,6906,1415,6906,1432,6906,1445,6911,1466,6919,1480,6926,1489,6935,1493,6957,1493,6965,1491,6971,1486,6977,1481,6978,1481,6941,1481,6934,1477,6929,1470,6924,1454,6922,1432,6922,1425,6924,1402,6930,1387,6935,1381,6940,1378,6977,1378,6976,1376,6971,1372,6966,1370,6961,1367,6955,1366e" filled="t" fillcolor="#252525" stroked="f">
                <v:path arrowok="t"/>
                <v:fill/>
              </v:shape>
            </v:group>
            <v:group style="position:absolute;left:6955;top:1378;width:35;height:102" coordorigin="6955,1378" coordsize="35,102">
              <v:shape style="position:absolute;left:6955;top:1378;width:35;height:102" coordorigin="6955,1378" coordsize="35,102" path="m6977,1378l6955,1378,6961,1382,6967,1391,6972,1406,6974,1432,6972,1456,6966,1471,6961,1477,6955,1481,6978,1481,6990,1417,6989,1407,6987,1400,6985,1393,6982,1387,6979,1381,6977,1378e" filled="t" fillcolor="#252525" stroked="f">
                <v:path arrowok="t"/>
                <v:fill/>
              </v:shape>
            </v:group>
            <v:group style="position:absolute;left:7066;top:3158;width:208;height:14" coordorigin="7066,3158" coordsize="208,14">
              <v:shape style="position:absolute;left:7066;top:3158;width:208;height:14" coordorigin="7066,3158" coordsize="208,14" path="m7073,3158l7066,3158,7066,3172,7073,3172,7073,3158e" filled="t" fillcolor="#000000" stroked="f">
                <v:path arrowok="t"/>
                <v:fill/>
              </v:shape>
              <v:shape style="position:absolute;left:7066;top:3158;width:208;height:14" coordorigin="7066,3158" coordsize="208,14" path="m7275,3158l7073,3158,7073,3172,7275,3172,7275,3158e" filled="t" fillcolor="#000000" stroked="f">
                <v:path arrowok="t"/>
                <v:fill/>
              </v:shape>
            </v:group>
            <v:group style="position:absolute;left:7318;top:1505;width:517;height:1666" coordorigin="7318,1505" coordsize="517,1666">
              <v:shape style="position:absolute;left:7318;top:1505;width:517;height:1666" coordorigin="7318,1505" coordsize="517,1666" path="m7835,1505l7318,1505,7318,3172,7835,3172,7835,3165,7332,3165,7332,1519,7325,1519,7332,1513,7835,1513,7835,1505e" filled="t" fillcolor="#000000" stroked="f">
                <v:path arrowok="t"/>
                <v:fill/>
              </v:shape>
            </v:group>
            <v:group style="position:absolute;left:7821;top:3158;width:14;height:7" coordorigin="7821,3158" coordsize="14,7">
              <v:shape style="position:absolute;left:7821;top:3158;width:14;height:7" coordorigin="7821,3158" coordsize="14,7" path="m7835,3158l7828,3158,7821,3165,7835,3165,7835,3158e" filled="t" fillcolor="#000000" stroked="f">
                <v:path arrowok="t"/>
                <v:fill/>
              </v:shape>
            </v:group>
            <v:group style="position:absolute;left:7325;top:1513;width:7;height:7" coordorigin="7325,1513" coordsize="7,7">
              <v:shape style="position:absolute;left:7325;top:1513;width:7;height:7" coordorigin="7325,1513" coordsize="7,7" path="m7332,1513l7325,1519,7332,1519,7332,1513e" filled="t" fillcolor="#000000" stroked="f">
                <v:path arrowok="t"/>
                <v:fill/>
              </v:shape>
            </v:group>
            <v:group style="position:absolute;left:7821;top:1513;width:14;height:7" coordorigin="7821,1513" coordsize="14,7">
              <v:shape style="position:absolute;left:7821;top:1513;width:14;height:7" coordorigin="7821,1513" coordsize="14,7" path="m7835,1513l7821,1513,7828,1519,7835,1519,7835,1513e" filled="t" fillcolor="#000000" stroked="f">
                <v:path arrowok="t"/>
                <v:fill/>
              </v:shape>
            </v:group>
            <v:group style="position:absolute;left:7183;top:1553;width:66;height:1591" coordorigin="7183,1553" coordsize="66,1591">
              <v:shape style="position:absolute;left:7183;top:1553;width:66;height:1591" coordorigin="7183,1553" coordsize="66,1591" path="m7210,3078l7183,3078,7216,3144,7243,3089,7210,3089,7210,3078e" filled="t" fillcolor="#5B9BD4" stroked="f">
                <v:path arrowok="t"/>
                <v:fill/>
              </v:shape>
              <v:shape style="position:absolute;left:7183;top:1553;width:66;height:1591" coordorigin="7183,1553" coordsize="66,1591" path="m7221,1608l7210,1608,7210,3089,7221,3089,7221,1608e" filled="t" fillcolor="#5B9BD4" stroked="f">
                <v:path arrowok="t"/>
                <v:fill/>
              </v:shape>
              <v:shape style="position:absolute;left:7183;top:1553;width:66;height:1591" coordorigin="7183,1553" coordsize="66,1591" path="m7249,3078l7221,3078,7221,3089,7243,3089,7249,3078e" filled="t" fillcolor="#5B9BD4" stroked="f">
                <v:path arrowok="t"/>
                <v:fill/>
              </v:shape>
              <v:shape style="position:absolute;left:7183;top:1553;width:66;height:1591" coordorigin="7183,1553" coordsize="66,1591" path="m7216,1553l7183,1620,7210,1620,7210,1608,7243,1608,7216,1553e" filled="t" fillcolor="#5B9BD4" stroked="f">
                <v:path arrowok="t"/>
                <v:fill/>
              </v:shape>
              <v:shape style="position:absolute;left:7183;top:1553;width:66;height:1591" coordorigin="7183,1553" coordsize="66,1591" path="m7243,1608l7221,1608,7221,1620,7249,1620,7243,1608e" filled="t" fillcolor="#5B9BD4" stroked="f">
                <v:path arrowok="t"/>
                <v:fill/>
              </v:shape>
            </v:group>
            <v:group style="position:absolute;left:8324;top:1883;width:517;height:1289" coordorigin="8324,1883" coordsize="517,1289">
              <v:shape style="position:absolute;left:8324;top:1883;width:517;height:1289" coordorigin="8324,1883" coordsize="517,1289" path="m8841,1883l8324,1883,8324,3172,8841,3172,8841,3165,8338,3165,8338,1897,8331,1897,8338,1890,8841,1890,8841,1883e" filled="t" fillcolor="#000000" stroked="f">
                <v:path arrowok="t"/>
                <v:fill/>
              </v:shape>
            </v:group>
            <v:group style="position:absolute;left:8827;top:3158;width:14;height:7" coordorigin="8827,3158" coordsize="14,7">
              <v:shape style="position:absolute;left:8827;top:3158;width:14;height:7" coordorigin="8827,3158" coordsize="14,7" path="m8841,3158l8834,3158,8827,3165,8841,3165,8841,3158e" filled="t" fillcolor="#000000" stroked="f">
                <v:path arrowok="t"/>
                <v:fill/>
              </v:shape>
            </v:group>
            <v:group style="position:absolute;left:8331;top:1890;width:7;height:7" coordorigin="8331,1890" coordsize="7,7">
              <v:shape style="position:absolute;left:8331;top:1890;width:7;height:7" coordorigin="8331,1890" coordsize="7,7" path="m8338,1890l8331,1897,8338,1897,8338,1890e" filled="t" fillcolor="#000000" stroked="f">
                <v:path arrowok="t"/>
                <v:fill/>
              </v:shape>
            </v:group>
            <v:group style="position:absolute;left:8827;top:1890;width:14;height:7" coordorigin="8827,1890" coordsize="14,7">
              <v:shape style="position:absolute;left:8827;top:1890;width:14;height:7" coordorigin="8827,1890" coordsize="14,7" path="m8841,1890l8827,1890,8834,1897,8841,1897,8841,1890e" filled="t" fillcolor="#000000" stroked="f">
                <v:path arrowok="t"/>
                <v:fill/>
              </v:shape>
            </v:group>
            <v:group style="position:absolute;left:2371;top:3386;width:195;height:107" coordorigin="2371,3386" coordsize="195,107">
              <v:shape style="position:absolute;left:2371;top:3386;width:195;height:107" coordorigin="2371,3386" coordsize="195,107" path="m2385,3386l2371,3386,2371,3458,2404,3494,2425,3494,2433,3492,2446,3484,2448,3481,2407,3481,2401,3480,2393,3475,2390,3472,2386,3463,2385,3456,2385,3386e" filled="t" fillcolor="#252525" stroked="f">
                <v:path arrowok="t"/>
                <v:fill/>
              </v:shape>
              <v:shape style="position:absolute;left:2371;top:3386;width:195;height:107" coordorigin="2371,3386" coordsize="195,107" path="m2457,3386l2442,3386,2442,3460,2440,3469,2431,3479,2423,3481,2448,3481,2450,3479,2455,3466,2456,3458,2457,3386e" filled="t" fillcolor="#252525" stroked="f">
                <v:path arrowok="t"/>
                <v:fill/>
              </v:shape>
              <v:shape style="position:absolute;left:2371;top:3386;width:195;height:107" coordorigin="2371,3386" coordsize="195,107" path="m2495,3386l2481,3386,2481,3458,2513,3494,2534,3494,2543,3492,2555,3484,2558,3481,2516,3481,2511,3480,2502,3475,2499,3472,2496,3463,2495,3456,2495,3386e" filled="t" fillcolor="#252525" stroked="f">
                <v:path arrowok="t"/>
                <v:fill/>
              </v:shape>
              <v:shape style="position:absolute;left:2371;top:3386;width:195;height:107" coordorigin="2371,3386" coordsize="195,107" path="m2566,3386l2552,3386,2552,3460,2550,3469,2541,3479,2533,3481,2558,3481,2560,3479,2565,3466,2566,3458,2566,3386e" filled="t" fillcolor="#252525" stroked="f">
                <v:path arrowok="t"/>
                <v:fill/>
              </v:shape>
            </v:group>
            <v:group style="position:absolute;left:3215;top:3385;width:219;height:109" coordorigin="3215,3385" coordsize="219,109">
              <v:shape style="position:absolute;left:3215;top:3385;width:219;height:109" coordorigin="3215,3385" coordsize="219,109" path="m3278,3385l3259,3385,3249,3387,3215,3429,3216,3450,3218,3459,3222,3468,3227,3476,3233,3483,3251,3491,3260,3494,3279,3494,3287,3492,3302,3487,3309,3483,3311,3481,3263,3481,3256,3479,3230,3431,3232,3424,3234,3417,3236,3414,3263,3396,3304,3396,3302,3394,3298,3391,3285,3386,3278,3385e" filled="t" fillcolor="#252525" stroked="f">
                <v:path arrowok="t"/>
                <v:fill/>
              </v:shape>
              <v:shape style="position:absolute;left:3215;top:3385;width:219;height:109" coordorigin="3215,3385" coordsize="219,109" path="m3316,3438l3270,3438,3270,3450,3302,3450,3302,3470,3299,3473,3294,3475,3282,3480,3276,3481,3311,3481,3316,3477,3316,3438e" filled="t" fillcolor="#252525" stroked="f">
                <v:path arrowok="t"/>
                <v:fill/>
              </v:shape>
              <v:shape style="position:absolute;left:3215;top:3385;width:219;height:109" coordorigin="3215,3385" coordsize="219,109" path="m3304,3396l3275,3396,3280,3397,3289,3401,3293,3404,3295,3407,3298,3410,3300,3414,3301,3419,3314,3416,3312,3409,3310,3403,3304,3396e" filled="t" fillcolor="#252525" stroked="f">
                <v:path arrowok="t"/>
                <v:fill/>
              </v:shape>
              <v:shape style="position:absolute;left:3215;top:3385;width:219;height:109" coordorigin="3215,3385" coordsize="219,109" path="m3396,3385l3377,3385,3368,3387,3351,3395,3345,3402,3340,3411,3336,3420,3333,3429,3334,3450,3336,3459,3378,3494,3397,3494,3405,3492,3420,3487,3427,3483,3429,3481,3381,3481,3374,3479,3361,3473,3357,3469,3353,3462,3350,3456,3348,3448,3348,3431,3350,3424,3371,3399,3376,3397,3381,3396,3422,3396,3420,3394,3415,3391,3403,3386,3396,3385e" filled="t" fillcolor="#252525" stroked="f">
                <v:path arrowok="t"/>
                <v:fill/>
              </v:shape>
              <v:shape style="position:absolute;left:3215;top:3385;width:219;height:109" coordorigin="3215,3385" coordsize="219,109" path="m3434,3438l3388,3438,3388,3450,3420,3450,3420,3470,3417,3473,3412,3475,3401,3480,3394,3481,3429,3481,3434,3477,3434,3438e" filled="t" fillcolor="#252525" stroked="f">
                <v:path arrowok="t"/>
                <v:fill/>
              </v:shape>
              <v:shape style="position:absolute;left:3215;top:3385;width:219;height:109" coordorigin="3215,3385" coordsize="219,109" path="m3422,3396l3393,3396,3398,3397,3407,3401,3419,3419,3432,3416,3430,3409,3428,3403,3424,3399,3422,3396e" filled="t" fillcolor="#252525" stroked="f">
                <v:path arrowok="t"/>
                <v:fill/>
              </v:shape>
            </v:group>
            <v:group style="position:absolute;left:4091;top:3386;width:191;height:107" coordorigin="4091,3386" coordsize="191,107">
              <v:shape style="position:absolute;left:4091;top:3386;width:191;height:107" coordorigin="4091,3386" coordsize="191,107" path="m4105,3386l4091,3386,4091,3458,4124,3494,4144,3494,4153,3492,4159,3488,4166,3484,4168,3481,4126,3481,4121,3480,4117,3477,4113,3475,4110,3472,4108,3467,4106,3463,4105,3456,4105,3386e" filled="t" fillcolor="#252525" stroked="f">
                <v:path arrowok="t"/>
                <v:fill/>
              </v:shape>
              <v:shape style="position:absolute;left:4091;top:3386;width:191;height:107" coordorigin="4091,3386" coordsize="191,107" path="m4176,3386l4162,3386,4162,3460,4160,3469,4151,3479,4143,3481,4168,3481,4170,3479,4173,3473,4175,3466,4176,3458,4176,3386e" filled="t" fillcolor="#252525" stroked="f">
                <v:path arrowok="t"/>
                <v:fill/>
              </v:shape>
              <v:shape style="position:absolute;left:4091;top:3386;width:191;height:107" coordorigin="4091,3386" coordsize="191,107" path="m4279,3386l4200,3386,4200,3492,4282,3492,4282,3479,4215,3479,4215,3443,4275,3443,4275,3431,4215,3431,4215,3399,4279,3399,4279,3386e" filled="t" fillcolor="#252525" stroked="f">
                <v:path arrowok="t"/>
                <v:fill/>
              </v:shape>
            </v:group>
            <v:group style="position:absolute;left:1891;top:3224;width:71;height:108" coordorigin="1891,3224" coordsize="71,108">
              <v:shape style="position:absolute;left:1891;top:3224;width:71;height:108" coordorigin="1891,3224" coordsize="71,108" path="m1932,3224l1918,3224,1912,3226,1901,3235,1897,3241,1892,3256,1891,3266,1891,3284,1894,3306,1902,3321,1908,3328,1916,3332,1934,3332,1941,3330,1951,3322,1951,3321,1920,3321,1915,3319,1907,3307,1905,3296,1905,3261,1907,3249,1911,3243,1915,3238,1920,3235,1951,3235,1950,3233,1946,3230,1937,3225,1932,3224e" filled="t" fillcolor="#252525" stroked="f">
                <v:path arrowok="t"/>
                <v:fill/>
              </v:shape>
              <v:shape style="position:absolute;left:1891;top:3224;width:71;height:108" coordorigin="1891,3224" coordsize="71,108" path="m1951,3235l1932,3235,1938,3238,1946,3249,1948,3261,1948,3296,1946,3307,1937,3319,1932,3321,1951,3321,1955,3316,1960,3301,1962,3291,1962,3268,1961,3259,1958,3247,1955,3242,1951,3235e" filled="t" fillcolor="#252525" stroked="f">
                <v:path arrowok="t"/>
                <v:fill/>
              </v:shape>
            </v:group>
            <v:group style="position:absolute;left:1644;top:2026;width:72;height:95" coordorigin="1644,2026" coordsize="72,95">
              <v:shape style="position:absolute;left:1644;top:2026;width:72;height:95" coordorigin="1644,2026" coordsize="72,95" path="m1709,2026l1688,2026,1693,2028,1696,2032,1700,2035,1702,2040,1702,2050,1700,2055,1692,2066,1684,2073,1664,2089,1658,2094,1650,2103,1647,2108,1644,2115,1644,2118,1644,2122,1716,2122,1716,2109,1663,2109,1664,2107,1666,2104,1670,2100,1676,2095,1693,2081,1700,2075,1708,2066,1711,2061,1715,2053,1716,2050,1716,2036,1713,2030,1709,2026e" filled="t" fillcolor="#252525" stroked="f">
                <v:path arrowok="t"/>
                <v:fill/>
              </v:shape>
            </v:group>
            <v:group style="position:absolute;left:1647;top:2016;width:62;height:32" coordorigin="1647,2016" coordsize="62,32">
              <v:shape style="position:absolute;left:1647;top:2016;width:62;height:32" coordorigin="1647,2016" coordsize="62,32" path="m1692,2016l1671,2016,1663,2018,1657,2024,1651,2029,1647,2036,1647,2046,1660,2048,1660,2041,1662,2036,1666,2032,1670,2028,1675,2026,1709,2026,1700,2019,1692,2016e" filled="t" fillcolor="#252525" stroked="f">
                <v:path arrowok="t"/>
                <v:fill/>
              </v:shape>
            </v:group>
            <v:group style="position:absolute;left:1730;top:2016;width:61;height:108" coordorigin="1730,2016" coordsize="61,108">
              <v:shape style="position:absolute;left:1730;top:2016;width:61;height:108" coordorigin="1730,2016" coordsize="61,108" path="m1771,2016l1758,2016,1751,2018,1730,2057,1730,2075,1733,2097,1741,2112,1747,2120,1755,2123,1773,2123,1780,2121,1790,2113,1791,2113,1759,2113,1754,2110,1746,2098,1744,2087,1744,2052,1746,2040,1751,2034,1754,2029,1759,2026,1790,2026,1789,2025,1785,2021,1781,2019,1776,2017,1771,2016e" filled="t" fillcolor="#252525" stroked="f">
                <v:path arrowok="t"/>
                <v:fill/>
              </v:shape>
            </v:group>
            <v:group style="position:absolute;left:1772;top:2026;width:29;height:86" coordorigin="1772,2026" coordsize="29,86">
              <v:shape style="position:absolute;left:1772;top:2026;width:29;height:86" coordorigin="1772,2026" coordsize="29,86" path="m1790,2026l1772,2026,1777,2029,1781,2035,1785,2041,1787,2052,1787,2087,1785,2098,1777,2110,1772,2113,1791,2113,1794,2107,1800,2092,1801,2082,1801,2059,1800,2051,1797,2038,1795,2033,1792,2029,1790,2026e" filled="t" fillcolor="#252525" stroked="f">
                <v:path arrowok="t"/>
                <v:fill/>
              </v:shape>
            </v:group>
            <v:group style="position:absolute;left:1814;top:2016;width:61;height:108" coordorigin="1814,2016" coordsize="61,108">
              <v:shape style="position:absolute;left:1814;top:2016;width:61;height:108" coordorigin="1814,2016" coordsize="61,108" path="m1856,2016l1842,2016,1835,2018,1814,2057,1815,2075,1818,2097,1825,2112,1831,2120,1839,2123,1858,2123,1864,2121,1875,2113,1875,2113,1844,2113,1839,2110,1830,2098,1828,2087,1828,2052,1830,2040,1835,2034,1839,2029,1844,2026,1874,2026,1873,2025,1870,2021,1865,2019,1861,2017,1856,2016e" filled="t" fillcolor="#252525" stroked="f">
                <v:path arrowok="t"/>
                <v:fill/>
              </v:shape>
            </v:group>
            <v:group style="position:absolute;left:1856;top:2026;width:29;height:86" coordorigin="1856,2026" coordsize="29,86">
              <v:shape style="position:absolute;left:1856;top:2026;width:29;height:86" coordorigin="1856,2026" coordsize="29,86" path="m1874,2026l1856,2026,1861,2029,1865,2035,1870,2041,1872,2052,1872,2087,1870,2098,1861,2110,1856,2113,1875,2113,1879,2107,1884,2092,1885,2082,1885,2059,1884,2051,1881,2038,1879,2033,1876,2029,1874,2026e" filled="t" fillcolor="#252525" stroked="f">
                <v:path arrowok="t"/>
                <v:fill/>
              </v:shape>
            </v:group>
            <v:group style="position:absolute;left:1899;top:2016;width:61;height:108" coordorigin="1899,2016" coordsize="61,108">
              <v:shape style="position:absolute;left:1899;top:2016;width:61;height:108" coordorigin="1899,2016" coordsize="61,108" path="m1940,2016l1926,2016,1920,2018,1899,2057,1899,2075,1902,2097,1910,2112,1916,2120,1924,2123,1942,2123,1949,2121,1959,2113,1959,2113,1928,2113,1923,2110,1915,2098,1913,2087,1913,2052,1915,2040,1919,2034,1923,2029,1928,2026,1959,2026,1958,2025,1954,2021,1950,2019,1945,2017,1940,2016e" filled="t" fillcolor="#252525" stroked="f">
                <v:path arrowok="t"/>
                <v:fill/>
              </v:shape>
            </v:group>
            <v:group style="position:absolute;left:1940;top:2026;width:29;height:86" coordorigin="1940,2026" coordsize="29,86">
              <v:shape style="position:absolute;left:1940;top:2026;width:29;height:86" coordorigin="1940,2026" coordsize="29,86" path="m1959,2026l1940,2026,1946,2029,1950,2035,1954,2041,1956,2052,1956,2087,1954,2098,1946,2110,1940,2113,1959,2113,1963,2107,1968,2092,1970,2082,1970,2059,1969,2051,1966,2038,1963,2033,1960,2029,1959,2026e" filled="t" fillcolor="#252525" stroked="f">
                <v:path arrowok="t"/>
                <v:fill/>
              </v:shape>
            </v:group>
            <v:group style="position:absolute;left:1641;top:807;width:328;height:108" coordorigin="1641,807" coordsize="328,108">
              <v:shape style="position:absolute;left:1641;top:807;width:328;height:108" coordorigin="1641,807" coordsize="328,108" path="m1702,888l1688,888,1688,913,1702,913,1702,888e" filled="t" fillcolor="#252525" stroked="f">
                <v:path arrowok="t"/>
                <v:fill/>
              </v:shape>
              <v:shape style="position:absolute;left:1641;top:807;width:328;height:108" coordorigin="1641,807" coordsize="328,108" path="m1702,807l1691,807,1641,876,1641,888,1716,888,1716,876,1654,876,1688,828,1702,828,1702,807e" filled="t" fillcolor="#252525" stroked="f">
                <v:path arrowok="t"/>
                <v:fill/>
              </v:shape>
              <v:shape style="position:absolute;left:1641;top:807;width:328;height:108" coordorigin="1641,807" coordsize="328,108" path="m1702,828l1688,828,1688,876,1702,876,1702,828e" filled="t" fillcolor="#252525" stroked="f">
                <v:path arrowok="t"/>
                <v:fill/>
              </v:shape>
              <v:shape style="position:absolute;left:1641;top:807;width:328;height:108" coordorigin="1641,807" coordsize="328,108" path="m1771,807l1758,807,1751,809,1746,813,1741,817,1737,823,1731,838,1730,848,1730,866,1733,888,1741,904,1747,911,1755,915,1773,915,1780,913,1790,904,1759,904,1754,901,1750,895,1746,890,1744,878,1759,818,1790,818,1789,816,1785,813,1776,808,1771,807e" filled="t" fillcolor="#252525" stroked="f">
                <v:path arrowok="t"/>
                <v:fill/>
              </v:shape>
              <v:shape style="position:absolute;left:1641;top:807;width:328;height:108" coordorigin="1641,807" coordsize="328,108" path="m1790,818l1772,818,1777,821,1785,832,1787,844,1787,878,1785,890,1777,901,1772,904,1791,904,1794,899,1800,883,1801,873,1801,850,1792,820,1790,818e" filled="t" fillcolor="#252525" stroked="f">
                <v:path arrowok="t"/>
                <v:fill/>
              </v:shape>
              <v:shape style="position:absolute;left:1641;top:807;width:328;height:108" coordorigin="1641,807" coordsize="328,108" path="m1856,807l1842,807,1835,809,1830,813,1825,817,1821,823,1816,838,1814,848,1815,866,1818,888,1825,904,1831,911,1839,915,1858,915,1864,913,1875,904,1844,904,1839,901,1834,895,1830,890,1828,878,1844,818,1874,818,1873,816,1870,813,1861,808,1856,807e" filled="t" fillcolor="#252525" stroked="f">
                <v:path arrowok="t"/>
                <v:fill/>
              </v:shape>
              <v:shape style="position:absolute;left:1641;top:807;width:328;height:108" coordorigin="1641,807" coordsize="328,108" path="m1874,818l1856,818,1861,821,1870,832,1872,844,1872,878,1870,890,1861,901,1856,904,1875,904,1879,899,1884,883,1885,873,1885,850,1876,820,1874,818e" filled="t" fillcolor="#252525" stroked="f">
                <v:path arrowok="t"/>
                <v:fill/>
              </v:shape>
              <v:shape style="position:absolute;left:1641;top:807;width:328;height:108" coordorigin="1641,807" coordsize="328,108" path="m1940,807l1926,807,1920,809,1915,813,1909,817,1905,823,1900,838,1899,848,1899,866,1902,888,1910,904,1916,911,1924,915,1942,915,1949,913,1959,904,1928,904,1923,901,1919,895,1915,890,1913,878,1928,818,1959,818,1958,816,1954,813,1945,808,1940,807e" filled="t" fillcolor="#252525" stroked="f">
                <v:path arrowok="t"/>
                <v:fill/>
              </v:shape>
              <v:shape style="position:absolute;left:1641;top:807;width:328;height:108" coordorigin="1641,807" coordsize="328,108" path="m1959,818l1940,818,1946,821,1954,832,1956,844,1956,878,1954,890,1946,901,1940,904,1959,904,1963,899,1968,883,1970,873,1970,850,1969,842,1966,830,1963,825,1960,820,1959,818e" filled="t" fillcolor="#252525" stroked="f">
                <v:path arrowok="t"/>
                <v:fill/>
              </v:shape>
            </v:group>
            <v:group style="position:absolute;left:2034;top:3264;width:92;height:12" coordorigin="2034,3264" coordsize="92,12">
              <v:shape style="position:absolute;left:2034;top:3264;width:92;height:12" coordorigin="2034,3264" coordsize="92,12" path="m2040,3264l2034,3264,2034,3276,2040,3276,2040,3264e" filled="t" fillcolor="#000000" stroked="f">
                <v:path arrowok="t"/>
                <v:fill/>
              </v:shape>
              <v:shape style="position:absolute;left:2034;top:3264;width:92;height:12" coordorigin="2034,3264" coordsize="92,12" path="m2126,3264l2040,3264,2040,3276,2126,3276,2126,3264e" filled="t" fillcolor="#000000" stroked="f">
                <v:path arrowok="t"/>
                <v:fill/>
              </v:shape>
            </v:group>
            <v:group style="position:absolute;left:2142;top:2513;width:227;height:763" coordorigin="2142,2513" coordsize="227,763">
              <v:shape style="position:absolute;left:2142;top:2513;width:227;height:763" coordorigin="2142,2513" coordsize="227,763" path="m2368,2513l2142,2513,2142,3276,2368,3276,2368,3270,2154,3270,2154,2525,2148,2525,2154,2519,2368,2519,2368,2513e" filled="t" fillcolor="#000000" stroked="f">
                <v:path arrowok="t"/>
                <v:fill/>
              </v:shape>
            </v:group>
            <v:group style="position:absolute;left:2357;top:3264;width:12;height:6" coordorigin="2357,3264" coordsize="12,6">
              <v:shape style="position:absolute;left:2357;top:3264;width:12;height:6" coordorigin="2357,3264" coordsize="12,6" path="m2368,3264l2363,3264,2357,3270,2368,3270,2368,3264e" filled="t" fillcolor="#000000" stroked="f">
                <v:path arrowok="t"/>
                <v:fill/>
              </v:shape>
            </v:group>
            <v:group style="position:absolute;left:2148;top:2519;width:6;height:6" coordorigin="2148,2519" coordsize="6,6">
              <v:shape style="position:absolute;left:2148;top:2519;width:6;height:6" coordorigin="2148,2519" coordsize="6,6" path="m2154,2519l2148,2525,2154,2525,2154,2519e" filled="t" fillcolor="#000000" stroked="f">
                <v:path arrowok="t"/>
                <v:fill/>
              </v:shape>
            </v:group>
            <v:group style="position:absolute;left:2357;top:2519;width:12;height:6" coordorigin="2357,2519" coordsize="12,6">
              <v:shape style="position:absolute;left:2357;top:2519;width:12;height:6" coordorigin="2357,2519" coordsize="12,6" path="m2368,2519l2357,2519,2363,2525,2368,2525,2368,2519e" filled="t" fillcolor="#000000" stroked="f">
                <v:path arrowok="t"/>
                <v:fill/>
              </v:shape>
            </v:group>
            <v:group style="position:absolute;left:2357;top:2114;width:227;height:1162" coordorigin="2357,2114" coordsize="227,1162">
              <v:shape style="position:absolute;left:2357;top:2114;width:227;height:1162" coordorigin="2357,2114" coordsize="227,1162" path="m2583,2114l2357,2114,2357,3276,2583,3276,2583,3270,2368,3270,2368,2125,2363,2125,2368,2120,2583,2120,2583,2114e" filled="t" fillcolor="#000000" stroked="f">
                <v:path arrowok="t"/>
                <v:fill/>
              </v:shape>
            </v:group>
            <v:group style="position:absolute;left:2572;top:3264;width:12;height:6" coordorigin="2572,3264" coordsize="12,6">
              <v:shape style="position:absolute;left:2572;top:3264;width:12;height:6" coordorigin="2572,3264" coordsize="12,6" path="m2583,3264l2578,3264,2572,3270,2583,3270,2583,3264e" filled="t" fillcolor="#000000" stroked="f">
                <v:path arrowok="t"/>
                <v:fill/>
              </v:shape>
            </v:group>
            <v:group style="position:absolute;left:2363;top:2120;width:6;height:6" coordorigin="2363,2120" coordsize="6,6">
              <v:shape style="position:absolute;left:2363;top:2120;width:6;height:6" coordorigin="2363,2120" coordsize="6,6" path="m2368,2120l2363,2125,2368,2125,2368,2120e" filled="t" fillcolor="#000000" stroked="f">
                <v:path arrowok="t"/>
                <v:fill/>
              </v:shape>
            </v:group>
            <v:group style="position:absolute;left:2572;top:2120;width:12;height:6" coordorigin="2572,2120" coordsize="12,6">
              <v:shape style="position:absolute;left:2572;top:2120;width:12;height:6" coordorigin="2572,2120" coordsize="12,6" path="m2583,2120l2572,2120,2578,2125,2583,2125,2583,2120e" filled="t" fillcolor="#000000" stroked="f">
                <v:path arrowok="t"/>
                <v:fill/>
              </v:shape>
            </v:group>
            <v:group style="position:absolute;left:2572;top:1369;width:227;height:1907" coordorigin="2572,1369" coordsize="227,1907">
              <v:shape style="position:absolute;left:2572;top:1369;width:227;height:1907" coordorigin="2572,1369" coordsize="227,1907" path="m2798,1369l2572,1369,2572,3276,2798,3276,2798,3270,2583,3270,2583,1380,2578,1380,2583,1375,2798,1375,2798,1369e" filled="t" fillcolor="#000000" stroked="f">
                <v:path arrowok="t"/>
                <v:fill/>
              </v:shape>
            </v:group>
            <v:group style="position:absolute;left:2787;top:3264;width:12;height:6" coordorigin="2787,3264" coordsize="12,6">
              <v:shape style="position:absolute;left:2787;top:3264;width:12;height:6" coordorigin="2787,3264" coordsize="12,6" path="m2798,3264l2793,3264,2787,3270,2798,3270,2798,3264e" filled="t" fillcolor="#000000" stroked="f">
                <v:path arrowok="t"/>
                <v:fill/>
              </v:shape>
            </v:group>
            <v:group style="position:absolute;left:2578;top:1375;width:6;height:6" coordorigin="2578,1375" coordsize="6,6">
              <v:shape style="position:absolute;left:2578;top:1375;width:6;height:6" coordorigin="2578,1375" coordsize="6,6" path="m2583,1375l2578,1380,2583,1380,2583,1375e" filled="t" fillcolor="#000000" stroked="f">
                <v:path arrowok="t"/>
                <v:fill/>
              </v:shape>
            </v:group>
            <v:group style="position:absolute;left:2787;top:1375;width:12;height:6" coordorigin="2787,1375" coordsize="12,6">
              <v:shape style="position:absolute;left:2787;top:1375;width:12;height:6" coordorigin="2787,1375" coordsize="12,6" path="m2798,1375l2787,1375,2793,1380,2798,1380,2798,1375e" filled="t" fillcolor="#000000" stroked="f">
                <v:path arrowok="t"/>
                <v:fill/>
              </v:shape>
            </v:group>
            <v:group style="position:absolute;left:3002;top:2216;width:227;height:1060" coordorigin="3002,2216" coordsize="227,1060">
              <v:shape style="position:absolute;left:3002;top:2216;width:227;height:1060" coordorigin="3002,2216" coordsize="227,1060" path="m3228,2216l3002,2216,3002,3276,3228,3276,3228,3270,3013,3270,3013,2228,3008,2228,3013,2222,3228,2222,3228,2216e" filled="t" fillcolor="#000000" stroked="f">
                <v:path arrowok="t"/>
                <v:fill/>
              </v:shape>
            </v:group>
            <v:group style="position:absolute;left:3217;top:3264;width:12;height:6" coordorigin="3217,3264" coordsize="12,6">
              <v:shape style="position:absolute;left:3217;top:3264;width:12;height:6" coordorigin="3217,3264" coordsize="12,6" path="m3228,3264l3223,3264,3217,3270,3228,3270,3228,3264e" filled="t" fillcolor="#000000" stroked="f">
                <v:path arrowok="t"/>
                <v:fill/>
              </v:shape>
            </v:group>
            <v:group style="position:absolute;left:3008;top:2222;width:6;height:6" coordorigin="3008,2222" coordsize="6,6">
              <v:shape style="position:absolute;left:3008;top:2222;width:6;height:6" coordorigin="3008,2222" coordsize="6,6" path="m3013,2222l3008,2228,3013,2228,3013,2222e" filled="t" fillcolor="#000000" stroked="f">
                <v:path arrowok="t"/>
                <v:fill/>
              </v:shape>
            </v:group>
            <v:group style="position:absolute;left:3217;top:2222;width:12;height:6" coordorigin="3217,2222" coordsize="12,6">
              <v:shape style="position:absolute;left:3217;top:2222;width:12;height:6" coordorigin="3217,2222" coordsize="12,6" path="m3228,2222l3217,2222,3223,2228,3228,2228,3228,2222e" filled="t" fillcolor="#000000" stroked="f">
                <v:path arrowok="t"/>
                <v:fill/>
              </v:shape>
            </v:group>
            <v:group style="position:absolute;left:3217;top:1907;width:227;height:1369" coordorigin="3217,1907" coordsize="227,1369">
              <v:shape style="position:absolute;left:3217;top:1907;width:227;height:1369" coordorigin="3217,1907" coordsize="227,1369" path="m3443,1907l3217,1907,3217,3276,3443,3276,3443,3270,3228,3270,3228,1919,3223,1919,3228,1913,3443,1913,3443,1907e" filled="t" fillcolor="#000000" stroked="f">
                <v:path arrowok="t"/>
                <v:fill/>
              </v:shape>
            </v:group>
            <v:group style="position:absolute;left:3432;top:3264;width:12;height:6" coordorigin="3432,3264" coordsize="12,6">
              <v:shape style="position:absolute;left:3432;top:3264;width:12;height:6" coordorigin="3432,3264" coordsize="12,6" path="m3443,3264l3437,3264,3432,3270,3443,3270,3443,3264e" filled="t" fillcolor="#000000" stroked="f">
                <v:path arrowok="t"/>
                <v:fill/>
              </v:shape>
            </v:group>
            <v:group style="position:absolute;left:3223;top:1913;width:6;height:6" coordorigin="3223,1913" coordsize="6,6">
              <v:shape style="position:absolute;left:3223;top:1913;width:6;height:6" coordorigin="3223,1913" coordsize="6,6" path="m3228,1913l3223,1919,3228,1919,3228,1913e" filled="t" fillcolor="#000000" stroked="f">
                <v:path arrowok="t"/>
                <v:fill/>
              </v:shape>
            </v:group>
            <v:group style="position:absolute;left:3432;top:1913;width:12;height:6" coordorigin="3432,1913" coordsize="12,6">
              <v:shape style="position:absolute;left:3432;top:1913;width:12;height:6" coordorigin="3432,1913" coordsize="12,6" path="m3443,1913l3432,1913,3437,1919,3443,1919,3443,1913e" filled="t" fillcolor="#000000" stroked="f">
                <v:path arrowok="t"/>
                <v:fill/>
              </v:shape>
            </v:group>
            <v:group style="position:absolute;left:3432;top:1333;width:227;height:1943" coordorigin="3432,1333" coordsize="227,1943">
              <v:shape style="position:absolute;left:3432;top:1333;width:227;height:1943" coordorigin="3432,1333" coordsize="227,1943" path="m3658,1333l3432,1333,3432,3276,3658,3276,3658,3270,3443,3270,3443,1345,3437,1345,3443,1339,3658,1339,3658,1333e" filled="t" fillcolor="#000000" stroked="f">
                <v:path arrowok="t"/>
                <v:fill/>
              </v:shape>
            </v:group>
            <v:group style="position:absolute;left:3647;top:3264;width:12;height:6" coordorigin="3647,3264" coordsize="12,6">
              <v:shape style="position:absolute;left:3647;top:3264;width:12;height:6" coordorigin="3647,3264" coordsize="12,6" path="m3658,3264l3652,3264,3647,3270,3658,3270,3658,3264e" filled="t" fillcolor="#000000" stroked="f">
                <v:path arrowok="t"/>
                <v:fill/>
              </v:shape>
            </v:group>
            <v:group style="position:absolute;left:3437;top:1339;width:6;height:6" coordorigin="3437,1339" coordsize="6,6">
              <v:shape style="position:absolute;left:3437;top:1339;width:6;height:6" coordorigin="3437,1339" coordsize="6,6" path="m3443,1339l3437,1345,3443,1345,3443,1339e" filled="t" fillcolor="#000000" stroked="f">
                <v:path arrowok="t"/>
                <v:fill/>
              </v:shape>
            </v:group>
            <v:group style="position:absolute;left:3647;top:1339;width:12;height:6" coordorigin="3647,1339" coordsize="12,6">
              <v:shape style="position:absolute;left:3647;top:1339;width:12;height:6" coordorigin="3647,1339" coordsize="12,6" path="m3658,1339l3647,1339,3652,1345,3658,1345,3658,1339e" filled="t" fillcolor="#000000" stroked="f">
                <v:path arrowok="t"/>
                <v:fill/>
              </v:shape>
            </v:group>
            <v:group style="position:absolute;left:3862;top:2031;width:227;height:1244" coordorigin="3862,2031" coordsize="227,1244">
              <v:shape style="position:absolute;left:3862;top:2031;width:227;height:1244" coordorigin="3862,2031" coordsize="227,1244" path="m4088,2031l3862,2031,3862,3276,4088,3276,4088,3270,3873,3270,3873,2043,3867,2043,3873,2037,4088,2037,4088,2031e" filled="t" fillcolor="#000000" stroked="f">
                <v:path arrowok="t"/>
                <v:fill/>
              </v:shape>
            </v:group>
            <v:group style="position:absolute;left:4076;top:3264;width:12;height:6" coordorigin="4076,3264" coordsize="12,6">
              <v:shape style="position:absolute;left:4076;top:3264;width:12;height:6" coordorigin="4076,3264" coordsize="12,6" path="m4088,3264l4082,3264,4076,3270,4088,3270,4088,3264e" filled="t" fillcolor="#000000" stroked="f">
                <v:path arrowok="t"/>
                <v:fill/>
              </v:shape>
            </v:group>
            <v:group style="position:absolute;left:3867;top:2037;width:6;height:6" coordorigin="3867,2037" coordsize="6,6">
              <v:shape style="position:absolute;left:3867;top:2037;width:6;height:6" coordorigin="3867,2037" coordsize="6,6" path="m3873,2037l3867,2043,3873,2043,3873,2037e" filled="t" fillcolor="#000000" stroked="f">
                <v:path arrowok="t"/>
                <v:fill/>
              </v:shape>
            </v:group>
            <v:group style="position:absolute;left:4076;top:2037;width:12;height:6" coordorigin="4076,2037" coordsize="12,6">
              <v:shape style="position:absolute;left:4076;top:2037;width:12;height:6" coordorigin="4076,2037" coordsize="12,6" path="m4088,2037l4076,2037,4082,2043,4088,2043,4088,2037e" filled="t" fillcolor="#000000" stroked="f">
                <v:path arrowok="t"/>
                <v:fill/>
              </v:shape>
            </v:group>
            <v:group style="position:absolute;left:4076;top:1860;width:227;height:1416" coordorigin="4076,1860" coordsize="227,1416">
              <v:shape style="position:absolute;left:4076;top:1860;width:227;height:1416" coordorigin="4076,1860" coordsize="227,1416" path="m4303,1860l4076,1860,4076,3276,4303,3276,4303,3270,4088,3270,4088,1872,4082,1872,4088,1866,4303,1866,4303,1860e" filled="t" fillcolor="#000000" stroked="f">
                <v:path arrowok="t"/>
                <v:fill/>
              </v:shape>
            </v:group>
            <v:group style="position:absolute;left:4292;top:3264;width:12;height:6" coordorigin="4292,3264" coordsize="12,6">
              <v:shape style="position:absolute;left:4292;top:3264;width:12;height:6" coordorigin="4292,3264" coordsize="12,6" path="m4303,3264l4297,3264,4292,3270,4303,3270,4303,3264e" filled="t" fillcolor="#000000" stroked="f">
                <v:path arrowok="t"/>
                <v:fill/>
              </v:shape>
            </v:group>
            <v:group style="position:absolute;left:4082;top:1866;width:6;height:6" coordorigin="4082,1866" coordsize="6,6">
              <v:shape style="position:absolute;left:4082;top:1866;width:6;height:6" coordorigin="4082,1866" coordsize="6,6" path="m4088,1866l4082,1872,4088,1872,4088,1866e" filled="t" fillcolor="#000000" stroked="f">
                <v:path arrowok="t"/>
                <v:fill/>
              </v:shape>
            </v:group>
            <v:group style="position:absolute;left:4292;top:1866;width:12;height:6" coordorigin="4292,1866" coordsize="12,6">
              <v:shape style="position:absolute;left:4292;top:1866;width:12;height:6" coordorigin="4292,1866" coordsize="12,6" path="m4303,1866l4292,1866,4297,1872,4303,1872,4303,1866e" filled="t" fillcolor="#000000" stroked="f">
                <v:path arrowok="t"/>
                <v:fill/>
              </v:shape>
            </v:group>
            <v:group style="position:absolute;left:4292;top:1512;width:227;height:1764" coordorigin="4292,1512" coordsize="227,1764">
              <v:shape style="position:absolute;left:4292;top:1512;width:227;height:1764" coordorigin="4292,1512" coordsize="227,1764" path="m4518,1512l4292,1512,4292,3276,4518,3276,4518,3270,4303,3270,4303,1524,4297,1524,4303,1518,4518,1518,4518,1512e" filled="t" fillcolor="#000000" stroked="f">
                <v:path arrowok="t"/>
                <v:fill/>
              </v:shape>
            </v:group>
            <v:group style="position:absolute;left:4506;top:3264;width:12;height:6" coordorigin="4506,3264" coordsize="12,6">
              <v:shape style="position:absolute;left:4506;top:3264;width:12;height:6" coordorigin="4506,3264" coordsize="12,6" path="m4518,3264l4512,3264,4506,3270,4518,3270,4518,3264e" filled="t" fillcolor="#000000" stroked="f">
                <v:path arrowok="t"/>
                <v:fill/>
              </v:shape>
            </v:group>
            <v:group style="position:absolute;left:4297;top:1518;width:6;height:6" coordorigin="4297,1518" coordsize="6,6">
              <v:shape style="position:absolute;left:4297;top:1518;width:6;height:6" coordorigin="4297,1518" coordsize="6,6" path="m4303,1518l4297,1524,4303,1524,4303,1518e" filled="t" fillcolor="#000000" stroked="f">
                <v:path arrowok="t"/>
                <v:fill/>
              </v:shape>
            </v:group>
            <v:group style="position:absolute;left:4506;top:1518;width:12;height:6" coordorigin="4506,1518" coordsize="12,6">
              <v:shape style="position:absolute;left:4506;top:1518;width:12;height:6" coordorigin="4506,1518" coordsize="12,6" path="m4518,1518l4506,1518,4512,1524,4518,1524,4518,1518e" filled="t" fillcolor="#000000" stroked="f">
                <v:path arrowok="t"/>
                <v:fill/>
              </v:shape>
            </v:group>
            <v:group style="position:absolute;left:1440;top:550;width:8221;height:3213" coordorigin="1440,550" coordsize="8221,3213">
              <v:shape style="position:absolute;left:1440;top:550;width:8221;height:3213" coordorigin="1440,550" coordsize="8221,3213" path="m2880,4299l11101,4299,11101,1086,2880,1086,2880,4299e" filled="t" fillcolor="#FFFFFF" stroked="f">
                <v:path arrowok="t"/>
                <v:fill/>
              </v:shape>
              <v:shape style="position:absolute;left:3883;top:700;width:1439;height:669" type="#_x0000_t75">
                <v:imagedata r:id="rId117" o:title=""/>
              </v:shape>
            </v:group>
            <v:group style="position:absolute;left:2195;top:1386;width:66;height:1090" coordorigin="2195,1386" coordsize="66,1090">
              <v:shape style="position:absolute;left:2195;top:1386;width:66;height:1090" coordorigin="2195,1386" coordsize="66,1090" path="m2223,2410l2195,2410,2229,2476,2256,2421,2223,2421,2223,2410e" filled="t" fillcolor="#5B9BD4" stroked="f">
                <v:path arrowok="t"/>
                <v:fill/>
              </v:shape>
              <v:shape style="position:absolute;left:2195;top:1386;width:66;height:1090" coordorigin="2195,1386" coordsize="66,1090" path="m2234,1441l2223,1441,2223,2421,2234,2421,2234,1441e" filled="t" fillcolor="#5B9BD4" stroked="f">
                <v:path arrowok="t"/>
                <v:fill/>
              </v:shape>
              <v:shape style="position:absolute;left:2195;top:1386;width:66;height:1090" coordorigin="2195,1386" coordsize="66,1090" path="m2262,2410l2234,2410,2234,2421,2256,2421,2262,2410e" filled="t" fillcolor="#5B9BD4" stroked="f">
                <v:path arrowok="t"/>
                <v:fill/>
              </v:shape>
              <v:shape style="position:absolute;left:2195;top:1386;width:66;height:1090" coordorigin="2195,1386" coordsize="66,1090" path="m2229,1386l2195,1453,2223,1453,2223,1441,2256,1441,2229,1386e" filled="t" fillcolor="#5B9BD4" stroked="f">
                <v:path arrowok="t"/>
                <v:fill/>
              </v:shape>
              <v:shape style="position:absolute;left:2195;top:1386;width:66;height:1090" coordorigin="2195,1386" coordsize="66,1090" path="m2256,1441l2234,1441,2234,1453,2262,1453,2256,1441e" filled="t" fillcolor="#5B9BD4" stroked="f">
                <v:path arrowok="t"/>
                <v:fill/>
              </v:shape>
            </v:group>
            <v:group style="position:absolute;left:1444;top:746;width:512;height:2319" coordorigin="1444,746" coordsize="512,2319">
              <v:shape style="position:absolute;left:1444;top:746;width:512;height:2319" coordorigin="1444,746" coordsize="512,2319" path="m1444,3065l1956,3065,1956,746,1444,746,1444,3065e" filled="t" fillcolor="#FFFFFF" stroked="f">
                <v:path arrowok="t"/>
                <v:fill/>
              </v:shape>
            </v:group>
            <v:group style="position:absolute;left:1468;top:1610;width:322;height:1007" coordorigin="1468,1610" coordsize="322,1007">
              <v:shape style="position:absolute;left:1468;top:1610;width:322;height:1007" coordorigin="1468,1610" coordsize="322,1007" path="m1468,2617l1790,2617,1790,1610,1468,1610,1468,2617e" filled="t" fillcolor="#FFFFFF" stroked="f">
                <v:path arrowok="t"/>
                <v:fill/>
              </v:shape>
            </v:group>
            <v:group style="position:absolute;left:1725;top:1889;width:250;height:296" coordorigin="1725,1889" coordsize="250,296">
              <v:shape style="position:absolute;left:1725;top:1889;width:250;height:296" coordorigin="1725,1889" coordsize="250,296" path="m1725,2184l1975,2184,1975,1889,1725,1889,1725,2184e" filled="t" fillcolor="#FFFFFF" stroked="f">
                <v:path arrowok="t"/>
                <v:fill/>
              </v:shape>
            </v:group>
            <v:group style="position:absolute;left:1740;top:763;width:252;height:294" coordorigin="1740,763" coordsize="252,294">
              <v:shape style="position:absolute;left:1740;top:763;width:252;height:294" coordorigin="1740,763" coordsize="252,294" path="m1740,1058l1991,1058,1991,763,1740,763,1740,1058e" filled="t" fillcolor="#FFFFFF" stroked="f">
                <v:path arrowok="t"/>
                <v:fill/>
              </v:shape>
            </v:group>
            <v:group style="position:absolute;left:6557;top:1259;width:461;height:294" coordorigin="6557,1259" coordsize="461,294">
              <v:shape style="position:absolute;left:6557;top:1259;width:461;height:294" coordorigin="6557,1259" coordsize="461,294" path="m6557,1553l7018,1553,7018,1259,6557,1259,6557,1553e" filled="t" fillcolor="#FFFFFF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right.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strengthens.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23" w:after="0" w:line="251" w:lineRule="exact"/>
        <w:ind w:left="263" w:right="-20"/>
        <w:jc w:val="left"/>
        <w:tabs>
          <w:tab w:pos="5040" w:val="left"/>
        </w:tabs>
        <w:rPr>
          <w:rFonts w:ascii="Calibri" w:hAnsi="Calibri" w:cs="Calibri" w:eastAsia="Calibri"/>
          <w:sz w:val="20"/>
          <w:szCs w:val="20"/>
        </w:rPr>
      </w:pPr>
      <w:rPr/>
      <w:r>
        <w:rPr>
          <w:rFonts w:ascii="Calibri" w:hAnsi="Calibri" w:cs="Calibri" w:eastAsia="Calibri"/>
          <w:sz w:val="20"/>
          <w:szCs w:val="20"/>
          <w:spacing w:val="0"/>
          <w:w w:val="100"/>
          <w:position w:val="1"/>
        </w:rPr>
        <w:t>A</w:t>
      </w:r>
      <w:r>
        <w:rPr>
          <w:rFonts w:ascii="Calibri" w:hAnsi="Calibri" w:cs="Calibri" w:eastAsia="Calibri"/>
          <w:sz w:val="20"/>
          <w:szCs w:val="20"/>
          <w:spacing w:val="0"/>
          <w:w w:val="100"/>
          <w:position w:val="1"/>
        </w:rPr>
        <w:tab/>
      </w:r>
      <w:r>
        <w:rPr>
          <w:rFonts w:ascii="Calibri" w:hAnsi="Calibri" w:cs="Calibri" w:eastAsia="Calibri"/>
          <w:sz w:val="20"/>
          <w:szCs w:val="20"/>
          <w:spacing w:val="0"/>
          <w:w w:val="100"/>
          <w:position w:val="0"/>
        </w:rPr>
        <w:t>B</w:t>
      </w:r>
      <w:r>
        <w:rPr>
          <w:rFonts w:ascii="Calibri" w:hAnsi="Calibri" w:cs="Calibri" w:eastAsia="Calibri"/>
          <w:sz w:val="20"/>
          <w:szCs w:val="20"/>
          <w:spacing w:val="0"/>
          <w:w w:val="100"/>
          <w:position w:val="0"/>
        </w:rPr>
      </w:r>
    </w:p>
    <w:p>
      <w:pPr>
        <w:spacing w:before="0" w:after="0" w:line="173" w:lineRule="exact"/>
        <w:ind w:left="480" w:right="-20"/>
        <w:jc w:val="left"/>
        <w:rPr>
          <w:rFonts w:ascii="Calibri" w:hAnsi="Calibri" w:cs="Calibri" w:eastAsia="Calibri"/>
          <w:sz w:val="17"/>
          <w:szCs w:val="17"/>
        </w:rPr>
      </w:pPr>
      <w:rPr/>
      <w:r>
        <w:rPr>
          <w:rFonts w:ascii="Calibri" w:hAnsi="Calibri" w:cs="Calibri" w:eastAsia="Calibri"/>
          <w:sz w:val="17"/>
          <w:szCs w:val="17"/>
          <w:spacing w:val="0"/>
          <w:w w:val="103"/>
          <w:position w:val="1"/>
        </w:rPr>
        <w:t>4</w:t>
      </w:r>
      <w:r>
        <w:rPr>
          <w:rFonts w:ascii="Calibri" w:hAnsi="Calibri" w:cs="Calibri" w:eastAsia="Calibri"/>
          <w:sz w:val="17"/>
          <w:szCs w:val="17"/>
          <w:spacing w:val="0"/>
          <w:w w:val="100"/>
          <w:position w:val="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0" w:after="0" w:line="206" w:lineRule="exact"/>
        <w:ind w:left="5477" w:right="3573"/>
        <w:jc w:val="center"/>
        <w:rPr>
          <w:rFonts w:ascii="Calibri" w:hAnsi="Calibri" w:cs="Calibri" w:eastAsia="Calibri"/>
          <w:sz w:val="17"/>
          <w:szCs w:val="17"/>
        </w:rPr>
      </w:pPr>
      <w:rPr/>
      <w:r>
        <w:rPr>
          <w:rFonts w:ascii="Calibri" w:hAnsi="Calibri" w:cs="Calibri" w:eastAsia="Calibri"/>
          <w:sz w:val="17"/>
          <w:szCs w:val="17"/>
          <w:spacing w:val="0"/>
          <w:w w:val="103"/>
        </w:rPr>
        <w:t>2</w:t>
      </w:r>
      <w:r>
        <w:rPr>
          <w:rFonts w:ascii="Calibri" w:hAnsi="Calibri" w:cs="Calibri" w:eastAsia="Calibri"/>
          <w:sz w:val="17"/>
          <w:szCs w:val="17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06" w:lineRule="exact"/>
        <w:ind w:left="464" w:right="-20"/>
        <w:jc w:val="left"/>
        <w:rPr>
          <w:rFonts w:ascii="Calibri" w:hAnsi="Calibri" w:cs="Calibri" w:eastAsia="Calibri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215256pt;margin-top:-11.282321pt;width:11.940141pt;height:44.047609pt;mso-position-horizontal-relative:page;mso-position-vertical-relative:paragraph;z-index:-5196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23" w:lineRule="exact"/>
                    <w:ind w:left="20" w:right="-50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0"/>
                      <w:w w:val="100"/>
                      <w:position w:val="1"/>
                    </w:rPr>
                    <w:t>Gain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0"/>
                      <w:w w:val="100"/>
                      <w:position w:val="1"/>
                    </w:rPr>
                    <w:t>[a.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0"/>
                      <w:w w:val="100"/>
                      <w:position w:val="1"/>
                    </w:rPr>
                    <w:t>.]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3.270294pt;margin-top:-10.774269pt;width:12.541475pt;height:70.959985pt;mso-position-horizontal-relative:page;mso-position-vertical-relative:paragraph;z-index:-5195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35" w:lineRule="exact"/>
                    <w:ind w:left="20" w:right="-52"/>
                    <w:jc w:val="left"/>
                    <w:rPr>
                      <w:rFonts w:ascii="Calibri" w:hAnsi="Calibri" w:cs="Calibri" w:eastAsia="Calibri"/>
                      <w:sz w:val="20"/>
                      <w:szCs w:val="20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-1"/>
                      <w:w w:val="100"/>
                      <w:position w:val="1"/>
                    </w:rPr>
                    <w:t>O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0"/>
                      <w:w w:val="100"/>
                      <w:position w:val="1"/>
                    </w:rPr>
                    <w:t>-S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Cambria Math" w:hAnsi="Cambria Math" w:cs="Cambria Math" w:eastAsia="Cambria Math"/>
                      <w:sz w:val="20"/>
                      <w:szCs w:val="20"/>
                      <w:spacing w:val="1"/>
                      <w:w w:val="100"/>
                      <w:position w:val="1"/>
                    </w:rPr>
                    <w:t>∆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0"/>
                      <w:w w:val="100"/>
                      <w:position w:val="1"/>
                    </w:rPr>
                    <w:t>Gain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1"/>
                      <w:w w:val="100"/>
                      <w:position w:val="1"/>
                    </w:rPr>
                    <w:t>[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0"/>
                      <w:w w:val="100"/>
                      <w:position w:val="1"/>
                    </w:rPr>
                    <w:t>a.u.]</w:t>
                  </w:r>
                  <w:r>
                    <w:rPr>
                      <w:rFonts w:ascii="Calibri" w:hAnsi="Calibri" w:cs="Calibri" w:eastAsia="Calibri"/>
                      <w:sz w:val="20"/>
                      <w:szCs w:val="2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Calibri" w:hAnsi="Calibri" w:cs="Calibri" w:eastAsia="Calibri"/>
          <w:sz w:val="17"/>
          <w:szCs w:val="17"/>
          <w:spacing w:val="0"/>
          <w:w w:val="103"/>
        </w:rPr>
        <w:t>2</w:t>
      </w:r>
      <w:r>
        <w:rPr>
          <w:rFonts w:ascii="Calibri" w:hAnsi="Calibri" w:cs="Calibri" w:eastAsia="Calibri"/>
          <w:sz w:val="17"/>
          <w:szCs w:val="17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40"/>
        </w:sectPr>
      </w:pPr>
      <w:rPr/>
    </w:p>
    <w:p>
      <w:pPr>
        <w:spacing w:before="87" w:after="0" w:line="157" w:lineRule="exact"/>
        <w:ind w:left="1144" w:right="-60"/>
        <w:jc w:val="left"/>
        <w:rPr>
          <w:rFonts w:ascii="Calibri" w:hAnsi="Calibri" w:cs="Calibri" w:eastAsia="Calibri"/>
          <w:sz w:val="13"/>
          <w:szCs w:val="13"/>
        </w:rPr>
      </w:pPr>
      <w:rPr/>
      <w:r>
        <w:rPr>
          <w:rFonts w:ascii="Calibri" w:hAnsi="Calibri" w:cs="Calibri" w:eastAsia="Calibri"/>
          <w:sz w:val="13"/>
          <w:szCs w:val="13"/>
          <w:spacing w:val="0"/>
          <w:w w:val="100"/>
        </w:rPr>
        <w:t>(All</w:t>
      </w:r>
      <w:r>
        <w:rPr>
          <w:rFonts w:ascii="Calibri" w:hAnsi="Calibri" w:cs="Calibri" w:eastAsia="Calibri"/>
          <w:sz w:val="13"/>
          <w:szCs w:val="13"/>
          <w:spacing w:val="4"/>
          <w:w w:val="100"/>
        </w:rPr>
        <w:t> 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sig</w:t>
      </w:r>
      <w:r>
        <w:rPr>
          <w:rFonts w:ascii="Calibri" w:hAnsi="Calibri" w:cs="Calibri" w:eastAsia="Calibri"/>
          <w:sz w:val="13"/>
          <w:szCs w:val="13"/>
          <w:spacing w:val="1"/>
          <w:w w:val="100"/>
        </w:rPr>
        <w:t>n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i</w:t>
      </w:r>
      <w:r>
        <w:rPr>
          <w:rFonts w:ascii="Calibri" w:hAnsi="Calibri" w:cs="Calibri" w:eastAsia="Calibri"/>
          <w:sz w:val="13"/>
          <w:szCs w:val="13"/>
          <w:spacing w:val="1"/>
          <w:w w:val="100"/>
        </w:rPr>
        <w:t>f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i</w:t>
      </w:r>
      <w:r>
        <w:rPr>
          <w:rFonts w:ascii="Calibri" w:hAnsi="Calibri" w:cs="Calibri" w:eastAsia="Calibri"/>
          <w:sz w:val="13"/>
          <w:szCs w:val="13"/>
          <w:spacing w:val="-2"/>
          <w:w w:val="100"/>
        </w:rPr>
        <w:t>c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a</w:t>
      </w:r>
      <w:r>
        <w:rPr>
          <w:rFonts w:ascii="Calibri" w:hAnsi="Calibri" w:cs="Calibri" w:eastAsia="Calibri"/>
          <w:sz w:val="13"/>
          <w:szCs w:val="13"/>
          <w:spacing w:val="-1"/>
          <w:w w:val="100"/>
        </w:rPr>
        <w:t>n</w:t>
      </w:r>
      <w:r>
        <w:rPr>
          <w:rFonts w:ascii="Calibri" w:hAnsi="Calibri" w:cs="Calibri" w:eastAsia="Calibri"/>
          <w:sz w:val="13"/>
          <w:szCs w:val="13"/>
          <w:spacing w:val="1"/>
          <w:w w:val="100"/>
        </w:rPr>
        <w:t>t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ly</w:t>
      </w:r>
      <w:r>
        <w:rPr>
          <w:rFonts w:ascii="Calibri" w:hAnsi="Calibri" w:cs="Calibri" w:eastAsia="Calibri"/>
          <w:sz w:val="13"/>
          <w:szCs w:val="13"/>
          <w:spacing w:val="9"/>
          <w:w w:val="100"/>
        </w:rPr>
        <w:t> 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di</w:t>
      </w:r>
      <w:r>
        <w:rPr>
          <w:rFonts w:ascii="Calibri" w:hAnsi="Calibri" w:cs="Calibri" w:eastAsia="Calibri"/>
          <w:sz w:val="13"/>
          <w:szCs w:val="13"/>
          <w:spacing w:val="-1"/>
          <w:w w:val="100"/>
        </w:rPr>
        <w:t>f</w:t>
      </w:r>
      <w:r>
        <w:rPr>
          <w:rFonts w:ascii="Calibri" w:hAnsi="Calibri" w:cs="Calibri" w:eastAsia="Calibri"/>
          <w:sz w:val="13"/>
          <w:szCs w:val="13"/>
          <w:spacing w:val="-2"/>
          <w:w w:val="100"/>
        </w:rPr>
        <w:t>f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e</w:t>
      </w:r>
      <w:r>
        <w:rPr>
          <w:rFonts w:ascii="Calibri" w:hAnsi="Calibri" w:cs="Calibri" w:eastAsia="Calibri"/>
          <w:sz w:val="13"/>
          <w:szCs w:val="13"/>
          <w:spacing w:val="-2"/>
          <w:w w:val="100"/>
        </w:rPr>
        <w:t>r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e</w:t>
      </w:r>
      <w:r>
        <w:rPr>
          <w:rFonts w:ascii="Calibri" w:hAnsi="Calibri" w:cs="Calibri" w:eastAsia="Calibri"/>
          <w:sz w:val="13"/>
          <w:szCs w:val="13"/>
          <w:spacing w:val="-2"/>
          <w:w w:val="100"/>
        </w:rPr>
        <w:t>n</w:t>
      </w:r>
      <w:r>
        <w:rPr>
          <w:rFonts w:ascii="Calibri" w:hAnsi="Calibri" w:cs="Calibri" w:eastAsia="Calibri"/>
          <w:sz w:val="13"/>
          <w:szCs w:val="13"/>
          <w:spacing w:val="-1"/>
          <w:w w:val="100"/>
        </w:rPr>
        <w:t>t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;</w:t>
      </w:r>
      <w:r>
        <w:rPr>
          <w:rFonts w:ascii="Calibri" w:hAnsi="Calibri" w:cs="Calibri" w:eastAsia="Calibri"/>
          <w:sz w:val="13"/>
          <w:szCs w:val="13"/>
          <w:spacing w:val="7"/>
          <w:w w:val="100"/>
        </w:rPr>
        <w:t> </w:t>
      </w:r>
      <w:r>
        <w:rPr>
          <w:rFonts w:ascii="Calibri" w:hAnsi="Calibri" w:cs="Calibri" w:eastAsia="Calibri"/>
          <w:sz w:val="13"/>
          <w:szCs w:val="13"/>
          <w:spacing w:val="2"/>
          <w:w w:val="100"/>
        </w:rPr>
        <w:t>t</w:t>
      </w:r>
      <w:r>
        <w:rPr>
          <w:rFonts w:ascii="Calibri" w:hAnsi="Calibri" w:cs="Calibri" w:eastAsia="Calibri"/>
          <w:sz w:val="13"/>
          <w:szCs w:val="13"/>
          <w:spacing w:val="1"/>
          <w:w w:val="100"/>
        </w:rPr>
        <w:t>-</w:t>
      </w:r>
      <w:r>
        <w:rPr>
          <w:rFonts w:ascii="Calibri" w:hAnsi="Calibri" w:cs="Calibri" w:eastAsia="Calibri"/>
          <w:sz w:val="13"/>
          <w:szCs w:val="13"/>
          <w:spacing w:val="-1"/>
          <w:w w:val="100"/>
        </w:rPr>
        <w:t>t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e</w:t>
      </w:r>
      <w:r>
        <w:rPr>
          <w:rFonts w:ascii="Calibri" w:hAnsi="Calibri" w:cs="Calibri" w:eastAsia="Calibri"/>
          <w:sz w:val="13"/>
          <w:szCs w:val="13"/>
          <w:spacing w:val="-1"/>
          <w:w w:val="100"/>
        </w:rPr>
        <w:t>s</w:t>
      </w:r>
      <w:r>
        <w:rPr>
          <w:rFonts w:ascii="Calibri" w:hAnsi="Calibri" w:cs="Calibri" w:eastAsia="Calibri"/>
          <w:sz w:val="13"/>
          <w:szCs w:val="13"/>
          <w:spacing w:val="1"/>
          <w:w w:val="100"/>
        </w:rPr>
        <w:t>t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,</w:t>
      </w:r>
      <w:r>
        <w:rPr>
          <w:rFonts w:ascii="Calibri" w:hAnsi="Calibri" w:cs="Calibri" w:eastAsia="Calibri"/>
          <w:sz w:val="13"/>
          <w:szCs w:val="13"/>
          <w:spacing w:val="5"/>
          <w:w w:val="100"/>
        </w:rPr>
        <w:t> 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p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&lt;</w:t>
      </w:r>
      <w:r>
        <w:rPr>
          <w:rFonts w:ascii="Calibri" w:hAnsi="Calibri" w:cs="Calibri" w:eastAsia="Calibri"/>
          <w:sz w:val="13"/>
          <w:szCs w:val="13"/>
          <w:spacing w:val="2"/>
          <w:w w:val="100"/>
        </w:rPr>
        <w:t> </w:t>
      </w:r>
      <w:r>
        <w:rPr>
          <w:rFonts w:ascii="Calibri" w:hAnsi="Calibri" w:cs="Calibri" w:eastAsia="Calibri"/>
          <w:sz w:val="13"/>
          <w:szCs w:val="13"/>
          <w:spacing w:val="0"/>
          <w:w w:val="102"/>
        </w:rPr>
        <w:t>0.05)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Calibri" w:hAnsi="Calibri" w:cs="Calibri" w:eastAsia="Calibri"/>
          <w:sz w:val="13"/>
          <w:szCs w:val="13"/>
        </w:rPr>
      </w:pPr>
      <w:rPr/>
      <w:r>
        <w:rPr/>
        <w:br w:type="column"/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(All</w:t>
      </w:r>
      <w:r>
        <w:rPr>
          <w:rFonts w:ascii="Calibri" w:hAnsi="Calibri" w:cs="Calibri" w:eastAsia="Calibri"/>
          <w:sz w:val="13"/>
          <w:szCs w:val="13"/>
          <w:spacing w:val="4"/>
          <w:w w:val="100"/>
        </w:rPr>
        <w:t> 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sig</w:t>
      </w:r>
      <w:r>
        <w:rPr>
          <w:rFonts w:ascii="Calibri" w:hAnsi="Calibri" w:cs="Calibri" w:eastAsia="Calibri"/>
          <w:sz w:val="13"/>
          <w:szCs w:val="13"/>
          <w:spacing w:val="1"/>
          <w:w w:val="100"/>
        </w:rPr>
        <w:t>n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i</w:t>
      </w:r>
      <w:r>
        <w:rPr>
          <w:rFonts w:ascii="Calibri" w:hAnsi="Calibri" w:cs="Calibri" w:eastAsia="Calibri"/>
          <w:sz w:val="13"/>
          <w:szCs w:val="13"/>
          <w:spacing w:val="1"/>
          <w:w w:val="100"/>
        </w:rPr>
        <w:t>f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i</w:t>
      </w:r>
      <w:r>
        <w:rPr>
          <w:rFonts w:ascii="Calibri" w:hAnsi="Calibri" w:cs="Calibri" w:eastAsia="Calibri"/>
          <w:sz w:val="13"/>
          <w:szCs w:val="13"/>
          <w:spacing w:val="-2"/>
          <w:w w:val="100"/>
        </w:rPr>
        <w:t>c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a</w:t>
      </w:r>
      <w:r>
        <w:rPr>
          <w:rFonts w:ascii="Calibri" w:hAnsi="Calibri" w:cs="Calibri" w:eastAsia="Calibri"/>
          <w:sz w:val="13"/>
          <w:szCs w:val="13"/>
          <w:spacing w:val="-1"/>
          <w:w w:val="100"/>
        </w:rPr>
        <w:t>n</w:t>
      </w:r>
      <w:r>
        <w:rPr>
          <w:rFonts w:ascii="Calibri" w:hAnsi="Calibri" w:cs="Calibri" w:eastAsia="Calibri"/>
          <w:sz w:val="13"/>
          <w:szCs w:val="13"/>
          <w:spacing w:val="1"/>
          <w:w w:val="100"/>
        </w:rPr>
        <w:t>t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ly</w:t>
      </w:r>
      <w:r>
        <w:rPr>
          <w:rFonts w:ascii="Calibri" w:hAnsi="Calibri" w:cs="Calibri" w:eastAsia="Calibri"/>
          <w:sz w:val="13"/>
          <w:szCs w:val="13"/>
          <w:spacing w:val="9"/>
          <w:w w:val="100"/>
        </w:rPr>
        <w:t> 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di</w:t>
      </w:r>
      <w:r>
        <w:rPr>
          <w:rFonts w:ascii="Calibri" w:hAnsi="Calibri" w:cs="Calibri" w:eastAsia="Calibri"/>
          <w:sz w:val="13"/>
          <w:szCs w:val="13"/>
          <w:spacing w:val="-1"/>
          <w:w w:val="100"/>
        </w:rPr>
        <w:t>f</w:t>
      </w:r>
      <w:r>
        <w:rPr>
          <w:rFonts w:ascii="Calibri" w:hAnsi="Calibri" w:cs="Calibri" w:eastAsia="Calibri"/>
          <w:sz w:val="13"/>
          <w:szCs w:val="13"/>
          <w:spacing w:val="-2"/>
          <w:w w:val="100"/>
        </w:rPr>
        <w:t>f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e</w:t>
      </w:r>
      <w:r>
        <w:rPr>
          <w:rFonts w:ascii="Calibri" w:hAnsi="Calibri" w:cs="Calibri" w:eastAsia="Calibri"/>
          <w:sz w:val="13"/>
          <w:szCs w:val="13"/>
          <w:spacing w:val="-2"/>
          <w:w w:val="100"/>
        </w:rPr>
        <w:t>r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e</w:t>
      </w:r>
      <w:r>
        <w:rPr>
          <w:rFonts w:ascii="Calibri" w:hAnsi="Calibri" w:cs="Calibri" w:eastAsia="Calibri"/>
          <w:sz w:val="13"/>
          <w:szCs w:val="13"/>
          <w:spacing w:val="-2"/>
          <w:w w:val="100"/>
        </w:rPr>
        <w:t>n</w:t>
      </w:r>
      <w:r>
        <w:rPr>
          <w:rFonts w:ascii="Calibri" w:hAnsi="Calibri" w:cs="Calibri" w:eastAsia="Calibri"/>
          <w:sz w:val="13"/>
          <w:szCs w:val="13"/>
          <w:spacing w:val="-1"/>
          <w:w w:val="100"/>
        </w:rPr>
        <w:t>t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;</w:t>
      </w:r>
      <w:r>
        <w:rPr>
          <w:rFonts w:ascii="Calibri" w:hAnsi="Calibri" w:cs="Calibri" w:eastAsia="Calibri"/>
          <w:sz w:val="13"/>
          <w:szCs w:val="13"/>
          <w:spacing w:val="7"/>
          <w:w w:val="100"/>
        </w:rPr>
        <w:t> </w:t>
      </w:r>
      <w:r>
        <w:rPr>
          <w:rFonts w:ascii="Calibri" w:hAnsi="Calibri" w:cs="Calibri" w:eastAsia="Calibri"/>
          <w:sz w:val="13"/>
          <w:szCs w:val="13"/>
          <w:spacing w:val="1"/>
          <w:w w:val="100"/>
        </w:rPr>
        <w:t>t</w:t>
      </w:r>
      <w:r>
        <w:rPr>
          <w:rFonts w:ascii="Calibri" w:hAnsi="Calibri" w:cs="Calibri" w:eastAsia="Calibri"/>
          <w:sz w:val="13"/>
          <w:szCs w:val="13"/>
          <w:spacing w:val="1"/>
          <w:w w:val="100"/>
        </w:rPr>
        <w:t>-</w:t>
      </w:r>
      <w:r>
        <w:rPr>
          <w:rFonts w:ascii="Calibri" w:hAnsi="Calibri" w:cs="Calibri" w:eastAsia="Calibri"/>
          <w:sz w:val="13"/>
          <w:szCs w:val="13"/>
          <w:spacing w:val="-1"/>
          <w:w w:val="100"/>
        </w:rPr>
        <w:t>t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e</w:t>
      </w:r>
      <w:r>
        <w:rPr>
          <w:rFonts w:ascii="Calibri" w:hAnsi="Calibri" w:cs="Calibri" w:eastAsia="Calibri"/>
          <w:sz w:val="13"/>
          <w:szCs w:val="13"/>
          <w:spacing w:val="-1"/>
          <w:w w:val="100"/>
        </w:rPr>
        <w:t>s</w:t>
      </w:r>
      <w:r>
        <w:rPr>
          <w:rFonts w:ascii="Calibri" w:hAnsi="Calibri" w:cs="Calibri" w:eastAsia="Calibri"/>
          <w:sz w:val="13"/>
          <w:szCs w:val="13"/>
          <w:spacing w:val="1"/>
          <w:w w:val="100"/>
        </w:rPr>
        <w:t>t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,</w:t>
      </w:r>
      <w:r>
        <w:rPr>
          <w:rFonts w:ascii="Calibri" w:hAnsi="Calibri" w:cs="Calibri" w:eastAsia="Calibri"/>
          <w:sz w:val="13"/>
          <w:szCs w:val="13"/>
          <w:spacing w:val="5"/>
          <w:w w:val="100"/>
        </w:rPr>
        <w:t> 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p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  <w:t>&lt;</w:t>
      </w:r>
      <w:r>
        <w:rPr>
          <w:rFonts w:ascii="Calibri" w:hAnsi="Calibri" w:cs="Calibri" w:eastAsia="Calibri"/>
          <w:sz w:val="13"/>
          <w:szCs w:val="13"/>
          <w:spacing w:val="2"/>
          <w:w w:val="100"/>
        </w:rPr>
        <w:t> </w:t>
      </w:r>
      <w:r>
        <w:rPr>
          <w:rFonts w:ascii="Calibri" w:hAnsi="Calibri" w:cs="Calibri" w:eastAsia="Calibri"/>
          <w:sz w:val="13"/>
          <w:szCs w:val="13"/>
          <w:spacing w:val="0"/>
          <w:w w:val="102"/>
        </w:rPr>
        <w:t>0.05)</w:t>
      </w:r>
      <w:r>
        <w:rPr>
          <w:rFonts w:ascii="Calibri" w:hAnsi="Calibri" w:cs="Calibri" w:eastAsia="Calibri"/>
          <w:sz w:val="13"/>
          <w:szCs w:val="13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40"/>
          <w:cols w:num="2" w:equalWidth="0">
            <w:col w:w="3342" w:space="3271"/>
            <w:col w:w="2627"/>
          </w:cols>
        </w:sectPr>
      </w:pPr>
      <w:rPr/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324" w:lineRule="auto"/>
        <w:ind w:left="100" w:right="4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3.6: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Comparison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slope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increases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B.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4" w:lineRule="auto"/>
        <w:ind w:left="100" w:right="4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rules;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Gaussian-Gaussian(GG),Uniform-Uniform(UU),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Exponential(UE).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slope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determine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compared.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slope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fitted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7"/>
        </w:rPr>
        <w:t>defined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(output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en)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plotted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3.8.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comparisons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made;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weak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static(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O-S),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static(SO-S).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comparison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O-S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SO-S,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Uniform-Uniform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sensit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7" w:lineRule="auto"/>
        <w:ind w:left="746" w:right="32" w:firstLine="-646"/>
        <w:jc w:val="left"/>
        <w:tabs>
          <w:tab w:pos="7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3.4</w:t>
      </w:r>
      <w:r>
        <w:rPr>
          <w:rFonts w:ascii="Times New Roman" w:hAnsi="Times New Roman" w:cs="Times New Roman" w:eastAsia="Times New Roman"/>
          <w:sz w:val="28"/>
          <w:szCs w:val="28"/>
          <w:spacing w:val="-6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4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Uni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orm-Uni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orm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8"/>
          <w:szCs w:val="28"/>
          <w:spacing w:val="5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has</w:t>
      </w:r>
      <w:r>
        <w:rPr>
          <w:rFonts w:ascii="Times New Roman" w:hAnsi="Times New Roman" w:cs="Times New Roman" w:eastAsia="Times New Roman"/>
          <w:sz w:val="28"/>
          <w:szCs w:val="28"/>
          <w:spacing w:val="4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highest</w:t>
      </w:r>
      <w:r>
        <w:rPr>
          <w:rFonts w:ascii="Times New Roman" w:hAnsi="Times New Roman" w:cs="Times New Roman" w:eastAsia="Times New Roman"/>
          <w:sz w:val="28"/>
          <w:szCs w:val="28"/>
          <w:spacing w:val="5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number</w:t>
      </w:r>
      <w:r>
        <w:rPr>
          <w:rFonts w:ascii="Times New Roman" w:hAnsi="Times New Roman" w:cs="Times New Roman" w:eastAsia="Times New Roman"/>
          <w:sz w:val="28"/>
          <w:szCs w:val="28"/>
          <w:spacing w:val="5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4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induced</w:t>
      </w:r>
      <w:r>
        <w:rPr>
          <w:rFonts w:ascii="Times New Roman" w:hAnsi="Times New Roman" w:cs="Times New Roman" w:eastAsia="Times New Roman"/>
          <w:sz w:val="28"/>
          <w:szCs w:val="28"/>
          <w:spacing w:val="5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spi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2"/>
          <w:b/>
          <w:bCs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gain</w:t>
      </w:r>
      <w:r>
        <w:rPr>
          <w:rFonts w:ascii="Times New Roman" w:hAnsi="Times New Roman" w:cs="Times New Roman" w:eastAsia="Times New Roman"/>
          <w:sz w:val="28"/>
          <w:szCs w:val="28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on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ta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get</w:t>
      </w:r>
      <w:r>
        <w:rPr>
          <w:rFonts w:ascii="Times New Roman" w:hAnsi="Times New Roman" w:cs="Times New Roman" w:eastAsia="Times New Roman"/>
          <w:sz w:val="28"/>
          <w:szCs w:val="28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la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28"/>
          <w:szCs w:val="28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om</w:t>
      </w:r>
      <w:r>
        <w:rPr>
          <w:rFonts w:ascii="Times New Roman" w:hAnsi="Times New Roman" w:cs="Times New Roman" w:eastAsia="Times New Roman"/>
          <w:sz w:val="28"/>
          <w:szCs w:val="28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one</w:t>
      </w:r>
      <w:r>
        <w:rPr>
          <w:rFonts w:ascii="Times New Roman" w:hAnsi="Times New Roman" w:cs="Times New Roman" w:eastAsia="Times New Roman"/>
          <w:sz w:val="28"/>
          <w:szCs w:val="28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spi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28"/>
          <w:szCs w:val="28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sou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ce</w:t>
      </w:r>
      <w:r>
        <w:rPr>
          <w:rFonts w:ascii="Times New Roman" w:hAnsi="Times New Roman" w:cs="Times New Roman" w:eastAsia="Times New Roman"/>
          <w:sz w:val="28"/>
          <w:szCs w:val="28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la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2"/>
          <w:b/>
          <w:bCs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er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24" w:lineRule="auto"/>
        <w:ind w:left="100" w:right="4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vious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further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introduced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quantify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starting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counting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postsynaptic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presynaptic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normalised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count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total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1560" w:bottom="280" w:left="1340" w:right="13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pgMar w:header="0" w:footer="795" w:top="1560" w:bottom="980" w:left="1340" w:right="1340"/>
          <w:pgSz w:w="11920" w:h="16840"/>
        </w:sectPr>
      </w:pPr>
      <w:rPr/>
    </w:p>
    <w:p>
      <w:pPr>
        <w:spacing w:before="23" w:after="0" w:line="240" w:lineRule="auto"/>
        <w:ind w:right="-20"/>
        <w:jc w:val="right"/>
        <w:rPr>
          <w:rFonts w:ascii="Calibri" w:hAnsi="Calibri" w:cs="Calibri" w:eastAsia="Calibri"/>
          <w:sz w:val="20"/>
          <w:szCs w:val="20"/>
        </w:rPr>
      </w:pPr>
      <w:rPr/>
      <w:r>
        <w:rPr/>
        <w:pict>
          <v:group style="position:absolute;margin-left:307.179047pt;margin-top:-69.866158pt;width:195.29182pt;height:172.794959pt;mso-position-horizontal-relative:page;mso-position-vertical-relative:paragraph;z-index:-5193" coordorigin="6144,-1397" coordsize="3906,3456">
            <v:group style="position:absolute;left:6668;top:1980;width:3361;height:2" coordorigin="6668,1980" coordsize="3361,2">
              <v:shape style="position:absolute;left:6668;top:1980;width:3361;height:2" coordorigin="6668,1980" coordsize="3361,0" path="m6668,1980l10029,1980e" filled="f" stroked="t" strokeweight=".537301pt" strokecolor="#252525">
                <v:path arrowok="t"/>
              </v:shape>
            </v:group>
            <v:group style="position:absolute;left:7143;top:1942;width:9;height:38" coordorigin="7143,1942" coordsize="9,38">
              <v:shape style="position:absolute;left:7143;top:1942;width:9;height:38" coordorigin="7143,1942" coordsize="9,38" path="m7143,1961l7152,1961e" filled="f" stroked="t" strokeweight="1.997887pt" strokecolor="#252525">
                <v:path arrowok="t"/>
              </v:shape>
            </v:group>
            <v:group style="position:absolute;left:7623;top:1942;width:9;height:38" coordorigin="7623,1942" coordsize="9,38">
              <v:shape style="position:absolute;left:7623;top:1942;width:9;height:38" coordorigin="7623,1942" coordsize="9,38" path="m7623,1961l7632,1961e" filled="f" stroked="t" strokeweight="1.997887pt" strokecolor="#252525">
                <v:path arrowok="t"/>
              </v:shape>
            </v:group>
            <v:group style="position:absolute;left:8103;top:1942;width:9;height:38" coordorigin="8103,1942" coordsize="9,38">
              <v:shape style="position:absolute;left:8103;top:1942;width:9;height:38" coordorigin="8103,1942" coordsize="9,38" path="m8103,1961l8111,1961e" filled="f" stroked="t" strokeweight="1.997887pt" strokecolor="#252525">
                <v:path arrowok="t"/>
              </v:shape>
            </v:group>
            <v:group style="position:absolute;left:8582;top:1942;width:9;height:38" coordorigin="8582,1942" coordsize="9,38">
              <v:shape style="position:absolute;left:8582;top:1942;width:9;height:38" coordorigin="8582,1942" coordsize="9,38" path="m8582,1961l8591,1961e" filled="f" stroked="t" strokeweight="1.997887pt" strokecolor="#252525">
                <v:path arrowok="t"/>
              </v:shape>
            </v:group>
            <v:group style="position:absolute;left:9062;top:1942;width:9;height:38" coordorigin="9062,1942" coordsize="9,38">
              <v:shape style="position:absolute;left:9062;top:1942;width:9;height:38" coordorigin="9062,1942" coordsize="9,38" path="m9062,1961l9070,1961e" filled="f" stroked="t" strokeweight="1.997887pt" strokecolor="#252525">
                <v:path arrowok="t"/>
              </v:shape>
            </v:group>
            <v:group style="position:absolute;left:9541;top:1942;width:9;height:38" coordorigin="9541,1942" coordsize="9,38">
              <v:shape style="position:absolute;left:9541;top:1942;width:9;height:38" coordorigin="9541,1942" coordsize="9,38" path="m9541,1961l9550,1961e" filled="f" stroked="t" strokeweight="1.997887pt" strokecolor="#252525">
                <v:path arrowok="t"/>
              </v:shape>
            </v:group>
            <v:group style="position:absolute;left:10021;top:1942;width:9;height:38" coordorigin="10021,1942" coordsize="9,38">
              <v:shape style="position:absolute;left:10021;top:1942;width:9;height:38" coordorigin="10021,1942" coordsize="9,38" path="m10021,1961l10029,1961e" filled="f" stroked="t" strokeweight="1.997887pt" strokecolor="#252525">
                <v:path arrowok="t"/>
              </v:shape>
            </v:group>
            <v:group style="position:absolute;left:6668;top:-1383;width:2;height:3367" coordorigin="6668,-1383" coordsize="2,3367">
              <v:shape style="position:absolute;left:6668;top:-1383;width:2;height:3367" coordorigin="6668,-1383" coordsize="0,3367" path="m6668,-1383l6668,1985e" filled="f" stroked="t" strokeweight=".537104pt" strokecolor="#252525">
                <v:path arrowok="t"/>
              </v:shape>
            </v:group>
            <v:group style="position:absolute;left:6668;top:1496;width:38;height:9" coordorigin="6668,1496" coordsize="38,9">
              <v:shape style="position:absolute;left:6668;top:1496;width:38;height:9" coordorigin="6668,1496" coordsize="38,9" path="m6668,1500l6706,1500e" filled="f" stroked="t" strokeweight=".537284pt" strokecolor="#252525">
                <v:path arrowok="t"/>
              </v:shape>
              <v:shape style="position:absolute;left:6144;top:-1148;width:568;height:2891" type="#_x0000_t75">
                <v:imagedata r:id="rId118" o:title=""/>
              </v:shape>
            </v:group>
            <v:group style="position:absolute;left:6668;top:-1383;width:38;height:9" coordorigin="6668,-1383" coordsize="38,9">
              <v:shape style="position:absolute;left:6668;top:-1383;width:38;height:9" coordorigin="6668,-1383" coordsize="38,9" path="m6668,-1378l6706,-1378e" filled="f" stroked="t" strokeweight=".537301pt" strokecolor="#252525">
                <v:path arrowok="t"/>
              </v:shape>
            </v:group>
            <v:group style="position:absolute;left:6500;top:1451;width:81;height:119" coordorigin="6500,1451" coordsize="81,119">
              <v:shape style="position:absolute;left:6500;top:1451;width:81;height:119" coordorigin="6500,1451" coordsize="81,119" path="m6516,1536l6500,1537,6501,1547,6505,1555,6519,1567,6528,1570,6553,1570,6564,1565,6570,1558,6533,1558,6528,1556,6524,1552,6520,1549,6517,1543,6516,1536e" filled="t" fillcolor="#252525" stroked="f">
                <v:path arrowok="t"/>
                <v:fill/>
              </v:shape>
              <v:shape style="position:absolute;left:6500;top:1451;width:81;height:119" coordorigin="6500,1451" coordsize="81,119" path="m6572,1502l6547,1502,6553,1505,6558,1510,6563,1514,6565,1521,6565,1538,6563,1545,6558,1550,6553,1555,6547,1558,6570,1558,6578,1548,6581,1539,6581,1517,6578,1507,6572,1502e" filled="t" fillcolor="#252525" stroked="f">
                <v:path arrowok="t"/>
                <v:fill/>
              </v:shape>
              <v:shape style="position:absolute;left:6500;top:1451;width:81;height:119" coordorigin="6500,1451" coordsize="81,119" path="m6575,1451l6515,1451,6503,1512,6517,1514,6519,1510,6522,1508,6526,1505,6530,1503,6534,1502,6572,1502,6567,1497,6520,1497,6527,1465,6575,1465,6575,1451e" filled="t" fillcolor="#252525" stroked="f">
                <v:path arrowok="t"/>
                <v:fill/>
              </v:shape>
              <v:shape style="position:absolute;left:6500;top:1451;width:81;height:119" coordorigin="6500,1451" coordsize="81,119" path="m6554,1489l6535,1489,6528,1492,6520,1497,6567,1497,6563,1493,6554,1489e" filled="t" fillcolor="#252525" stroked="f">
                <v:path arrowok="t"/>
                <v:fill/>
              </v:shape>
            </v:group>
            <v:group style="position:absolute;left:6500;top:1929;width:80;height:121" coordorigin="6500,1929" coordsize="80,121">
              <v:shape style="position:absolute;left:6500;top:1929;width:80;height:121" coordorigin="6500,1929" coordsize="80,121" path="m6547,1929l6531,1929,6524,1931,6500,1975,6500,1989,6528,2050,6549,2050,6556,2048,6562,2043,6568,2038,6568,2038,6533,2038,6527,2035,6523,2028,6518,2022,6516,2009,6528,1944,6533,1941,6568,1941,6566,1939,6562,1935,6557,1933,6552,1930,6547,1929e" filled="t" fillcolor="#252525" stroked="f">
                <v:path arrowok="t"/>
                <v:fill/>
              </v:shape>
              <v:shape style="position:absolute;left:6500;top:1929;width:80;height:121" coordorigin="6500,1929" coordsize="80,121" path="m6568,1941l6547,1941,6553,1944,6562,1957,6564,1970,6564,2009,6562,2022,6553,2035,6547,2038,6568,2038,6572,2032,6578,2014,6580,2003,6580,1978,6569,1944,6568,1941e" filled="t" fillcolor="#252525" stroked="f">
                <v:path arrowok="t"/>
                <v:fill/>
              </v:shape>
            </v:group>
            <v:group style="position:absolute;left:6647;top:1950;width:55;height:48" coordorigin="6647,1950" coordsize="55,48">
              <v:shape style="position:absolute;left:6647;top:1950;width:55;height:48" coordorigin="6647,1950" coordsize="55,48" path="m6689,1950l6661,1950,6647,1974,6661,1998,6689,1998,6702,1974,6689,1950e" filled="t" fillcolor="#FF0000" stroked="f">
                <v:path arrowok="t"/>
                <v:fill/>
              </v:shape>
            </v:group>
            <v:group style="position:absolute;left:6647;top:1937;width:55;height:48" coordorigin="6647,1937" coordsize="55,48">
              <v:shape style="position:absolute;left:6647;top:1937;width:55;height:48" coordorigin="6647,1937" coordsize="55,48" path="m6689,1937l6661,1937,6647,1960,6661,1984,6689,1984,6702,1960,6689,1937e" filled="t" fillcolor="#FF0000" stroked="f">
                <v:path arrowok="t"/>
                <v:fill/>
              </v:shape>
            </v:group>
            <v:group style="position:absolute;left:6673;top:1897;width:55;height:48" coordorigin="6673,1897" coordsize="55,48">
              <v:shape style="position:absolute;left:6673;top:1897;width:55;height:48" coordorigin="6673,1897" coordsize="55,48" path="m6715,1897l6687,1897,6673,1921,6687,1945,6715,1945,6729,1921,6715,1897e" filled="t" fillcolor="#FF0000" stroked="f">
                <v:path arrowok="t"/>
                <v:fill/>
              </v:shape>
            </v:group>
            <v:group style="position:absolute;left:6699;top:1818;width:55;height:48" coordorigin="6699,1818" coordsize="55,48">
              <v:shape style="position:absolute;left:6699;top:1818;width:55;height:48" coordorigin="6699,1818" coordsize="55,48" path="m6741,1818l6713,1818,6699,1842,6713,1866,6741,1866,6755,1842,6741,1818e" filled="t" fillcolor="#FF0000" stroked="f">
                <v:path arrowok="t"/>
                <v:fill/>
              </v:shape>
            </v:group>
            <v:group style="position:absolute;left:6765;top:1713;width:55;height:48" coordorigin="6765,1713" coordsize="55,48">
              <v:shape style="position:absolute;left:6765;top:1713;width:55;height:48" coordorigin="6765,1713" coordsize="55,48" path="m6807,1713l6779,1713,6765,1737,6779,1761,6807,1761,6820,1737,6807,1713e" filled="t" fillcolor="#FF0000" stroked="f">
                <v:path arrowok="t"/>
                <v:fill/>
              </v:shape>
            </v:group>
            <v:group style="position:absolute;left:6660;top:1923;width:55;height:48" coordorigin="6660,1923" coordsize="55,48">
              <v:shape style="position:absolute;left:6660;top:1923;width:55;height:48" coordorigin="6660,1923" coordsize="55,48" path="m6702,1923l6674,1923,6660,1947,6674,1971,6702,1971,6715,1947,6702,1923e" filled="t" fillcolor="#FF0000" stroked="f">
                <v:path arrowok="t"/>
                <v:fill/>
              </v:shape>
            </v:group>
            <v:group style="position:absolute;left:6686;top:1884;width:55;height:48" coordorigin="6686,1884" coordsize="55,48">
              <v:shape style="position:absolute;left:6686;top:1884;width:55;height:48" coordorigin="6686,1884" coordsize="55,48" path="m6728,1884l6700,1884,6686,1908,6700,1932,6728,1932,6742,1908,6728,1884e" filled="t" fillcolor="#FF0000" stroked="f">
                <v:path arrowok="t"/>
                <v:fill/>
              </v:shape>
            </v:group>
            <v:group style="position:absolute;left:6739;top:1792;width:55;height:48" coordorigin="6739,1792" coordsize="55,48">
              <v:shape style="position:absolute;left:6739;top:1792;width:55;height:48" coordorigin="6739,1792" coordsize="55,48" path="m6780,1792l6753,1792,6739,1816,6753,1840,6780,1840,6794,1816,6780,1792e" filled="t" fillcolor="#FF0000" stroked="f">
                <v:path arrowok="t"/>
                <v:fill/>
              </v:shape>
            </v:group>
            <v:group style="position:absolute;left:6686;top:1871;width:55;height:48" coordorigin="6686,1871" coordsize="55,48">
              <v:shape style="position:absolute;left:6686;top:1871;width:55;height:48" coordorigin="6686,1871" coordsize="55,48" path="m6728,1871l6700,1871,6686,1895,6700,1919,6728,1919,6742,1895,6728,1871e" filled="t" fillcolor="#FF0000" stroked="f">
                <v:path arrowok="t"/>
                <v:fill/>
              </v:shape>
            </v:group>
            <v:group style="position:absolute;left:6765;top:1779;width:55;height:48" coordorigin="6765,1779" coordsize="55,48">
              <v:shape style="position:absolute;left:6765;top:1779;width:55;height:48" coordorigin="6765,1779" coordsize="55,48" path="m6807,1779l6779,1779,6765,1803,6779,1827,6807,1827,6820,1803,6807,1779e" filled="t" fillcolor="#FF0000" stroked="f">
                <v:path arrowok="t"/>
                <v:fill/>
              </v:shape>
            </v:group>
            <v:group style="position:absolute;left:6752;top:1805;width:55;height:48" coordorigin="6752,1805" coordsize="55,48">
              <v:shape style="position:absolute;left:6752;top:1805;width:55;height:48" coordorigin="6752,1805" coordsize="55,48" path="m6793,1805l6766,1805,6752,1829,6766,1853,6793,1853,6807,1829,6793,1805e" filled="t" fillcolor="#FF0000" stroked="f">
                <v:path arrowok="t"/>
                <v:fill/>
              </v:shape>
            </v:group>
            <v:group style="position:absolute;left:6844;top:1517;width:55;height:48" coordorigin="6844,1517" coordsize="55,48">
              <v:shape style="position:absolute;left:6844;top:1517;width:55;height:48" coordorigin="6844,1517" coordsize="55,48" path="m6885,1517l6857,1517,6844,1541,6857,1565,6885,1565,6899,1541,6885,1517e" filled="t" fillcolor="#FF0000" stroked="f">
                <v:path arrowok="t"/>
                <v:fill/>
              </v:shape>
            </v:group>
            <v:group style="position:absolute;left:6831;top:1648;width:55;height:48" coordorigin="6831,1648" coordsize="55,48">
              <v:shape style="position:absolute;left:6831;top:1648;width:55;height:48" coordorigin="6831,1648" coordsize="55,48" path="m6872,1648l6844,1648,6831,1672,6844,1696,6872,1696,6886,1672,6872,1648e" filled="t" fillcolor="#FF0000" stroked="f">
                <v:path arrowok="t"/>
                <v:fill/>
              </v:shape>
            </v:group>
            <v:group style="position:absolute;left:6870;top:1609;width:55;height:48" coordorigin="6870,1609" coordsize="55,48">
              <v:shape style="position:absolute;left:6870;top:1609;width:55;height:48" coordorigin="6870,1609" coordsize="55,48" path="m6911,1609l6884,1609,6870,1632,6884,1656,6911,1656,6925,1632,6911,1609e" filled="t" fillcolor="#FF0000" stroked="f">
                <v:path arrowok="t"/>
                <v:fill/>
              </v:shape>
            </v:group>
            <v:group style="position:absolute;left:6870;top:1648;width:55;height:48" coordorigin="6870,1648" coordsize="55,48">
              <v:shape style="position:absolute;left:6870;top:1648;width:55;height:48" coordorigin="6870,1648" coordsize="55,48" path="m6911,1648l6884,1648,6870,1672,6884,1696,6911,1696,6925,1672,6911,1648e" filled="t" fillcolor="#FF0000" stroked="f">
                <v:path arrowok="t"/>
                <v:fill/>
              </v:shape>
            </v:group>
            <v:group style="position:absolute;left:6844;top:1713;width:55;height:48" coordorigin="6844,1713" coordsize="55,48">
              <v:shape style="position:absolute;left:6844;top:1713;width:55;height:48" coordorigin="6844,1713" coordsize="55,48" path="m6885,1713l6857,1713,6844,1737,6857,1761,6885,1761,6899,1737,6885,1713e" filled="t" fillcolor="#FF0000" stroked="f">
                <v:path arrowok="t"/>
                <v:fill/>
              </v:shape>
            </v:group>
            <v:group style="position:absolute;left:6962;top:1386;width:55;height:48" coordorigin="6962,1386" coordsize="55,48">
              <v:shape style="position:absolute;left:6962;top:1386;width:55;height:48" coordorigin="6962,1386" coordsize="55,48" path="m7003,1386l6975,1386,6962,1409,6975,1433,7003,1433,7017,1409,7003,1386e" filled="t" fillcolor="#FF0000" stroked="f">
                <v:path arrowok="t"/>
                <v:fill/>
              </v:shape>
            </v:group>
            <v:group style="position:absolute;left:7040;top:1346;width:55;height:48" coordorigin="7040,1346" coordsize="55,48">
              <v:shape style="position:absolute;left:7040;top:1346;width:55;height:48" coordorigin="7040,1346" coordsize="55,48" path="m7082,1346l7054,1346,7040,1370,7054,1394,7082,1394,7096,1370,7082,1346e" filled="t" fillcolor="#FF0000" stroked="f">
                <v:path arrowok="t"/>
                <v:fill/>
              </v:shape>
            </v:group>
            <v:group style="position:absolute;left:7040;top:1386;width:55;height:48" coordorigin="7040,1386" coordsize="55,48">
              <v:shape style="position:absolute;left:7040;top:1386;width:55;height:48" coordorigin="7040,1386" coordsize="55,48" path="m7082,1386l7054,1386,7040,1409,7054,1433,7082,1433,7096,1409,7082,1386e" filled="t" fillcolor="#FF0000" stroked="f">
                <v:path arrowok="t"/>
                <v:fill/>
              </v:shape>
            </v:group>
            <v:group style="position:absolute;left:7027;top:1464;width:55;height:48" coordorigin="7027,1464" coordsize="55,48">
              <v:shape style="position:absolute;left:7027;top:1464;width:55;height:48" coordorigin="7027,1464" coordsize="55,48" path="m7069,1464l7041,1464,7027,1488,7041,1512,7069,1512,7083,1488,7069,1464e" filled="t" fillcolor="#FF0000" stroked="f">
                <v:path arrowok="t"/>
                <v:fill/>
              </v:shape>
            </v:group>
            <v:group style="position:absolute;left:6975;top:1556;width:55;height:48" coordorigin="6975,1556" coordsize="55,48">
              <v:shape style="position:absolute;left:6975;top:1556;width:55;height:48" coordorigin="6975,1556" coordsize="55,48" path="m7016,1556l6989,1556,6975,1580,6989,1604,7016,1604,7030,1580,7016,1556e" filled="t" fillcolor="#FF0000" stroked="f">
                <v:path arrowok="t"/>
                <v:fill/>
              </v:shape>
            </v:group>
            <v:group style="position:absolute;left:7132;top:1123;width:55;height:48" coordorigin="7132,1123" coordsize="55,48">
              <v:shape style="position:absolute;left:7132;top:1123;width:55;height:48" coordorigin="7132,1123" coordsize="55,48" path="m7174,1123l7146,1123,7132,1147,7146,1171,7174,1171,7188,1147,7174,1123e" filled="t" fillcolor="#FF0000" stroked="f">
                <v:path arrowok="t"/>
                <v:fill/>
              </v:shape>
            </v:group>
            <v:group style="position:absolute;left:7237;top:1176;width:55;height:48" coordorigin="7237,1176" coordsize="55,48">
              <v:shape style="position:absolute;left:7237;top:1176;width:55;height:48" coordorigin="7237,1176" coordsize="55,48" path="m7279,1176l7251,1176,7237,1200,7251,1224,7279,1224,7292,1200,7279,1176e" filled="t" fillcolor="#FF0000" stroked="f">
                <v:path arrowok="t"/>
                <v:fill/>
              </v:shape>
            </v:group>
            <v:group style="position:absolute;left:7198;top:1267;width:55;height:48" coordorigin="7198,1267" coordsize="55,48">
              <v:shape style="position:absolute;left:7198;top:1267;width:55;height:48" coordorigin="7198,1267" coordsize="55,48" path="m7239,1267l7212,1267,7198,1291,7212,1315,7239,1315,7253,1291,7239,1267e" filled="t" fillcolor="#FF0000" stroked="f">
                <v:path arrowok="t"/>
                <v:fill/>
              </v:shape>
            </v:group>
            <v:group style="position:absolute;left:7237;top:1058;width:55;height:48" coordorigin="7237,1058" coordsize="55,48">
              <v:shape style="position:absolute;left:7237;top:1058;width:55;height:48" coordorigin="7237,1058" coordsize="55,48" path="m7279,1058l7251,1058,7237,1081,7251,1105,7279,1105,7292,1081,7279,1058e" filled="t" fillcolor="#FF0000" stroked="f">
                <v:path arrowok="t"/>
                <v:fill/>
              </v:shape>
            </v:group>
            <v:group style="position:absolute;left:7303;top:1018;width:55;height:48" coordorigin="7303,1018" coordsize="55,48">
              <v:shape style="position:absolute;left:7303;top:1018;width:55;height:48" coordorigin="7303,1018" coordsize="55,48" path="m7344,1018l7316,1018,7303,1042,7316,1066,7344,1066,7358,1042,7344,1018e" filled="t" fillcolor="#FF0000" stroked="f">
                <v:path arrowok="t"/>
                <v:fill/>
              </v:shape>
            </v:group>
            <v:group style="position:absolute;left:7539;top:611;width:55;height:48" coordorigin="7539,611" coordsize="55,48">
              <v:shape style="position:absolute;left:7539;top:611;width:55;height:48" coordorigin="7539,611" coordsize="55,48" path="m7580,611l7552,611,7539,635,7552,659,7580,659,7594,635,7580,611e" filled="t" fillcolor="#FF0000" stroked="f">
                <v:path arrowok="t"/>
                <v:fill/>
              </v:shape>
            </v:group>
            <v:group style="position:absolute;left:7578;top:664;width:55;height:48" coordorigin="7578,664" coordsize="55,48">
              <v:shape style="position:absolute;left:7578;top:664;width:55;height:48" coordorigin="7578,664" coordsize="55,48" path="m7620,664l7592,664,7578,688,7592,712,7620,712,7633,688,7620,664e" filled="t" fillcolor="#FF0000" stroked="f">
                <v:path arrowok="t"/>
                <v:fill/>
              </v:shape>
            </v:group>
            <v:group style="position:absolute;left:7591;top:730;width:55;height:48" coordorigin="7591,730" coordsize="55,48">
              <v:shape style="position:absolute;left:7591;top:730;width:55;height:48" coordorigin="7591,730" coordsize="55,48" path="m7633,730l7605,730,7591,753,7605,777,7633,777,7647,753,7633,730e" filled="t" fillcolor="#FF0000" stroked="f">
                <v:path arrowok="t"/>
                <v:fill/>
              </v:shape>
            </v:group>
            <v:group style="position:absolute;left:7945;top:179;width:55;height:48" coordorigin="7945,179" coordsize="55,48">
              <v:shape style="position:absolute;left:7945;top:179;width:55;height:48" coordorigin="7945,179" coordsize="55,48" path="m7987,179l7959,179,7945,202,7959,226,7987,226,8001,202,7987,179e" filled="t" fillcolor="#FF0000" stroked="f">
                <v:path arrowok="t"/>
                <v:fill/>
              </v:shape>
            </v:group>
            <v:group style="position:absolute;left:7919;top:283;width:55;height:48" coordorigin="7919,283" coordsize="55,48">
              <v:shape style="position:absolute;left:7919;top:283;width:55;height:48" coordorigin="7919,283" coordsize="55,48" path="m7961,283l7933,283,7919,307,7933,331,7961,331,7974,307,7961,283e" filled="t" fillcolor="#FF0000" stroked="f">
                <v:path arrowok="t"/>
                <v:fill/>
              </v:shape>
            </v:group>
            <v:group style="position:absolute;left:8312;top:-189;width:55;height:48" coordorigin="8312,-189" coordsize="55,48">
              <v:shape style="position:absolute;left:8312;top:-189;width:55;height:48" coordorigin="8312,-189" coordsize="55,48" path="m8354,-189l8326,-189,8312,-165,8326,-141,8354,-141,8368,-165,8354,-189e" filled="t" fillcolor="#FF0000" stroked="f">
                <v:path arrowok="t"/>
                <v:fill/>
              </v:shape>
            </v:group>
            <v:group style="position:absolute;left:7499;top:887;width:55;height:48" coordorigin="7499,887" coordsize="55,48">
              <v:shape style="position:absolute;left:7499;top:887;width:55;height:48" coordorigin="7499,887" coordsize="55,48" path="m7541,887l7513,887,7499,911,7513,935,7541,935,7555,911,7541,887e" filled="t" fillcolor="#FF0000" stroked="f">
                <v:path arrowok="t"/>
                <v:fill/>
              </v:shape>
            </v:group>
            <v:group style="position:absolute;left:7880;top:415;width:55;height:48" coordorigin="7880,415" coordsize="55,48">
              <v:shape style="position:absolute;left:7880;top:415;width:55;height:48" coordorigin="7880,415" coordsize="55,48" path="m7921,415l7893,415,7880,439,7893,463,7921,463,7935,439,7921,415e" filled="t" fillcolor="#FF0000" stroked="f">
                <v:path arrowok="t"/>
                <v:fill/>
              </v:shape>
            </v:group>
            <v:group style="position:absolute;left:8273;top:-44;width:55;height:48" coordorigin="8273,-44" coordsize="55,48">
              <v:shape style="position:absolute;left:8273;top:-44;width:55;height:48" coordorigin="8273,-44" coordsize="55,48" path="m8315,-44l8287,-44,8273,-21,8287,3,8315,3,8328,-21,8315,-44e" filled="t" fillcolor="#FF0000" stroked="f">
                <v:path arrowok="t"/>
                <v:fill/>
              </v:shape>
            </v:group>
            <v:group style="position:absolute;left:8693;top:-517;width:55;height:48" coordorigin="8693,-517" coordsize="55,48">
              <v:shape style="position:absolute;left:8693;top:-517;width:55;height:48" coordorigin="8693,-517" coordsize="55,48" path="m8734,-517l8706,-517,8693,-493,8706,-469,8734,-469,8748,-493,8734,-517e" filled="t" fillcolor="#FF0000" stroked="f">
                <v:path arrowok="t"/>
                <v:fill/>
              </v:shape>
            </v:group>
            <v:group style="position:absolute;left:6654;top:-1361;width:2682;height:3289" coordorigin="6654,-1361" coordsize="2682,3289">
              <v:shape style="position:absolute;left:6654;top:-1361;width:2682;height:3289" coordorigin="6654,-1361" coordsize="2682,3289" path="m6671,1892l6654,1910,6682,1927,6698,1910,6671,1892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6704,1857l6688,1875,6715,1892,6731,1875,6704,1857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6737,1805l6721,1840,6748,1857,6764,1840,6737,1805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6770,1770l6753,1788,6781,1823,6797,1788,6770,1770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6803,1735l6786,1753,6814,1770,6830,1753,6803,1735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6836,1683l6819,1718,6847,1735,6863,1718,6836,1683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6869,1648l6852,1665,6879,1700,6896,1665,6869,1648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6902,1613l6885,1630,6913,1648,6929,1630,6902,1613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6935,1560l6918,1595,6946,1613,6962,1595,6935,1560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6968,1525l6951,1543,6978,1578,6995,1543,6968,1525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001,1490l6984,1508,7011,1525,7028,1508,7001,1490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034,1438l7017,1473,7044,1490,7061,1473,7034,1438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067,1403l7050,1420,7077,1455,7094,1420,7067,1403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100,1368l7083,1385,7110,1403,7127,1385,7100,1368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133,1315l7116,1350,7143,1368,7160,1350,7133,1315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166,1280l7149,1298,7176,1333,7193,1298,7166,1280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199,1245l7182,1263,7209,1280,7226,1263,7199,1245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232,1193l7215,1228,7242,1245,7257,1228,7259,1228,7232,1193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265,1158l7248,1175,7275,1210,7292,1175,7265,1158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298,1123l7281,1140,7308,1158,7325,1140,7298,1123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331,1070l7326,1088,7314,1105,7341,1123,7358,1105,7331,1070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364,1035l7347,1053,7374,1088,7391,1053,7364,1035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396,1000l7380,1018,7407,1035,7424,1018,7396,1000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430,948l7422,965,7413,983,7440,1000,7449,983,7457,983,7430,948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462,913l7446,930,7473,965,7490,930,7462,913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495,878l7479,895,7506,913,7523,895,7495,878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529,825l7518,843,7512,860,7539,878,7556,860,7529,825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561,790l7545,808,7572,843,7589,808,7561,790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594,755l7578,773,7605,790,7622,773,7594,755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627,703l7614,721,7611,738,7638,755,7641,755,7655,738,7627,703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660,668l7644,686,7671,721,7688,686,7660,668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693,633l7677,651,7704,668,7720,651,7693,633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726,581l7710,616,7737,633,7754,616,7726,581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759,546l7743,563,7770,598,7786,563,7759,546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792,511l7776,528,7803,546,7819,528,7792,511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825,476l7809,493,7836,511,7852,493,7825,476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858,423l7842,441,7869,476,7885,441,7858,423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891,388l7875,406,7902,423,7918,406,7891,388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924,353l7908,371,7935,388,7951,371,7924,353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957,301l7941,318,7968,353,7984,318,7957,301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7990,266l7974,283,8001,301,8017,283,7990,266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023,231l8007,248,8034,266,8050,248,8023,231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056,178l8040,196,8067,231,8083,196,8056,178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089,143l8073,161,8100,178,8116,161,8089,143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122,108l8106,126,8133,143,8149,126,8122,108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155,56l8139,73,8166,108,8182,73,8155,56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188,21l8172,38,8199,56,8215,38,8188,21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221,-14l8204,3,8232,21,8248,3,8221,-14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254,-67l8237,-49,8265,-14,8281,-49,8254,-67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287,-102l8285,-102,8271,-84,8298,-67,8312,-84,8314,-84,8287,-102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320,-137l8303,-119,8331,-102,8347,-119,8320,-137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353,-189l8336,-172,8364,-137,8380,-172,8353,-189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386,-224l8369,-207,8397,-189,8413,-207,8386,-224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419,-259l8402,-242,8429,-224,8446,-242,8419,-259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452,-312l8435,-294,8463,-259,8479,-294,8452,-312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485,-347l8477,-347,8468,-329,8496,-312,8512,-329,8485,-347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518,-381l8501,-364,8528,-347,8545,-364,8518,-381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551,-434l8534,-416,8561,-381,8578,-416,8551,-434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584,-469l8573,-451,8567,-451,8595,-434,8600,-434,8611,-451,8584,-469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617,-504l8600,-486,8627,-469,8644,-486,8617,-504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650,-556l8633,-539,8660,-504,8677,-539,8650,-556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683,-591l8669,-574,8666,-574,8693,-556,8696,-556,8710,-574,8683,-591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716,-626l8699,-609,8726,-591,8743,-609,8716,-626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749,-679l8732,-661,8759,-626,8776,-644,8749,-679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782,-714l8765,-696,8792,-679,8809,-696,8782,-714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815,-749l8798,-731,8825,-714,8842,-731,8815,-749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848,-801l8831,-784,8858,-749,8875,-766,8848,-801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881,-836l8864,-819,8891,-801,8908,-819,8881,-836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914,-871l8897,-854,8924,-836,8941,-854,8914,-871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946,-924l8930,-906,8957,-871,8974,-889,8946,-924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8980,-959l8963,-941,8990,-924,9007,-941,8980,-959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9013,-994l8996,-976,9023,-959,9040,-976,9013,-994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9045,-1046l9029,-1029,9056,-994,9073,-1011,9045,-1046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9078,-1081l9062,-1064,9089,-1046,9106,-1064,9078,-1081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9111,-1116l9095,-1099,9122,-1081,9139,-1099,9111,-1116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9144,-1169l9128,-1151,9155,-1116,9171,-1134,9144,-1169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9177,-1204l9161,-1186,9188,-1169,9205,-1186,9177,-1204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9210,-1239l9194,-1221,9221,-1204,9238,-1221,9210,-1239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9243,-1291l9227,-1274,9254,-1239,9270,-1256,9243,-1291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9276,-1326l9260,-1309,9287,-1291,9303,-1309,9276,-1326e" filled="t" fillcolor="#FF0000" stroked="f">
                <v:path arrowok="t"/>
                <v:fill/>
              </v:shape>
              <v:shape style="position:absolute;left:6654;top:-1361;width:2682;height:3289" coordorigin="6654,-1361" coordsize="2682,3289" path="m9309,-1361l9293,-1344,9320,-1326,9337,-1344,9309,-1361e" filled="t" fillcolor="#FF0000" stroked="f">
                <v:path arrowok="t"/>
                <v:fill/>
              </v:shape>
            </v:group>
            <v:group style="position:absolute;left:6702;top:1931;width:16;height:15" coordorigin="6702,1931" coordsize="16,15">
              <v:shape style="position:absolute;left:6702;top:1931;width:16;height:15" coordorigin="6702,1931" coordsize="16,15" path="m6711,1931l6702,1940,6708,1946,6718,1937,6711,1931e" filled="t" fillcolor="#000000" stroked="f">
                <v:path arrowok="t"/>
                <v:fill/>
              </v:shape>
            </v:group>
            <v:group style="position:absolute;left:6739;top:1894;width:15;height:15" coordorigin="6739,1894" coordsize="15,15">
              <v:shape style="position:absolute;left:6739;top:1894;width:15;height:15" coordorigin="6739,1894" coordsize="15,15" path="m6749,1894l6739,1903,6745,1909,6755,1900,6749,1894e" filled="t" fillcolor="#000000" stroked="f">
                <v:path arrowok="t"/>
                <v:fill/>
              </v:shape>
            </v:group>
            <v:group style="position:absolute;left:6776;top:1856;width:15;height:15" coordorigin="6776,1856" coordsize="15,15">
              <v:shape style="position:absolute;left:6776;top:1856;width:15;height:15" coordorigin="6776,1856" coordsize="15,15" path="m6786,1856l6776,1866,6782,1872,6792,1863,6786,1856e" filled="t" fillcolor="#000000" stroked="f">
                <v:path arrowok="t"/>
                <v:fill/>
              </v:shape>
            </v:group>
            <v:group style="position:absolute;left:6813;top:1819;width:15;height:15" coordorigin="6813,1819" coordsize="15,15">
              <v:shape style="position:absolute;left:6813;top:1819;width:15;height:15" coordorigin="6813,1819" coordsize="15,15" path="m6823,1819l6813,1829,6820,1835,6829,1826,6823,1819e" filled="t" fillcolor="#000000" stroked="f">
                <v:path arrowok="t"/>
                <v:fill/>
              </v:shape>
            </v:group>
            <v:group style="position:absolute;left:6850;top:1782;width:15;height:15" coordorigin="6850,1782" coordsize="15,15">
              <v:shape style="position:absolute;left:6850;top:1782;width:15;height:15" coordorigin="6850,1782" coordsize="15,15" path="m6860,1782l6857,1785,6850,1792,6857,1798,6863,1791,6866,1788,6860,1782e" filled="t" fillcolor="#000000" stroked="f">
                <v:path arrowok="t"/>
                <v:fill/>
              </v:shape>
            </v:group>
            <v:group style="position:absolute;left:6888;top:1745;width:16;height:15" coordorigin="6888,1745" coordsize="16,15">
              <v:shape style="position:absolute;left:6888;top:1745;width:16;height:15" coordorigin="6888,1745" coordsize="16,15" path="m6897,1745l6888,1754,6894,1761,6903,1751,6897,1745e" filled="t" fillcolor="#000000" stroked="f">
                <v:path arrowok="t"/>
                <v:fill/>
              </v:shape>
            </v:group>
            <v:group style="position:absolute;left:6925;top:1708;width:16;height:15" coordorigin="6925,1708" coordsize="16,15">
              <v:shape style="position:absolute;left:6925;top:1708;width:16;height:15" coordorigin="6925,1708" coordsize="16,15" path="m6934,1708l6925,1717,6931,1724,6940,1714,6934,1708e" filled="t" fillcolor="#000000" stroked="f">
                <v:path arrowok="t"/>
                <v:fill/>
              </v:shape>
            </v:group>
            <v:group style="position:absolute;left:6962;top:1671;width:16;height:15" coordorigin="6962,1671" coordsize="16,15">
              <v:shape style="position:absolute;left:6962;top:1671;width:16;height:15" coordorigin="6962,1671" coordsize="16,15" path="m6971,1671l6962,1680,6968,1686,6977,1677,6971,1671e" filled="t" fillcolor="#000000" stroked="f">
                <v:path arrowok="t"/>
                <v:fill/>
              </v:shape>
            </v:group>
            <v:group style="position:absolute;left:6999;top:1634;width:15;height:15" coordorigin="6999,1634" coordsize="15,15">
              <v:shape style="position:absolute;left:6999;top:1634;width:15;height:15" coordorigin="6999,1634" coordsize="15,15" path="m7008,1634l6999,1643,7005,1649,7014,1640,7008,1634e" filled="t" fillcolor="#000000" stroked="f">
                <v:path arrowok="t"/>
                <v:fill/>
              </v:shape>
            </v:group>
            <v:group style="position:absolute;left:7036;top:1597;width:15;height:15" coordorigin="7036,1597" coordsize="15,15">
              <v:shape style="position:absolute;left:7036;top:1597;width:15;height:15" coordorigin="7036,1597" coordsize="15,15" path="m7045,1597l7036,1606,7042,1612,7051,1603,7045,1597e" filled="t" fillcolor="#000000" stroked="f">
                <v:path arrowok="t"/>
                <v:fill/>
              </v:shape>
            </v:group>
            <v:group style="position:absolute;left:7073;top:1560;width:15;height:15" coordorigin="7073,1560" coordsize="15,15">
              <v:shape style="position:absolute;left:7073;top:1560;width:15;height:15" coordorigin="7073,1560" coordsize="15,15" path="m7082,1560l7073,1569,7079,1575,7088,1566,7082,1560e" filled="t" fillcolor="#000000" stroked="f">
                <v:path arrowok="t"/>
                <v:fill/>
              </v:shape>
            </v:group>
            <v:group style="position:absolute;left:7110;top:1523;width:15;height:15" coordorigin="7110,1523" coordsize="15,15">
              <v:shape style="position:absolute;left:7110;top:1523;width:15;height:15" coordorigin="7110,1523" coordsize="15,15" path="m7119,1523l7110,1532,7116,1538,7125,1529,7119,1523e" filled="t" fillcolor="#000000" stroked="f">
                <v:path arrowok="t"/>
                <v:fill/>
              </v:shape>
            </v:group>
            <v:group style="position:absolute;left:7147;top:1485;width:15;height:15" coordorigin="7147,1485" coordsize="15,15">
              <v:shape style="position:absolute;left:7147;top:1485;width:15;height:15" coordorigin="7147,1485" coordsize="15,15" path="m7156,1485l7147,1495,7153,1501,7163,1492,7156,1485e" filled="t" fillcolor="#000000" stroked="f">
                <v:path arrowok="t"/>
                <v:fill/>
              </v:shape>
            </v:group>
            <v:group style="position:absolute;left:7184;top:1448;width:16;height:15" coordorigin="7184,1448" coordsize="16,15">
              <v:shape style="position:absolute;left:7184;top:1448;width:16;height:15" coordorigin="7184,1448" coordsize="16,15" path="m7194,1448l7184,1458,7191,1464,7200,1454,7194,1448e" filled="t" fillcolor="#000000" stroked="f">
                <v:path arrowok="t"/>
                <v:fill/>
              </v:shape>
            </v:group>
            <v:group style="position:absolute;left:7221;top:1411;width:16;height:15" coordorigin="7221,1411" coordsize="16,15">
              <v:shape style="position:absolute;left:7221;top:1411;width:16;height:15" coordorigin="7221,1411" coordsize="16,15" path="m7231,1411l7221,1420,7228,1427,7237,1417,7231,1411e" filled="t" fillcolor="#000000" stroked="f">
                <v:path arrowok="t"/>
                <v:fill/>
              </v:shape>
            </v:group>
            <v:group style="position:absolute;left:7258;top:1374;width:16;height:15" coordorigin="7258,1374" coordsize="16,15">
              <v:shape style="position:absolute;left:7258;top:1374;width:16;height:15" coordorigin="7258,1374" coordsize="16,15" path="m7268,1374l7258,1383,7265,1390,7274,1380,7268,1374e" filled="t" fillcolor="#000000" stroked="f">
                <v:path arrowok="t"/>
                <v:fill/>
              </v:shape>
            </v:group>
            <v:group style="position:absolute;left:7296;top:1337;width:15;height:15" coordorigin="7296,1337" coordsize="15,15">
              <v:shape style="position:absolute;left:7296;top:1337;width:15;height:15" coordorigin="7296,1337" coordsize="15,15" path="m7305,1337l7296,1346,7302,1352,7311,1343,7305,1337e" filled="t" fillcolor="#000000" stroked="f">
                <v:path arrowok="t"/>
                <v:fill/>
              </v:shape>
            </v:group>
            <v:group style="position:absolute;left:7333;top:1300;width:15;height:15" coordorigin="7333,1300" coordsize="15,15">
              <v:shape style="position:absolute;left:7333;top:1300;width:15;height:15" coordorigin="7333,1300" coordsize="15,15" path="m7342,1300l7336,1305,7333,1309,7339,1315,7343,1312,7348,1306,7342,1300e" filled="t" fillcolor="#000000" stroked="f">
                <v:path arrowok="t"/>
                <v:fill/>
              </v:shape>
            </v:group>
            <v:group style="position:absolute;left:7370;top:1263;width:15;height:16" coordorigin="7370,1263" coordsize="15,16">
              <v:shape style="position:absolute;left:7370;top:1263;width:15;height:16" coordorigin="7370,1263" coordsize="15,16" path="m7379,1263l7370,1272,7376,1278,7385,1269,7379,1263e" filled="t" fillcolor="#000000" stroked="f">
                <v:path arrowok="t"/>
                <v:fill/>
              </v:shape>
            </v:group>
            <v:group style="position:absolute;left:7407;top:1226;width:15;height:16" coordorigin="7407,1226" coordsize="15,16">
              <v:shape style="position:absolute;left:7407;top:1226;width:15;height:16" coordorigin="7407,1226" coordsize="15,16" path="m7416,1226l7407,1235,7413,1241,7422,1232,7416,1226e" filled="t" fillcolor="#000000" stroked="f">
                <v:path arrowok="t"/>
                <v:fill/>
              </v:shape>
            </v:group>
            <v:group style="position:absolute;left:7444;top:1189;width:15;height:16" coordorigin="7444,1189" coordsize="15,16">
              <v:shape style="position:absolute;left:7444;top:1189;width:15;height:16" coordorigin="7444,1189" coordsize="15,16" path="m7453,1189l7444,1198,7450,1204,7459,1195,7453,1189e" filled="t" fillcolor="#000000" stroked="f">
                <v:path arrowok="t"/>
                <v:fill/>
              </v:shape>
            </v:group>
            <v:group style="position:absolute;left:7481;top:1151;width:16;height:15" coordorigin="7481,1151" coordsize="16,15">
              <v:shape style="position:absolute;left:7481;top:1151;width:16;height:15" coordorigin="7481,1151" coordsize="16,15" path="m7490,1151l7481,1161,7487,1167,7497,1158,7490,1151e" filled="t" fillcolor="#000000" stroked="f">
                <v:path arrowok="t"/>
                <v:fill/>
              </v:shape>
            </v:group>
            <v:group style="position:absolute;left:7518;top:1114;width:16;height:15" coordorigin="7518,1114" coordsize="16,15">
              <v:shape style="position:absolute;left:7518;top:1114;width:16;height:15" coordorigin="7518,1114" coordsize="16,15" path="m7527,1114l7518,1124,7524,1130,7534,1120,7527,1114e" filled="t" fillcolor="#000000" stroked="f">
                <v:path arrowok="t"/>
                <v:fill/>
              </v:shape>
            </v:group>
            <v:group style="position:absolute;left:7555;top:1077;width:16;height:15" coordorigin="7555,1077" coordsize="16,15">
              <v:shape style="position:absolute;left:7555;top:1077;width:16;height:15" coordorigin="7555,1077" coordsize="16,15" path="m7565,1077l7555,1087,7561,1093,7571,1083,7565,1077e" filled="t" fillcolor="#000000" stroked="f">
                <v:path arrowok="t"/>
                <v:fill/>
              </v:shape>
            </v:group>
            <v:group style="position:absolute;left:7592;top:1040;width:15;height:15" coordorigin="7592,1040" coordsize="15,15">
              <v:shape style="position:absolute;left:7592;top:1040;width:15;height:15" coordorigin="7592,1040" coordsize="15,15" path="m7602,1040l7592,1049,7598,1056,7608,1046,7602,1040e" filled="t" fillcolor="#000000" stroked="f">
                <v:path arrowok="t"/>
                <v:fill/>
              </v:shape>
            </v:group>
            <v:group style="position:absolute;left:7629;top:1003;width:15;height:15" coordorigin="7629,1003" coordsize="15,15">
              <v:shape style="position:absolute;left:7629;top:1003;width:15;height:15" coordorigin="7629,1003" coordsize="15,15" path="m7639,1003l7629,1012,7636,1019,7645,1009,7639,1003e" filled="t" fillcolor="#000000" stroked="f">
                <v:path arrowok="t"/>
                <v:fill/>
              </v:shape>
            </v:group>
            <v:group style="position:absolute;left:7666;top:966;width:15;height:16" coordorigin="7666,966" coordsize="15,16">
              <v:shape style="position:absolute;left:7666;top:966;width:15;height:16" coordorigin="7666,966" coordsize="15,16" path="m7676,966l7666,975,7673,981,7682,972,7676,966e" filled="t" fillcolor="#000000" stroked="f">
                <v:path arrowok="t"/>
                <v:fill/>
              </v:shape>
            </v:group>
            <v:group style="position:absolute;left:7704;top:929;width:15;height:16" coordorigin="7704,929" coordsize="15,16">
              <v:shape style="position:absolute;left:7704;top:929;width:15;height:16" coordorigin="7704,929" coordsize="15,16" path="m7713,929l7704,938,7710,944,7719,935,7713,929e" filled="t" fillcolor="#000000" stroked="f">
                <v:path arrowok="t"/>
                <v:fill/>
              </v:shape>
            </v:group>
            <v:group style="position:absolute;left:7741;top:892;width:16;height:16" coordorigin="7741,892" coordsize="16,16">
              <v:shape style="position:absolute;left:7741;top:892;width:16;height:16" coordorigin="7741,892" coordsize="16,16" path="m7750,892l7741,901,7747,907,7756,898,7750,892e" filled="t" fillcolor="#000000" stroked="f">
                <v:path arrowok="t"/>
                <v:fill/>
              </v:shape>
            </v:group>
            <v:group style="position:absolute;left:7778;top:855;width:16;height:15" coordorigin="7778,855" coordsize="16,15">
              <v:shape style="position:absolute;left:7778;top:855;width:16;height:15" coordorigin="7778,855" coordsize="16,15" path="m7787,855l7778,864,7784,870,7793,861,7787,855e" filled="t" fillcolor="#000000" stroked="f">
                <v:path arrowok="t"/>
                <v:fill/>
              </v:shape>
            </v:group>
            <v:group style="position:absolute;left:7815;top:818;width:16;height:15" coordorigin="7815,818" coordsize="16,15">
              <v:shape style="position:absolute;left:7815;top:818;width:16;height:15" coordorigin="7815,818" coordsize="16,15" path="m7824,818l7815,827,7821,833,7830,824,7824,818e" filled="t" fillcolor="#000000" stroked="f">
                <v:path arrowok="t"/>
                <v:fill/>
              </v:shape>
            </v:group>
            <v:group style="position:absolute;left:7852;top:780;width:15;height:15" coordorigin="7852,780" coordsize="15,15">
              <v:shape style="position:absolute;left:7852;top:780;width:15;height:15" coordorigin="7852,780" coordsize="15,15" path="m7861,780l7852,790,7858,796,7867,787,7861,780e" filled="t" fillcolor="#000000" stroked="f">
                <v:path arrowok="t"/>
                <v:fill/>
              </v:shape>
            </v:group>
            <v:group style="position:absolute;left:7889;top:743;width:15;height:15" coordorigin="7889,743" coordsize="15,15">
              <v:shape style="position:absolute;left:7889;top:743;width:15;height:15" coordorigin="7889,743" coordsize="15,15" path="m7898,743l7889,753,7895,759,7904,749,7898,743e" filled="t" fillcolor="#000000" stroked="f">
                <v:path arrowok="t"/>
                <v:fill/>
              </v:shape>
            </v:group>
            <v:group style="position:absolute;left:7926;top:706;width:15;height:16" coordorigin="7926,706" coordsize="15,16">
              <v:shape style="position:absolute;left:7926;top:706;width:15;height:16" coordorigin="7926,706" coordsize="15,16" path="m7935,706l7926,715,7932,722,7941,712,7935,706e" filled="t" fillcolor="#000000" stroked="f">
                <v:path arrowok="t"/>
                <v:fill/>
              </v:shape>
            </v:group>
            <v:group style="position:absolute;left:7963;top:669;width:15;height:16" coordorigin="7963,669" coordsize="15,16">
              <v:shape style="position:absolute;left:7963;top:669;width:15;height:16" coordorigin="7963,669" coordsize="15,16" path="m7972,669l7963,678,7969,685,7979,675,7972,669e" filled="t" fillcolor="#000000" stroked="f">
                <v:path arrowok="t"/>
                <v:fill/>
              </v:shape>
            </v:group>
            <v:group style="position:absolute;left:8000;top:632;width:15;height:16" coordorigin="8000,632" coordsize="15,16">
              <v:shape style="position:absolute;left:8000;top:632;width:15;height:16" coordorigin="8000,632" coordsize="15,16" path="m8009,632l8000,641,8006,647,8016,638,8009,632e" filled="t" fillcolor="#000000" stroked="f">
                <v:path arrowok="t"/>
                <v:fill/>
              </v:shape>
            </v:group>
            <v:group style="position:absolute;left:8037;top:595;width:16;height:15" coordorigin="8037,595" coordsize="16,15">
              <v:shape style="position:absolute;left:8037;top:595;width:16;height:15" coordorigin="8037,595" coordsize="16,15" path="m8047,595l8037,604,8044,610,8053,601,8047,595e" filled="t" fillcolor="#000000" stroked="f">
                <v:path arrowok="t"/>
                <v:fill/>
              </v:shape>
            </v:group>
            <v:group style="position:absolute;left:8074;top:558;width:16;height:15" coordorigin="8074,558" coordsize="16,15">
              <v:shape style="position:absolute;left:8074;top:558;width:16;height:15" coordorigin="8074,558" coordsize="16,15" path="m8084,558l8074,567,8081,573,8090,564,8084,558e" filled="t" fillcolor="#000000" stroked="f">
                <v:path arrowok="t"/>
                <v:fill/>
              </v:shape>
            </v:group>
            <v:group style="position:absolute;left:8111;top:521;width:16;height:15" coordorigin="8111,521" coordsize="16,15">
              <v:shape style="position:absolute;left:8111;top:521;width:16;height:15" coordorigin="8111,521" coordsize="16,15" path="m8121,521l8111,530,8118,536,8127,527,8121,521e" filled="t" fillcolor="#000000" stroked="f">
                <v:path arrowok="t"/>
                <v:fill/>
              </v:shape>
            </v:group>
            <v:group style="position:absolute;left:8149;top:484;width:15;height:15" coordorigin="8149,484" coordsize="15,15">
              <v:shape style="position:absolute;left:8149;top:484;width:15;height:15" coordorigin="8149,484" coordsize="15,15" path="m8158,484l8149,493,8155,499,8164,490,8158,484e" filled="t" fillcolor="#000000" stroked="f">
                <v:path arrowok="t"/>
                <v:fill/>
              </v:shape>
            </v:group>
            <v:group style="position:absolute;left:8186;top:447;width:15;height:15" coordorigin="8186,447" coordsize="15,15">
              <v:shape style="position:absolute;left:8186;top:447;width:15;height:15" coordorigin="8186,447" coordsize="15,15" path="m8195,447l8186,456,8192,462,8201,453,8195,447e" filled="t" fillcolor="#000000" stroked="f">
                <v:path arrowok="t"/>
                <v:fill/>
              </v:shape>
            </v:group>
            <v:group style="position:absolute;left:8223;top:409;width:15;height:16" coordorigin="8223,409" coordsize="15,16">
              <v:shape style="position:absolute;left:8223;top:409;width:15;height:16" coordorigin="8223,409" coordsize="15,16" path="m8232,409l8223,419,8229,425,8238,416,8232,409e" filled="t" fillcolor="#000000" stroked="f">
                <v:path arrowok="t"/>
                <v:fill/>
              </v:shape>
            </v:group>
            <v:group style="position:absolute;left:8260;top:372;width:15;height:16" coordorigin="8260,372" coordsize="15,16">
              <v:shape style="position:absolute;left:8260;top:372;width:15;height:16" coordorigin="8260,372" coordsize="15,16" path="m8269,372l8260,381,8266,388,8275,378,8269,372e" filled="t" fillcolor="#000000" stroked="f">
                <v:path arrowok="t"/>
                <v:fill/>
              </v:shape>
            </v:group>
            <v:group style="position:absolute;left:8297;top:335;width:16;height:16" coordorigin="8297,335" coordsize="16,16">
              <v:shape style="position:absolute;left:8297;top:335;width:16;height:16" coordorigin="8297,335" coordsize="16,16" path="m8306,335l8297,344,8303,351,8312,341,8306,335e" filled="t" fillcolor="#000000" stroked="f">
                <v:path arrowok="t"/>
                <v:fill/>
              </v:shape>
            </v:group>
            <v:group style="position:absolute;left:8334;top:298;width:16;height:15" coordorigin="8334,298" coordsize="16,15">
              <v:shape style="position:absolute;left:8334;top:298;width:16;height:15" coordorigin="8334,298" coordsize="16,15" path="m8343,298l8334,307,8340,313,8350,304,8343,298e" filled="t" fillcolor="#000000" stroked="f">
                <v:path arrowok="t"/>
                <v:fill/>
              </v:shape>
            </v:group>
            <v:group style="position:absolute;left:8371;top:261;width:16;height:15" coordorigin="8371,261" coordsize="16,15">
              <v:shape style="position:absolute;left:8371;top:261;width:16;height:15" coordorigin="8371,261" coordsize="16,15" path="m8380,261l8371,270,8377,276,8387,267,8380,261e" filled="t" fillcolor="#000000" stroked="f">
                <v:path arrowok="t"/>
                <v:fill/>
              </v:shape>
            </v:group>
            <v:group style="position:absolute;left:8408;top:224;width:15;height:15" coordorigin="8408,224" coordsize="15,15">
              <v:shape style="position:absolute;left:8408;top:224;width:15;height:15" coordorigin="8408,224" coordsize="15,15" path="m8418,224l8408,233,8414,239,8424,230,8418,224e" filled="t" fillcolor="#000000" stroked="f">
                <v:path arrowok="t"/>
                <v:fill/>
              </v:shape>
            </v:group>
            <v:group style="position:absolute;left:8445;top:187;width:15;height:15" coordorigin="8445,187" coordsize="15,15">
              <v:shape style="position:absolute;left:8445;top:187;width:15;height:15" coordorigin="8445,187" coordsize="15,15" path="m8455,187l8445,196,8451,202,8461,193,8455,187e" filled="t" fillcolor="#000000" stroked="f">
                <v:path arrowok="t"/>
                <v:fill/>
              </v:shape>
            </v:group>
            <v:group style="position:absolute;left:8482;top:149;width:15;height:16" coordorigin="8482,149" coordsize="15,16">
              <v:shape style="position:absolute;left:8482;top:149;width:15;height:16" coordorigin="8482,149" coordsize="15,16" path="m8492,149l8487,154,8482,159,8489,165,8498,156,8492,149e" filled="t" fillcolor="#000000" stroked="f">
                <v:path arrowok="t"/>
                <v:fill/>
              </v:shape>
            </v:group>
            <v:group style="position:absolute;left:8520;top:112;width:15;height:16" coordorigin="8520,112" coordsize="15,16">
              <v:shape style="position:absolute;left:8520;top:112;width:15;height:16" coordorigin="8520,112" coordsize="15,16" path="m8529,112l8520,122,8526,128,8535,119,8529,112e" filled="t" fillcolor="#000000" stroked="f">
                <v:path arrowok="t"/>
                <v:fill/>
              </v:shape>
            </v:group>
            <v:group style="position:absolute;left:8557;top:75;width:15;height:16" coordorigin="8557,75" coordsize="15,16">
              <v:shape style="position:absolute;left:8557;top:75;width:15;height:16" coordorigin="8557,75" coordsize="15,16" path="m8566,75l8557,85,8563,91,8572,82,8566,75e" filled="t" fillcolor="#000000" stroked="f">
                <v:path arrowok="t"/>
                <v:fill/>
              </v:shape>
            </v:group>
            <v:group style="position:absolute;left:8594;top:38;width:16;height:15" coordorigin="8594,38" coordsize="16,15">
              <v:shape style="position:absolute;left:8594;top:38;width:16;height:15" coordorigin="8594,38" coordsize="16,15" path="m8603,38l8594,48,8600,54,8609,44,8603,38e" filled="t" fillcolor="#000000" stroked="f">
                <v:path arrowok="t"/>
                <v:fill/>
              </v:shape>
            </v:group>
            <v:group style="position:absolute;left:8631;top:1;width:16;height:15" coordorigin="8631,1" coordsize="16,15">
              <v:shape style="position:absolute;left:8631;top:1;width:16;height:15" coordorigin="8631,1" coordsize="16,15" path="m8640,1l8631,10,8637,17,8646,7,8640,1e" filled="t" fillcolor="#000000" stroked="f">
                <v:path arrowok="t"/>
                <v:fill/>
              </v:shape>
            </v:group>
            <v:group style="position:absolute;left:8668;top:-36;width:16;height:15" coordorigin="8668,-36" coordsize="16,15">
              <v:shape style="position:absolute;left:8668;top:-36;width:16;height:15" coordorigin="8668,-36" coordsize="16,15" path="m8677,-36l8668,-27,8674,-21,8683,-30,8677,-36e" filled="t" fillcolor="#000000" stroked="f">
                <v:path arrowok="t"/>
                <v:fill/>
              </v:shape>
            </v:group>
            <v:group style="position:absolute;left:8705;top:-73;width:15;height:15" coordorigin="8705,-73" coordsize="15,15">
              <v:shape style="position:absolute;left:8705;top:-73;width:15;height:15" coordorigin="8705,-73" coordsize="15,15" path="m8714,-73l8705,-64,8711,-58,8720,-67,8714,-73e" filled="t" fillcolor="#000000" stroked="f">
                <v:path arrowok="t"/>
                <v:fill/>
              </v:shape>
            </v:group>
            <v:group style="position:absolute;left:8742;top:-110;width:15;height:15" coordorigin="8742,-110" coordsize="15,15">
              <v:shape style="position:absolute;left:8742;top:-110;width:15;height:15" coordorigin="8742,-110" coordsize="15,15" path="m8751,-110l8742,-101,8748,-95,8757,-104,8751,-110e" filled="t" fillcolor="#000000" stroked="f">
                <v:path arrowok="t"/>
                <v:fill/>
              </v:shape>
            </v:group>
            <v:group style="position:absolute;left:8779;top:-147;width:15;height:16" coordorigin="8779,-147" coordsize="15,16">
              <v:shape style="position:absolute;left:8779;top:-147;width:15;height:16" coordorigin="8779,-147" coordsize="15,16" path="m8788,-147l8779,-138,8785,-132,8795,-141,8788,-147e" filled="t" fillcolor="#000000" stroked="f">
                <v:path arrowok="t"/>
                <v:fill/>
              </v:shape>
            </v:group>
            <v:group style="position:absolute;left:8816;top:-184;width:15;height:16" coordorigin="8816,-184" coordsize="15,16">
              <v:shape style="position:absolute;left:8816;top:-184;width:15;height:16" coordorigin="8816,-184" coordsize="15,16" path="m8825,-184l8816,-175,8822,-169,8832,-178,8825,-184e" filled="t" fillcolor="#000000" stroked="f">
                <v:path arrowok="t"/>
                <v:fill/>
              </v:shape>
            </v:group>
            <v:group style="position:absolute;left:8853;top:-222;width:15;height:16" coordorigin="8853,-222" coordsize="15,16">
              <v:shape style="position:absolute;left:8853;top:-222;width:15;height:16" coordorigin="8853,-222" coordsize="15,16" path="m8863,-222l8853,-212,8859,-206,8869,-215,8863,-222e" filled="t" fillcolor="#000000" stroked="f">
                <v:path arrowok="t"/>
                <v:fill/>
              </v:shape>
            </v:group>
            <v:group style="position:absolute;left:8890;top:-259;width:16;height:15" coordorigin="8890,-259" coordsize="16,15">
              <v:shape style="position:absolute;left:8890;top:-259;width:16;height:15" coordorigin="8890,-259" coordsize="16,15" path="m8900,-259l8890,-249,8897,-243,8906,-252,8900,-259e" filled="t" fillcolor="#000000" stroked="f">
                <v:path arrowok="t"/>
                <v:fill/>
              </v:shape>
            </v:group>
            <v:group style="position:absolute;left:8927;top:-296;width:16;height:15" coordorigin="8927,-296" coordsize="16,15">
              <v:shape style="position:absolute;left:8927;top:-296;width:16;height:15" coordorigin="8927,-296" coordsize="16,15" path="m8937,-296l8927,-286,8934,-280,8943,-290,8937,-296e" filled="t" fillcolor="#000000" stroked="f">
                <v:path arrowok="t"/>
                <v:fill/>
              </v:shape>
            </v:group>
            <v:group style="position:absolute;left:8964;top:-333;width:16;height:15" coordorigin="8964,-333" coordsize="16,15">
              <v:shape style="position:absolute;left:8964;top:-333;width:16;height:15" coordorigin="8964,-333" coordsize="16,15" path="m8974,-333l8967,-326,8964,-323,8971,-317,8980,-327,8974,-333e" filled="t" fillcolor="#000000" stroked="f">
                <v:path arrowok="t"/>
                <v:fill/>
              </v:shape>
            </v:group>
            <v:group style="position:absolute;left:9002;top:-370;width:15;height:15" coordorigin="9002,-370" coordsize="15,15">
              <v:shape style="position:absolute;left:9002;top:-370;width:15;height:15" coordorigin="9002,-370" coordsize="15,15" path="m9011,-370l9002,-361,9008,-354,9017,-364,9011,-370e" filled="t" fillcolor="#000000" stroked="f">
                <v:path arrowok="t"/>
                <v:fill/>
              </v:shape>
            </v:group>
            <v:group style="position:absolute;left:9039;top:-407;width:15;height:15" coordorigin="9039,-407" coordsize="15,15">
              <v:shape style="position:absolute;left:9039;top:-407;width:15;height:15" coordorigin="9039,-407" coordsize="15,15" path="m9048,-407l9039,-398,9045,-392,9054,-401,9048,-407e" filled="t" fillcolor="#000000" stroked="f">
                <v:path arrowok="t"/>
                <v:fill/>
              </v:shape>
            </v:group>
            <v:group style="position:absolute;left:9076;top:-444;width:15;height:16" coordorigin="9076,-444" coordsize="15,16">
              <v:shape style="position:absolute;left:9076;top:-444;width:15;height:16" coordorigin="9076,-444" coordsize="15,16" path="m9085,-444l9076,-435,9082,-429,9091,-438,9085,-444e" filled="t" fillcolor="#000000" stroked="f">
                <v:path arrowok="t"/>
                <v:fill/>
              </v:shape>
            </v:group>
            <v:group style="position:absolute;left:9113;top:-481;width:15;height:16" coordorigin="9113,-481" coordsize="15,16">
              <v:shape style="position:absolute;left:9113;top:-481;width:15;height:16" coordorigin="9113,-481" coordsize="15,16" path="m9122,-481l9113,-472,9119,-466,9128,-475,9122,-481e" filled="t" fillcolor="#000000" stroked="f">
                <v:path arrowok="t"/>
                <v:fill/>
              </v:shape>
            </v:group>
            <v:group style="position:absolute;left:9150;top:-518;width:16;height:16" coordorigin="9150,-518" coordsize="16,16">
              <v:shape style="position:absolute;left:9150;top:-518;width:16;height:16" coordorigin="9150,-518" coordsize="16,16" path="m9159,-518l9150,-509,9156,-503,9166,-512,9159,-518e" filled="t" fillcolor="#000000" stroked="f">
                <v:path arrowok="t"/>
                <v:fill/>
              </v:shape>
            </v:group>
            <v:group style="position:absolute;left:9187;top:-555;width:16;height:15" coordorigin="9187,-555" coordsize="16,15">
              <v:shape style="position:absolute;left:9187;top:-555;width:16;height:15" coordorigin="9187,-555" coordsize="16,15" path="m9196,-555l9187,-546,9193,-540,9203,-549,9196,-555e" filled="t" fillcolor="#000000" stroked="f">
                <v:path arrowok="t"/>
                <v:fill/>
              </v:shape>
            </v:group>
            <v:group style="position:absolute;left:9224;top:-593;width:16;height:15" coordorigin="9224,-593" coordsize="16,15">
              <v:shape style="position:absolute;left:9224;top:-593;width:16;height:15" coordorigin="9224,-593" coordsize="16,15" path="m9233,-593l9224,-583,9230,-577,9240,-586,9233,-593e" filled="t" fillcolor="#000000" stroked="f">
                <v:path arrowok="t"/>
                <v:fill/>
              </v:shape>
            </v:group>
            <v:group style="position:absolute;left:9261;top:-630;width:15;height:15" coordorigin="9261,-630" coordsize="15,15">
              <v:shape style="position:absolute;left:9261;top:-630;width:15;height:15" coordorigin="9261,-630" coordsize="15,15" path="m9271,-630l9261,-620,9267,-614,9277,-623,9271,-630e" filled="t" fillcolor="#000000" stroked="f">
                <v:path arrowok="t"/>
                <v:fill/>
              </v:shape>
            </v:group>
            <v:group style="position:absolute;left:9298;top:-667;width:15;height:15" coordorigin="9298,-667" coordsize="15,15">
              <v:shape style="position:absolute;left:9298;top:-667;width:15;height:15" coordorigin="9298,-667" coordsize="15,15" path="m9308,-667l9298,-657,9305,-651,9314,-661,9308,-667e" filled="t" fillcolor="#000000" stroked="f">
                <v:path arrowok="t"/>
                <v:fill/>
              </v:shape>
            </v:group>
            <v:group style="position:absolute;left:9335;top:-704;width:15;height:16" coordorigin="9335,-704" coordsize="15,16">
              <v:shape style="position:absolute;left:9335;top:-704;width:15;height:16" coordorigin="9335,-704" coordsize="15,16" path="m9345,-704l9335,-695,9342,-688,9351,-698,9345,-704e" filled="t" fillcolor="#000000" stroked="f">
                <v:path arrowok="t"/>
                <v:fill/>
              </v:shape>
            </v:group>
            <v:group style="position:absolute;left:9373;top:-741;width:15;height:16" coordorigin="9373,-741" coordsize="15,16">
              <v:shape style="position:absolute;left:9373;top:-741;width:15;height:16" coordorigin="9373,-741" coordsize="15,16" path="m9382,-741l9373,-732,9379,-725,9388,-735,9382,-741e" filled="t" fillcolor="#000000" stroked="f">
                <v:path arrowok="t"/>
                <v:fill/>
              </v:shape>
            </v:group>
            <v:group style="position:absolute;left:9410;top:-778;width:15;height:16" coordorigin="9410,-778" coordsize="15,16">
              <v:shape style="position:absolute;left:9410;top:-778;width:15;height:16" coordorigin="9410,-778" coordsize="15,16" path="m9419,-778l9410,-769,9416,-763,9425,-772,9419,-778e" filled="t" fillcolor="#000000" stroked="f">
                <v:path arrowok="t"/>
                <v:fill/>
              </v:shape>
            </v:group>
            <v:group style="position:absolute;left:9447;top:-815;width:16;height:15" coordorigin="9447,-815" coordsize="16,15">
              <v:shape style="position:absolute;left:9447;top:-815;width:16;height:15" coordorigin="9447,-815" coordsize="16,15" path="m9456,-815l9447,-806,9453,-800,9462,-809,9456,-815e" filled="t" fillcolor="#000000" stroked="f">
                <v:path arrowok="t"/>
                <v:fill/>
              </v:shape>
            </v:group>
            <v:group style="position:absolute;left:9484;top:-852;width:16;height:15" coordorigin="9484,-852" coordsize="16,15">
              <v:shape style="position:absolute;left:9484;top:-852;width:16;height:15" coordorigin="9484,-852" coordsize="16,15" path="m9493,-852l9484,-843,9490,-837,9499,-846,9493,-852e" filled="t" fillcolor="#000000" stroked="f">
                <v:path arrowok="t"/>
                <v:fill/>
              </v:shape>
            </v:group>
            <v:group style="position:absolute;left:9521;top:-889;width:16;height:15" coordorigin="9521,-889" coordsize="16,15">
              <v:shape style="position:absolute;left:9521;top:-889;width:16;height:15" coordorigin="9521,-889" coordsize="16,15" path="m9530,-889l9521,-880,9527,-874,9536,-883,9530,-889e" filled="t" fillcolor="#000000" stroked="f">
                <v:path arrowok="t"/>
                <v:fill/>
              </v:shape>
            </v:group>
            <v:group style="position:absolute;left:9558;top:-926;width:15;height:15" coordorigin="9558,-926" coordsize="15,15">
              <v:shape style="position:absolute;left:9558;top:-926;width:15;height:15" coordorigin="9558,-926" coordsize="15,15" path="m9567,-926l9558,-917,9564,-911,9573,-920,9567,-926e" filled="t" fillcolor="#000000" stroked="f">
                <v:path arrowok="t"/>
                <v:fill/>
              </v:shape>
            </v:group>
            <v:group style="position:absolute;left:9595;top:-964;width:15;height:15" coordorigin="9595,-964" coordsize="15,15">
              <v:shape style="position:absolute;left:9595;top:-964;width:15;height:15" coordorigin="9595,-964" coordsize="15,15" path="m9604,-964l9595,-954,9601,-948,9611,-957,9604,-964e" filled="t" fillcolor="#000000" stroked="f">
                <v:path arrowok="t"/>
                <v:fill/>
              </v:shape>
            </v:group>
            <v:group style="position:absolute;left:9632;top:-1001;width:15;height:16" coordorigin="9632,-1001" coordsize="15,16">
              <v:shape style="position:absolute;left:9632;top:-1001;width:15;height:16" coordorigin="9632,-1001" coordsize="15,16" path="m9641,-1001l9632,-992,9638,-985,9648,-994,9641,-1001e" filled="t" fillcolor="#000000" stroked="f">
                <v:path arrowok="t"/>
                <v:fill/>
              </v:shape>
            </v:group>
            <v:group style="position:absolute;left:9669;top:-1038;width:15;height:16" coordorigin="9669,-1038" coordsize="15,16">
              <v:shape style="position:absolute;left:9669;top:-1038;width:15;height:16" coordorigin="9669,-1038" coordsize="15,16" path="m9679,-1038l9669,-1029,9675,-1022,9685,-1032,9679,-1038e" filled="t" fillcolor="#000000" stroked="f">
                <v:path arrowok="t"/>
                <v:fill/>
              </v:shape>
            </v:group>
            <v:group style="position:absolute;left:9706;top:-1075;width:16;height:16" coordorigin="9706,-1075" coordsize="16,16">
              <v:shape style="position:absolute;left:9706;top:-1075;width:16;height:16" coordorigin="9706,-1075" coordsize="16,16" path="m9716,-1075l9706,-1066,9712,-1059,9722,-1069,9716,-1075e" filled="t" fillcolor="#000000" stroked="f">
                <v:path arrowok="t"/>
                <v:fill/>
              </v:shape>
            </v:group>
            <v:group style="position:absolute;left:9743;top:-1112;width:16;height:15" coordorigin="9743,-1112" coordsize="16,15">
              <v:shape style="position:absolute;left:9743;top:-1112;width:16;height:15" coordorigin="9743,-1112" coordsize="16,15" path="m9753,-1112l9743,-1103,9750,-1097,9759,-1106,9753,-1112e" filled="t" fillcolor="#000000" stroked="f">
                <v:path arrowok="t"/>
                <v:fill/>
              </v:shape>
            </v:group>
            <v:group style="position:absolute;left:9780;top:-1149;width:16;height:15" coordorigin="9780,-1149" coordsize="16,15">
              <v:shape style="position:absolute;left:9780;top:-1149;width:16;height:15" coordorigin="9780,-1149" coordsize="16,15" path="m9790,-1149l9780,-1140,9787,-1134,9796,-1143,9790,-1149e" filled="t" fillcolor="#000000" stroked="f">
                <v:path arrowok="t"/>
                <v:fill/>
              </v:shape>
            </v:group>
            <v:group style="position:absolute;left:9818;top:-1186;width:15;height:15" coordorigin="9818,-1186" coordsize="15,15">
              <v:shape style="position:absolute;left:9818;top:-1186;width:15;height:15" coordorigin="9818,-1186" coordsize="15,15" path="m9827,-1186l9818,-1177,9824,-1171,9833,-1180,9827,-1186e" filled="t" fillcolor="#000000" stroked="f">
                <v:path arrowok="t"/>
                <v:fill/>
              </v:shape>
            </v:group>
            <v:group style="position:absolute;left:9855;top:-1223;width:15;height:15" coordorigin="9855,-1223" coordsize="15,15">
              <v:shape style="position:absolute;left:9855;top:-1223;width:15;height:15" coordorigin="9855,-1223" coordsize="15,15" path="m9864,-1223l9855,-1214,9861,-1208,9870,-1217,9864,-1223e" filled="t" fillcolor="#000000" stroked="f">
                <v:path arrowok="t"/>
                <v:fill/>
              </v:shape>
            </v:group>
            <v:group style="position:absolute;left:9892;top:-1261;width:15;height:16" coordorigin="9892,-1261" coordsize="15,16">
              <v:shape style="position:absolute;left:9892;top:-1261;width:15;height:16" coordorigin="9892,-1261" coordsize="15,16" path="m9901,-1261l9892,-1251,9898,-1245,9907,-1254,9901,-1261e" filled="t" fillcolor="#000000" stroked="f">
                <v:path arrowok="t"/>
                <v:fill/>
              </v:shape>
            </v:group>
            <v:group style="position:absolute;left:9929;top:-1298;width:15;height:16" coordorigin="9929,-1298" coordsize="15,16">
              <v:shape style="position:absolute;left:9929;top:-1298;width:15;height:16" coordorigin="9929,-1298" coordsize="15,16" path="m9938,-1298l9929,-1288,9935,-1282,9944,-1291,9938,-1298e" filled="t" fillcolor="#000000" stroked="f">
                <v:path arrowok="t"/>
                <v:fill/>
              </v:shape>
            </v:group>
            <v:group style="position:absolute;left:9966;top:-1335;width:15;height:16" coordorigin="9966,-1335" coordsize="15,16">
              <v:shape style="position:absolute;left:9966;top:-1335;width:15;height:16" coordorigin="9966,-1335" coordsize="15,16" path="m9975,-1335l9966,-1325,9972,-1319,9981,-1328,9975,-1335e" filled="t" fillcolor="#000000" stroked="f">
                <v:path arrowok="t"/>
                <v:fill/>
              </v:shape>
            </v:group>
            <v:group style="position:absolute;left:10003;top:-1372;width:16;height:15" coordorigin="10003,-1372" coordsize="16,15">
              <v:shape style="position:absolute;left:10003;top:-1372;width:16;height:15" coordorigin="10003,-1372" coordsize="16,15" path="m10012,-1372l10003,-1363,10009,-1356,10019,-1366,10012,-1372e" filled="t" fillcolor="#000000" stroked="f">
                <v:path arrowok="t"/>
                <v:fill/>
              </v:shape>
            </v:group>
            <v:group style="position:absolute;left:6665;top:1968;width:16;height:15" coordorigin="6665,1968" coordsize="16,15">
              <v:shape style="position:absolute;left:6665;top:1968;width:16;height:15" coordorigin="6665,1968" coordsize="16,15" path="m6674,1968l6665,1977,6671,1983,6681,1974,6674,1968e" filled="t" fillcolor="#000000" stroked="f">
                <v:path arrowok="t"/>
                <v:fill/>
              </v:shape>
            </v:group>
            <v:group style="position:absolute;left:6647;top:1937;width:55;height:48" coordorigin="6647,1937" coordsize="55,48">
              <v:shape style="position:absolute;left:6647;top:1937;width:55;height:48" coordorigin="6647,1937" coordsize="55,48" path="m6689,1937l6661,1937,6647,1960,6661,1984,6689,1984,6702,1960,6689,1937e" filled="t" fillcolor="#0000FF" stroked="f">
                <v:path arrowok="t"/>
                <v:fill/>
              </v:shape>
            </v:group>
            <v:group style="position:absolute;left:6660;top:1923;width:55;height:48" coordorigin="6660,1923" coordsize="55,48">
              <v:shape style="position:absolute;left:6660;top:1923;width:55;height:48" coordorigin="6660,1923" coordsize="55,48" path="m6702,1923l6674,1923,6660,1947,6674,1971,6702,1971,6715,1947,6702,1923e" filled="t" fillcolor="#0000FF" stroked="f">
                <v:path arrowok="t"/>
                <v:fill/>
              </v:shape>
            </v:group>
            <v:group style="position:absolute;left:6673;top:1897;width:55;height:48" coordorigin="6673,1897" coordsize="55,48">
              <v:shape style="position:absolute;left:6673;top:1897;width:55;height:48" coordorigin="6673,1897" coordsize="55,48" path="m6715,1897l6687,1897,6673,1921,6687,1945,6715,1945,6729,1921,6715,1897e" filled="t" fillcolor="#0000FF" stroked="f">
                <v:path arrowok="t"/>
                <v:fill/>
              </v:shape>
            </v:group>
            <v:group style="position:absolute;left:6686;top:1858;width:55;height:48" coordorigin="6686,1858" coordsize="55,48">
              <v:shape style="position:absolute;left:6686;top:1858;width:55;height:48" coordorigin="6686,1858" coordsize="55,48" path="m6728,1858l6700,1858,6686,1882,6700,1906,6728,1906,6742,1882,6728,1858e" filled="t" fillcolor="#0000FF" stroked="f">
                <v:path arrowok="t"/>
                <v:fill/>
              </v:shape>
            </v:group>
            <v:group style="position:absolute;left:6713;top:1779;width:55;height:48" coordorigin="6713,1779" coordsize="55,48">
              <v:shape style="position:absolute;left:6713;top:1779;width:55;height:48" coordorigin="6713,1779" coordsize="55,48" path="m6754,1779l6726,1779,6713,1803,6726,1827,6754,1827,6768,1803,6754,1779e" filled="t" fillcolor="#0000FF" stroked="f">
                <v:path arrowok="t"/>
                <v:fill/>
              </v:shape>
            </v:group>
            <v:group style="position:absolute;left:6726;top:1700;width:55;height:48" coordorigin="6726,1700" coordsize="55,48">
              <v:shape style="position:absolute;left:6726;top:1700;width:55;height:48" coordorigin="6726,1700" coordsize="55,48" path="m6767,1700l6739,1700,6726,1724,6739,1748,6767,1748,6781,1724,6767,1700e" filled="t" fillcolor="#0000FF" stroked="f">
                <v:path arrowok="t"/>
                <v:fill/>
              </v:shape>
            </v:group>
            <v:group style="position:absolute;left:6673;top:1910;width:55;height:48" coordorigin="6673,1910" coordsize="55,48">
              <v:shape style="position:absolute;left:6673;top:1910;width:55;height:48" coordorigin="6673,1910" coordsize="55,48" path="m6715,1910l6687,1910,6673,1934,6687,1958,6715,1958,6729,1934,6715,1910e" filled="t" fillcolor="#0000FF" stroked="f">
                <v:path arrowok="t"/>
                <v:fill/>
              </v:shape>
            </v:group>
            <v:group style="position:absolute;left:6686;top:1897;width:55;height:48" coordorigin="6686,1897" coordsize="55,48">
              <v:shape style="position:absolute;left:6686;top:1897;width:55;height:48" coordorigin="6686,1897" coordsize="55,48" path="m6728,1897l6700,1897,6686,1921,6700,1945,6728,1945,6742,1921,6728,1897e" filled="t" fillcolor="#0000FF" stroked="f">
                <v:path arrowok="t"/>
                <v:fill/>
              </v:shape>
            </v:group>
            <v:group style="position:absolute;left:6699;top:1845;width:55;height:48" coordorigin="6699,1845" coordsize="55,48">
              <v:shape style="position:absolute;left:6699;top:1845;width:55;height:48" coordorigin="6699,1845" coordsize="55,48" path="m6741,1845l6713,1845,6699,1869,6713,1893,6741,1893,6755,1869,6741,1845e" filled="t" fillcolor="#0000FF" stroked="f">
                <v:path arrowok="t"/>
                <v:fill/>
              </v:shape>
            </v:group>
            <v:group style="position:absolute;left:6752;top:1753;width:55;height:48" coordorigin="6752,1753" coordsize="55,48">
              <v:shape style="position:absolute;left:6752;top:1753;width:55;height:48" coordorigin="6752,1753" coordsize="55,48" path="m6793,1753l6766,1753,6752,1777,6766,1801,6793,1801,6807,1777,6793,1753e" filled="t" fillcolor="#0000FF" stroked="f">
                <v:path arrowok="t"/>
                <v:fill/>
              </v:shape>
            </v:group>
            <v:group style="position:absolute;left:6817;top:1556;width:55;height:48" coordorigin="6817,1556" coordsize="55,48">
              <v:shape style="position:absolute;left:6817;top:1556;width:55;height:48" coordorigin="6817,1556" coordsize="55,48" path="m6859,1556l6831,1556,6817,1580,6831,1604,6859,1604,6873,1580,6859,1556e" filled="t" fillcolor="#0000FF" stroked="f">
                <v:path arrowok="t"/>
                <v:fill/>
              </v:shape>
            </v:group>
            <v:group style="position:absolute;left:6922;top:1333;width:55;height:48" coordorigin="6922,1333" coordsize="55,48">
              <v:shape style="position:absolute;left:6922;top:1333;width:55;height:48" coordorigin="6922,1333" coordsize="55,48" path="m6964,1333l6936,1333,6922,1357,6936,1381,6964,1381,6978,1357,6964,1333e" filled="t" fillcolor="#0000FF" stroked="f">
                <v:path arrowok="t"/>
                <v:fill/>
              </v:shape>
            </v:group>
            <v:group style="position:absolute;left:6713;top:1858;width:55;height:48" coordorigin="6713,1858" coordsize="55,48">
              <v:shape style="position:absolute;left:6713;top:1858;width:55;height:48" coordorigin="6713,1858" coordsize="55,48" path="m6754,1858l6726,1858,6713,1882,6726,1906,6754,1906,6768,1882,6754,1858e" filled="t" fillcolor="#0000FF" stroked="f">
                <v:path arrowok="t"/>
                <v:fill/>
              </v:shape>
            </v:group>
            <v:group style="position:absolute;left:6739;top:1805;width:55;height:48" coordorigin="6739,1805" coordsize="55,48">
              <v:shape style="position:absolute;left:6739;top:1805;width:55;height:48" coordorigin="6739,1805" coordsize="55,48" path="m6780,1805l6753,1805,6739,1829,6753,1853,6780,1853,6794,1829,6780,1805e" filled="t" fillcolor="#0000FF" stroked="f">
                <v:path arrowok="t"/>
                <v:fill/>
              </v:shape>
            </v:group>
            <v:group style="position:absolute;left:6817;top:1687;width:55;height:48" coordorigin="6817,1687" coordsize="55,48">
              <v:shape style="position:absolute;left:6817;top:1687;width:55;height:48" coordorigin="6817,1687" coordsize="55,48" path="m6859,1687l6831,1687,6817,1711,6831,1735,6859,1735,6873,1711,6859,1687e" filled="t" fillcolor="#0000FF" stroked="f">
                <v:path arrowok="t"/>
                <v:fill/>
              </v:shape>
            </v:group>
            <v:group style="position:absolute;left:6922;top:1477;width:55;height:48" coordorigin="6922,1477" coordsize="55,48">
              <v:shape style="position:absolute;left:6922;top:1477;width:55;height:48" coordorigin="6922,1477" coordsize="55,48" path="m6964,1477l6936,1477,6922,1501,6936,1525,6964,1525,6978,1501,6964,1477e" filled="t" fillcolor="#0000FF" stroked="f">
                <v:path arrowok="t"/>
                <v:fill/>
              </v:shape>
            </v:group>
            <v:group style="position:absolute;left:7001;top:1281;width:55;height:48" coordorigin="7001,1281" coordsize="55,48">
              <v:shape style="position:absolute;left:7001;top:1281;width:55;height:48" coordorigin="7001,1281" coordsize="55,48" path="m7043,1281l7015,1281,7001,1305,7015,1328,7043,1328,7056,1305,7043,1281e" filled="t" fillcolor="#0000FF" stroked="f">
                <v:path arrowok="t"/>
                <v:fill/>
              </v:shape>
            </v:group>
            <v:group style="position:absolute;left:7263;top:848;width:55;height:48" coordorigin="7263,848" coordsize="55,48">
              <v:shape style="position:absolute;left:7263;top:848;width:55;height:48" coordorigin="7263,848" coordsize="55,48" path="m7305,848l7277,848,7263,872,7277,896,7305,896,7319,872,7305,848e" filled="t" fillcolor="#0000FF" stroked="f">
                <v:path arrowok="t"/>
                <v:fill/>
              </v:shape>
            </v:group>
            <v:group style="position:absolute;left:6765;top:1805;width:55;height:48" coordorigin="6765,1805" coordsize="55,48">
              <v:shape style="position:absolute;left:6765;top:1805;width:55;height:48" coordorigin="6765,1805" coordsize="55,48" path="m6807,1805l6779,1805,6765,1829,6779,1853,6807,1853,6820,1829,6807,1805e" filled="t" fillcolor="#0000FF" stroked="f">
                <v:path arrowok="t"/>
                <v:fill/>
              </v:shape>
            </v:group>
            <v:group style="position:absolute;left:6817;top:1713;width:55;height:48" coordorigin="6817,1713" coordsize="55,48">
              <v:shape style="position:absolute;left:6817;top:1713;width:55;height:48" coordorigin="6817,1713" coordsize="55,48" path="m6859,1713l6831,1713,6817,1737,6831,1761,6859,1761,6873,1737,6859,1713e" filled="t" fillcolor="#0000FF" stroked="f">
                <v:path arrowok="t"/>
                <v:fill/>
              </v:shape>
            </v:group>
            <v:group style="position:absolute;left:6909;top:1543;width:55;height:48" coordorigin="6909,1543" coordsize="55,48">
              <v:shape style="position:absolute;left:6909;top:1543;width:55;height:48" coordorigin="6909,1543" coordsize="55,48" path="m6951,1543l6923,1543,6909,1567,6923,1591,6951,1591,6965,1567,6951,1543e" filled="t" fillcolor="#0000FF" stroked="f">
                <v:path arrowok="t"/>
                <v:fill/>
              </v:shape>
            </v:group>
            <v:group style="position:absolute;left:7080;top:1241;width:55;height:48" coordorigin="7080,1241" coordsize="55,48">
              <v:shape style="position:absolute;left:7080;top:1241;width:55;height:48" coordorigin="7080,1241" coordsize="55,48" path="m7121,1241l7093,1241,7080,1265,7093,1289,7121,1289,7135,1265,7121,1241e" filled="t" fillcolor="#0000FF" stroked="f">
                <v:path arrowok="t"/>
                <v:fill/>
              </v:shape>
            </v:group>
            <v:group style="position:absolute;left:7289;top:913;width:55;height:48" coordorigin="7289,913" coordsize="55,48">
              <v:shape style="position:absolute;left:7289;top:913;width:55;height:48" coordorigin="7289,913" coordsize="55,48" path="m7331,913l7303,913,7289,937,7303,961,7331,961,7345,937,7331,913e" filled="t" fillcolor="#0000FF" stroked="f">
                <v:path arrowok="t"/>
                <v:fill/>
              </v:shape>
            </v:group>
            <v:group style="position:absolute;left:7552;top:467;width:55;height:48" coordorigin="7552,467" coordsize="55,48">
              <v:shape style="position:absolute;left:7552;top:467;width:55;height:48" coordorigin="7552,467" coordsize="55,48" path="m7593,467l7566,467,7552,491,7566,515,7593,515,7607,491,7593,467e" filled="t" fillcolor="#0000FF" stroked="f">
                <v:path arrowok="t"/>
                <v:fill/>
              </v:shape>
            </v:group>
            <v:group style="position:absolute;left:6844;top:1713;width:55;height:48" coordorigin="6844,1713" coordsize="55,48">
              <v:shape style="position:absolute;left:6844;top:1713;width:55;height:48" coordorigin="6844,1713" coordsize="55,48" path="m6885,1713l6857,1713,6844,1737,6857,1761,6885,1761,6899,1737,6885,1713e" filled="t" fillcolor="#0000FF" stroked="f">
                <v:path arrowok="t"/>
                <v:fill/>
              </v:shape>
            </v:group>
            <v:group style="position:absolute;left:6935;top:1569;width:55;height:48" coordorigin="6935,1569" coordsize="55,48">
              <v:shape style="position:absolute;left:6935;top:1569;width:55;height:48" coordorigin="6935,1569" coordsize="55,48" path="m6977,1569l6949,1569,6935,1593,6949,1617,6977,1617,6991,1593,6977,1569e" filled="t" fillcolor="#0000FF" stroked="f">
                <v:path arrowok="t"/>
                <v:fill/>
              </v:shape>
            </v:group>
            <v:group style="position:absolute;left:7040;top:1359;width:55;height:48" coordorigin="7040,1359" coordsize="55,48">
              <v:shape style="position:absolute;left:7040;top:1359;width:55;height:48" coordorigin="7040,1359" coordsize="55,48" path="m7082,1359l7054,1359,7040,1383,7054,1407,7082,1407,7096,1383,7082,1359e" filled="t" fillcolor="#0000FF" stroked="f">
                <v:path arrowok="t"/>
                <v:fill/>
              </v:shape>
            </v:group>
            <v:group style="position:absolute;left:7289;top:979;width:55;height:48" coordorigin="7289,979" coordsize="55,48">
              <v:shape style="position:absolute;left:7289;top:979;width:55;height:48" coordorigin="7289,979" coordsize="55,48" path="m7331,979l7303,979,7289,1003,7303,1027,7331,1027,7345,1003,7331,979e" filled="t" fillcolor="#0000FF" stroked="f">
                <v:path arrowok="t"/>
                <v:fill/>
              </v:shape>
            </v:group>
            <v:group style="position:absolute;left:7578;top:533;width:55;height:48" coordorigin="7578,533" coordsize="55,48">
              <v:shape style="position:absolute;left:7578;top:533;width:55;height:48" coordorigin="7578,533" coordsize="55,48" path="m7620,533l7592,533,7578,557,7592,581,7620,581,7633,557,7620,533e" filled="t" fillcolor="#0000FF" stroked="f">
                <v:path arrowok="t"/>
                <v:fill/>
              </v:shape>
            </v:group>
            <v:group style="position:absolute;left:7906;top:60;width:55;height:48" coordorigin="7906,60" coordsize="55,48">
              <v:shape style="position:absolute;left:7906;top:60;width:55;height:48" coordorigin="7906,60" coordsize="55,48" path="m7947,60l7920,60,7906,84,7920,108,7947,108,7961,84,7947,60e" filled="t" fillcolor="#0000FF" stroked="f">
                <v:path arrowok="t"/>
                <v:fill/>
              </v:shape>
            </v:group>
            <v:group style="position:absolute;left:6935;top:1609;width:55;height:48" coordorigin="6935,1609" coordsize="55,48">
              <v:shape style="position:absolute;left:6935;top:1609;width:55;height:48" coordorigin="6935,1609" coordsize="55,48" path="m6977,1609l6949,1609,6935,1632,6949,1656,6977,1656,6991,1632,6977,1609e" filled="t" fillcolor="#0000FF" stroked="f">
                <v:path arrowok="t"/>
                <v:fill/>
              </v:shape>
            </v:group>
            <v:group style="position:absolute;left:7027;top:1438;width:55;height:48" coordorigin="7027,1438" coordsize="55,48">
              <v:shape style="position:absolute;left:7027;top:1438;width:55;height:48" coordorigin="7027,1438" coordsize="55,48" path="m7069,1438l7041,1438,7027,1462,7041,1486,7069,1486,7083,1462,7069,1438e" filled="t" fillcolor="#0000FF" stroked="f">
                <v:path arrowok="t"/>
                <v:fill/>
              </v:shape>
            </v:group>
            <v:group style="position:absolute;left:7250;top:1110;width:55;height:48" coordorigin="7250,1110" coordsize="55,48">
              <v:shape style="position:absolute;left:7250;top:1110;width:55;height:48" coordorigin="7250,1110" coordsize="55,48" path="m7292,1110l7264,1110,7250,1134,7264,1158,7292,1158,7306,1134,7292,1110e" filled="t" fillcolor="#0000FF" stroked="f">
                <v:path arrowok="t"/>
                <v:fill/>
              </v:shape>
            </v:group>
            <v:group style="position:absolute;left:7565;top:664;width:55;height:48" coordorigin="7565,664" coordsize="55,48">
              <v:shape style="position:absolute;left:7565;top:664;width:55;height:48" coordorigin="7565,664" coordsize="55,48" path="m7606,664l7579,664,7565,688,7579,712,7606,712,7620,688,7606,664e" filled="t" fillcolor="#0000FF" stroked="f">
                <v:path arrowok="t"/>
                <v:fill/>
              </v:shape>
            </v:group>
            <v:group style="position:absolute;left:7827;top:244;width:55;height:48" coordorigin="7827,244" coordsize="55,48">
              <v:shape style="position:absolute;left:7827;top:244;width:55;height:48" coordorigin="7827,244" coordsize="55,48" path="m7869,244l7841,244,7827,268,7841,292,7869,292,7883,268,7869,244e" filled="t" fillcolor="#0000FF" stroked="f">
                <v:path arrowok="t"/>
                <v:fill/>
              </v:shape>
            </v:group>
            <v:group style="position:absolute;left:8260;top:-281;width:55;height:48" coordorigin="8260,-281" coordsize="55,48">
              <v:shape style="position:absolute;left:8260;top:-281;width:55;height:48" coordorigin="8260,-281" coordsize="55,48" path="m8301,-281l8274,-281,8260,-257,8274,-233,8301,-233,8315,-257,8301,-281e" filled="t" fillcolor="#0000FF" stroked="f">
                <v:path arrowok="t"/>
                <v:fill/>
              </v:shape>
            </v:group>
            <v:group style="position:absolute;left:6654;top:-1389;width:2342;height:3339" coordorigin="6654,-1389" coordsize="2342,3339">
              <v:shape style="position:absolute;left:6654;top:-1389;width:2342;height:3339" coordorigin="6654,-1389" coordsize="2342,3339" path="m6699,1866l6684,1887,6713,1907,6727,1886,6699,1866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6729,1822l6714,1844,6742,1864,6757,1842,6729,1822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6759,1779l6750,1792,6744,1801,6772,1821,6778,1812,6788,1799,6759,1779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6789,1736l6774,1758,6802,1778,6817,1756,6789,1736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6819,1693l6804,1715,6832,1735,6847,1713,6819,1693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6849,1650l6846,1655,6834,1672,6863,1692,6874,1675,6878,1670,6849,1650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6879,1607l6864,1629,6892,1649,6907,1627,6879,1607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6909,1564l6894,1586,6923,1606,6938,1584,6909,1564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6939,1521l6924,1543,6953,1563,6967,1541,6939,1521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6969,1478l6954,1500,6982,1520,6998,1498,6969,1478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6999,1435l6984,1457,7013,1477,7028,1455,6999,1435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029,1392l7014,1414,7042,1434,7057,1412,7029,1392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059,1349l7044,1371,7073,1391,7088,1369,7059,1349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089,1306l7074,1327,7103,1347,7117,1326,7089,1306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119,1263l7104,1284,7132,1304,7148,1283,7119,1263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149,1220l7134,1241,7163,1261,7178,1240,7149,1220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179,1177l7164,1198,7192,1218,7207,1197,7179,1177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209,1134l7194,1155,7223,1175,7238,1154,7209,1134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239,1091l7229,1105,7224,1112,7253,1132,7258,1125,7268,1111,7239,1091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269,1048l7254,1069,7283,1089,7298,1068,7269,1048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299,1005l7284,1026,7313,1046,7328,1025,7299,1005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329,962l7325,967,7314,983,7343,1003,7354,987,7358,982,7329,962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359,919l7344,940,7373,960,7388,939,7359,919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389,876l7374,897,7403,917,7418,896,7389,876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419,833l7404,854,7433,874,7448,853,7419,833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449,790l7434,811,7463,831,7478,809,7449,790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479,746l7464,768,7493,788,7508,766,7479,746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509,703l7494,725,7523,745,7538,723,7509,703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539,660l7524,682,7553,702,7568,680,7539,660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569,617l7554,639,7583,659,7598,637,7569,617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599,574l7584,596,7613,616,7628,594,7599,574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629,531l7614,553,7643,573,7658,551,7629,531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659,488l7644,510,7673,530,7688,508,7659,488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689,445l7674,467,7703,487,7718,465,7689,445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719,402l7709,417,7704,424,7733,444,7748,422,7719,402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749,359l7734,381,7763,401,7778,379,7749,359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779,316l7764,338,7793,357,7808,336,7779,316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809,273l7805,279,7794,295,7823,314,7833,299,7838,293,7809,273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839,230l7824,251,7853,271,7868,250,7839,230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869,187l7854,208,7883,228,7898,207,7869,187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899,144l7884,165,7913,185,7928,164,7899,144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929,101l7914,122,7943,142,7958,121,7929,101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959,58l7944,79,7973,99,7988,78,7959,58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7989,15l7974,36,8003,56,8018,35,7989,15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019,-28l8004,-7,8033,13,8048,-8,8019,-28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049,-71l8034,-50,8063,-30,8078,-51,8049,-71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079,-114l8064,-93,8093,-73,8108,-94,8079,-114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109,-157l8094,-136,8123,-116,8138,-138,8109,-157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139,-201l8124,-179,8153,-159,8168,-181,8139,-201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169,-244l8154,-222,8183,-202,8198,-224,8169,-244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199,-287l8188,-271,8184,-265,8213,-245,8217,-251,8228,-267,8199,-287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229,-330l8214,-308,8243,-288,8258,-310,8229,-330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259,-373l8244,-351,8273,-331,8288,-353,8259,-373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289,-416l8284,-409,8274,-394,8303,-374,8313,-389,8318,-396,8289,-416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319,-459l8304,-437,8333,-417,8348,-439,8319,-459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349,-502l8334,-480,8363,-460,8378,-482,8349,-502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379,-545l8364,-523,8393,-503,8408,-525,8379,-545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409,-588l8394,-566,8423,-546,8438,-568,8409,-588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439,-631l8424,-609,8453,-589,8468,-611,8439,-631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469,-674l8454,-653,8483,-632,8498,-654,8469,-674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499,-717l8484,-696,8513,-675,8528,-697,8499,-717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529,-760l8514,-739,8543,-718,8558,-740,8529,-760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559,-803l8544,-782,8573,-762,8588,-783,8559,-803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589,-846l8574,-825,8603,-805,8618,-826,8589,-846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619,-889l8604,-868,8633,-848,8648,-869,8619,-889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649,-932l8634,-911,8663,-891,8678,-912,8649,-932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679,-975l8668,-959,8664,-954,8693,-934,8697,-939,8708,-955,8679,-975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709,-1018l8694,-997,8723,-977,8738,-998,8709,-1018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739,-1061l8724,-1040,8753,-1020,8768,-1041,8739,-1061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769,-1104l8754,-1083,8783,-1063,8798,-1084,8769,-1104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799,-1148l8784,-1126,8813,-1106,8828,-1127,8799,-1148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829,-1191l8814,-1169,8843,-1149,8858,-1170,8829,-1191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859,-1234l8844,-1212,8873,-1192,8888,-1213,8859,-1234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889,-1277l8874,-1255,8903,-1235,8918,-1257,8889,-1277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919,-1320l8904,-1298,8933,-1278,8948,-1300,8919,-1320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949,-1363l8934,-1341,8963,-1321,8978,-1343,8949,-1363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8967,-1389l8964,-1384,8993,-1364,8996,-1369,8967,-1389e" filled="t" fillcolor="#0000FF" stroked="f">
                <v:path arrowok="t"/>
                <v:fill/>
              </v:shape>
              <v:shape style="position:absolute;left:6654;top:-1389;width:2342;height:3339" coordorigin="6654,-1389" coordsize="2342,3339" path="m6669,1909l6654,1930,6682,1950,6697,1929,6669,1909e" filled="t" fillcolor="#0000FF" stroked="f">
                <v:path arrowok="t"/>
                <v:fill/>
              </v:shape>
            </v:group>
            <v:group style="position:absolute;left:6702;top:1931;width:16;height:15" coordorigin="6702,1931" coordsize="16,15">
              <v:shape style="position:absolute;left:6702;top:1931;width:16;height:15" coordorigin="6702,1931" coordsize="16,15" path="m6711,1931l6702,1940,6708,1946,6718,1937,6711,1931e" filled="t" fillcolor="#000000" stroked="f">
                <v:path arrowok="t"/>
                <v:fill/>
              </v:shape>
            </v:group>
            <v:group style="position:absolute;left:6739;top:1894;width:15;height:15" coordorigin="6739,1894" coordsize="15,15">
              <v:shape style="position:absolute;left:6739;top:1894;width:15;height:15" coordorigin="6739,1894" coordsize="15,15" path="m6749,1894l6739,1903,6745,1909,6755,1900,6749,1894e" filled="t" fillcolor="#000000" stroked="f">
                <v:path arrowok="t"/>
                <v:fill/>
              </v:shape>
            </v:group>
            <v:group style="position:absolute;left:6776;top:1856;width:15;height:15" coordorigin="6776,1856" coordsize="15,15">
              <v:shape style="position:absolute;left:6776;top:1856;width:15;height:15" coordorigin="6776,1856" coordsize="15,15" path="m6786,1856l6776,1866,6782,1872,6792,1863,6786,1856e" filled="t" fillcolor="#000000" stroked="f">
                <v:path arrowok="t"/>
                <v:fill/>
              </v:shape>
            </v:group>
            <v:group style="position:absolute;left:6813;top:1819;width:15;height:15" coordorigin="6813,1819" coordsize="15,15">
              <v:shape style="position:absolute;left:6813;top:1819;width:15;height:15" coordorigin="6813,1819" coordsize="15,15" path="m6823,1819l6813,1829,6820,1835,6829,1826,6823,1819e" filled="t" fillcolor="#000000" stroked="f">
                <v:path arrowok="t"/>
                <v:fill/>
              </v:shape>
            </v:group>
            <v:group style="position:absolute;left:6850;top:1782;width:15;height:15" coordorigin="6850,1782" coordsize="15,15">
              <v:shape style="position:absolute;left:6850;top:1782;width:15;height:15" coordorigin="6850,1782" coordsize="15,15" path="m6860,1782l6857,1785,6850,1792,6857,1798,6863,1791,6866,1788,6860,1782e" filled="t" fillcolor="#000000" stroked="f">
                <v:path arrowok="t"/>
                <v:fill/>
              </v:shape>
            </v:group>
            <v:group style="position:absolute;left:6888;top:1745;width:16;height:15" coordorigin="6888,1745" coordsize="16,15">
              <v:shape style="position:absolute;left:6888;top:1745;width:16;height:15" coordorigin="6888,1745" coordsize="16,15" path="m6897,1745l6888,1754,6894,1761,6903,1751,6897,1745e" filled="t" fillcolor="#000000" stroked="f">
                <v:path arrowok="t"/>
                <v:fill/>
              </v:shape>
            </v:group>
            <v:group style="position:absolute;left:6925;top:1708;width:16;height:15" coordorigin="6925,1708" coordsize="16,15">
              <v:shape style="position:absolute;left:6925;top:1708;width:16;height:15" coordorigin="6925,1708" coordsize="16,15" path="m6934,1708l6925,1717,6931,1724,6940,1714,6934,1708e" filled="t" fillcolor="#000000" stroked="f">
                <v:path arrowok="t"/>
                <v:fill/>
              </v:shape>
            </v:group>
            <v:group style="position:absolute;left:6962;top:1671;width:16;height:15" coordorigin="6962,1671" coordsize="16,15">
              <v:shape style="position:absolute;left:6962;top:1671;width:16;height:15" coordorigin="6962,1671" coordsize="16,15" path="m6971,1671l6962,1680,6968,1686,6977,1677,6971,1671e" filled="t" fillcolor="#000000" stroked="f">
                <v:path arrowok="t"/>
                <v:fill/>
              </v:shape>
            </v:group>
            <v:group style="position:absolute;left:6999;top:1634;width:15;height:15" coordorigin="6999,1634" coordsize="15,15">
              <v:shape style="position:absolute;left:6999;top:1634;width:15;height:15" coordorigin="6999,1634" coordsize="15,15" path="m7008,1634l6999,1643,7005,1649,7014,1640,7008,1634e" filled="t" fillcolor="#000000" stroked="f">
                <v:path arrowok="t"/>
                <v:fill/>
              </v:shape>
            </v:group>
            <v:group style="position:absolute;left:7036;top:1597;width:15;height:15" coordorigin="7036,1597" coordsize="15,15">
              <v:shape style="position:absolute;left:7036;top:1597;width:15;height:15" coordorigin="7036,1597" coordsize="15,15" path="m7045,1597l7036,1606,7042,1612,7051,1603,7045,1597e" filled="t" fillcolor="#000000" stroked="f">
                <v:path arrowok="t"/>
                <v:fill/>
              </v:shape>
            </v:group>
            <v:group style="position:absolute;left:7073;top:1560;width:15;height:15" coordorigin="7073,1560" coordsize="15,15">
              <v:shape style="position:absolute;left:7073;top:1560;width:15;height:15" coordorigin="7073,1560" coordsize="15,15" path="m7082,1560l7073,1569,7079,1575,7088,1566,7082,1560e" filled="t" fillcolor="#000000" stroked="f">
                <v:path arrowok="t"/>
                <v:fill/>
              </v:shape>
            </v:group>
            <v:group style="position:absolute;left:7110;top:1523;width:15;height:15" coordorigin="7110,1523" coordsize="15,15">
              <v:shape style="position:absolute;left:7110;top:1523;width:15;height:15" coordorigin="7110,1523" coordsize="15,15" path="m7119,1523l7110,1532,7116,1538,7125,1529,7119,1523e" filled="t" fillcolor="#000000" stroked="f">
                <v:path arrowok="t"/>
                <v:fill/>
              </v:shape>
            </v:group>
            <v:group style="position:absolute;left:7147;top:1485;width:15;height:15" coordorigin="7147,1485" coordsize="15,15">
              <v:shape style="position:absolute;left:7147;top:1485;width:15;height:15" coordorigin="7147,1485" coordsize="15,15" path="m7156,1485l7147,1495,7153,1501,7163,1492,7156,1485e" filled="t" fillcolor="#000000" stroked="f">
                <v:path arrowok="t"/>
                <v:fill/>
              </v:shape>
            </v:group>
            <v:group style="position:absolute;left:7184;top:1448;width:16;height:15" coordorigin="7184,1448" coordsize="16,15">
              <v:shape style="position:absolute;left:7184;top:1448;width:16;height:15" coordorigin="7184,1448" coordsize="16,15" path="m7194,1448l7184,1458,7191,1464,7200,1454,7194,1448e" filled="t" fillcolor="#000000" stroked="f">
                <v:path arrowok="t"/>
                <v:fill/>
              </v:shape>
            </v:group>
            <v:group style="position:absolute;left:7221;top:1411;width:16;height:15" coordorigin="7221,1411" coordsize="16,15">
              <v:shape style="position:absolute;left:7221;top:1411;width:16;height:15" coordorigin="7221,1411" coordsize="16,15" path="m7231,1411l7221,1420,7228,1427,7237,1417,7231,1411e" filled="t" fillcolor="#000000" stroked="f">
                <v:path arrowok="t"/>
                <v:fill/>
              </v:shape>
            </v:group>
            <v:group style="position:absolute;left:7258;top:1374;width:16;height:15" coordorigin="7258,1374" coordsize="16,15">
              <v:shape style="position:absolute;left:7258;top:1374;width:16;height:15" coordorigin="7258,1374" coordsize="16,15" path="m7268,1374l7258,1383,7265,1390,7274,1380,7268,1374e" filled="t" fillcolor="#000000" stroked="f">
                <v:path arrowok="t"/>
                <v:fill/>
              </v:shape>
            </v:group>
            <v:group style="position:absolute;left:7296;top:1337;width:15;height:15" coordorigin="7296,1337" coordsize="15,15">
              <v:shape style="position:absolute;left:7296;top:1337;width:15;height:15" coordorigin="7296,1337" coordsize="15,15" path="m7305,1337l7296,1346,7302,1352,7311,1343,7305,1337e" filled="t" fillcolor="#000000" stroked="f">
                <v:path arrowok="t"/>
                <v:fill/>
              </v:shape>
            </v:group>
            <v:group style="position:absolute;left:7333;top:1300;width:15;height:15" coordorigin="7333,1300" coordsize="15,15">
              <v:shape style="position:absolute;left:7333;top:1300;width:15;height:15" coordorigin="7333,1300" coordsize="15,15" path="m7342,1300l7336,1305,7333,1309,7339,1315,7343,1312,7348,1306,7342,1300e" filled="t" fillcolor="#000000" stroked="f">
                <v:path arrowok="t"/>
                <v:fill/>
              </v:shape>
            </v:group>
            <v:group style="position:absolute;left:7370;top:1263;width:15;height:16" coordorigin="7370,1263" coordsize="15,16">
              <v:shape style="position:absolute;left:7370;top:1263;width:15;height:16" coordorigin="7370,1263" coordsize="15,16" path="m7379,1263l7370,1272,7376,1278,7385,1269,7379,1263e" filled="t" fillcolor="#000000" stroked="f">
                <v:path arrowok="t"/>
                <v:fill/>
              </v:shape>
            </v:group>
            <v:group style="position:absolute;left:7407;top:1226;width:15;height:16" coordorigin="7407,1226" coordsize="15,16">
              <v:shape style="position:absolute;left:7407;top:1226;width:15;height:16" coordorigin="7407,1226" coordsize="15,16" path="m7416,1226l7407,1235,7413,1241,7422,1232,7416,1226e" filled="t" fillcolor="#000000" stroked="f">
                <v:path arrowok="t"/>
                <v:fill/>
              </v:shape>
            </v:group>
            <v:group style="position:absolute;left:7444;top:1189;width:15;height:16" coordorigin="7444,1189" coordsize="15,16">
              <v:shape style="position:absolute;left:7444;top:1189;width:15;height:16" coordorigin="7444,1189" coordsize="15,16" path="m7453,1189l7444,1198,7450,1204,7459,1195,7453,1189e" filled="t" fillcolor="#000000" stroked="f">
                <v:path arrowok="t"/>
                <v:fill/>
              </v:shape>
            </v:group>
            <v:group style="position:absolute;left:7481;top:1151;width:16;height:15" coordorigin="7481,1151" coordsize="16,15">
              <v:shape style="position:absolute;left:7481;top:1151;width:16;height:15" coordorigin="7481,1151" coordsize="16,15" path="m7490,1151l7481,1161,7487,1167,7497,1158,7490,1151e" filled="t" fillcolor="#000000" stroked="f">
                <v:path arrowok="t"/>
                <v:fill/>
              </v:shape>
            </v:group>
            <v:group style="position:absolute;left:7518;top:1114;width:16;height:15" coordorigin="7518,1114" coordsize="16,15">
              <v:shape style="position:absolute;left:7518;top:1114;width:16;height:15" coordorigin="7518,1114" coordsize="16,15" path="m7527,1114l7518,1124,7524,1130,7534,1120,7527,1114e" filled="t" fillcolor="#000000" stroked="f">
                <v:path arrowok="t"/>
                <v:fill/>
              </v:shape>
            </v:group>
            <v:group style="position:absolute;left:7555;top:1077;width:16;height:15" coordorigin="7555,1077" coordsize="16,15">
              <v:shape style="position:absolute;left:7555;top:1077;width:16;height:15" coordorigin="7555,1077" coordsize="16,15" path="m7565,1077l7555,1087,7561,1093,7571,1083,7565,1077e" filled="t" fillcolor="#000000" stroked="f">
                <v:path arrowok="t"/>
                <v:fill/>
              </v:shape>
            </v:group>
            <v:group style="position:absolute;left:7592;top:1040;width:15;height:15" coordorigin="7592,1040" coordsize="15,15">
              <v:shape style="position:absolute;left:7592;top:1040;width:15;height:15" coordorigin="7592,1040" coordsize="15,15" path="m7602,1040l7592,1049,7598,1056,7608,1046,7602,1040e" filled="t" fillcolor="#000000" stroked="f">
                <v:path arrowok="t"/>
                <v:fill/>
              </v:shape>
            </v:group>
            <v:group style="position:absolute;left:7629;top:1003;width:15;height:15" coordorigin="7629,1003" coordsize="15,15">
              <v:shape style="position:absolute;left:7629;top:1003;width:15;height:15" coordorigin="7629,1003" coordsize="15,15" path="m7639,1003l7629,1012,7636,1019,7645,1009,7639,1003e" filled="t" fillcolor="#000000" stroked="f">
                <v:path arrowok="t"/>
                <v:fill/>
              </v:shape>
            </v:group>
            <v:group style="position:absolute;left:7666;top:966;width:15;height:16" coordorigin="7666,966" coordsize="15,16">
              <v:shape style="position:absolute;left:7666;top:966;width:15;height:16" coordorigin="7666,966" coordsize="15,16" path="m7676,966l7666,975,7673,981,7682,972,7676,966e" filled="t" fillcolor="#000000" stroked="f">
                <v:path arrowok="t"/>
                <v:fill/>
              </v:shape>
            </v:group>
            <v:group style="position:absolute;left:7704;top:929;width:15;height:16" coordorigin="7704,929" coordsize="15,16">
              <v:shape style="position:absolute;left:7704;top:929;width:15;height:16" coordorigin="7704,929" coordsize="15,16" path="m7713,929l7704,938,7710,944,7719,935,7713,929e" filled="t" fillcolor="#000000" stroked="f">
                <v:path arrowok="t"/>
                <v:fill/>
              </v:shape>
            </v:group>
            <v:group style="position:absolute;left:7741;top:892;width:16;height:16" coordorigin="7741,892" coordsize="16,16">
              <v:shape style="position:absolute;left:7741;top:892;width:16;height:16" coordorigin="7741,892" coordsize="16,16" path="m7750,892l7741,901,7747,907,7756,898,7750,892e" filled="t" fillcolor="#000000" stroked="f">
                <v:path arrowok="t"/>
                <v:fill/>
              </v:shape>
            </v:group>
            <v:group style="position:absolute;left:7778;top:855;width:16;height:15" coordorigin="7778,855" coordsize="16,15">
              <v:shape style="position:absolute;left:7778;top:855;width:16;height:15" coordorigin="7778,855" coordsize="16,15" path="m7787,855l7778,864,7784,870,7793,861,7787,855e" filled="t" fillcolor="#000000" stroked="f">
                <v:path arrowok="t"/>
                <v:fill/>
              </v:shape>
            </v:group>
            <v:group style="position:absolute;left:7815;top:818;width:16;height:15" coordorigin="7815,818" coordsize="16,15">
              <v:shape style="position:absolute;left:7815;top:818;width:16;height:15" coordorigin="7815,818" coordsize="16,15" path="m7824,818l7815,827,7821,833,7830,824,7824,818e" filled="t" fillcolor="#000000" stroked="f">
                <v:path arrowok="t"/>
                <v:fill/>
              </v:shape>
            </v:group>
            <v:group style="position:absolute;left:7852;top:780;width:15;height:15" coordorigin="7852,780" coordsize="15,15">
              <v:shape style="position:absolute;left:7852;top:780;width:15;height:15" coordorigin="7852,780" coordsize="15,15" path="m7861,780l7852,790,7858,796,7867,787,7861,780e" filled="t" fillcolor="#000000" stroked="f">
                <v:path arrowok="t"/>
                <v:fill/>
              </v:shape>
            </v:group>
            <v:group style="position:absolute;left:7889;top:743;width:15;height:15" coordorigin="7889,743" coordsize="15,15">
              <v:shape style="position:absolute;left:7889;top:743;width:15;height:15" coordorigin="7889,743" coordsize="15,15" path="m7898,743l7889,753,7895,759,7904,749,7898,743e" filled="t" fillcolor="#000000" stroked="f">
                <v:path arrowok="t"/>
                <v:fill/>
              </v:shape>
            </v:group>
            <v:group style="position:absolute;left:7926;top:706;width:15;height:16" coordorigin="7926,706" coordsize="15,16">
              <v:shape style="position:absolute;left:7926;top:706;width:15;height:16" coordorigin="7926,706" coordsize="15,16" path="m7935,706l7926,715,7932,722,7941,712,7935,706e" filled="t" fillcolor="#000000" stroked="f">
                <v:path arrowok="t"/>
                <v:fill/>
              </v:shape>
            </v:group>
            <v:group style="position:absolute;left:7963;top:669;width:15;height:16" coordorigin="7963,669" coordsize="15,16">
              <v:shape style="position:absolute;left:7963;top:669;width:15;height:16" coordorigin="7963,669" coordsize="15,16" path="m7972,669l7963,678,7969,685,7979,675,7972,669e" filled="t" fillcolor="#000000" stroked="f">
                <v:path arrowok="t"/>
                <v:fill/>
              </v:shape>
            </v:group>
            <v:group style="position:absolute;left:8000;top:632;width:15;height:16" coordorigin="8000,632" coordsize="15,16">
              <v:shape style="position:absolute;left:8000;top:632;width:15;height:16" coordorigin="8000,632" coordsize="15,16" path="m8009,632l8000,641,8006,647,8016,638,8009,632e" filled="t" fillcolor="#000000" stroked="f">
                <v:path arrowok="t"/>
                <v:fill/>
              </v:shape>
            </v:group>
            <v:group style="position:absolute;left:8037;top:595;width:16;height:15" coordorigin="8037,595" coordsize="16,15">
              <v:shape style="position:absolute;left:8037;top:595;width:16;height:15" coordorigin="8037,595" coordsize="16,15" path="m8047,595l8037,604,8044,610,8053,601,8047,595e" filled="t" fillcolor="#000000" stroked="f">
                <v:path arrowok="t"/>
                <v:fill/>
              </v:shape>
            </v:group>
            <v:group style="position:absolute;left:8074;top:558;width:16;height:15" coordorigin="8074,558" coordsize="16,15">
              <v:shape style="position:absolute;left:8074;top:558;width:16;height:15" coordorigin="8074,558" coordsize="16,15" path="m8084,558l8074,567,8081,573,8090,564,8084,558e" filled="t" fillcolor="#000000" stroked="f">
                <v:path arrowok="t"/>
                <v:fill/>
              </v:shape>
            </v:group>
            <v:group style="position:absolute;left:8111;top:521;width:16;height:15" coordorigin="8111,521" coordsize="16,15">
              <v:shape style="position:absolute;left:8111;top:521;width:16;height:15" coordorigin="8111,521" coordsize="16,15" path="m8121,521l8111,530,8118,536,8127,527,8121,521e" filled="t" fillcolor="#000000" stroked="f">
                <v:path arrowok="t"/>
                <v:fill/>
              </v:shape>
            </v:group>
            <v:group style="position:absolute;left:8149;top:484;width:15;height:15" coordorigin="8149,484" coordsize="15,15">
              <v:shape style="position:absolute;left:8149;top:484;width:15;height:15" coordorigin="8149,484" coordsize="15,15" path="m8158,484l8149,493,8155,499,8164,490,8158,484e" filled="t" fillcolor="#000000" stroked="f">
                <v:path arrowok="t"/>
                <v:fill/>
              </v:shape>
            </v:group>
            <v:group style="position:absolute;left:8186;top:447;width:15;height:15" coordorigin="8186,447" coordsize="15,15">
              <v:shape style="position:absolute;left:8186;top:447;width:15;height:15" coordorigin="8186,447" coordsize="15,15" path="m8195,447l8186,456,8192,462,8201,453,8195,447e" filled="t" fillcolor="#000000" stroked="f">
                <v:path arrowok="t"/>
                <v:fill/>
              </v:shape>
            </v:group>
            <v:group style="position:absolute;left:8223;top:409;width:15;height:16" coordorigin="8223,409" coordsize="15,16">
              <v:shape style="position:absolute;left:8223;top:409;width:15;height:16" coordorigin="8223,409" coordsize="15,16" path="m8232,409l8223,419,8229,425,8238,416,8232,409e" filled="t" fillcolor="#000000" stroked="f">
                <v:path arrowok="t"/>
                <v:fill/>
              </v:shape>
            </v:group>
            <v:group style="position:absolute;left:8260;top:372;width:15;height:16" coordorigin="8260,372" coordsize="15,16">
              <v:shape style="position:absolute;left:8260;top:372;width:15;height:16" coordorigin="8260,372" coordsize="15,16" path="m8269,372l8260,381,8266,388,8275,378,8269,372e" filled="t" fillcolor="#000000" stroked="f">
                <v:path arrowok="t"/>
                <v:fill/>
              </v:shape>
            </v:group>
            <v:group style="position:absolute;left:8297;top:335;width:16;height:16" coordorigin="8297,335" coordsize="16,16">
              <v:shape style="position:absolute;left:8297;top:335;width:16;height:16" coordorigin="8297,335" coordsize="16,16" path="m8306,335l8297,344,8303,351,8312,341,8306,335e" filled="t" fillcolor="#000000" stroked="f">
                <v:path arrowok="t"/>
                <v:fill/>
              </v:shape>
            </v:group>
            <v:group style="position:absolute;left:8334;top:298;width:16;height:15" coordorigin="8334,298" coordsize="16,15">
              <v:shape style="position:absolute;left:8334;top:298;width:16;height:15" coordorigin="8334,298" coordsize="16,15" path="m8343,298l8334,307,8340,313,8350,304,8343,298e" filled="t" fillcolor="#000000" stroked="f">
                <v:path arrowok="t"/>
                <v:fill/>
              </v:shape>
            </v:group>
            <v:group style="position:absolute;left:8371;top:261;width:16;height:15" coordorigin="8371,261" coordsize="16,15">
              <v:shape style="position:absolute;left:8371;top:261;width:16;height:15" coordorigin="8371,261" coordsize="16,15" path="m8380,261l8371,270,8377,276,8387,267,8380,261e" filled="t" fillcolor="#000000" stroked="f">
                <v:path arrowok="t"/>
                <v:fill/>
              </v:shape>
            </v:group>
            <v:group style="position:absolute;left:8408;top:224;width:15;height:15" coordorigin="8408,224" coordsize="15,15">
              <v:shape style="position:absolute;left:8408;top:224;width:15;height:15" coordorigin="8408,224" coordsize="15,15" path="m8418,224l8408,233,8414,239,8424,230,8418,224e" filled="t" fillcolor="#000000" stroked="f">
                <v:path arrowok="t"/>
                <v:fill/>
              </v:shape>
            </v:group>
            <v:group style="position:absolute;left:8445;top:187;width:15;height:15" coordorigin="8445,187" coordsize="15,15">
              <v:shape style="position:absolute;left:8445;top:187;width:15;height:15" coordorigin="8445,187" coordsize="15,15" path="m8455,187l8445,196,8451,202,8461,193,8455,187e" filled="t" fillcolor="#000000" stroked="f">
                <v:path arrowok="t"/>
                <v:fill/>
              </v:shape>
            </v:group>
            <v:group style="position:absolute;left:8482;top:149;width:15;height:16" coordorigin="8482,149" coordsize="15,16">
              <v:shape style="position:absolute;left:8482;top:149;width:15;height:16" coordorigin="8482,149" coordsize="15,16" path="m8492,149l8487,154,8482,159,8489,165,8498,156,8492,149e" filled="t" fillcolor="#000000" stroked="f">
                <v:path arrowok="t"/>
                <v:fill/>
              </v:shape>
            </v:group>
            <v:group style="position:absolute;left:8520;top:112;width:15;height:16" coordorigin="8520,112" coordsize="15,16">
              <v:shape style="position:absolute;left:8520;top:112;width:15;height:16" coordorigin="8520,112" coordsize="15,16" path="m8529,112l8520,122,8526,128,8535,119,8529,112e" filled="t" fillcolor="#000000" stroked="f">
                <v:path arrowok="t"/>
                <v:fill/>
              </v:shape>
            </v:group>
            <v:group style="position:absolute;left:8557;top:75;width:15;height:16" coordorigin="8557,75" coordsize="15,16">
              <v:shape style="position:absolute;left:8557;top:75;width:15;height:16" coordorigin="8557,75" coordsize="15,16" path="m8566,75l8557,85,8563,91,8572,82,8566,75e" filled="t" fillcolor="#000000" stroked="f">
                <v:path arrowok="t"/>
                <v:fill/>
              </v:shape>
            </v:group>
            <v:group style="position:absolute;left:8594;top:38;width:16;height:15" coordorigin="8594,38" coordsize="16,15">
              <v:shape style="position:absolute;left:8594;top:38;width:16;height:15" coordorigin="8594,38" coordsize="16,15" path="m8603,38l8594,48,8600,54,8609,44,8603,38e" filled="t" fillcolor="#000000" stroked="f">
                <v:path arrowok="t"/>
                <v:fill/>
              </v:shape>
            </v:group>
            <v:group style="position:absolute;left:8631;top:1;width:16;height:15" coordorigin="8631,1" coordsize="16,15">
              <v:shape style="position:absolute;left:8631;top:1;width:16;height:15" coordorigin="8631,1" coordsize="16,15" path="m8640,1l8631,10,8637,17,8646,7,8640,1e" filled="t" fillcolor="#000000" stroked="f">
                <v:path arrowok="t"/>
                <v:fill/>
              </v:shape>
            </v:group>
            <v:group style="position:absolute;left:8668;top:-36;width:16;height:15" coordorigin="8668,-36" coordsize="16,15">
              <v:shape style="position:absolute;left:8668;top:-36;width:16;height:15" coordorigin="8668,-36" coordsize="16,15" path="m8677,-36l8668,-27,8674,-21,8683,-30,8677,-36e" filled="t" fillcolor="#000000" stroked="f">
                <v:path arrowok="t"/>
                <v:fill/>
              </v:shape>
            </v:group>
            <v:group style="position:absolute;left:8705;top:-73;width:15;height:15" coordorigin="8705,-73" coordsize="15,15">
              <v:shape style="position:absolute;left:8705;top:-73;width:15;height:15" coordorigin="8705,-73" coordsize="15,15" path="m8714,-73l8705,-64,8711,-58,8720,-67,8714,-73e" filled="t" fillcolor="#000000" stroked="f">
                <v:path arrowok="t"/>
                <v:fill/>
              </v:shape>
            </v:group>
            <v:group style="position:absolute;left:8742;top:-110;width:15;height:15" coordorigin="8742,-110" coordsize="15,15">
              <v:shape style="position:absolute;left:8742;top:-110;width:15;height:15" coordorigin="8742,-110" coordsize="15,15" path="m8751,-110l8742,-101,8748,-95,8757,-104,8751,-110e" filled="t" fillcolor="#000000" stroked="f">
                <v:path arrowok="t"/>
                <v:fill/>
              </v:shape>
            </v:group>
            <v:group style="position:absolute;left:8779;top:-147;width:15;height:16" coordorigin="8779,-147" coordsize="15,16">
              <v:shape style="position:absolute;left:8779;top:-147;width:15;height:16" coordorigin="8779,-147" coordsize="15,16" path="m8788,-147l8779,-138,8785,-132,8795,-141,8788,-147e" filled="t" fillcolor="#000000" stroked="f">
                <v:path arrowok="t"/>
                <v:fill/>
              </v:shape>
            </v:group>
            <v:group style="position:absolute;left:8816;top:-184;width:15;height:16" coordorigin="8816,-184" coordsize="15,16">
              <v:shape style="position:absolute;left:8816;top:-184;width:15;height:16" coordorigin="8816,-184" coordsize="15,16" path="m8825,-184l8816,-175,8822,-169,8832,-178,8825,-184e" filled="t" fillcolor="#000000" stroked="f">
                <v:path arrowok="t"/>
                <v:fill/>
              </v:shape>
            </v:group>
            <v:group style="position:absolute;left:8853;top:-222;width:15;height:16" coordorigin="8853,-222" coordsize="15,16">
              <v:shape style="position:absolute;left:8853;top:-222;width:15;height:16" coordorigin="8853,-222" coordsize="15,16" path="m8863,-222l8853,-212,8859,-206,8869,-215,8863,-222e" filled="t" fillcolor="#000000" stroked="f">
                <v:path arrowok="t"/>
                <v:fill/>
              </v:shape>
            </v:group>
            <v:group style="position:absolute;left:8890;top:-259;width:16;height:15" coordorigin="8890,-259" coordsize="16,15">
              <v:shape style="position:absolute;left:8890;top:-259;width:16;height:15" coordorigin="8890,-259" coordsize="16,15" path="m8900,-259l8890,-249,8897,-243,8906,-252,8900,-259e" filled="t" fillcolor="#000000" stroked="f">
                <v:path arrowok="t"/>
                <v:fill/>
              </v:shape>
            </v:group>
            <v:group style="position:absolute;left:8927;top:-296;width:16;height:15" coordorigin="8927,-296" coordsize="16,15">
              <v:shape style="position:absolute;left:8927;top:-296;width:16;height:15" coordorigin="8927,-296" coordsize="16,15" path="m8937,-296l8927,-286,8934,-280,8943,-290,8937,-296e" filled="t" fillcolor="#000000" stroked="f">
                <v:path arrowok="t"/>
                <v:fill/>
              </v:shape>
            </v:group>
            <v:group style="position:absolute;left:8964;top:-333;width:16;height:15" coordorigin="8964,-333" coordsize="16,15">
              <v:shape style="position:absolute;left:8964;top:-333;width:16;height:15" coordorigin="8964,-333" coordsize="16,15" path="m8974,-333l8967,-326,8964,-323,8971,-317,8980,-327,8974,-333e" filled="t" fillcolor="#000000" stroked="f">
                <v:path arrowok="t"/>
                <v:fill/>
              </v:shape>
            </v:group>
            <v:group style="position:absolute;left:9002;top:-370;width:15;height:15" coordorigin="9002,-370" coordsize="15,15">
              <v:shape style="position:absolute;left:9002;top:-370;width:15;height:15" coordorigin="9002,-370" coordsize="15,15" path="m9011,-370l9002,-361,9008,-354,9017,-364,9011,-370e" filled="t" fillcolor="#000000" stroked="f">
                <v:path arrowok="t"/>
                <v:fill/>
              </v:shape>
            </v:group>
            <v:group style="position:absolute;left:9039;top:-407;width:15;height:15" coordorigin="9039,-407" coordsize="15,15">
              <v:shape style="position:absolute;left:9039;top:-407;width:15;height:15" coordorigin="9039,-407" coordsize="15,15" path="m9048,-407l9039,-398,9045,-392,9054,-401,9048,-407e" filled="t" fillcolor="#000000" stroked="f">
                <v:path arrowok="t"/>
                <v:fill/>
              </v:shape>
            </v:group>
            <v:group style="position:absolute;left:9076;top:-444;width:15;height:16" coordorigin="9076,-444" coordsize="15,16">
              <v:shape style="position:absolute;left:9076;top:-444;width:15;height:16" coordorigin="9076,-444" coordsize="15,16" path="m9085,-444l9076,-435,9082,-429,9091,-438,9085,-444e" filled="t" fillcolor="#000000" stroked="f">
                <v:path arrowok="t"/>
                <v:fill/>
              </v:shape>
            </v:group>
            <v:group style="position:absolute;left:9113;top:-481;width:15;height:16" coordorigin="9113,-481" coordsize="15,16">
              <v:shape style="position:absolute;left:9113;top:-481;width:15;height:16" coordorigin="9113,-481" coordsize="15,16" path="m9122,-481l9113,-472,9119,-466,9128,-475,9122,-481e" filled="t" fillcolor="#000000" stroked="f">
                <v:path arrowok="t"/>
                <v:fill/>
              </v:shape>
            </v:group>
            <v:group style="position:absolute;left:9150;top:-518;width:16;height:16" coordorigin="9150,-518" coordsize="16,16">
              <v:shape style="position:absolute;left:9150;top:-518;width:16;height:16" coordorigin="9150,-518" coordsize="16,16" path="m9159,-518l9150,-509,9156,-503,9166,-512,9159,-518e" filled="t" fillcolor="#000000" stroked="f">
                <v:path arrowok="t"/>
                <v:fill/>
              </v:shape>
            </v:group>
            <v:group style="position:absolute;left:9187;top:-555;width:16;height:15" coordorigin="9187,-555" coordsize="16,15">
              <v:shape style="position:absolute;left:9187;top:-555;width:16;height:15" coordorigin="9187,-555" coordsize="16,15" path="m9196,-555l9187,-546,9193,-540,9203,-549,9196,-555e" filled="t" fillcolor="#000000" stroked="f">
                <v:path arrowok="t"/>
                <v:fill/>
              </v:shape>
            </v:group>
            <v:group style="position:absolute;left:9224;top:-593;width:16;height:15" coordorigin="9224,-593" coordsize="16,15">
              <v:shape style="position:absolute;left:9224;top:-593;width:16;height:15" coordorigin="9224,-593" coordsize="16,15" path="m9233,-593l9224,-583,9230,-577,9240,-586,9233,-593e" filled="t" fillcolor="#000000" stroked="f">
                <v:path arrowok="t"/>
                <v:fill/>
              </v:shape>
            </v:group>
            <v:group style="position:absolute;left:9261;top:-630;width:15;height:15" coordorigin="9261,-630" coordsize="15,15">
              <v:shape style="position:absolute;left:9261;top:-630;width:15;height:15" coordorigin="9261,-630" coordsize="15,15" path="m9271,-630l9261,-620,9267,-614,9277,-623,9271,-630e" filled="t" fillcolor="#000000" stroked="f">
                <v:path arrowok="t"/>
                <v:fill/>
              </v:shape>
            </v:group>
            <v:group style="position:absolute;left:9298;top:-667;width:15;height:15" coordorigin="9298,-667" coordsize="15,15">
              <v:shape style="position:absolute;left:9298;top:-667;width:15;height:15" coordorigin="9298,-667" coordsize="15,15" path="m9308,-667l9298,-657,9305,-651,9314,-661,9308,-667e" filled="t" fillcolor="#000000" stroked="f">
                <v:path arrowok="t"/>
                <v:fill/>
              </v:shape>
            </v:group>
            <v:group style="position:absolute;left:9335;top:-704;width:15;height:16" coordorigin="9335,-704" coordsize="15,16">
              <v:shape style="position:absolute;left:9335;top:-704;width:15;height:16" coordorigin="9335,-704" coordsize="15,16" path="m9345,-704l9335,-695,9342,-688,9351,-698,9345,-704e" filled="t" fillcolor="#000000" stroked="f">
                <v:path arrowok="t"/>
                <v:fill/>
              </v:shape>
            </v:group>
            <v:group style="position:absolute;left:9373;top:-741;width:15;height:16" coordorigin="9373,-741" coordsize="15,16">
              <v:shape style="position:absolute;left:9373;top:-741;width:15;height:16" coordorigin="9373,-741" coordsize="15,16" path="m9382,-741l9373,-732,9379,-725,9388,-735,9382,-741e" filled="t" fillcolor="#000000" stroked="f">
                <v:path arrowok="t"/>
                <v:fill/>
              </v:shape>
            </v:group>
            <v:group style="position:absolute;left:9410;top:-778;width:15;height:16" coordorigin="9410,-778" coordsize="15,16">
              <v:shape style="position:absolute;left:9410;top:-778;width:15;height:16" coordorigin="9410,-778" coordsize="15,16" path="m9419,-778l9410,-769,9416,-763,9425,-772,9419,-778e" filled="t" fillcolor="#000000" stroked="f">
                <v:path arrowok="t"/>
                <v:fill/>
              </v:shape>
            </v:group>
            <v:group style="position:absolute;left:9447;top:-815;width:16;height:15" coordorigin="9447,-815" coordsize="16,15">
              <v:shape style="position:absolute;left:9447;top:-815;width:16;height:15" coordorigin="9447,-815" coordsize="16,15" path="m9456,-815l9447,-806,9453,-800,9462,-809,9456,-815e" filled="t" fillcolor="#000000" stroked="f">
                <v:path arrowok="t"/>
                <v:fill/>
              </v:shape>
            </v:group>
            <v:group style="position:absolute;left:9484;top:-852;width:16;height:15" coordorigin="9484,-852" coordsize="16,15">
              <v:shape style="position:absolute;left:9484;top:-852;width:16;height:15" coordorigin="9484,-852" coordsize="16,15" path="m9493,-852l9484,-843,9490,-837,9499,-846,9493,-852e" filled="t" fillcolor="#000000" stroked="f">
                <v:path arrowok="t"/>
                <v:fill/>
              </v:shape>
            </v:group>
            <v:group style="position:absolute;left:9521;top:-889;width:16;height:15" coordorigin="9521,-889" coordsize="16,15">
              <v:shape style="position:absolute;left:9521;top:-889;width:16;height:15" coordorigin="9521,-889" coordsize="16,15" path="m9530,-889l9521,-880,9527,-874,9536,-883,9530,-889e" filled="t" fillcolor="#000000" stroked="f">
                <v:path arrowok="t"/>
                <v:fill/>
              </v:shape>
            </v:group>
            <v:group style="position:absolute;left:9558;top:-926;width:15;height:15" coordorigin="9558,-926" coordsize="15,15">
              <v:shape style="position:absolute;left:9558;top:-926;width:15;height:15" coordorigin="9558,-926" coordsize="15,15" path="m9567,-926l9558,-917,9564,-911,9573,-920,9567,-926e" filled="t" fillcolor="#000000" stroked="f">
                <v:path arrowok="t"/>
                <v:fill/>
              </v:shape>
            </v:group>
            <v:group style="position:absolute;left:9595;top:-964;width:15;height:15" coordorigin="9595,-964" coordsize="15,15">
              <v:shape style="position:absolute;left:9595;top:-964;width:15;height:15" coordorigin="9595,-964" coordsize="15,15" path="m9604,-964l9595,-954,9601,-948,9611,-957,9604,-964e" filled="t" fillcolor="#000000" stroked="f">
                <v:path arrowok="t"/>
                <v:fill/>
              </v:shape>
            </v:group>
            <v:group style="position:absolute;left:9632;top:-1001;width:15;height:16" coordorigin="9632,-1001" coordsize="15,16">
              <v:shape style="position:absolute;left:9632;top:-1001;width:15;height:16" coordorigin="9632,-1001" coordsize="15,16" path="m9641,-1001l9632,-992,9638,-985,9648,-994,9641,-1001e" filled="t" fillcolor="#000000" stroked="f">
                <v:path arrowok="t"/>
                <v:fill/>
              </v:shape>
            </v:group>
            <v:group style="position:absolute;left:9669;top:-1038;width:15;height:16" coordorigin="9669,-1038" coordsize="15,16">
              <v:shape style="position:absolute;left:9669;top:-1038;width:15;height:16" coordorigin="9669,-1038" coordsize="15,16" path="m9679,-1038l9669,-1029,9675,-1022,9685,-1032,9679,-1038e" filled="t" fillcolor="#000000" stroked="f">
                <v:path arrowok="t"/>
                <v:fill/>
              </v:shape>
            </v:group>
            <v:group style="position:absolute;left:9706;top:-1075;width:16;height:16" coordorigin="9706,-1075" coordsize="16,16">
              <v:shape style="position:absolute;left:9706;top:-1075;width:16;height:16" coordorigin="9706,-1075" coordsize="16,16" path="m9716,-1075l9706,-1066,9712,-1059,9722,-1069,9716,-1075e" filled="t" fillcolor="#000000" stroked="f">
                <v:path arrowok="t"/>
                <v:fill/>
              </v:shape>
            </v:group>
            <v:group style="position:absolute;left:9743;top:-1112;width:16;height:15" coordorigin="9743,-1112" coordsize="16,15">
              <v:shape style="position:absolute;left:9743;top:-1112;width:16;height:15" coordorigin="9743,-1112" coordsize="16,15" path="m9753,-1112l9743,-1103,9750,-1097,9759,-1106,9753,-1112e" filled="t" fillcolor="#000000" stroked="f">
                <v:path arrowok="t"/>
                <v:fill/>
              </v:shape>
            </v:group>
            <v:group style="position:absolute;left:9780;top:-1149;width:16;height:15" coordorigin="9780,-1149" coordsize="16,15">
              <v:shape style="position:absolute;left:9780;top:-1149;width:16;height:15" coordorigin="9780,-1149" coordsize="16,15" path="m9790,-1149l9780,-1140,9787,-1134,9796,-1143,9790,-1149e" filled="t" fillcolor="#000000" stroked="f">
                <v:path arrowok="t"/>
                <v:fill/>
              </v:shape>
            </v:group>
            <v:group style="position:absolute;left:9818;top:-1186;width:15;height:15" coordorigin="9818,-1186" coordsize="15,15">
              <v:shape style="position:absolute;left:9818;top:-1186;width:15;height:15" coordorigin="9818,-1186" coordsize="15,15" path="m9827,-1186l9818,-1177,9824,-1171,9833,-1180,9827,-1186e" filled="t" fillcolor="#000000" stroked="f">
                <v:path arrowok="t"/>
                <v:fill/>
              </v:shape>
            </v:group>
            <v:group style="position:absolute;left:9855;top:-1223;width:15;height:15" coordorigin="9855,-1223" coordsize="15,15">
              <v:shape style="position:absolute;left:9855;top:-1223;width:15;height:15" coordorigin="9855,-1223" coordsize="15,15" path="m9864,-1223l9855,-1214,9861,-1208,9870,-1217,9864,-1223e" filled="t" fillcolor="#000000" stroked="f">
                <v:path arrowok="t"/>
                <v:fill/>
              </v:shape>
            </v:group>
            <v:group style="position:absolute;left:9892;top:-1261;width:15;height:16" coordorigin="9892,-1261" coordsize="15,16">
              <v:shape style="position:absolute;left:9892;top:-1261;width:15;height:16" coordorigin="9892,-1261" coordsize="15,16" path="m9901,-1261l9892,-1251,9898,-1245,9907,-1254,9901,-1261e" filled="t" fillcolor="#000000" stroked="f">
                <v:path arrowok="t"/>
                <v:fill/>
              </v:shape>
            </v:group>
            <v:group style="position:absolute;left:9929;top:-1298;width:15;height:16" coordorigin="9929,-1298" coordsize="15,16">
              <v:shape style="position:absolute;left:9929;top:-1298;width:15;height:16" coordorigin="9929,-1298" coordsize="15,16" path="m9938,-1298l9929,-1288,9935,-1282,9944,-1291,9938,-1298e" filled="t" fillcolor="#000000" stroked="f">
                <v:path arrowok="t"/>
                <v:fill/>
              </v:shape>
            </v:group>
            <v:group style="position:absolute;left:9966;top:-1335;width:15;height:16" coordorigin="9966,-1335" coordsize="15,16">
              <v:shape style="position:absolute;left:9966;top:-1335;width:15;height:16" coordorigin="9966,-1335" coordsize="15,16" path="m9975,-1335l9966,-1325,9972,-1319,9981,-1328,9975,-1335e" filled="t" fillcolor="#000000" stroked="f">
                <v:path arrowok="t"/>
                <v:fill/>
              </v:shape>
            </v:group>
            <v:group style="position:absolute;left:10003;top:-1372;width:16;height:15" coordorigin="10003,-1372" coordsize="16,15">
              <v:shape style="position:absolute;left:10003;top:-1372;width:16;height:15" coordorigin="10003,-1372" coordsize="16,15" path="m10012,-1372l10003,-1363,10009,-1356,10019,-1366,10012,-1372e" filled="t" fillcolor="#000000" stroked="f">
                <v:path arrowok="t"/>
                <v:fill/>
              </v:shape>
            </v:group>
            <v:group style="position:absolute;left:6665;top:1968;width:16;height:15" coordorigin="6665,1968" coordsize="16,15">
              <v:shape style="position:absolute;left:6665;top:1968;width:16;height:15" coordorigin="6665,1968" coordsize="16,15" path="m6674,1968l6665,1977,6671,1983,6681,1974,6674,1968e" filled="t" fillcolor="#000000" stroked="f">
                <v:path arrowok="t"/>
                <v:fill/>
              </v:shape>
            </v:group>
            <v:group style="position:absolute;left:6699;top:1884;width:55;height:48" coordorigin="6699,1884" coordsize="55,48">
              <v:shape style="position:absolute;left:6699;top:1884;width:55;height:48" coordorigin="6699,1884" coordsize="55,48" path="m6741,1884l6713,1884,6699,1908,6713,1932,6741,1932,6755,1908,6741,1884e" filled="t" fillcolor="#000000" stroked="f">
                <v:path arrowok="t"/>
                <v:fill/>
              </v:shape>
            </v:group>
            <v:group style="position:absolute;left:6778;top:1792;width:55;height:48" coordorigin="6778,1792" coordsize="55,48">
              <v:shape style="position:absolute;left:6778;top:1792;width:55;height:48" coordorigin="6778,1792" coordsize="55,48" path="m6820,1792l6792,1792,6778,1816,6792,1840,6820,1840,6834,1816,6820,1792e" filled="t" fillcolor="#000000" stroked="f">
                <v:path arrowok="t"/>
                <v:fill/>
              </v:shape>
            </v:group>
            <v:group style="position:absolute;left:6831;top:1713;width:55;height:48" coordorigin="6831,1713" coordsize="55,48">
              <v:shape style="position:absolute;left:6831;top:1713;width:55;height:48" coordorigin="6831,1713" coordsize="55,48" path="m6872,1713l6844,1713,6831,1737,6844,1761,6872,1761,6886,1737,6872,1713e" filled="t" fillcolor="#000000" stroked="f">
                <v:path arrowok="t"/>
                <v:fill/>
              </v:shape>
            </v:group>
            <v:group style="position:absolute;left:6988;top:1517;width:55;height:48" coordorigin="6988,1517" coordsize="55,48">
              <v:shape style="position:absolute;left:6988;top:1517;width:55;height:48" coordorigin="6988,1517" coordsize="55,48" path="m7030,1517l7002,1517,6988,1541,7002,1565,7030,1565,7043,1541,7030,1517e" filled="t" fillcolor="#000000" stroked="f">
                <v:path arrowok="t"/>
                <v:fill/>
              </v:shape>
            </v:group>
            <v:group style="position:absolute;left:7132;top:1307;width:55;height:48" coordorigin="7132,1307" coordsize="55,48">
              <v:shape style="position:absolute;left:7132;top:1307;width:55;height:48" coordorigin="7132,1307" coordsize="55,48" path="m7174,1307l7146,1307,7132,1331,7146,1355,7174,1355,7188,1331,7174,1307e" filled="t" fillcolor="#000000" stroked="f">
                <v:path arrowok="t"/>
                <v:fill/>
              </v:shape>
            </v:group>
            <v:group style="position:absolute;left:7211;top:1149;width:55;height:48" coordorigin="7211,1149" coordsize="55,48">
              <v:shape style="position:absolute;left:7211;top:1149;width:55;height:48" coordorigin="7211,1149" coordsize="55,48" path="m7252,1149l7225,1149,7211,1173,7225,1197,7252,1197,7266,1173,7252,1149e" filled="t" fillcolor="#000000" stroked="f">
                <v:path arrowok="t"/>
                <v:fill/>
              </v:shape>
            </v:group>
            <v:group style="position:absolute;left:6817;top:1766;width:55;height:48" coordorigin="6817,1766" coordsize="55,48">
              <v:shape style="position:absolute;left:6817;top:1766;width:55;height:48" coordorigin="6817,1766" coordsize="55,48" path="m6859,1766l6831,1766,6817,1790,6831,1814,6859,1814,6873,1790,6859,1766e" filled="t" fillcolor="#000000" stroked="f">
                <v:path arrowok="t"/>
                <v:fill/>
              </v:shape>
            </v:group>
            <v:group style="position:absolute;left:6896;top:1661;width:55;height:48" coordorigin="6896,1661" coordsize="55,48">
              <v:shape style="position:absolute;left:6896;top:1661;width:55;height:48" coordorigin="6896,1661" coordsize="55,48" path="m6938,1661l6910,1661,6896,1685,6910,1709,6938,1709,6952,1685,6938,1661e" filled="t" fillcolor="#000000" stroked="f">
                <v:path arrowok="t"/>
                <v:fill/>
              </v:shape>
            </v:group>
            <v:group style="position:absolute;left:7027;top:1490;width:55;height:48" coordorigin="7027,1490" coordsize="55,48">
              <v:shape style="position:absolute;left:7027;top:1490;width:55;height:48" coordorigin="7027,1490" coordsize="55,48" path="m7069,1490l7041,1490,7027,1514,7041,1538,7069,1538,7083,1514,7069,1490e" filled="t" fillcolor="#000000" stroked="f">
                <v:path arrowok="t"/>
                <v:fill/>
              </v:shape>
            </v:group>
            <v:group style="position:absolute;left:7198;top:1254;width:55;height:48" coordorigin="7198,1254" coordsize="55,48">
              <v:shape style="position:absolute;left:7198;top:1254;width:55;height:48" coordorigin="7198,1254" coordsize="55,48" path="m7239,1254l7212,1254,7198,1278,7212,1302,7239,1302,7253,1278,7239,1254e" filled="t" fillcolor="#000000" stroked="f">
                <v:path arrowok="t"/>
                <v:fill/>
              </v:shape>
            </v:group>
            <v:group style="position:absolute;left:7447;top:926;width:55;height:48" coordorigin="7447,926" coordsize="55,48">
              <v:shape style="position:absolute;left:7447;top:926;width:55;height:48" coordorigin="7447,926" coordsize="55,48" path="m7488,926l7461,926,7447,950,7461,974,7488,974,7502,950,7488,926e" filled="t" fillcolor="#000000" stroked="f">
                <v:path arrowok="t"/>
                <v:fill/>
              </v:shape>
            </v:group>
            <v:group style="position:absolute;left:7644;top:651;width:55;height:48" coordorigin="7644,651" coordsize="55,48">
              <v:shape style="position:absolute;left:7644;top:651;width:55;height:48" coordorigin="7644,651" coordsize="55,48" path="m7685,651l7657,651,7644,675,7657,699,7685,699,7699,675,7685,651e" filled="t" fillcolor="#000000" stroked="f">
                <v:path arrowok="t"/>
                <v:fill/>
              </v:shape>
            </v:group>
            <v:group style="position:absolute;left:6922;top:1648;width:55;height:48" coordorigin="6922,1648" coordsize="55,48">
              <v:shape style="position:absolute;left:6922;top:1648;width:55;height:48" coordorigin="6922,1648" coordsize="55,48" path="m6964,1648l6936,1648,6922,1672,6936,1696,6964,1696,6978,1672,6964,1648e" filled="t" fillcolor="#000000" stroked="f">
                <v:path arrowok="t"/>
                <v:fill/>
              </v:shape>
            </v:group>
            <v:group style="position:absolute;left:7106;top:1425;width:55;height:48" coordorigin="7106,1425" coordsize="55,48">
              <v:shape style="position:absolute;left:7106;top:1425;width:55;height:48" coordorigin="7106,1425" coordsize="55,48" path="m7148,1425l7120,1425,7106,1449,7120,1473,7148,1473,7161,1449,7148,1425e" filled="t" fillcolor="#000000" stroked="f">
                <v:path arrowok="t"/>
                <v:fill/>
              </v:shape>
            </v:group>
            <v:group style="position:absolute;left:7329;top:1162;width:55;height:48" coordorigin="7329,1162" coordsize="55,48">
              <v:shape style="position:absolute;left:7329;top:1162;width:55;height:48" coordorigin="7329,1162" coordsize="55,48" path="m7370,1162l7343,1162,7329,1186,7343,1210,7370,1210,7384,1186,7370,1162e" filled="t" fillcolor="#000000" stroked="f">
                <v:path arrowok="t"/>
                <v:fill/>
              </v:shape>
            </v:group>
            <v:group style="position:absolute;left:7578;top:848;width:55;height:48" coordorigin="7578,848" coordsize="55,48">
              <v:shape style="position:absolute;left:7578;top:848;width:55;height:48" coordorigin="7578,848" coordsize="55,48" path="m7620,848l7592,848,7578,872,7592,896,7620,896,7633,872,7620,848e" filled="t" fillcolor="#000000" stroked="f">
                <v:path arrowok="t"/>
                <v:fill/>
              </v:shape>
            </v:group>
            <v:group style="position:absolute;left:7775;top:598;width:55;height:48" coordorigin="7775,598" coordsize="55,48">
              <v:shape style="position:absolute;left:7775;top:598;width:55;height:48" coordorigin="7775,598" coordsize="55,48" path="m7816,598l7788,598,7775,622,7788,646,7816,646,7830,622,7816,598e" filled="t" fillcolor="#000000" stroked="f">
                <v:path arrowok="t"/>
                <v:fill/>
              </v:shape>
            </v:group>
            <v:group style="position:absolute;left:8142;top:139;width:55;height:48" coordorigin="8142,139" coordsize="55,48">
              <v:shape style="position:absolute;left:8142;top:139;width:55;height:48" coordorigin="8142,139" coordsize="55,48" path="m8183,139l8156,139,8142,163,8156,187,8183,187,8197,163,8183,139e" filled="t" fillcolor="#000000" stroked="f">
                <v:path arrowok="t"/>
                <v:fill/>
              </v:shape>
            </v:group>
            <v:group style="position:absolute;left:7080;top:1477;width:55;height:48" coordorigin="7080,1477" coordsize="55,48">
              <v:shape style="position:absolute;left:7080;top:1477;width:55;height:48" coordorigin="7080,1477" coordsize="55,48" path="m7121,1477l7093,1477,7080,1501,7093,1525,7121,1525,7135,1501,7121,1477e" filled="t" fillcolor="#000000" stroked="f">
                <v:path arrowok="t"/>
                <v:fill/>
              </v:shape>
            </v:group>
            <v:group style="position:absolute;left:7263;top:1267;width:55;height:48" coordorigin="7263,1267" coordsize="55,48">
              <v:shape style="position:absolute;left:7263;top:1267;width:55;height:48" coordorigin="7263,1267" coordsize="55,48" path="m7305,1267l7277,1267,7263,1291,7277,1315,7305,1315,7319,1291,7305,1267e" filled="t" fillcolor="#000000" stroked="f">
                <v:path arrowok="t"/>
                <v:fill/>
              </v:shape>
            </v:group>
            <v:group style="position:absolute;left:7486;top:979;width:55;height:48" coordorigin="7486,979" coordsize="55,48">
              <v:shape style="position:absolute;left:7486;top:979;width:55;height:48" coordorigin="7486,979" coordsize="55,48" path="m7528,979l7500,979,7486,1003,7500,1027,7528,1027,7542,1003,7528,979e" filled="t" fillcolor="#000000" stroked="f">
                <v:path arrowok="t"/>
                <v:fill/>
              </v:shape>
            </v:group>
            <v:group style="position:absolute;left:7853;top:559;width:55;height:48" coordorigin="7853,559" coordsize="55,48">
              <v:shape style="position:absolute;left:7853;top:559;width:55;height:48" coordorigin="7853,559" coordsize="55,48" path="m7895,559l7867,559,7853,583,7867,607,7895,607,7909,583,7895,559e" filled="t" fillcolor="#000000" stroked="f">
                <v:path arrowok="t"/>
                <v:fill/>
              </v:shape>
            </v:group>
            <v:group style="position:absolute;left:8155;top:192;width:55;height:48" coordorigin="8155,192" coordsize="55,48">
              <v:shape style="position:absolute;left:8155;top:192;width:55;height:48" coordorigin="8155,192" coordsize="55,48" path="m8197,192l8169,192,8155,216,8169,240,8197,240,8210,216,8197,192e" filled="t" fillcolor="#000000" stroked="f">
                <v:path arrowok="t"/>
                <v:fill/>
              </v:shape>
            </v:group>
            <v:group style="position:absolute;left:8470;top:-176;width:55;height:48" coordorigin="8470,-176" coordsize="55,48">
              <v:shape style="position:absolute;left:8470;top:-176;width:55;height:48" coordorigin="8470,-176" coordsize="55,48" path="m8511,-176l8483,-176,8470,-152,8483,-128,8511,-128,8525,-152,8511,-176e" filled="t" fillcolor="#000000" stroked="f">
                <v:path arrowok="t"/>
                <v:fill/>
              </v:shape>
            </v:group>
            <v:group style="position:absolute;left:7198;top:1359;width:55;height:48" coordorigin="7198,1359" coordsize="55,48">
              <v:shape style="position:absolute;left:7198;top:1359;width:55;height:48" coordorigin="7198,1359" coordsize="55,48" path="m7239,1359l7212,1359,7198,1383,7212,1407,7239,1407,7253,1383,7239,1359e" filled="t" fillcolor="#000000" stroked="f">
                <v:path arrowok="t"/>
                <v:fill/>
              </v:shape>
            </v:group>
            <v:group style="position:absolute;left:7526;top:979;width:55;height:48" coordorigin="7526,979" coordsize="55,48">
              <v:shape style="position:absolute;left:7526;top:979;width:55;height:48" coordorigin="7526,979" coordsize="55,48" path="m7567,979l7539,979,7526,1003,7539,1027,7567,1027,7581,1003,7567,979e" filled="t" fillcolor="#000000" stroked="f">
                <v:path arrowok="t"/>
                <v:fill/>
              </v:shape>
            </v:group>
            <v:group style="position:absolute;left:7722;top:756;width:55;height:48" coordorigin="7722,756" coordsize="55,48">
              <v:shape style="position:absolute;left:7722;top:756;width:55;height:48" coordorigin="7722,756" coordsize="55,48" path="m7764,756l7736,756,7722,780,7736,804,7764,804,7778,780,7764,756e" filled="t" fillcolor="#000000" stroked="f">
                <v:path arrowok="t"/>
                <v:fill/>
              </v:shape>
            </v:group>
            <v:group style="position:absolute;left:8089;top:323;width:55;height:48" coordorigin="8089,323" coordsize="55,48">
              <v:shape style="position:absolute;left:8089;top:323;width:55;height:48" coordorigin="8089,323" coordsize="55,48" path="m8131,323l8103,323,8089,347,8103,371,8131,371,8145,347,8131,323e" filled="t" fillcolor="#000000" stroked="f">
                <v:path arrowok="t"/>
                <v:fill/>
              </v:shape>
            </v:group>
            <v:group style="position:absolute;left:8443;top:-97;width:55;height:48" coordorigin="8443,-97" coordsize="55,48">
              <v:shape style="position:absolute;left:8443;top:-97;width:55;height:48" coordorigin="8443,-97" coordsize="55,48" path="m8485,-97l8457,-97,8443,-73,8457,-49,8485,-49,8499,-73,8485,-97e" filled="t" fillcolor="#000000" stroked="f">
                <v:path arrowok="t"/>
                <v:fill/>
              </v:shape>
            </v:group>
            <v:group style="position:absolute;left:8824;top:-504;width:55;height:48" coordorigin="8824,-504" coordsize="55,48">
              <v:shape style="position:absolute;left:8824;top:-504;width:55;height:48" coordorigin="8824,-504" coordsize="55,48" path="m8865,-504l8838,-504,8824,-480,8838,-456,8865,-456,8879,-480,8865,-504e" filled="t" fillcolor="#000000" stroked="f">
                <v:path arrowok="t"/>
                <v:fill/>
              </v:shape>
            </v:group>
            <v:group style="position:absolute;left:7355;top:1176;width:55;height:48" coordorigin="7355,1176" coordsize="55,48">
              <v:shape style="position:absolute;left:7355;top:1176;width:55;height:48" coordorigin="7355,1176" coordsize="55,48" path="m7397,1176l7369,1176,7355,1200,7369,1224,7397,1224,7410,1200,7397,1176e" filled="t" fillcolor="#000000" stroked="f">
                <v:path arrowok="t"/>
                <v:fill/>
              </v:shape>
            </v:group>
            <v:group style="position:absolute;left:7683;top:834;width:55;height:48" coordorigin="7683,834" coordsize="55,48">
              <v:shape style="position:absolute;left:7683;top:834;width:55;height:48" coordorigin="7683,834" coordsize="55,48" path="m7725,834l7697,834,7683,858,7697,882,7725,882,7738,858,7725,834e" filled="t" fillcolor="#000000" stroked="f">
                <v:path arrowok="t"/>
                <v:fill/>
              </v:shape>
            </v:group>
            <v:group style="position:absolute;left:7984;top:480;width:55;height:48" coordorigin="7984,480" coordsize="55,48">
              <v:shape style="position:absolute;left:7984;top:480;width:55;height:48" coordorigin="7984,480" coordsize="55,48" path="m8026,480l7998,480,7984,504,7998,528,8026,528,8040,504,8026,480e" filled="t" fillcolor="#000000" stroked="f">
                <v:path arrowok="t"/>
                <v:fill/>
              </v:shape>
            </v:group>
            <v:group style="position:absolute;left:8391;top:21;width:55;height:48" coordorigin="8391,21" coordsize="55,48">
              <v:shape style="position:absolute;left:8391;top:21;width:55;height:48" coordorigin="8391,21" coordsize="55,48" path="m8433,21l8405,21,8391,45,8405,69,8433,69,8446,45,8433,21e" filled="t" fillcolor="#000000" stroked="f">
                <v:path arrowok="t"/>
                <v:fill/>
              </v:shape>
            </v:group>
            <v:group style="position:absolute;left:8732;top:-386;width:55;height:48" coordorigin="8732,-386" coordsize="55,48">
              <v:shape style="position:absolute;left:8732;top:-386;width:55;height:48" coordorigin="8732,-386" coordsize="55,48" path="m8774,-386l8746,-386,8732,-362,8746,-338,8774,-338,8787,-362,8774,-386e" filled="t" fillcolor="#000000" stroked="f">
                <v:path arrowok="t"/>
                <v:fill/>
              </v:shape>
            </v:group>
            <v:group style="position:absolute;left:9165;top:-805;width:55;height:48" coordorigin="9165,-805" coordsize="55,48">
              <v:shape style="position:absolute;left:9165;top:-805;width:55;height:48" coordorigin="9165,-805" coordsize="55,48" path="m9206,-805l9178,-805,9165,-781,9178,-757,9206,-757,9220,-781,9206,-805e" filled="t" fillcolor="#000000" stroked="f">
                <v:path arrowok="t"/>
                <v:fill/>
              </v:shape>
            </v:group>
            <v:group style="position:absolute;left:6655;top:-1387;width:3009;height:3341" coordorigin="6655,-1387" coordsize="3009,3341">
              <v:shape style="position:absolute;left:6655;top:-1387;width:3009;height:3341" coordorigin="6655,-1387" coordsize="3009,3341" path="m6673,1919l6655,1937,6681,1954,6699,1937,6673,1919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6708,1884l6690,1902,6716,1919,6734,1902,6708,1884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6743,1849l6725,1867,6751,1884,6769,1867,6743,1849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6778,1797l6760,1814,6786,1849,6804,1832,6778,1797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6813,1762l6795,1779,6821,1814,6839,1779,6813,1762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6848,1727l6831,1744,6856,1762,6873,1744,6874,1744,6848,1727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6883,1692l6866,1709,6892,1727,6909,1709,6883,1692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6918,1639l6901,1674,6927,1692,6944,1674,6918,1639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6953,1604l6943,1622,6936,1622,6962,1657,6969,1639,6979,1639,6953,1604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6988,1569l6971,1587,6997,1604,7014,1587,6988,1569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023,1534l7006,1552,7032,1569,7049,1552,7023,1534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059,1482l7041,1517,7067,1534,7084,1517,7059,1482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093,1447l7076,1464,7102,1499,7120,1482,7093,1447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129,1412l7111,1429,7137,1447,7155,1429,7129,1412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164,1377l7146,1394,7172,1412,7190,1394,7164,1377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199,1342l7181,1360,7207,1377,7225,1360,7199,1342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234,1290l7231,1307,7216,1307,7242,1342,7257,1325,7260,1325,7234,1290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269,1255l7251,1272,7277,1307,7295,1272,7269,1255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304,1220l7286,1237,7312,1255,7330,1237,7304,1220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339,1185l7327,1185,7321,1202,7348,1220,7352,1220,7365,1202,7339,1185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374,1132l7357,1167,7383,1185,7400,1167,7374,1132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409,1097l7392,1115,7418,1150,7435,1132,7409,1097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444,1062l7427,1080,7453,1097,7470,1080,7444,1062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479,1027l7462,1045,7488,1062,7505,1045,7479,1027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514,975l7497,1010,7523,1027,7540,1010,7514,975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549,940l7532,957,7558,992,7576,975,7549,940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585,905l7567,922,7593,940,7611,922,7585,905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620,870l7614,870,7602,887,7628,905,7640,887,7646,887,7620,870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655,835l7637,852,7663,870,7681,852,7655,835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690,782l7672,800,7698,835,7716,817,7690,782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725,747l7707,765,7733,800,7736,782,7751,765,7725,747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760,712l7742,730,7768,747,7786,730,7760,712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795,677l7777,695,7804,712,7821,695,7795,677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830,625l7812,660,7838,677,7856,660,7830,625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865,590l7848,607,7874,642,7891,607,7865,590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900,555l7883,572,7909,590,7926,572,7900,555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935,520l7918,537,7944,555,7961,537,7935,520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7970,467l7953,502,7979,520,7996,502,7970,467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005,432l7998,450,7988,450,8014,485,8024,467,8032,467,8005,432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040,397l8023,415,8049,432,8066,415,8040,397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076,362l8058,380,8084,397,8102,380,8076,362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111,327l8094,345,8093,345,8119,362,8120,362,8137,345,8111,327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146,275l8128,292,8154,327,8172,310,8146,275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181,240l8163,258,8189,292,8207,258,8181,240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216,205l8198,223,8224,240,8242,223,8216,205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251,170l8233,188,8259,205,8277,188,8251,170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286,118l8286,118,8268,135,8294,170,8312,153,8312,153,8286,118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321,83l8304,100,8330,135,8347,100,8321,83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356,48l8339,65,8365,83,8382,65,8356,48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391,13l8382,13,8374,30,8400,48,8417,30,8391,13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426,-40l8409,-5,8435,13,8452,-5,8426,-40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461,-75l8444,-57,8470,-22,8487,-40,8461,-75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496,-110l8479,-92,8505,-75,8522,-92,8496,-110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532,-145l8514,-127,8540,-110,8558,-127,8532,-145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567,-180l8549,-162,8575,-145,8593,-162,8567,-180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602,-232l8584,-215,8610,-180,8628,-197,8602,-232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637,-267l8619,-250,8645,-215,8663,-250,8637,-267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672,-302l8669,-302,8654,-285,8680,-267,8695,-285,8698,-285,8672,-302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707,-337l8689,-320,8715,-302,8733,-320,8707,-337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742,-390l8724,-372,8750,-337,8768,-355,8742,-390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777,-425l8765,-407,8760,-407,8786,-372,8791,-390,8803,-407,8777,-425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812,-460l8795,-442,8821,-425,8838,-442,8812,-460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847,-495l8830,-477,8856,-460,8873,-477,8847,-495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882,-547l8865,-512,8891,-495,8908,-512,8882,-547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917,-582l8900,-565,8926,-530,8943,-547,8917,-582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952,-617l8935,-600,8961,-582,8978,-600,8952,-617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8988,-652l8970,-635,8996,-617,9013,-635,8988,-652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9023,-705l9005,-670,9031,-652,9049,-670,9023,-705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9058,-740l9053,-722,9040,-722,9066,-687,9079,-705,9084,-705,9058,-740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9093,-775l9075,-757,9101,-740,9119,-757,9093,-775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9128,-810l9110,-792,9136,-775,9154,-792,9128,-810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9163,-844l9149,-844,9145,-827,9171,-810,9175,-810,9189,-827,9163,-844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9198,-897l9180,-879,9206,-844,9224,-862,9198,-897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9233,-932l9216,-914,9241,-879,9259,-914,9233,-932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9268,-967l9251,-949,9277,-932,9294,-949,9268,-967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9303,-1002l9286,-984,9312,-967,9329,-984,9303,-1002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9338,-1054l9321,-1019,9347,-1002,9364,-1019,9338,-1054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9373,-1089l9356,-1072,9382,-1037,9399,-1054,9373,-1089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9408,-1124l9391,-1107,9417,-1089,9434,-1107,9408,-1124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9443,-1159l9437,-1159,9426,-1142,9452,-1124,9463,-1142,9469,-1142,9443,-1159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9479,-1212l9461,-1177,9487,-1159,9505,-1177,9479,-1212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9514,-1247l9496,-1229,9522,-1194,9540,-1212,9514,-1247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9549,-1282l9531,-1264,9557,-1247,9559,-1247,9575,-1264,9549,-1282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9584,-1317l9566,-1299,9592,-1282,9610,-1299,9584,-1317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9619,-1352l9601,-1334,9627,-1317,9645,-1334,9619,-1352e" filled="t" fillcolor="#000000" stroked="f">
                <v:path arrowok="t"/>
                <v:fill/>
              </v:shape>
              <v:shape style="position:absolute;left:6655;top:-1387;width:3009;height:3341" coordorigin="6655,-1387" coordsize="3009,3341" path="m9638,-1387l9636,-1387,9662,-1352,9665,-1352,9638,-1387e" filled="t" fillcolor="#000000" stroked="f">
                <v:path arrowok="t"/>
                <v:fill/>
              </v:shape>
            </v:group>
            <v:group style="position:absolute;left:6702;top:1931;width:16;height:15" coordorigin="6702,1931" coordsize="16,15">
              <v:shape style="position:absolute;left:6702;top:1931;width:16;height:15" coordorigin="6702,1931" coordsize="16,15" path="m6711,1931l6702,1940,6708,1946,6718,1937,6711,1931e" filled="t" fillcolor="#000000" stroked="f">
                <v:path arrowok="t"/>
                <v:fill/>
              </v:shape>
            </v:group>
            <v:group style="position:absolute;left:6739;top:1894;width:15;height:15" coordorigin="6739,1894" coordsize="15,15">
              <v:shape style="position:absolute;left:6739;top:1894;width:15;height:15" coordorigin="6739,1894" coordsize="15,15" path="m6749,1894l6739,1903,6745,1909,6755,1900,6749,1894e" filled="t" fillcolor="#000000" stroked="f">
                <v:path arrowok="t"/>
                <v:fill/>
              </v:shape>
            </v:group>
            <v:group style="position:absolute;left:6776;top:1856;width:15;height:15" coordorigin="6776,1856" coordsize="15,15">
              <v:shape style="position:absolute;left:6776;top:1856;width:15;height:15" coordorigin="6776,1856" coordsize="15,15" path="m6786,1856l6776,1866,6782,1872,6792,1863,6786,1856e" filled="t" fillcolor="#000000" stroked="f">
                <v:path arrowok="t"/>
                <v:fill/>
              </v:shape>
            </v:group>
            <v:group style="position:absolute;left:6813;top:1819;width:15;height:15" coordorigin="6813,1819" coordsize="15,15">
              <v:shape style="position:absolute;left:6813;top:1819;width:15;height:15" coordorigin="6813,1819" coordsize="15,15" path="m6823,1819l6813,1829,6820,1835,6829,1826,6823,1819e" filled="t" fillcolor="#000000" stroked="f">
                <v:path arrowok="t"/>
                <v:fill/>
              </v:shape>
            </v:group>
            <v:group style="position:absolute;left:6850;top:1782;width:15;height:15" coordorigin="6850,1782" coordsize="15,15">
              <v:shape style="position:absolute;left:6850;top:1782;width:15;height:15" coordorigin="6850,1782" coordsize="15,15" path="m6860,1782l6857,1785,6850,1792,6857,1798,6863,1791,6866,1788,6860,1782e" filled="t" fillcolor="#000000" stroked="f">
                <v:path arrowok="t"/>
                <v:fill/>
              </v:shape>
            </v:group>
            <v:group style="position:absolute;left:6888;top:1745;width:16;height:15" coordorigin="6888,1745" coordsize="16,15">
              <v:shape style="position:absolute;left:6888;top:1745;width:16;height:15" coordorigin="6888,1745" coordsize="16,15" path="m6897,1745l6888,1754,6894,1761,6903,1751,6897,1745e" filled="t" fillcolor="#000000" stroked="f">
                <v:path arrowok="t"/>
                <v:fill/>
              </v:shape>
            </v:group>
            <v:group style="position:absolute;left:6925;top:1708;width:16;height:15" coordorigin="6925,1708" coordsize="16,15">
              <v:shape style="position:absolute;left:6925;top:1708;width:16;height:15" coordorigin="6925,1708" coordsize="16,15" path="m6934,1708l6925,1717,6931,1724,6940,1714,6934,1708e" filled="t" fillcolor="#000000" stroked="f">
                <v:path arrowok="t"/>
                <v:fill/>
              </v:shape>
            </v:group>
            <v:group style="position:absolute;left:6962;top:1671;width:16;height:15" coordorigin="6962,1671" coordsize="16,15">
              <v:shape style="position:absolute;left:6962;top:1671;width:16;height:15" coordorigin="6962,1671" coordsize="16,15" path="m6971,1671l6962,1680,6968,1686,6977,1677,6971,1671e" filled="t" fillcolor="#000000" stroked="f">
                <v:path arrowok="t"/>
                <v:fill/>
              </v:shape>
            </v:group>
            <v:group style="position:absolute;left:6999;top:1634;width:15;height:15" coordorigin="6999,1634" coordsize="15,15">
              <v:shape style="position:absolute;left:6999;top:1634;width:15;height:15" coordorigin="6999,1634" coordsize="15,15" path="m7008,1634l6999,1643,7005,1649,7014,1640,7008,1634e" filled="t" fillcolor="#000000" stroked="f">
                <v:path arrowok="t"/>
                <v:fill/>
              </v:shape>
            </v:group>
            <v:group style="position:absolute;left:7036;top:1597;width:15;height:15" coordorigin="7036,1597" coordsize="15,15">
              <v:shape style="position:absolute;left:7036;top:1597;width:15;height:15" coordorigin="7036,1597" coordsize="15,15" path="m7045,1597l7036,1606,7042,1612,7051,1603,7045,1597e" filled="t" fillcolor="#000000" stroked="f">
                <v:path arrowok="t"/>
                <v:fill/>
              </v:shape>
            </v:group>
            <v:group style="position:absolute;left:7073;top:1560;width:15;height:15" coordorigin="7073,1560" coordsize="15,15">
              <v:shape style="position:absolute;left:7073;top:1560;width:15;height:15" coordorigin="7073,1560" coordsize="15,15" path="m7082,1560l7073,1569,7079,1575,7088,1566,7082,1560e" filled="t" fillcolor="#000000" stroked="f">
                <v:path arrowok="t"/>
                <v:fill/>
              </v:shape>
            </v:group>
            <v:group style="position:absolute;left:7110;top:1523;width:15;height:15" coordorigin="7110,1523" coordsize="15,15">
              <v:shape style="position:absolute;left:7110;top:1523;width:15;height:15" coordorigin="7110,1523" coordsize="15,15" path="m7119,1523l7110,1532,7116,1538,7125,1529,7119,1523e" filled="t" fillcolor="#000000" stroked="f">
                <v:path arrowok="t"/>
                <v:fill/>
              </v:shape>
            </v:group>
            <v:group style="position:absolute;left:7147;top:1485;width:15;height:15" coordorigin="7147,1485" coordsize="15,15">
              <v:shape style="position:absolute;left:7147;top:1485;width:15;height:15" coordorigin="7147,1485" coordsize="15,15" path="m7156,1485l7147,1495,7153,1501,7163,1492,7156,1485e" filled="t" fillcolor="#000000" stroked="f">
                <v:path arrowok="t"/>
                <v:fill/>
              </v:shape>
            </v:group>
            <v:group style="position:absolute;left:7184;top:1448;width:16;height:15" coordorigin="7184,1448" coordsize="16,15">
              <v:shape style="position:absolute;left:7184;top:1448;width:16;height:15" coordorigin="7184,1448" coordsize="16,15" path="m7194,1448l7184,1458,7191,1464,7200,1454,7194,1448e" filled="t" fillcolor="#000000" stroked="f">
                <v:path arrowok="t"/>
                <v:fill/>
              </v:shape>
            </v:group>
            <v:group style="position:absolute;left:7221;top:1411;width:16;height:15" coordorigin="7221,1411" coordsize="16,15">
              <v:shape style="position:absolute;left:7221;top:1411;width:16;height:15" coordorigin="7221,1411" coordsize="16,15" path="m7231,1411l7221,1420,7228,1427,7237,1417,7231,1411e" filled="t" fillcolor="#000000" stroked="f">
                <v:path arrowok="t"/>
                <v:fill/>
              </v:shape>
            </v:group>
            <v:group style="position:absolute;left:7258;top:1374;width:16;height:15" coordorigin="7258,1374" coordsize="16,15">
              <v:shape style="position:absolute;left:7258;top:1374;width:16;height:15" coordorigin="7258,1374" coordsize="16,15" path="m7268,1374l7258,1383,7265,1390,7274,1380,7268,1374e" filled="t" fillcolor="#000000" stroked="f">
                <v:path arrowok="t"/>
                <v:fill/>
              </v:shape>
            </v:group>
            <v:group style="position:absolute;left:7296;top:1337;width:15;height:15" coordorigin="7296,1337" coordsize="15,15">
              <v:shape style="position:absolute;left:7296;top:1337;width:15;height:15" coordorigin="7296,1337" coordsize="15,15" path="m7305,1337l7296,1346,7302,1352,7311,1343,7305,1337e" filled="t" fillcolor="#000000" stroked="f">
                <v:path arrowok="t"/>
                <v:fill/>
              </v:shape>
            </v:group>
            <v:group style="position:absolute;left:7333;top:1300;width:15;height:15" coordorigin="7333,1300" coordsize="15,15">
              <v:shape style="position:absolute;left:7333;top:1300;width:15;height:15" coordorigin="7333,1300" coordsize="15,15" path="m7342,1300l7336,1305,7333,1309,7339,1315,7343,1312,7348,1306,7342,1300e" filled="t" fillcolor="#000000" stroked="f">
                <v:path arrowok="t"/>
                <v:fill/>
              </v:shape>
            </v:group>
            <v:group style="position:absolute;left:7370;top:1263;width:15;height:16" coordorigin="7370,1263" coordsize="15,16">
              <v:shape style="position:absolute;left:7370;top:1263;width:15;height:16" coordorigin="7370,1263" coordsize="15,16" path="m7379,1263l7370,1272,7376,1278,7385,1269,7379,1263e" filled="t" fillcolor="#000000" stroked="f">
                <v:path arrowok="t"/>
                <v:fill/>
              </v:shape>
            </v:group>
            <v:group style="position:absolute;left:7407;top:1226;width:15;height:16" coordorigin="7407,1226" coordsize="15,16">
              <v:shape style="position:absolute;left:7407;top:1226;width:15;height:16" coordorigin="7407,1226" coordsize="15,16" path="m7416,1226l7407,1235,7413,1241,7422,1232,7416,1226e" filled="t" fillcolor="#000000" stroked="f">
                <v:path arrowok="t"/>
                <v:fill/>
              </v:shape>
            </v:group>
            <v:group style="position:absolute;left:7444;top:1189;width:15;height:16" coordorigin="7444,1189" coordsize="15,16">
              <v:shape style="position:absolute;left:7444;top:1189;width:15;height:16" coordorigin="7444,1189" coordsize="15,16" path="m7453,1189l7444,1198,7450,1204,7459,1195,7453,1189e" filled="t" fillcolor="#000000" stroked="f">
                <v:path arrowok="t"/>
                <v:fill/>
              </v:shape>
            </v:group>
            <v:group style="position:absolute;left:7481;top:1151;width:16;height:15" coordorigin="7481,1151" coordsize="16,15">
              <v:shape style="position:absolute;left:7481;top:1151;width:16;height:15" coordorigin="7481,1151" coordsize="16,15" path="m7490,1151l7481,1161,7487,1167,7497,1158,7490,1151e" filled="t" fillcolor="#000000" stroked="f">
                <v:path arrowok="t"/>
                <v:fill/>
              </v:shape>
            </v:group>
            <v:group style="position:absolute;left:7518;top:1114;width:16;height:15" coordorigin="7518,1114" coordsize="16,15">
              <v:shape style="position:absolute;left:7518;top:1114;width:16;height:15" coordorigin="7518,1114" coordsize="16,15" path="m7527,1114l7518,1124,7524,1130,7534,1120,7527,1114e" filled="t" fillcolor="#000000" stroked="f">
                <v:path arrowok="t"/>
                <v:fill/>
              </v:shape>
            </v:group>
            <v:group style="position:absolute;left:7555;top:1077;width:16;height:15" coordorigin="7555,1077" coordsize="16,15">
              <v:shape style="position:absolute;left:7555;top:1077;width:16;height:15" coordorigin="7555,1077" coordsize="16,15" path="m7565,1077l7555,1087,7561,1093,7571,1083,7565,1077e" filled="t" fillcolor="#000000" stroked="f">
                <v:path arrowok="t"/>
                <v:fill/>
              </v:shape>
            </v:group>
            <v:group style="position:absolute;left:7592;top:1040;width:15;height:15" coordorigin="7592,1040" coordsize="15,15">
              <v:shape style="position:absolute;left:7592;top:1040;width:15;height:15" coordorigin="7592,1040" coordsize="15,15" path="m7602,1040l7592,1049,7598,1056,7608,1046,7602,1040e" filled="t" fillcolor="#000000" stroked="f">
                <v:path arrowok="t"/>
                <v:fill/>
              </v:shape>
            </v:group>
            <v:group style="position:absolute;left:7629;top:1003;width:15;height:15" coordorigin="7629,1003" coordsize="15,15">
              <v:shape style="position:absolute;left:7629;top:1003;width:15;height:15" coordorigin="7629,1003" coordsize="15,15" path="m7639,1003l7629,1012,7636,1019,7645,1009,7639,1003e" filled="t" fillcolor="#000000" stroked="f">
                <v:path arrowok="t"/>
                <v:fill/>
              </v:shape>
            </v:group>
            <v:group style="position:absolute;left:7666;top:966;width:15;height:16" coordorigin="7666,966" coordsize="15,16">
              <v:shape style="position:absolute;left:7666;top:966;width:15;height:16" coordorigin="7666,966" coordsize="15,16" path="m7676,966l7666,975,7673,981,7682,972,7676,966e" filled="t" fillcolor="#000000" stroked="f">
                <v:path arrowok="t"/>
                <v:fill/>
              </v:shape>
            </v:group>
            <v:group style="position:absolute;left:7704;top:929;width:15;height:16" coordorigin="7704,929" coordsize="15,16">
              <v:shape style="position:absolute;left:7704;top:929;width:15;height:16" coordorigin="7704,929" coordsize="15,16" path="m7713,929l7704,938,7710,944,7719,935,7713,929e" filled="t" fillcolor="#000000" stroked="f">
                <v:path arrowok="t"/>
                <v:fill/>
              </v:shape>
            </v:group>
            <v:group style="position:absolute;left:7741;top:892;width:16;height:16" coordorigin="7741,892" coordsize="16,16">
              <v:shape style="position:absolute;left:7741;top:892;width:16;height:16" coordorigin="7741,892" coordsize="16,16" path="m7750,892l7741,901,7747,907,7756,898,7750,892e" filled="t" fillcolor="#000000" stroked="f">
                <v:path arrowok="t"/>
                <v:fill/>
              </v:shape>
            </v:group>
            <v:group style="position:absolute;left:7778;top:855;width:16;height:15" coordorigin="7778,855" coordsize="16,15">
              <v:shape style="position:absolute;left:7778;top:855;width:16;height:15" coordorigin="7778,855" coordsize="16,15" path="m7787,855l7778,864,7784,870,7793,861,7787,855e" filled="t" fillcolor="#000000" stroked="f">
                <v:path arrowok="t"/>
                <v:fill/>
              </v:shape>
            </v:group>
            <v:group style="position:absolute;left:7815;top:818;width:16;height:15" coordorigin="7815,818" coordsize="16,15">
              <v:shape style="position:absolute;left:7815;top:818;width:16;height:15" coordorigin="7815,818" coordsize="16,15" path="m7824,818l7815,827,7821,833,7830,824,7824,818e" filled="t" fillcolor="#000000" stroked="f">
                <v:path arrowok="t"/>
                <v:fill/>
              </v:shape>
            </v:group>
            <v:group style="position:absolute;left:7852;top:780;width:15;height:15" coordorigin="7852,780" coordsize="15,15">
              <v:shape style="position:absolute;left:7852;top:780;width:15;height:15" coordorigin="7852,780" coordsize="15,15" path="m7861,780l7852,790,7858,796,7867,787,7861,780e" filled="t" fillcolor="#000000" stroked="f">
                <v:path arrowok="t"/>
                <v:fill/>
              </v:shape>
            </v:group>
            <v:group style="position:absolute;left:7889;top:743;width:15;height:15" coordorigin="7889,743" coordsize="15,15">
              <v:shape style="position:absolute;left:7889;top:743;width:15;height:15" coordorigin="7889,743" coordsize="15,15" path="m7898,743l7889,753,7895,759,7904,749,7898,743e" filled="t" fillcolor="#000000" stroked="f">
                <v:path arrowok="t"/>
                <v:fill/>
              </v:shape>
            </v:group>
            <v:group style="position:absolute;left:7926;top:706;width:15;height:16" coordorigin="7926,706" coordsize="15,16">
              <v:shape style="position:absolute;left:7926;top:706;width:15;height:16" coordorigin="7926,706" coordsize="15,16" path="m7935,706l7926,715,7932,722,7941,712,7935,706e" filled="t" fillcolor="#000000" stroked="f">
                <v:path arrowok="t"/>
                <v:fill/>
              </v:shape>
            </v:group>
            <v:group style="position:absolute;left:7963;top:669;width:15;height:16" coordorigin="7963,669" coordsize="15,16">
              <v:shape style="position:absolute;left:7963;top:669;width:15;height:16" coordorigin="7963,669" coordsize="15,16" path="m7972,669l7963,678,7969,685,7979,675,7972,669e" filled="t" fillcolor="#000000" stroked="f">
                <v:path arrowok="t"/>
                <v:fill/>
              </v:shape>
            </v:group>
            <v:group style="position:absolute;left:8000;top:632;width:15;height:16" coordorigin="8000,632" coordsize="15,16">
              <v:shape style="position:absolute;left:8000;top:632;width:15;height:16" coordorigin="8000,632" coordsize="15,16" path="m8009,632l8000,641,8006,647,8016,638,8009,632e" filled="t" fillcolor="#000000" stroked="f">
                <v:path arrowok="t"/>
                <v:fill/>
              </v:shape>
            </v:group>
            <v:group style="position:absolute;left:8037;top:595;width:16;height:15" coordorigin="8037,595" coordsize="16,15">
              <v:shape style="position:absolute;left:8037;top:595;width:16;height:15" coordorigin="8037,595" coordsize="16,15" path="m8047,595l8037,604,8044,610,8053,601,8047,595e" filled="t" fillcolor="#000000" stroked="f">
                <v:path arrowok="t"/>
                <v:fill/>
              </v:shape>
            </v:group>
            <v:group style="position:absolute;left:8074;top:558;width:16;height:15" coordorigin="8074,558" coordsize="16,15">
              <v:shape style="position:absolute;left:8074;top:558;width:16;height:15" coordorigin="8074,558" coordsize="16,15" path="m8084,558l8074,567,8081,573,8090,564,8084,558e" filled="t" fillcolor="#000000" stroked="f">
                <v:path arrowok="t"/>
                <v:fill/>
              </v:shape>
            </v:group>
            <v:group style="position:absolute;left:8111;top:521;width:16;height:15" coordorigin="8111,521" coordsize="16,15">
              <v:shape style="position:absolute;left:8111;top:521;width:16;height:15" coordorigin="8111,521" coordsize="16,15" path="m8121,521l8111,530,8118,536,8127,527,8121,521e" filled="t" fillcolor="#000000" stroked="f">
                <v:path arrowok="t"/>
                <v:fill/>
              </v:shape>
            </v:group>
            <v:group style="position:absolute;left:8149;top:484;width:15;height:15" coordorigin="8149,484" coordsize="15,15">
              <v:shape style="position:absolute;left:8149;top:484;width:15;height:15" coordorigin="8149,484" coordsize="15,15" path="m8158,484l8149,493,8155,499,8164,490,8158,484e" filled="t" fillcolor="#000000" stroked="f">
                <v:path arrowok="t"/>
                <v:fill/>
              </v:shape>
            </v:group>
            <v:group style="position:absolute;left:8186;top:447;width:15;height:15" coordorigin="8186,447" coordsize="15,15">
              <v:shape style="position:absolute;left:8186;top:447;width:15;height:15" coordorigin="8186,447" coordsize="15,15" path="m8195,447l8186,456,8192,462,8201,453,8195,447e" filled="t" fillcolor="#000000" stroked="f">
                <v:path arrowok="t"/>
                <v:fill/>
              </v:shape>
            </v:group>
            <v:group style="position:absolute;left:8223;top:409;width:15;height:16" coordorigin="8223,409" coordsize="15,16">
              <v:shape style="position:absolute;left:8223;top:409;width:15;height:16" coordorigin="8223,409" coordsize="15,16" path="m8232,409l8223,419,8229,425,8238,416,8232,409e" filled="t" fillcolor="#000000" stroked="f">
                <v:path arrowok="t"/>
                <v:fill/>
              </v:shape>
            </v:group>
            <v:group style="position:absolute;left:8260;top:372;width:15;height:16" coordorigin="8260,372" coordsize="15,16">
              <v:shape style="position:absolute;left:8260;top:372;width:15;height:16" coordorigin="8260,372" coordsize="15,16" path="m8269,372l8260,381,8266,388,8275,378,8269,372e" filled="t" fillcolor="#000000" stroked="f">
                <v:path arrowok="t"/>
                <v:fill/>
              </v:shape>
            </v:group>
            <v:group style="position:absolute;left:8297;top:335;width:16;height:16" coordorigin="8297,335" coordsize="16,16">
              <v:shape style="position:absolute;left:8297;top:335;width:16;height:16" coordorigin="8297,335" coordsize="16,16" path="m8306,335l8297,344,8303,351,8312,341,8306,335e" filled="t" fillcolor="#000000" stroked="f">
                <v:path arrowok="t"/>
                <v:fill/>
              </v:shape>
            </v:group>
            <v:group style="position:absolute;left:8334;top:298;width:16;height:15" coordorigin="8334,298" coordsize="16,15">
              <v:shape style="position:absolute;left:8334;top:298;width:16;height:15" coordorigin="8334,298" coordsize="16,15" path="m8343,298l8334,307,8340,313,8350,304,8343,298e" filled="t" fillcolor="#000000" stroked="f">
                <v:path arrowok="t"/>
                <v:fill/>
              </v:shape>
            </v:group>
            <v:group style="position:absolute;left:8371;top:261;width:16;height:15" coordorigin="8371,261" coordsize="16,15">
              <v:shape style="position:absolute;left:8371;top:261;width:16;height:15" coordorigin="8371,261" coordsize="16,15" path="m8380,261l8371,270,8377,276,8387,267,8380,261e" filled="t" fillcolor="#000000" stroked="f">
                <v:path arrowok="t"/>
                <v:fill/>
              </v:shape>
            </v:group>
            <v:group style="position:absolute;left:8408;top:224;width:15;height:15" coordorigin="8408,224" coordsize="15,15">
              <v:shape style="position:absolute;left:8408;top:224;width:15;height:15" coordorigin="8408,224" coordsize="15,15" path="m8418,224l8408,233,8414,239,8424,230,8418,224e" filled="t" fillcolor="#000000" stroked="f">
                <v:path arrowok="t"/>
                <v:fill/>
              </v:shape>
            </v:group>
            <v:group style="position:absolute;left:8445;top:187;width:15;height:15" coordorigin="8445,187" coordsize="15,15">
              <v:shape style="position:absolute;left:8445;top:187;width:15;height:15" coordorigin="8445,187" coordsize="15,15" path="m8455,187l8445,196,8451,202,8461,193,8455,187e" filled="t" fillcolor="#000000" stroked="f">
                <v:path arrowok="t"/>
                <v:fill/>
              </v:shape>
            </v:group>
            <v:group style="position:absolute;left:8482;top:149;width:15;height:16" coordorigin="8482,149" coordsize="15,16">
              <v:shape style="position:absolute;left:8482;top:149;width:15;height:16" coordorigin="8482,149" coordsize="15,16" path="m8492,149l8487,154,8482,159,8489,165,8498,156,8492,149e" filled="t" fillcolor="#000000" stroked="f">
                <v:path arrowok="t"/>
                <v:fill/>
              </v:shape>
            </v:group>
            <v:group style="position:absolute;left:8520;top:112;width:15;height:16" coordorigin="8520,112" coordsize="15,16">
              <v:shape style="position:absolute;left:8520;top:112;width:15;height:16" coordorigin="8520,112" coordsize="15,16" path="m8529,112l8520,122,8526,128,8535,119,8529,112e" filled="t" fillcolor="#000000" stroked="f">
                <v:path arrowok="t"/>
                <v:fill/>
              </v:shape>
            </v:group>
            <v:group style="position:absolute;left:8557;top:75;width:15;height:16" coordorigin="8557,75" coordsize="15,16">
              <v:shape style="position:absolute;left:8557;top:75;width:15;height:16" coordorigin="8557,75" coordsize="15,16" path="m8566,75l8557,85,8563,91,8572,82,8566,75e" filled="t" fillcolor="#000000" stroked="f">
                <v:path arrowok="t"/>
                <v:fill/>
              </v:shape>
            </v:group>
            <v:group style="position:absolute;left:8594;top:38;width:16;height:15" coordorigin="8594,38" coordsize="16,15">
              <v:shape style="position:absolute;left:8594;top:38;width:16;height:15" coordorigin="8594,38" coordsize="16,15" path="m8603,38l8594,48,8600,54,8609,44,8603,38e" filled="t" fillcolor="#000000" stroked="f">
                <v:path arrowok="t"/>
                <v:fill/>
              </v:shape>
            </v:group>
            <v:group style="position:absolute;left:8631;top:1;width:16;height:15" coordorigin="8631,1" coordsize="16,15">
              <v:shape style="position:absolute;left:8631;top:1;width:16;height:15" coordorigin="8631,1" coordsize="16,15" path="m8640,1l8631,10,8637,17,8646,7,8640,1e" filled="t" fillcolor="#000000" stroked="f">
                <v:path arrowok="t"/>
                <v:fill/>
              </v:shape>
            </v:group>
            <v:group style="position:absolute;left:8668;top:-36;width:16;height:15" coordorigin="8668,-36" coordsize="16,15">
              <v:shape style="position:absolute;left:8668;top:-36;width:16;height:15" coordorigin="8668,-36" coordsize="16,15" path="m8677,-36l8668,-27,8674,-21,8683,-30,8677,-36e" filled="t" fillcolor="#000000" stroked="f">
                <v:path arrowok="t"/>
                <v:fill/>
              </v:shape>
            </v:group>
            <v:group style="position:absolute;left:8705;top:-73;width:15;height:15" coordorigin="8705,-73" coordsize="15,15">
              <v:shape style="position:absolute;left:8705;top:-73;width:15;height:15" coordorigin="8705,-73" coordsize="15,15" path="m8714,-73l8705,-64,8711,-58,8720,-67,8714,-73e" filled="t" fillcolor="#000000" stroked="f">
                <v:path arrowok="t"/>
                <v:fill/>
              </v:shape>
            </v:group>
            <v:group style="position:absolute;left:8742;top:-110;width:15;height:15" coordorigin="8742,-110" coordsize="15,15">
              <v:shape style="position:absolute;left:8742;top:-110;width:15;height:15" coordorigin="8742,-110" coordsize="15,15" path="m8751,-110l8742,-101,8748,-95,8757,-104,8751,-110e" filled="t" fillcolor="#000000" stroked="f">
                <v:path arrowok="t"/>
                <v:fill/>
              </v:shape>
            </v:group>
            <v:group style="position:absolute;left:8779;top:-147;width:15;height:16" coordorigin="8779,-147" coordsize="15,16">
              <v:shape style="position:absolute;left:8779;top:-147;width:15;height:16" coordorigin="8779,-147" coordsize="15,16" path="m8788,-147l8779,-138,8785,-132,8795,-141,8788,-147e" filled="t" fillcolor="#000000" stroked="f">
                <v:path arrowok="t"/>
                <v:fill/>
              </v:shape>
            </v:group>
            <v:group style="position:absolute;left:8816;top:-184;width:15;height:16" coordorigin="8816,-184" coordsize="15,16">
              <v:shape style="position:absolute;left:8816;top:-184;width:15;height:16" coordorigin="8816,-184" coordsize="15,16" path="m8825,-184l8816,-175,8822,-169,8832,-178,8825,-184e" filled="t" fillcolor="#000000" stroked="f">
                <v:path arrowok="t"/>
                <v:fill/>
              </v:shape>
            </v:group>
            <v:group style="position:absolute;left:8853;top:-222;width:15;height:16" coordorigin="8853,-222" coordsize="15,16">
              <v:shape style="position:absolute;left:8853;top:-222;width:15;height:16" coordorigin="8853,-222" coordsize="15,16" path="m8863,-222l8853,-212,8859,-206,8869,-215,8863,-222e" filled="t" fillcolor="#000000" stroked="f">
                <v:path arrowok="t"/>
                <v:fill/>
              </v:shape>
            </v:group>
            <v:group style="position:absolute;left:8890;top:-259;width:16;height:15" coordorigin="8890,-259" coordsize="16,15">
              <v:shape style="position:absolute;left:8890;top:-259;width:16;height:15" coordorigin="8890,-259" coordsize="16,15" path="m8900,-259l8890,-249,8897,-243,8906,-252,8900,-259e" filled="t" fillcolor="#000000" stroked="f">
                <v:path arrowok="t"/>
                <v:fill/>
              </v:shape>
            </v:group>
            <v:group style="position:absolute;left:8927;top:-296;width:16;height:15" coordorigin="8927,-296" coordsize="16,15">
              <v:shape style="position:absolute;left:8927;top:-296;width:16;height:15" coordorigin="8927,-296" coordsize="16,15" path="m8937,-296l8927,-286,8934,-280,8943,-290,8937,-296e" filled="t" fillcolor="#000000" stroked="f">
                <v:path arrowok="t"/>
                <v:fill/>
              </v:shape>
            </v:group>
            <v:group style="position:absolute;left:8964;top:-333;width:16;height:15" coordorigin="8964,-333" coordsize="16,15">
              <v:shape style="position:absolute;left:8964;top:-333;width:16;height:15" coordorigin="8964,-333" coordsize="16,15" path="m8974,-333l8967,-326,8964,-323,8971,-317,8980,-327,8974,-333e" filled="t" fillcolor="#000000" stroked="f">
                <v:path arrowok="t"/>
                <v:fill/>
              </v:shape>
            </v:group>
            <v:group style="position:absolute;left:9002;top:-370;width:15;height:15" coordorigin="9002,-370" coordsize="15,15">
              <v:shape style="position:absolute;left:9002;top:-370;width:15;height:15" coordorigin="9002,-370" coordsize="15,15" path="m9011,-370l9002,-361,9008,-354,9017,-364,9011,-370e" filled="t" fillcolor="#000000" stroked="f">
                <v:path arrowok="t"/>
                <v:fill/>
              </v:shape>
            </v:group>
            <v:group style="position:absolute;left:9039;top:-407;width:15;height:15" coordorigin="9039,-407" coordsize="15,15">
              <v:shape style="position:absolute;left:9039;top:-407;width:15;height:15" coordorigin="9039,-407" coordsize="15,15" path="m9048,-407l9039,-398,9045,-392,9054,-401,9048,-407e" filled="t" fillcolor="#000000" stroked="f">
                <v:path arrowok="t"/>
                <v:fill/>
              </v:shape>
            </v:group>
            <v:group style="position:absolute;left:9076;top:-444;width:15;height:16" coordorigin="9076,-444" coordsize="15,16">
              <v:shape style="position:absolute;left:9076;top:-444;width:15;height:16" coordorigin="9076,-444" coordsize="15,16" path="m9085,-444l9076,-435,9082,-429,9091,-438,9085,-444e" filled="t" fillcolor="#000000" stroked="f">
                <v:path arrowok="t"/>
                <v:fill/>
              </v:shape>
            </v:group>
            <v:group style="position:absolute;left:9113;top:-481;width:15;height:16" coordorigin="9113,-481" coordsize="15,16">
              <v:shape style="position:absolute;left:9113;top:-481;width:15;height:16" coordorigin="9113,-481" coordsize="15,16" path="m9122,-481l9113,-472,9119,-466,9128,-475,9122,-481e" filled="t" fillcolor="#000000" stroked="f">
                <v:path arrowok="t"/>
                <v:fill/>
              </v:shape>
            </v:group>
            <v:group style="position:absolute;left:9150;top:-518;width:16;height:16" coordorigin="9150,-518" coordsize="16,16">
              <v:shape style="position:absolute;left:9150;top:-518;width:16;height:16" coordorigin="9150,-518" coordsize="16,16" path="m9159,-518l9150,-509,9156,-503,9166,-512,9159,-518e" filled="t" fillcolor="#000000" stroked="f">
                <v:path arrowok="t"/>
                <v:fill/>
              </v:shape>
            </v:group>
            <v:group style="position:absolute;left:9187;top:-555;width:16;height:15" coordorigin="9187,-555" coordsize="16,15">
              <v:shape style="position:absolute;left:9187;top:-555;width:16;height:15" coordorigin="9187,-555" coordsize="16,15" path="m9196,-555l9187,-546,9193,-540,9203,-549,9196,-555e" filled="t" fillcolor="#000000" stroked="f">
                <v:path arrowok="t"/>
                <v:fill/>
              </v:shape>
            </v:group>
            <v:group style="position:absolute;left:9224;top:-593;width:16;height:15" coordorigin="9224,-593" coordsize="16,15">
              <v:shape style="position:absolute;left:9224;top:-593;width:16;height:15" coordorigin="9224,-593" coordsize="16,15" path="m9233,-593l9224,-583,9230,-577,9240,-586,9233,-593e" filled="t" fillcolor="#000000" stroked="f">
                <v:path arrowok="t"/>
                <v:fill/>
              </v:shape>
            </v:group>
            <v:group style="position:absolute;left:9261;top:-630;width:15;height:15" coordorigin="9261,-630" coordsize="15,15">
              <v:shape style="position:absolute;left:9261;top:-630;width:15;height:15" coordorigin="9261,-630" coordsize="15,15" path="m9271,-630l9261,-620,9267,-614,9277,-623,9271,-630e" filled="t" fillcolor="#000000" stroked="f">
                <v:path arrowok="t"/>
                <v:fill/>
              </v:shape>
            </v:group>
            <v:group style="position:absolute;left:9298;top:-667;width:15;height:15" coordorigin="9298,-667" coordsize="15,15">
              <v:shape style="position:absolute;left:9298;top:-667;width:15;height:15" coordorigin="9298,-667" coordsize="15,15" path="m9308,-667l9298,-657,9305,-651,9314,-661,9308,-667e" filled="t" fillcolor="#000000" stroked="f">
                <v:path arrowok="t"/>
                <v:fill/>
              </v:shape>
            </v:group>
            <v:group style="position:absolute;left:9335;top:-704;width:15;height:16" coordorigin="9335,-704" coordsize="15,16">
              <v:shape style="position:absolute;left:9335;top:-704;width:15;height:16" coordorigin="9335,-704" coordsize="15,16" path="m9345,-704l9335,-695,9342,-688,9351,-698,9345,-704e" filled="t" fillcolor="#000000" stroked="f">
                <v:path arrowok="t"/>
                <v:fill/>
              </v:shape>
            </v:group>
            <v:group style="position:absolute;left:9373;top:-741;width:15;height:16" coordorigin="9373,-741" coordsize="15,16">
              <v:shape style="position:absolute;left:9373;top:-741;width:15;height:16" coordorigin="9373,-741" coordsize="15,16" path="m9382,-741l9373,-732,9379,-725,9388,-735,9382,-741e" filled="t" fillcolor="#000000" stroked="f">
                <v:path arrowok="t"/>
                <v:fill/>
              </v:shape>
            </v:group>
            <v:group style="position:absolute;left:9410;top:-778;width:15;height:16" coordorigin="9410,-778" coordsize="15,16">
              <v:shape style="position:absolute;left:9410;top:-778;width:15;height:16" coordorigin="9410,-778" coordsize="15,16" path="m9419,-778l9410,-769,9416,-763,9425,-772,9419,-778e" filled="t" fillcolor="#000000" stroked="f">
                <v:path arrowok="t"/>
                <v:fill/>
              </v:shape>
            </v:group>
            <v:group style="position:absolute;left:9447;top:-815;width:16;height:15" coordorigin="9447,-815" coordsize="16,15">
              <v:shape style="position:absolute;left:9447;top:-815;width:16;height:15" coordorigin="9447,-815" coordsize="16,15" path="m9456,-815l9447,-806,9453,-800,9462,-809,9456,-815e" filled="t" fillcolor="#000000" stroked="f">
                <v:path arrowok="t"/>
                <v:fill/>
              </v:shape>
            </v:group>
            <v:group style="position:absolute;left:9484;top:-852;width:16;height:15" coordorigin="9484,-852" coordsize="16,15">
              <v:shape style="position:absolute;left:9484;top:-852;width:16;height:15" coordorigin="9484,-852" coordsize="16,15" path="m9493,-852l9484,-843,9490,-837,9499,-846,9493,-852e" filled="t" fillcolor="#000000" stroked="f">
                <v:path arrowok="t"/>
                <v:fill/>
              </v:shape>
            </v:group>
            <v:group style="position:absolute;left:9521;top:-889;width:16;height:15" coordorigin="9521,-889" coordsize="16,15">
              <v:shape style="position:absolute;left:9521;top:-889;width:16;height:15" coordorigin="9521,-889" coordsize="16,15" path="m9530,-889l9521,-880,9527,-874,9536,-883,9530,-889e" filled="t" fillcolor="#000000" stroked="f">
                <v:path arrowok="t"/>
                <v:fill/>
              </v:shape>
            </v:group>
            <v:group style="position:absolute;left:9558;top:-926;width:15;height:15" coordorigin="9558,-926" coordsize="15,15">
              <v:shape style="position:absolute;left:9558;top:-926;width:15;height:15" coordorigin="9558,-926" coordsize="15,15" path="m9567,-926l9558,-917,9564,-911,9573,-920,9567,-926e" filled="t" fillcolor="#000000" stroked="f">
                <v:path arrowok="t"/>
                <v:fill/>
              </v:shape>
            </v:group>
            <v:group style="position:absolute;left:9595;top:-964;width:15;height:15" coordorigin="9595,-964" coordsize="15,15">
              <v:shape style="position:absolute;left:9595;top:-964;width:15;height:15" coordorigin="9595,-964" coordsize="15,15" path="m9604,-964l9595,-954,9601,-948,9611,-957,9604,-964e" filled="t" fillcolor="#000000" stroked="f">
                <v:path arrowok="t"/>
                <v:fill/>
              </v:shape>
            </v:group>
            <v:group style="position:absolute;left:9632;top:-1001;width:15;height:16" coordorigin="9632,-1001" coordsize="15,16">
              <v:shape style="position:absolute;left:9632;top:-1001;width:15;height:16" coordorigin="9632,-1001" coordsize="15,16" path="m9641,-1001l9632,-992,9638,-985,9648,-994,9641,-1001e" filled="t" fillcolor="#000000" stroked="f">
                <v:path arrowok="t"/>
                <v:fill/>
              </v:shape>
            </v:group>
            <v:group style="position:absolute;left:9669;top:-1038;width:15;height:16" coordorigin="9669,-1038" coordsize="15,16">
              <v:shape style="position:absolute;left:9669;top:-1038;width:15;height:16" coordorigin="9669,-1038" coordsize="15,16" path="m9679,-1038l9669,-1029,9675,-1022,9685,-1032,9679,-1038e" filled="t" fillcolor="#000000" stroked="f">
                <v:path arrowok="t"/>
                <v:fill/>
              </v:shape>
            </v:group>
            <v:group style="position:absolute;left:9706;top:-1075;width:16;height:16" coordorigin="9706,-1075" coordsize="16,16">
              <v:shape style="position:absolute;left:9706;top:-1075;width:16;height:16" coordorigin="9706,-1075" coordsize="16,16" path="m9716,-1075l9706,-1066,9712,-1059,9722,-1069,9716,-1075e" filled="t" fillcolor="#000000" stroked="f">
                <v:path arrowok="t"/>
                <v:fill/>
              </v:shape>
            </v:group>
            <v:group style="position:absolute;left:9743;top:-1112;width:16;height:15" coordorigin="9743,-1112" coordsize="16,15">
              <v:shape style="position:absolute;left:9743;top:-1112;width:16;height:15" coordorigin="9743,-1112" coordsize="16,15" path="m9753,-1112l9743,-1103,9750,-1097,9759,-1106,9753,-1112e" filled="t" fillcolor="#000000" stroked="f">
                <v:path arrowok="t"/>
                <v:fill/>
              </v:shape>
            </v:group>
            <v:group style="position:absolute;left:9780;top:-1149;width:16;height:15" coordorigin="9780,-1149" coordsize="16,15">
              <v:shape style="position:absolute;left:9780;top:-1149;width:16;height:15" coordorigin="9780,-1149" coordsize="16,15" path="m9790,-1149l9780,-1140,9787,-1134,9796,-1143,9790,-1149e" filled="t" fillcolor="#000000" stroked="f">
                <v:path arrowok="t"/>
                <v:fill/>
              </v:shape>
            </v:group>
            <v:group style="position:absolute;left:9818;top:-1186;width:15;height:15" coordorigin="9818,-1186" coordsize="15,15">
              <v:shape style="position:absolute;left:9818;top:-1186;width:15;height:15" coordorigin="9818,-1186" coordsize="15,15" path="m9827,-1186l9818,-1177,9824,-1171,9833,-1180,9827,-1186e" filled="t" fillcolor="#000000" stroked="f">
                <v:path arrowok="t"/>
                <v:fill/>
              </v:shape>
            </v:group>
            <v:group style="position:absolute;left:9855;top:-1223;width:15;height:15" coordorigin="9855,-1223" coordsize="15,15">
              <v:shape style="position:absolute;left:9855;top:-1223;width:15;height:15" coordorigin="9855,-1223" coordsize="15,15" path="m9864,-1223l9855,-1214,9861,-1208,9870,-1217,9864,-1223e" filled="t" fillcolor="#000000" stroked="f">
                <v:path arrowok="t"/>
                <v:fill/>
              </v:shape>
            </v:group>
            <v:group style="position:absolute;left:9892;top:-1261;width:15;height:16" coordorigin="9892,-1261" coordsize="15,16">
              <v:shape style="position:absolute;left:9892;top:-1261;width:15;height:16" coordorigin="9892,-1261" coordsize="15,16" path="m9901,-1261l9892,-1251,9898,-1245,9907,-1254,9901,-1261e" filled="t" fillcolor="#000000" stroked="f">
                <v:path arrowok="t"/>
                <v:fill/>
              </v:shape>
            </v:group>
            <v:group style="position:absolute;left:9929;top:-1298;width:15;height:16" coordorigin="9929,-1298" coordsize="15,16">
              <v:shape style="position:absolute;left:9929;top:-1298;width:15;height:16" coordorigin="9929,-1298" coordsize="15,16" path="m9938,-1298l9929,-1288,9935,-1282,9944,-1291,9938,-1298e" filled="t" fillcolor="#000000" stroked="f">
                <v:path arrowok="t"/>
                <v:fill/>
              </v:shape>
            </v:group>
            <v:group style="position:absolute;left:9966;top:-1335;width:15;height:16" coordorigin="9966,-1335" coordsize="15,16">
              <v:shape style="position:absolute;left:9966;top:-1335;width:15;height:16" coordorigin="9966,-1335" coordsize="15,16" path="m9975,-1335l9966,-1325,9972,-1319,9981,-1328,9975,-1335e" filled="t" fillcolor="#000000" stroked="f">
                <v:path arrowok="t"/>
                <v:fill/>
              </v:shape>
            </v:group>
            <v:group style="position:absolute;left:10003;top:-1372;width:16;height:15" coordorigin="10003,-1372" coordsize="16,15">
              <v:shape style="position:absolute;left:10003;top:-1372;width:16;height:15" coordorigin="10003,-1372" coordsize="16,15" path="m10012,-1372l10003,-1363,10009,-1356,10019,-1366,10012,-1372e" filled="t" fillcolor="#000000" stroked="f">
                <v:path arrowok="t"/>
                <v:fill/>
              </v:shape>
            </v:group>
            <v:group style="position:absolute;left:6665;top:1968;width:16;height:15" coordorigin="6665,1968" coordsize="16,15">
              <v:shape style="position:absolute;left:6665;top:1968;width:16;height:15" coordorigin="6665,1968" coordsize="16,15" path="m6674,1968l6665,1977,6671,1983,6681,1974,6674,1968e" filled="t" fillcolor="#000000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20.432129pt;margin-top:-71.484268pt;width:8.777050pt;height:6.052247pt;mso-position-horizontal-relative:page;mso-position-vertical-relative:paragraph;z-index:-5183" coordorigin="6409,-1430" coordsize="176,121">
            <v:shape style="position:absolute;left:6409;top:-1430;width:176;height:121" coordorigin="6409,-1430" coordsize="176,121" path="m6424,-1344l6409,-1342,6410,-1332,6414,-1324,6428,-1312,6437,-1309,6459,-1309,6469,-1312,6478,-1321,6442,-1321,6436,-1322,6432,-1326,6428,-1330,6425,-1336,6424,-1344e" filled="t" fillcolor="#252525" stroked="f">
              <v:path arrowok="t"/>
              <v:fill/>
            </v:shape>
            <v:shape style="position:absolute;left:6409;top:-1430;width:176;height:121" coordorigin="6409,-1430" coordsize="176,121" path="m6480,-1368l6456,-1368,6461,-1366,6466,-1362,6470,-1358,6473,-1352,6473,-1338,6470,-1332,6460,-1323,6454,-1321,6478,-1321,6485,-1326,6489,-1335,6489,-1353,6486,-1360,6483,-1365,6480,-1368e" filled="t" fillcolor="#252525" stroked="f">
              <v:path arrowok="t"/>
              <v:fill/>
            </v:shape>
            <v:shape style="position:absolute;left:6409;top:-1430;width:176;height:121" coordorigin="6409,-1430" coordsize="176,121" path="m6476,-1418l6453,-1418,6458,-1416,6462,-1412,6465,-1409,6467,-1404,6467,-1392,6465,-1388,6460,-1384,6454,-1381,6449,-1379,6440,-1379,6438,-1367,6442,-1368,6446,-1368,6480,-1368,6479,-1370,6473,-1373,6466,-1375,6471,-1377,6474,-1379,6449,-1379,6440,-1379,6474,-1379,6475,-1381,6481,-1389,6483,-1394,6483,-1404,6481,-1409,6478,-1414,6476,-1418e" filled="t" fillcolor="#252525" stroked="f">
              <v:path arrowok="t"/>
              <v:fill/>
            </v:shape>
            <v:shape style="position:absolute;left:6409;top:-1430;width:176;height:121" coordorigin="6409,-1430" coordsize="176,121" path="m6453,-1430l6437,-1430,6429,-1427,6416,-1416,6412,-1409,6410,-1399,6425,-1396,6426,-1403,6429,-1409,6436,-1416,6441,-1418,6476,-1418,6475,-1419,6471,-1423,6465,-1425,6460,-1428,6453,-1430e" filled="t" fillcolor="#252525" stroked="f">
              <v:path arrowok="t"/>
              <v:fill/>
            </v:shape>
            <v:shape style="position:absolute;left:6409;top:-1430;width:176;height:121" coordorigin="6409,-1430" coordsize="176,121" path="m6519,-1343l6503,-1342,6504,-1332,6508,-1324,6515,-1318,6522,-1312,6531,-1309,6556,-1309,6567,-1313,6573,-1321,6536,-1321,6531,-1322,6527,-1326,6523,-1330,6520,-1336,6519,-1343e" filled="t" fillcolor="#252525" stroked="f">
              <v:path arrowok="t"/>
              <v:fill/>
            </v:shape>
            <v:shape style="position:absolute;left:6409;top:-1430;width:176;height:121" coordorigin="6409,-1430" coordsize="176,121" path="m6575,-1376l6550,-1376,6556,-1374,6561,-1369,6566,-1364,6568,-1358,6568,-1341,6566,-1334,6561,-1329,6556,-1323,6550,-1321,6573,-1321,6581,-1331,6584,-1340,6584,-1362,6581,-1371,6575,-1376e" filled="t" fillcolor="#252525" stroked="f">
              <v:path arrowok="t"/>
              <v:fill/>
            </v:shape>
            <v:shape style="position:absolute;left:6409;top:-1430;width:176;height:121" coordorigin="6409,-1430" coordsize="176,121" path="m6578,-1428l6518,-1428,6506,-1367,6520,-1365,6522,-1368,6525,-1371,6529,-1373,6533,-1375,6538,-1376,6575,-1376,6570,-1382,6523,-1382,6530,-1414,6578,-1414,6578,-1428e" filled="t" fillcolor="#252525" stroked="f">
              <v:path arrowok="t"/>
              <v:fill/>
            </v:shape>
            <v:shape style="position:absolute;left:6409;top:-1430;width:176;height:121" coordorigin="6409,-1430" coordsize="176,121" path="m6557,-1389l6538,-1389,6531,-1387,6523,-1382,6570,-1382,6566,-1386,6557,-1389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03.919037pt;margin-top:-80.553894pt;width:26.252473pt;height:7.075532pt;mso-position-horizontal-relative:page;mso-position-vertical-relative:paragraph;z-index:-5182" coordorigin="8078,-1611" coordsize="525,142">
            <v:shape style="position:absolute;left:8078;top:-1611;width:525;height:142" coordorigin="8078,-1611" coordsize="525,142" path="m8108,-1609l8078,-1609,8112,-1472,8143,-1472,8155,-1515,8129,-1515,8108,-1609e" filled="t" fillcolor="#000000" stroked="f">
              <v:path arrowok="t"/>
              <v:fill/>
            </v:shape>
            <v:shape style="position:absolute;left:8078;top:-1611;width:525;height:142" coordorigin="8078,-1611" coordsize="525,142" path="m8197,-1574l8171,-1574,8199,-1472,8229,-1472,8239,-1513,8213,-1513,8197,-1574e" filled="t" fillcolor="#000000" stroked="f">
              <v:path arrowok="t"/>
              <v:fill/>
            </v:shape>
            <v:shape style="position:absolute;left:8078;top:-1611;width:525;height:142" coordorigin="8078,-1611" coordsize="525,142" path="m8263,-1609l8235,-1609,8213,-1513,8239,-1513,8263,-1609e" filled="t" fillcolor="#000000" stroked="f">
              <v:path arrowok="t"/>
              <v:fill/>
            </v:shape>
            <v:shape style="position:absolute;left:8078;top:-1611;width:525;height:142" coordorigin="8078,-1611" coordsize="525,142" path="m8188,-1609l8154,-1609,8129,-1515,8155,-1515,8171,-1574,8197,-1574,8188,-1609e" filled="t" fillcolor="#000000" stroked="f">
              <v:path arrowok="t"/>
              <v:fill/>
            </v:shape>
            <v:shape style="position:absolute;left:8078;top:-1611;width:525;height:142" coordorigin="8078,-1611" coordsize="525,142" path="m8340,-1611l8329,-1611,8318,-1609,8278,-1575,8274,-1565,8272,-1554,8272,-1540,8274,-1519,8328,-1472,8356,-1471,8375,-1477,8391,-1489,8394,-1493,8329,-1493,8320,-1497,8312,-1505,8305,-1513,8301,-1525,8301,-1557,8340,-1588,8391,-1588,8380,-1600,8362,-1608,8340,-1611e" filled="t" fillcolor="#000000" stroked="f">
              <v:path arrowok="t"/>
              <v:fill/>
            </v:shape>
            <v:shape style="position:absolute;left:8078;top:-1611;width:525;height:142" coordorigin="8078,-1611" coordsize="525,142" path="m8391,-1588l8340,-1588,8352,-1587,8361,-1584,8368,-1576,8376,-1568,8379,-1557,8379,-1525,8375,-1513,8361,-1497,8352,-1493,8394,-1493,8401,-1503,8406,-1522,8408,-1547,8405,-1565,8396,-1583,8391,-1588e" filled="t" fillcolor="#000000" stroked="f">
              <v:path arrowok="t"/>
              <v:fill/>
            </v:shape>
            <v:shape style="position:absolute;left:8078;top:-1611;width:525;height:142" coordorigin="8078,-1611" coordsize="525,142" path="m8481,-1535l8428,-1535,8428,-1509,8481,-1509,8481,-1535e" filled="t" fillcolor="#000000" stroked="f">
              <v:path arrowok="t"/>
              <v:fill/>
            </v:shape>
            <v:shape style="position:absolute;left:8078;top:-1611;width:525;height:142" coordorigin="8078,-1611" coordsize="525,142" path="m8517,-1519l8489,-1517,8489,-1515,8495,-1496,8508,-1480,8525,-1472,8547,-1470,8559,-1470,8599,-1493,8539,-1493,8532,-1495,8527,-1499,8522,-1504,8518,-1510,8517,-1519e" filled="t" fillcolor="#000000" stroked="f">
              <v:path arrowok="t"/>
              <v:fill/>
            </v:shape>
            <v:shape style="position:absolute;left:8078;top:-1611;width:525;height:142" coordorigin="8078,-1611" coordsize="525,142" path="m8545,-1611l8535,-1611,8525,-1610,8494,-1580,8494,-1562,8498,-1553,8507,-1545,8513,-1540,8524,-1536,8539,-1532,8558,-1527,8575,-1507,8573,-1502,8563,-1495,8557,-1493,8599,-1493,8601,-1497,8603,-1504,8603,-1520,8602,-1528,8598,-1534,8594,-1540,8589,-1544,8576,-1551,8565,-1554,8538,-1561,8529,-1564,8523,-1569,8521,-1572,8521,-1578,8523,-1581,8526,-1583,8531,-1587,8537,-1588,8596,-1588,8594,-1592,8584,-1601,8568,-1609,8545,-1611e" filled="t" fillcolor="#000000" stroked="f">
              <v:path arrowok="t"/>
              <v:fill/>
            </v:shape>
            <v:shape style="position:absolute;left:8078;top:-1611;width:525;height:142" coordorigin="8078,-1611" coordsize="525,142" path="m8596,-1588l8553,-1588,8559,-1587,8563,-1584,8567,-1581,8570,-1576,8571,-1569,8599,-1570,8599,-1582,8596,-1588e" filled="t" fillcolor="#000000" stroked="f">
              <v:path arrowok="t"/>
              <v:fill/>
            </v:shape>
          </v:group>
          <w10:wrap type="none"/>
        </w:pict>
      </w:r>
      <w:r>
        <w:rPr>
          <w:rFonts w:ascii="Calibri" w:hAnsi="Calibri" w:cs="Calibri" w:eastAsia="Calibri"/>
          <w:sz w:val="20"/>
          <w:szCs w:val="20"/>
          <w:color w:val="0000FF"/>
          <w:spacing w:val="0"/>
          <w:w w:val="100"/>
          <w:b/>
          <w:bCs/>
        </w:rPr>
        <w:t>−</w:t>
      </w:r>
      <w:r>
        <w:rPr>
          <w:rFonts w:ascii="Calibri" w:hAnsi="Calibri" w:cs="Calibri" w:eastAsia="Calibri"/>
          <w:sz w:val="20"/>
          <w:szCs w:val="20"/>
          <w:color w:val="0000FF"/>
          <w:spacing w:val="2"/>
          <w:w w:val="100"/>
          <w:b/>
          <w:bCs/>
        </w:rPr>
        <w:t> </w:t>
      </w:r>
      <w:r>
        <w:rPr>
          <w:rFonts w:ascii="Calibri" w:hAnsi="Calibri" w:cs="Calibri" w:eastAsia="Calibri"/>
          <w:sz w:val="20"/>
          <w:szCs w:val="20"/>
          <w:color w:val="000000"/>
          <w:spacing w:val="0"/>
          <w:w w:val="102"/>
        </w:rPr>
        <w:t>UU</w:t>
      </w:r>
      <w:r>
        <w:rPr>
          <w:rFonts w:ascii="Calibri" w:hAnsi="Calibri" w:cs="Calibri" w:eastAsia="Calibri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right="-17"/>
        <w:jc w:val="right"/>
        <w:rPr>
          <w:rFonts w:ascii="Calibri" w:hAnsi="Calibri" w:cs="Calibri" w:eastAsia="Calibri"/>
          <w:sz w:val="20"/>
          <w:szCs w:val="20"/>
        </w:rPr>
      </w:pPr>
      <w:rPr/>
      <w:r>
        <w:rPr>
          <w:rFonts w:ascii="Calibri" w:hAnsi="Calibri" w:cs="Calibri" w:eastAsia="Calibri"/>
          <w:sz w:val="20"/>
          <w:szCs w:val="20"/>
          <w:color w:val="FF0000"/>
          <w:spacing w:val="0"/>
          <w:w w:val="100"/>
          <w:b/>
          <w:bCs/>
        </w:rPr>
        <w:t>−</w:t>
      </w:r>
      <w:r>
        <w:rPr>
          <w:rFonts w:ascii="Calibri" w:hAnsi="Calibri" w:cs="Calibri" w:eastAsia="Calibri"/>
          <w:sz w:val="20"/>
          <w:szCs w:val="20"/>
          <w:color w:val="FF0000"/>
          <w:spacing w:val="2"/>
          <w:w w:val="100"/>
          <w:b/>
          <w:bCs/>
        </w:rPr>
        <w:t> </w:t>
      </w:r>
      <w:r>
        <w:rPr>
          <w:rFonts w:ascii="Calibri" w:hAnsi="Calibri" w:cs="Calibri" w:eastAsia="Calibri"/>
          <w:sz w:val="20"/>
          <w:szCs w:val="20"/>
          <w:color w:val="000000"/>
          <w:spacing w:val="0"/>
          <w:w w:val="102"/>
        </w:rPr>
        <w:t>GG</w:t>
      </w:r>
      <w:r>
        <w:rPr>
          <w:rFonts w:ascii="Calibri" w:hAnsi="Calibri" w:cs="Calibri" w:eastAsia="Calibri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2" w:lineRule="exact"/>
        <w:ind w:right="11"/>
        <w:jc w:val="right"/>
        <w:rPr>
          <w:rFonts w:ascii="Calibri" w:hAnsi="Calibri" w:cs="Calibri" w:eastAsia="Calibri"/>
          <w:sz w:val="20"/>
          <w:szCs w:val="20"/>
        </w:rPr>
      </w:pPr>
      <w:rPr/>
      <w:r>
        <w:rPr>
          <w:rFonts w:ascii="Calibri" w:hAnsi="Calibri" w:cs="Calibri" w:eastAsia="Calibri"/>
          <w:sz w:val="20"/>
          <w:szCs w:val="20"/>
          <w:spacing w:val="0"/>
          <w:w w:val="100"/>
          <w:b/>
          <w:bCs/>
        </w:rPr>
        <w:t>−</w:t>
      </w:r>
      <w:r>
        <w:rPr>
          <w:rFonts w:ascii="Calibri" w:hAnsi="Calibri" w:cs="Calibri" w:eastAsia="Calibri"/>
          <w:sz w:val="20"/>
          <w:szCs w:val="20"/>
          <w:spacing w:val="2"/>
          <w:w w:val="100"/>
          <w:b/>
          <w:bCs/>
        </w:rPr>
        <w:t> </w:t>
      </w:r>
      <w:r>
        <w:rPr>
          <w:rFonts w:ascii="Calibri" w:hAnsi="Calibri" w:cs="Calibri" w:eastAsia="Calibri"/>
          <w:sz w:val="20"/>
          <w:szCs w:val="20"/>
          <w:spacing w:val="0"/>
          <w:w w:val="102"/>
        </w:rPr>
        <w:t>UE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Calibri" w:hAnsi="Calibri" w:cs="Calibri" w:eastAsia="Calibri"/>
          <w:sz w:val="20"/>
          <w:szCs w:val="20"/>
        </w:rPr>
      </w:pPr>
      <w:rPr/>
      <w:r>
        <w:rPr/>
        <w:br w:type="column"/>
      </w:r>
      <w:r>
        <w:rPr>
          <w:rFonts w:ascii="Calibri" w:hAnsi="Calibri" w:cs="Calibri" w:eastAsia="Calibri"/>
          <w:sz w:val="20"/>
          <w:szCs w:val="20"/>
          <w:color w:val="0000FF"/>
          <w:spacing w:val="0"/>
          <w:w w:val="100"/>
          <w:b/>
          <w:bCs/>
        </w:rPr>
        <w:t>−</w:t>
      </w:r>
      <w:r>
        <w:rPr>
          <w:rFonts w:ascii="Calibri" w:hAnsi="Calibri" w:cs="Calibri" w:eastAsia="Calibri"/>
          <w:sz w:val="20"/>
          <w:szCs w:val="20"/>
          <w:color w:val="0000FF"/>
          <w:spacing w:val="2"/>
          <w:w w:val="100"/>
          <w:b/>
          <w:bCs/>
        </w:rPr>
        <w:t> </w:t>
      </w:r>
      <w:r>
        <w:rPr>
          <w:rFonts w:ascii="Calibri" w:hAnsi="Calibri" w:cs="Calibri" w:eastAsia="Calibri"/>
          <w:sz w:val="20"/>
          <w:szCs w:val="20"/>
          <w:color w:val="000000"/>
          <w:spacing w:val="0"/>
          <w:w w:val="102"/>
        </w:rPr>
        <w:t>UU</w:t>
      </w:r>
      <w:r>
        <w:rPr>
          <w:rFonts w:ascii="Calibri" w:hAnsi="Calibri" w:cs="Calibri" w:eastAsia="Calibri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Calibri" w:hAnsi="Calibri" w:cs="Calibri" w:eastAsia="Calibri"/>
          <w:sz w:val="20"/>
          <w:szCs w:val="20"/>
        </w:rPr>
      </w:pPr>
      <w:rPr/>
      <w:r>
        <w:rPr>
          <w:rFonts w:ascii="Calibri" w:hAnsi="Calibri" w:cs="Calibri" w:eastAsia="Calibri"/>
          <w:sz w:val="20"/>
          <w:szCs w:val="20"/>
          <w:color w:val="FF0000"/>
          <w:spacing w:val="0"/>
          <w:w w:val="100"/>
          <w:b/>
          <w:bCs/>
        </w:rPr>
        <w:t>−</w:t>
      </w:r>
      <w:r>
        <w:rPr>
          <w:rFonts w:ascii="Calibri" w:hAnsi="Calibri" w:cs="Calibri" w:eastAsia="Calibri"/>
          <w:sz w:val="20"/>
          <w:szCs w:val="20"/>
          <w:color w:val="FF0000"/>
          <w:spacing w:val="2"/>
          <w:w w:val="100"/>
          <w:b/>
          <w:bCs/>
        </w:rPr>
        <w:t> </w:t>
      </w:r>
      <w:r>
        <w:rPr>
          <w:rFonts w:ascii="Calibri" w:hAnsi="Calibri" w:cs="Calibri" w:eastAsia="Calibri"/>
          <w:sz w:val="20"/>
          <w:szCs w:val="20"/>
          <w:color w:val="000000"/>
          <w:spacing w:val="0"/>
          <w:w w:val="102"/>
        </w:rPr>
        <w:t>GG</w:t>
      </w:r>
      <w:r>
        <w:rPr>
          <w:rFonts w:ascii="Calibri" w:hAnsi="Calibri" w:cs="Calibri" w:eastAsia="Calibri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2" w:lineRule="exact"/>
        <w:ind w:right="-20"/>
        <w:jc w:val="left"/>
        <w:rPr>
          <w:rFonts w:ascii="Calibri" w:hAnsi="Calibri" w:cs="Calibri" w:eastAsia="Calibri"/>
          <w:sz w:val="20"/>
          <w:szCs w:val="20"/>
        </w:rPr>
      </w:pPr>
      <w:rPr/>
      <w:r>
        <w:rPr>
          <w:rFonts w:ascii="Calibri" w:hAnsi="Calibri" w:cs="Calibri" w:eastAsia="Calibri"/>
          <w:sz w:val="20"/>
          <w:szCs w:val="20"/>
          <w:spacing w:val="0"/>
          <w:w w:val="100"/>
          <w:b/>
          <w:bCs/>
        </w:rPr>
        <w:t>−</w:t>
      </w:r>
      <w:r>
        <w:rPr>
          <w:rFonts w:ascii="Calibri" w:hAnsi="Calibri" w:cs="Calibri" w:eastAsia="Calibri"/>
          <w:sz w:val="20"/>
          <w:szCs w:val="20"/>
          <w:spacing w:val="2"/>
          <w:w w:val="100"/>
          <w:b/>
          <w:bCs/>
        </w:rPr>
        <w:t> </w:t>
      </w:r>
      <w:r>
        <w:rPr>
          <w:rFonts w:ascii="Calibri" w:hAnsi="Calibri" w:cs="Calibri" w:eastAsia="Calibri"/>
          <w:sz w:val="20"/>
          <w:szCs w:val="20"/>
          <w:spacing w:val="0"/>
          <w:w w:val="102"/>
        </w:rPr>
        <w:t>UE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40"/>
          <w:cols w:num="2" w:equalWidth="0">
            <w:col w:w="4144" w:space="4037"/>
            <w:col w:w="1059"/>
          </w:cols>
        </w:sectPr>
      </w:pPr>
      <w:rPr/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44" w:right="-20"/>
        <w:jc w:val="left"/>
        <w:rPr>
          <w:rFonts w:ascii="Times New Roman" w:hAnsi="Times New Roman" w:cs="Times New Roman" w:eastAsia="Times New Roman"/>
          <w:sz w:val="19.5"/>
          <w:szCs w:val="19.5"/>
        </w:rPr>
      </w:pPr>
      <w:rPr/>
      <w:r>
        <w:rPr/>
        <w:pict>
          <v:shape style="width:93.359109pt;height:9.75pt;mso-position-horizontal-relative:char;mso-position-vertical-relative:line" type="#_x0000_t75">
            <v:imagedata r:id="rId119" o:title=""/>
          </v:shape>
        </w:pict>
      </w:r>
      <w:r>
        <w:rPr>
          <w:rFonts w:ascii="Times New Roman" w:hAnsi="Times New Roman" w:cs="Times New Roman" w:eastAsia="Times New Roman"/>
          <w:sz w:val="19.5"/>
          <w:szCs w:val="19.5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86.22467pt;margin-top:-225.701004pt;width:198.732205pt;height:192.998263pt;mso-position-horizontal-relative:page;mso-position-vertical-relative:paragraph;z-index:-5194" coordorigin="1724,-4514" coordsize="3975,3860">
            <v:group style="position:absolute;left:2249;top:-914;width:3361;height:2" coordorigin="2249,-914" coordsize="3361,2">
              <v:shape style="position:absolute;left:2249;top:-914;width:3361;height:2" coordorigin="2249,-914" coordsize="3361,0" path="m2249,-914l5610,-914e" filled="f" stroked="t" strokeweight=".537301pt" strokecolor="#252525">
                <v:path arrowok="t"/>
              </v:shape>
            </v:group>
            <v:group style="position:absolute;left:2724;top:-952;width:9;height:38" coordorigin="2724,-952" coordsize="9,38">
              <v:shape style="position:absolute;left:2724;top:-952;width:9;height:38" coordorigin="2724,-952" coordsize="9,38" path="m2724,-933l2733,-933e" filled="f" stroked="t" strokeweight="1.997887pt" strokecolor="#252525">
                <v:path arrowok="t"/>
              </v:shape>
            </v:group>
            <v:group style="position:absolute;left:3204;top:-952;width:9;height:38" coordorigin="3204,-952" coordsize="9,38">
              <v:shape style="position:absolute;left:3204;top:-952;width:9;height:38" coordorigin="3204,-952" coordsize="9,38" path="m3204,-933l3213,-933e" filled="f" stroked="t" strokeweight="1.997887pt" strokecolor="#252525">
                <v:path arrowok="t"/>
              </v:shape>
            </v:group>
            <v:group style="position:absolute;left:3683;top:-952;width:9;height:38" coordorigin="3683,-952" coordsize="9,38">
              <v:shape style="position:absolute;left:3683;top:-952;width:9;height:38" coordorigin="3683,-952" coordsize="9,38" path="m3683,-933l3692,-933e" filled="f" stroked="t" strokeweight="1.997887pt" strokecolor="#252525">
                <v:path arrowok="t"/>
              </v:shape>
            </v:group>
            <v:group style="position:absolute;left:4163;top:-952;width:9;height:38" coordorigin="4163,-952" coordsize="9,38">
              <v:shape style="position:absolute;left:4163;top:-952;width:9;height:38" coordorigin="4163,-952" coordsize="9,38" path="m4163,-933l4172,-933e" filled="f" stroked="t" strokeweight="1.997887pt" strokecolor="#252525">
                <v:path arrowok="t"/>
              </v:shape>
            </v:group>
            <v:group style="position:absolute;left:4642;top:-952;width:9;height:38" coordorigin="4642,-952" coordsize="9,38">
              <v:shape style="position:absolute;left:4642;top:-952;width:9;height:38" coordorigin="4642,-952" coordsize="9,38" path="m4642,-933l4651,-933e" filled="f" stroked="t" strokeweight="1.997887pt" strokecolor="#252525">
                <v:path arrowok="t"/>
              </v:shape>
            </v:group>
            <v:group style="position:absolute;left:5122;top:-952;width:9;height:38" coordorigin="5122,-952" coordsize="9,38">
              <v:shape style="position:absolute;left:5122;top:-952;width:9;height:38" coordorigin="5122,-952" coordsize="9,38" path="m5122,-933l5131,-933e" filled="f" stroked="t" strokeweight="1.997887pt" strokecolor="#252525">
                <v:path arrowok="t"/>
              </v:shape>
            </v:group>
            <v:group style="position:absolute;left:5602;top:-952;width:9;height:38" coordorigin="5602,-952" coordsize="9,38">
              <v:shape style="position:absolute;left:5602;top:-952;width:9;height:38" coordorigin="5602,-952" coordsize="9,38" path="m5602,-933l5610,-933e" filled="f" stroked="t" strokeweight="1.997887pt" strokecolor="#252525">
                <v:path arrowok="t"/>
              </v:shape>
            </v:group>
            <v:group style="position:absolute;left:2249;top:-4277;width:2;height:3367" coordorigin="2249,-4277" coordsize="2,3367">
              <v:shape style="position:absolute;left:2249;top:-4277;width:2;height:3367" coordorigin="2249,-4277" coordsize="0,3367" path="m2249,-4277l2249,-910e" filled="f" stroked="t" strokeweight=".537113pt" strokecolor="#252525">
                <v:path arrowok="t"/>
              </v:shape>
            </v:group>
            <v:group style="position:absolute;left:2204;top:-784;width:80;height:121" coordorigin="2204,-784" coordsize="80,121">
              <v:shape style="position:absolute;left:2204;top:-784;width:80;height:121" coordorigin="2204,-784" coordsize="80,121" path="m2250,-784l2234,-784,2227,-782,2204,-737,2204,-723,2232,-663,2252,-663,2260,-665,2266,-670,2271,-675,2272,-675,2237,-675,2231,-678,2226,-685,2221,-691,2219,-704,2231,-769,2236,-772,2271,-772,2270,-774,2266,-778,2261,-780,2256,-783,2250,-784e" filled="t" fillcolor="#252525" stroked="f">
                <v:path arrowok="t"/>
                <v:fill/>
              </v:shape>
              <v:shape style="position:absolute;left:2204;top:-784;width:80;height:121" coordorigin="2204,-784" coordsize="80,121" path="m2271,-772l2250,-772,2256,-769,2265,-756,2268,-743,2268,-704,2265,-691,2256,-678,2250,-675,2272,-675,2276,-681,2282,-698,2283,-709,2283,-735,2273,-769,2271,-772e" filled="t" fillcolor="#252525" stroked="f">
                <v:path arrowok="t"/>
                <v:fill/>
              </v:shape>
            </v:group>
            <v:group style="position:absolute;left:2683;top:-782;width:81;height:119" coordorigin="2683,-782" coordsize="81,119">
              <v:shape style="position:absolute;left:2683;top:-782;width:81;height:119" coordorigin="2683,-782" coordsize="81,119" path="m2699,-697l2683,-696,2684,-686,2688,-678,2702,-666,2711,-663,2736,-663,2747,-668,2752,-675,2716,-675,2711,-677,2707,-680,2703,-684,2700,-690,2699,-697e" filled="t" fillcolor="#252525" stroked="f">
                <v:path arrowok="t"/>
                <v:fill/>
              </v:shape>
              <v:shape style="position:absolute;left:2683;top:-782;width:81;height:119" coordorigin="2683,-782" coordsize="81,119" path="m2755,-731l2730,-731,2736,-728,2741,-723,2746,-719,2748,-712,2748,-695,2746,-688,2741,-683,2736,-677,2730,-675,2752,-675,2761,-685,2764,-694,2764,-716,2760,-726,2755,-731e" filled="t" fillcolor="#252525" stroked="f">
                <v:path arrowok="t"/>
                <v:fill/>
              </v:shape>
              <v:shape style="position:absolute;left:2683;top:-782;width:81;height:119" coordorigin="2683,-782" coordsize="81,119" path="m2758,-782l2698,-782,2686,-721,2700,-719,2702,-723,2705,-725,2713,-730,2717,-731,2755,-731,2750,-736,2703,-736,2710,-768,2758,-768,2758,-782e" filled="t" fillcolor="#252525" stroked="f">
                <v:path arrowok="t"/>
                <v:fill/>
              </v:shape>
              <v:shape style="position:absolute;left:2683;top:-782;width:81;height:119" coordorigin="2683,-782" coordsize="81,119" path="m2737,-743l2718,-743,2710,-741,2703,-736,2750,-736,2746,-740,2737,-743e" filled="t" fillcolor="#252525" stroked="f">
                <v:path arrowok="t"/>
                <v:fill/>
              </v:shape>
            </v:group>
            <v:group style="position:absolute;left:3128;top:-784;width:163;height:121" coordorigin="3128,-784" coordsize="163,121">
              <v:shape style="position:absolute;left:3128;top:-784;width:163;height:121" coordorigin="3128,-784" coordsize="163,121" path="m3173,-758l3158,-758,3158,-665,3173,-665,3173,-758e" filled="t" fillcolor="#252525" stroked="f">
                <v:path arrowok="t"/>
                <v:fill/>
              </v:shape>
              <v:shape style="position:absolute;left:3128;top:-784;width:163;height:121" coordorigin="3128,-784" coordsize="163,121" path="m3173,-784l3164,-784,3161,-779,3157,-774,3144,-763,3137,-758,3128,-754,3128,-740,3133,-742,3138,-744,3144,-748,3150,-751,3155,-754,3158,-758,3173,-758,3173,-784e" filled="t" fillcolor="#252525" stroked="f">
                <v:path arrowok="t"/>
                <v:fill/>
              </v:shape>
              <v:shape style="position:absolute;left:3128;top:-784;width:163;height:121" coordorigin="3128,-784" coordsize="163,121" path="m3258,-784l3242,-784,3235,-782,3229,-777,3223,-772,3219,-766,3213,-749,3212,-737,3212,-723,3240,-663,3260,-663,3268,-665,3274,-670,3280,-675,3280,-675,3245,-675,3239,-678,3229,-691,3227,-704,3227,-724,3229,-748,3235,-763,3239,-769,3244,-772,3279,-772,3278,-774,3274,-778,3264,-783,3258,-784e" filled="t" fillcolor="#252525" stroked="f">
                <v:path arrowok="t"/>
                <v:fill/>
              </v:shape>
              <v:shape style="position:absolute;left:3128;top:-784;width:163;height:121" coordorigin="3128,-784" coordsize="163,121" path="m3279,-772l3258,-772,3264,-769,3269,-762,3273,-756,3276,-743,3276,-704,3273,-691,3269,-685,3264,-678,3258,-675,3280,-675,3284,-681,3287,-691,3290,-698,3291,-709,3291,-735,3290,-744,3288,-751,3287,-758,3284,-764,3281,-769,3279,-772e" filled="t" fillcolor="#252525" stroked="f">
                <v:path arrowok="t"/>
                <v:fill/>
              </v:shape>
            </v:group>
            <v:group style="position:absolute;left:3608;top:-784;width:164;height:121" coordorigin="3608,-784" coordsize="164,121">
              <v:shape style="position:absolute;left:3608;top:-784;width:164;height:121" coordorigin="3608,-784" coordsize="164,121" path="m3653,-758l3638,-758,3638,-665,3653,-665,3653,-758e" filled="t" fillcolor="#252525" stroked="f">
                <v:path arrowok="t"/>
                <v:fill/>
              </v:shape>
              <v:shape style="position:absolute;left:3608;top:-784;width:164;height:121" coordorigin="3608,-784" coordsize="164,121" path="m3653,-784l3643,-784,3641,-779,3636,-774,3624,-763,3616,-758,3608,-754,3608,-740,3613,-742,3618,-744,3624,-748,3630,-751,3634,-754,3638,-758,3653,-758,3653,-784e" filled="t" fillcolor="#252525" stroked="f">
                <v:path arrowok="t"/>
                <v:fill/>
              </v:shape>
              <v:shape style="position:absolute;left:3608;top:-784;width:164;height:121" coordorigin="3608,-784" coordsize="164,121" path="m3707,-697l3691,-696,3692,-686,3696,-678,3710,-666,3719,-663,3744,-663,3755,-668,3760,-675,3724,-675,3719,-677,3711,-684,3708,-690,3707,-697e" filled="t" fillcolor="#252525" stroked="f">
                <v:path arrowok="t"/>
                <v:fill/>
              </v:shape>
              <v:shape style="position:absolute;left:3608;top:-784;width:164;height:121" coordorigin="3608,-784" coordsize="164,121" path="m3763,-731l3738,-731,3744,-728,3749,-723,3754,-719,3756,-712,3756,-695,3754,-688,3749,-683,3744,-677,3738,-675,3760,-675,3769,-685,3772,-694,3772,-716,3768,-726,3763,-731e" filled="t" fillcolor="#252525" stroked="f">
                <v:path arrowok="t"/>
                <v:fill/>
              </v:shape>
              <v:shape style="position:absolute;left:3608;top:-784;width:164;height:121" coordorigin="3608,-784" coordsize="164,121" path="m3766,-782l3706,-782,3694,-721,3708,-719,3710,-723,3713,-725,3717,-727,3721,-730,3725,-731,3763,-731,3761,-733,3758,-736,3711,-736,3718,-768,3766,-768,3766,-782e" filled="t" fillcolor="#252525" stroked="f">
                <v:path arrowok="t"/>
                <v:fill/>
              </v:shape>
              <v:shape style="position:absolute;left:3608;top:-784;width:164;height:121" coordorigin="3608,-784" coordsize="164,121" path="m3745,-743l3726,-743,3718,-741,3711,-736,3758,-736,3754,-740,3745,-743e" filled="t" fillcolor="#252525" stroked="f">
                <v:path arrowok="t"/>
                <v:fill/>
              </v:shape>
            </v:group>
            <v:group style="position:absolute;left:4074;top:-784;width:176;height:121" coordorigin="4074,-784" coordsize="176,121">
              <v:shape style="position:absolute;left:4074;top:-784;width:176;height:121" coordorigin="4074,-784" coordsize="176,121" path="m4147,-772l4123,-772,4129,-770,4137,-762,4139,-757,4139,-746,4137,-740,4132,-734,4127,-728,4119,-719,4097,-702,4090,-696,4074,-668,4074,-665,4155,-665,4155,-679,4095,-679,4097,-682,4119,-702,4129,-711,4155,-760,4151,-768,4147,-772e" filled="t" fillcolor="#252525" stroked="f">
                <v:path arrowok="t"/>
                <v:fill/>
              </v:shape>
              <v:shape style="position:absolute;left:4074;top:-784;width:176;height:121" coordorigin="4074,-784" coordsize="176,121" path="m4128,-784l4105,-784,4096,-781,4089,-775,4082,-769,4078,-761,4077,-750,4092,-748,4092,-756,4094,-761,4103,-770,4109,-772,4147,-772,4137,-781,4128,-784e" filled="t" fillcolor="#252525" stroked="f">
                <v:path arrowok="t"/>
                <v:fill/>
              </v:shape>
              <v:shape style="position:absolute;left:4074;top:-784;width:176;height:121" coordorigin="4074,-784" coordsize="176,121" path="m4217,-784l4202,-784,4194,-782,4189,-777,4183,-772,4178,-766,4172,-749,4171,-737,4171,-723,4199,-663,4219,-663,4227,-665,4233,-670,4239,-675,4239,-675,4204,-675,4198,-678,4189,-691,4186,-704,4186,-724,4188,-748,4194,-763,4198,-769,4204,-772,4238,-772,4237,-774,4233,-778,4228,-780,4223,-783,4217,-784e" filled="t" fillcolor="#252525" stroked="f">
                <v:path arrowok="t"/>
                <v:fill/>
              </v:shape>
              <v:shape style="position:absolute;left:4074;top:-784;width:176;height:121" coordorigin="4074,-784" coordsize="176,121" path="m4238,-772l4217,-772,4223,-769,4233,-756,4235,-743,4235,-704,4233,-691,4223,-678,4217,-675,4239,-675,4243,-681,4249,-698,4250,-709,4250,-735,4240,-769,4238,-772e" filled="t" fillcolor="#252525" stroked="f">
                <v:path arrowok="t"/>
                <v:fill/>
              </v:shape>
            </v:group>
            <v:group style="position:absolute;left:4553;top:-784;width:178;height:121" coordorigin="4553,-784" coordsize="178,121">
              <v:shape style="position:absolute;left:4553;top:-784;width:178;height:121" coordorigin="4553,-784" coordsize="178,121" path="m4627,-772l4603,-772,4608,-770,4617,-762,4619,-757,4619,-746,4616,-740,4612,-734,4607,-728,4598,-719,4576,-702,4570,-696,4565,-691,4561,-686,4557,-680,4555,-675,4554,-672,4553,-668,4554,-665,4634,-665,4634,-679,4574,-679,4576,-682,4609,-711,4617,-717,4621,-723,4626,-728,4629,-732,4631,-737,4633,-742,4634,-746,4634,-760,4631,-768,4627,-772e" filled="t" fillcolor="#252525" stroked="f">
                <v:path arrowok="t"/>
                <v:fill/>
              </v:shape>
              <v:shape style="position:absolute;left:4553;top:-784;width:178;height:121" coordorigin="4553,-784" coordsize="178,121" path="m4608,-784l4585,-784,4575,-781,4568,-775,4561,-769,4557,-761,4556,-750,4572,-748,4572,-756,4574,-761,4583,-770,4589,-772,4627,-772,4617,-781,4608,-784e" filled="t" fillcolor="#252525" stroked="f">
                <v:path arrowok="t"/>
                <v:fill/>
              </v:shape>
              <v:shape style="position:absolute;left:4553;top:-784;width:178;height:121" coordorigin="4553,-784" coordsize="178,121" path="m4666,-697l4650,-696,4651,-686,4655,-678,4669,-666,4678,-663,4703,-663,4714,-668,4720,-675,4683,-675,4678,-677,4674,-680,4670,-684,4667,-690,4666,-697e" filled="t" fillcolor="#252525" stroked="f">
                <v:path arrowok="t"/>
                <v:fill/>
              </v:shape>
              <v:shape style="position:absolute;left:4553;top:-784;width:178;height:121" coordorigin="4553,-784" coordsize="178,121" path="m4722,-731l4697,-731,4703,-728,4708,-723,4713,-719,4715,-712,4715,-695,4713,-688,4708,-683,4703,-677,4697,-675,4720,-675,4728,-685,4731,-694,4731,-716,4728,-726,4722,-731e" filled="t" fillcolor="#252525" stroked="f">
                <v:path arrowok="t"/>
                <v:fill/>
              </v:shape>
              <v:shape style="position:absolute;left:4553;top:-784;width:178;height:121" coordorigin="4553,-784" coordsize="178,121" path="m4725,-782l4665,-782,4653,-721,4667,-719,4669,-723,4672,-725,4676,-727,4680,-730,4684,-731,4722,-731,4717,-736,4670,-736,4677,-768,4725,-768,4725,-782e" filled="t" fillcolor="#252525" stroked="f">
                <v:path arrowok="t"/>
                <v:fill/>
              </v:shape>
              <v:shape style="position:absolute;left:4553;top:-784;width:178;height:121" coordorigin="4553,-784" coordsize="178,121" path="m4704,-743l4685,-743,4678,-741,4670,-736,4717,-736,4713,-740,4704,-743e" filled="t" fillcolor="#252525" stroked="f">
                <v:path arrowok="t"/>
                <v:fill/>
              </v:shape>
            </v:group>
            <v:group style="position:absolute;left:5035;top:-784;width:174;height:121" coordorigin="5035,-784" coordsize="174,121">
              <v:shape style="position:absolute;left:5035;top:-784;width:174;height:121" coordorigin="5035,-784" coordsize="174,121" path="m5050,-698l5035,-696,5036,-686,5040,-678,5047,-672,5054,-666,5063,-663,5086,-663,5096,-666,5103,-674,5105,-675,5068,-675,5063,-677,5059,-680,5055,-684,5052,-690,5050,-698e" filled="t" fillcolor="#252525" stroked="f">
                <v:path arrowok="t"/>
                <v:fill/>
              </v:shape>
              <v:shape style="position:absolute;left:5035;top:-784;width:174;height:121" coordorigin="5035,-784" coordsize="174,121" path="m5106,-723l5082,-723,5088,-720,5097,-712,5099,-706,5099,-693,5097,-687,5087,-677,5081,-675,5105,-675,5111,-681,5115,-690,5115,-708,5113,-714,5106,-723e" filled="t" fillcolor="#252525" stroked="f">
                <v:path arrowok="t"/>
                <v:fill/>
              </v:shape>
              <v:shape style="position:absolute;left:5035;top:-784;width:174;height:121" coordorigin="5035,-784" coordsize="174,121" path="m5102,-772l5079,-772,5084,-770,5092,-763,5094,-759,5094,-747,5091,-742,5081,-735,5075,-734,5066,-734,5065,-721,5069,-722,5073,-723,5106,-723,5105,-724,5099,-727,5092,-729,5098,-732,5100,-734,5075,-734,5066,-734,5101,-734,5102,-735,5108,-743,5109,-748,5109,-759,5108,-764,5102,-772e" filled="t" fillcolor="#252525" stroked="f">
                <v:path arrowok="t"/>
                <v:fill/>
              </v:shape>
              <v:shape style="position:absolute;left:5035;top:-784;width:174;height:121" coordorigin="5035,-784" coordsize="174,121" path="m5080,-784l5064,-784,5056,-781,5049,-776,5043,-770,5038,-763,5037,-753,5052,-751,5053,-758,5055,-763,5059,-767,5063,-770,5068,-772,5102,-772,5102,-773,5097,-777,5086,-783,5080,-784e" filled="t" fillcolor="#252525" stroked="f">
                <v:path arrowok="t"/>
                <v:fill/>
              </v:shape>
              <v:shape style="position:absolute;left:5035;top:-784;width:174;height:121" coordorigin="5035,-784" coordsize="174,121" path="m5176,-784l5161,-784,5153,-782,5130,-737,5130,-723,5158,-663,5179,-663,5186,-665,5192,-670,5198,-675,5198,-675,5163,-675,5157,-678,5152,-685,5148,-691,5145,-704,5145,-724,5147,-748,5153,-763,5157,-769,5163,-772,5197,-772,5196,-774,5192,-778,5182,-783,5176,-784e" filled="t" fillcolor="#252525" stroked="f">
                <v:path arrowok="t"/>
                <v:fill/>
              </v:shape>
              <v:shape style="position:absolute;left:5035;top:-784;width:174;height:121" coordorigin="5035,-784" coordsize="174,121" path="m5197,-772l5177,-772,5182,-769,5192,-756,5194,-743,5194,-704,5192,-691,5182,-678,5177,-675,5198,-675,5202,-681,5208,-698,5209,-709,5209,-735,5199,-769,5197,-772e" filled="t" fillcolor="#252525" stroked="f">
                <v:path arrowok="t"/>
                <v:fill/>
              </v:shape>
            </v:group>
            <v:group style="position:absolute;left:5515;top:-784;width:176;height:121" coordorigin="5515,-784" coordsize="176,121">
              <v:shape style="position:absolute;left:5515;top:-784;width:176;height:121" coordorigin="5515,-784" coordsize="176,121" path="m5530,-698l5515,-696,5516,-686,5520,-678,5527,-672,5534,-666,5543,-663,5565,-663,5575,-666,5583,-674,5584,-675,5548,-675,5543,-677,5538,-680,5534,-684,5531,-690,5530,-698e" filled="t" fillcolor="#252525" stroked="f">
                <v:path arrowok="t"/>
                <v:fill/>
              </v:shape>
              <v:shape style="position:absolute;left:5515;top:-784;width:176;height:121" coordorigin="5515,-784" coordsize="176,121" path="m5586,-723l5562,-723,5567,-720,5577,-712,5579,-706,5579,-693,5576,-687,5567,-677,5561,-675,5584,-675,5591,-681,5595,-690,5595,-708,5593,-714,5586,-723e" filled="t" fillcolor="#252525" stroked="f">
                <v:path arrowok="t"/>
                <v:fill/>
              </v:shape>
              <v:shape style="position:absolute;left:5515;top:-784;width:176;height:121" coordorigin="5515,-784" coordsize="176,121" path="m5582,-772l5559,-772,5564,-770,5571,-763,5573,-759,5573,-747,5571,-742,5560,-735,5555,-734,5546,-734,5544,-721,5548,-722,5552,-723,5586,-723,5585,-724,5579,-727,5572,-729,5577,-732,5580,-734,5555,-734,5546,-734,5580,-734,5582,-735,5587,-743,5589,-748,5589,-759,5587,-764,5582,-772e" filled="t" fillcolor="#252525" stroked="f">
                <v:path arrowok="t"/>
                <v:fill/>
              </v:shape>
              <v:shape style="position:absolute;left:5515;top:-784;width:176;height:121" coordorigin="5515,-784" coordsize="176,121" path="m5560,-784l5543,-784,5535,-781,5522,-770,5518,-763,5516,-753,5531,-751,5532,-758,5535,-763,5539,-767,5543,-770,5547,-772,5582,-772,5581,-773,5577,-777,5566,-783,5560,-784e" filled="t" fillcolor="#252525" stroked="f">
                <v:path arrowok="t"/>
                <v:fill/>
              </v:shape>
              <v:shape style="position:absolute;left:5515;top:-784;width:176;height:121" coordorigin="5515,-784" coordsize="176,121" path="m5625,-697l5609,-696,5610,-686,5615,-678,5628,-666,5638,-663,5662,-663,5673,-668,5679,-675,5643,-675,5638,-677,5633,-680,5629,-684,5626,-690,5625,-697e" filled="t" fillcolor="#252525" stroked="f">
                <v:path arrowok="t"/>
                <v:fill/>
              </v:shape>
              <v:shape style="position:absolute;left:5515;top:-784;width:176;height:121" coordorigin="5515,-784" coordsize="176,121" path="m5682,-731l5656,-731,5662,-728,5667,-723,5672,-719,5674,-712,5674,-695,5672,-688,5662,-677,5656,-675,5679,-675,5681,-677,5687,-685,5690,-694,5690,-716,5687,-726,5682,-731e" filled="t" fillcolor="#252525" stroked="f">
                <v:path arrowok="t"/>
                <v:fill/>
              </v:shape>
              <v:shape style="position:absolute;left:5515;top:-784;width:176;height:121" coordorigin="5515,-784" coordsize="176,121" path="m5685,-782l5624,-782,5612,-721,5626,-719,5628,-723,5631,-725,5639,-730,5644,-731,5682,-731,5676,-736,5629,-736,5636,-768,5685,-768,5685,-782e" filled="t" fillcolor="#252525" stroked="f">
                <v:path arrowok="t"/>
                <v:fill/>
              </v:shape>
              <v:shape style="position:absolute;left:5515;top:-784;width:176;height:121" coordorigin="5515,-784" coordsize="176,121" path="m5663,-743l5644,-743,5637,-741,5629,-736,5676,-736,5672,-740,5663,-743e" filled="t" fillcolor="#252525" stroked="f">
                <v:path arrowok="t"/>
                <v:fill/>
              </v:shape>
              <v:shape style="position:absolute;left:2072;top:-4514;width:3536;height:3678" type="#_x0000_t75">
                <v:imagedata r:id="rId120" o:title=""/>
              </v:shape>
              <v:shape style="position:absolute;left:1724;top:-4080;width:568;height:2968" type="#_x0000_t75">
                <v:imagedata r:id="rId121" o:title=""/>
              </v:shape>
            </v:group>
            <v:group style="position:absolute;left:2249;top:-4277;width:38;height:9" coordorigin="2249,-4277" coordsize="38,9">
              <v:shape style="position:absolute;left:2249;top:-4277;width:38;height:9" coordorigin="2249,-4277" coordsize="38,9" path="m2249,-4272l2287,-4272e" filled="f" stroked="t" strokeweight=".537301pt" strokecolor="#252525">
                <v:path arrowok="t"/>
              </v:shape>
            </v:group>
            <v:group style="position:absolute;left:1990;top:-4324;width:176;height:121" coordorigin="1990,-4324" coordsize="176,121">
              <v:shape style="position:absolute;left:1990;top:-4324;width:176;height:121" coordorigin="1990,-4324" coordsize="176,121" path="m2004,-4238l1990,-4236,1990,-4226,1995,-4218,2009,-4206,2017,-4203,2040,-4203,2050,-4206,2059,-4215,2022,-4215,2017,-4217,2013,-4220,2009,-4224,2006,-4230,2004,-4238e" filled="t" fillcolor="#252525" stroked="f">
                <v:path arrowok="t"/>
                <v:fill/>
              </v:shape>
              <v:shape style="position:absolute;left:1990;top:-4324;width:176;height:121" coordorigin="1990,-4324" coordsize="176,121" path="m2061,-4263l2037,-4263,2042,-4260,2047,-4256,2051,-4252,2054,-4246,2054,-4233,2051,-4227,2041,-4217,2035,-4215,2059,-4215,2066,-4221,2069,-4230,2069,-4247,2067,-4254,2063,-4259,2061,-4263e" filled="t" fillcolor="#252525" stroked="f">
                <v:path arrowok="t"/>
                <v:fill/>
              </v:shape>
              <v:shape style="position:absolute;left:1990;top:-4324;width:176;height:121" coordorigin="1990,-4324" coordsize="176,121" path="m2057,-4312l2034,-4312,2039,-4310,2042,-4307,2046,-4303,2048,-4299,2048,-4287,2045,-4282,2040,-4278,2035,-4275,2030,-4274,2021,-4274,2019,-4261,2023,-4262,2027,-4263,2061,-4263,2059,-4264,2054,-4267,2047,-4269,2052,-4272,2055,-4274,2030,-4274,2021,-4274,2055,-4274,2056,-4275,2062,-4283,2063,-4288,2063,-4299,2062,-4304,2059,-4308,2057,-4312e" filled="t" fillcolor="#252525" stroked="f">
                <v:path arrowok="t"/>
                <v:fill/>
              </v:shape>
              <v:shape style="position:absolute;left:1990;top:-4324;width:176;height:121" coordorigin="1990,-4324" coordsize="176,121" path="m2034,-4324l2018,-4324,2010,-4321,1997,-4310,1993,-4303,1991,-4293,2006,-4291,2007,-4298,2010,-4303,2017,-4310,2022,-4312,2057,-4312,2056,-4313,2052,-4317,2046,-4320,2040,-4322,2034,-4324e" filled="t" fillcolor="#252525" stroked="f">
                <v:path arrowok="t"/>
                <v:fill/>
              </v:shape>
              <v:shape style="position:absolute;left:1990;top:-4324;width:176;height:121" coordorigin="1990,-4324" coordsize="176,121" path="m2100,-4237l2084,-4236,2085,-4226,2089,-4218,2096,-4212,2103,-4206,2112,-4203,2137,-4203,2148,-4208,2153,-4215,2117,-4215,2112,-4217,2108,-4221,2104,-4224,2101,-4230,2100,-4237e" filled="t" fillcolor="#252525" stroked="f">
                <v:path arrowok="t"/>
                <v:fill/>
              </v:shape>
              <v:shape style="position:absolute;left:1990;top:-4324;width:176;height:121" coordorigin="1990,-4324" coordsize="176,121" path="m2156,-4271l2131,-4271,2137,-4268,2142,-4263,2147,-4259,2149,-4252,2149,-4235,2147,-4228,2142,-4223,2137,-4217,2131,-4215,2153,-4215,2162,-4225,2165,-4234,2165,-4256,2161,-4265,2156,-4271e" filled="t" fillcolor="#252525" stroked="f">
                <v:path arrowok="t"/>
                <v:fill/>
              </v:shape>
              <v:shape style="position:absolute;left:1990;top:-4324;width:176;height:121" coordorigin="1990,-4324" coordsize="176,121" path="m2159,-4322l2099,-4322,2087,-4261,2101,-4259,2103,-4262,2106,-4265,2110,-4267,2114,-4269,2118,-4271,2156,-4271,2151,-4276,2104,-4276,2111,-4308,2159,-4308,2159,-4322e" filled="t" fillcolor="#252525" stroked="f">
                <v:path arrowok="t"/>
                <v:fill/>
              </v:shape>
              <v:shape style="position:absolute;left:1990;top:-4324;width:176;height:121" coordorigin="1990,-4324" coordsize="176,121" path="m2138,-4283l2119,-4283,2111,-4281,2104,-4276,2151,-4276,2147,-4280,2138,-4283e" filled="t" fillcolor="#252525" stroked="f">
                <v:path arrowok="t"/>
                <v:fill/>
              </v:shape>
            </v:group>
            <v:group style="position:absolute;left:4273;top:-4172;width:55;height:48" coordorigin="4273,-4172" coordsize="55,48">
              <v:shape style="position:absolute;left:4273;top:-4172;width:55;height:48" coordorigin="4273,-4172" coordsize="55,48" path="m4315,-4172l4287,-4172,4273,-4148,4287,-4124,4315,-4124,4329,-4148,4315,-4172e" filled="t" fillcolor="#FF0000" stroked="f">
                <v:path arrowok="t"/>
                <v:fill/>
              </v:shape>
            </v:group>
            <v:group style="position:absolute;left:2307;top:-1850;width:55;height:48" coordorigin="2307,-1850" coordsize="55,48">
              <v:shape style="position:absolute;left:2307;top:-1850;width:55;height:48" coordorigin="2307,-1850" coordsize="55,48" path="m2348,-1850l2320,-1850,2307,-1826,2320,-1802,2348,-1802,2362,-1826,2348,-1850e" filled="t" fillcolor="#0000FF" stroked="f">
                <v:path arrowok="t"/>
                <v:fill/>
              </v:shape>
            </v:group>
            <v:group style="position:absolute;left:2503;top:-2532;width:55;height:48" coordorigin="2503,-2532" coordsize="55,48">
              <v:shape style="position:absolute;left:2503;top:-2532;width:55;height:48" coordorigin="2503,-2532" coordsize="55,48" path="m2545,-2532l2517,-2532,2503,-2508,2517,-2484,2545,-2484,2559,-2508,2545,-2532e" filled="t" fillcolor="#0000FF" stroked="f">
                <v:path arrowok="t"/>
                <v:fill/>
              </v:shape>
            </v:group>
            <v:group style="position:absolute;left:2844;top:-3188;width:55;height:48" coordorigin="2844,-3188" coordsize="55,48">
              <v:shape style="position:absolute;left:2844;top:-3188;width:55;height:48" coordorigin="2844,-3188" coordsize="55,48" path="m2886,-3188l2858,-3188,2844,-3164,2858,-3140,2886,-3140,2900,-3164,2886,-3188e" filled="t" fillcolor="#0000FF" stroked="f">
                <v:path arrowok="t"/>
                <v:fill/>
              </v:shape>
            </v:group>
            <v:group style="position:absolute;left:3133;top:-3595;width:55;height:48" coordorigin="3133,-3595" coordsize="55,48">
              <v:shape style="position:absolute;left:3133;top:-3595;width:55;height:48" coordorigin="3133,-3595" coordsize="55,48" path="m3174,-3595l3146,-3595,3133,-3571,3146,-3547,3174,-3547,3188,-3571,3174,-3595e" filled="t" fillcolor="#0000FF" stroked="f">
                <v:path arrowok="t"/>
                <v:fill/>
              </v:shape>
            </v:group>
            <v:group style="position:absolute;left:2235;top:-4276;width:2409;height:3184" coordorigin="2235,-4276" coordsize="2409,3184">
              <v:shape style="position:absolute;left:2235;top:-4276;width:2409;height:3184" coordorigin="2235,-4276" coordsize="2409,3184" path="m2251,-1128l2235,-1110,2263,-1093,2279,-1110,2251,-1128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282,-1163l2267,-1145,2294,-1128,2310,-1145,2282,-1163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314,-1215l2298,-1180,2326,-1163,2342,-1180,2314,-1215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345,-1250l2331,-1233,2330,-1233,2358,-1215,2359,-1215,2373,-1233,2345,-1250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377,-1285l2361,-1268,2389,-1250,2405,-1268,2377,-1285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408,-1338l2393,-1320,2421,-1285,2436,-1320,2408,-1338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440,-1373l2424,-1355,2452,-1338,2455,-1338,2468,-1355,2440,-1373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472,-1425l2456,-1390,2484,-1373,2500,-1390,2472,-1425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503,-1460l2487,-1443,2515,-1425,2531,-1443,2503,-1460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535,-1495l2523,-1495,2519,-1478,2547,-1460,2551,-1460,2563,-1478,2535,-1495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566,-1548l2550,-1530,2578,-1495,2594,-1530,2566,-1548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598,-1583l2582,-1565,2610,-1548,2626,-1565,2598,-1583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629,-1635l2619,-1618,2614,-1600,2642,-1583,2647,-1600,2657,-1600,2629,-1635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661,-1670l2645,-1652,2673,-1635,2689,-1652,2661,-1670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692,-1705l2677,-1687,2704,-1670,2720,-1687,2692,-1705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724,-1757l2715,-1740,2708,-1740,2736,-1705,2743,-1722,2752,-1740,2724,-1757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756,-1792l2740,-1775,2768,-1757,2783,-1775,2756,-1792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787,-1845l2771,-1810,2799,-1792,2815,-1810,2787,-1845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818,-1880l2811,-1862,2803,-1862,2831,-1845,2838,-1845,2846,-1862,2818,-1880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850,-1915l2834,-1897,2862,-1880,2878,-1897,2850,-1915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882,-1967l2866,-1950,2894,-1915,2910,-1950,2882,-1967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913,-2002l2906,-2002,2897,-1985,2925,-1967,2934,-1985,2941,-1985,2913,-2002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945,-2055l2929,-2020,2957,-2002,2973,-2020,2945,-2055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2976,-2090l2960,-2072,2988,-2055,3004,-2072,2976,-2090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008,-2125l2992,-2107,3020,-2090,3030,-2107,3036,-2107,3008,-2125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039,-2177l3024,-2160,3052,-2125,3067,-2160,3039,-2177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071,-2212l3055,-2195,3083,-2177,3099,-2195,3071,-2212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102,-2265l3098,-2247,3087,-2230,3114,-2212,3126,-2230,3130,-2230,3102,-2265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134,-2300l3118,-2282,3146,-2265,3162,-2282,3134,-2300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166,-2335l3150,-2317,3178,-2300,3193,-2317,3166,-2335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197,-2387l3194,-2387,3181,-2370,3209,-2335,3225,-2370,3197,-2387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228,-2422l3213,-2405,3241,-2387,3256,-2405,3228,-2422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260,-2475l3244,-2440,3272,-2422,3288,-2440,3260,-2475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292,-2510l3290,-2510,3276,-2492,3304,-2475,3320,-2492,3292,-2510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323,-2545l3307,-2527,3335,-2510,3351,-2527,3323,-2545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355,-2597l3339,-2580,3367,-2545,3383,-2580,3355,-2597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386,-2632l3370,-2615,3398,-2597,3414,-2615,3386,-2632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418,-2685l3402,-2650,3430,-2632,3446,-2650,3418,-2685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449,-2720l3434,-2702,3462,-2685,3477,-2702,3449,-2720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481,-2754l3465,-2737,3493,-2720,3509,-2737,3481,-2754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512,-2807l3497,-2789,3524,-2754,3540,-2789,3512,-2807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544,-2842l3528,-2824,3556,-2807,3572,-2824,3544,-2842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576,-2894l3560,-2859,3588,-2842,3603,-2859,3576,-2894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607,-2929l3591,-2912,3619,-2894,3635,-2912,3607,-2929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638,-2964l3623,-2947,3651,-2929,3666,-2947,3638,-2964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670,-3017l3654,-2999,3682,-2964,3698,-2999,3670,-3017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702,-3052l3686,-3034,3714,-3017,3730,-3034,3702,-3052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733,-3104l3717,-3069,3745,-3052,3761,-3069,3733,-3104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765,-3139l3749,-3122,3777,-3104,3793,-3122,3765,-3139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796,-3174l3780,-3157,3808,-3139,3824,-3157,3796,-3174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828,-3227l3812,-3209,3840,-3174,3856,-3192,3828,-3227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859,-3262l3844,-3244,3872,-3227,3887,-3244,3859,-3262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891,-3297l3875,-3279,3903,-3262,3919,-3279,3891,-3297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922,-3349l3907,-3332,3934,-3297,3950,-3332,3922,-3349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954,-3384l3938,-3367,3966,-3349,3982,-3367,3954,-3384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3986,-3437l3970,-3402,3998,-3384,4013,-3402,3986,-3437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4017,-3472l4001,-3454,4029,-3437,4045,-3454,4017,-3472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4049,-3507l4033,-3489,4061,-3472,4076,-3489,4049,-3507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4080,-3559l4064,-3542,4092,-3507,4108,-3542,4080,-3559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4112,-3594l4096,-3577,4124,-3559,4140,-3577,4112,-3594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4143,-3647l4127,-3612,4155,-3594,4171,-3612,4143,-3647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4175,-3682l4159,-3664,4187,-3647,4203,-3664,4175,-3682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4206,-3717l4190,-3699,4218,-3682,4234,-3699,4206,-3717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4238,-3769l4222,-3752,4250,-3717,4266,-3752,4238,-3769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4269,-3804l4254,-3787,4282,-3769,4297,-3787,4269,-3804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4301,-3856l4285,-3822,4313,-3804,4329,-3822,4301,-3856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4332,-3891l4317,-3874,4345,-3856,4360,-3874,4332,-3891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4364,-3926l4348,-3909,4376,-3891,4392,-3909,4364,-3926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4396,-3979l4380,-3961,4408,-3926,4423,-3961,4396,-3979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4427,-4014l4411,-3996,4439,-3979,4455,-3996,4427,-4014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4459,-4066l4443,-4031,4471,-4014,4486,-4031,4459,-4066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4490,-4101l4474,-4084,4502,-4066,4518,-4084,4490,-4101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4522,-4136l4506,-4119,4534,-4101,4550,-4119,4522,-4136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4553,-4189l4537,-4171,4565,-4136,4581,-4171,4553,-4189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4585,-4224l4569,-4206,4597,-4189,4613,-4206,4585,-4224e" filled="t" fillcolor="#000000" stroked="f">
                <v:path arrowok="t"/>
                <v:fill/>
              </v:shape>
              <v:shape style="position:absolute;left:2235;top:-4276;width:2409;height:3184" coordorigin="2235,-4276" coordsize="2409,3184" path="m4616,-4276l4600,-4241,4628,-4224,4644,-4241,4616,-4276e" filled="t" fillcolor="#000000" stroked="f">
                <v:path arrowok="t"/>
                <v:fill/>
              </v:shape>
            </v:group>
            <v:group style="position:absolute;left:2283;top:-964;width:16;height:15" coordorigin="2283,-964" coordsize="16,15">
              <v:shape style="position:absolute;left:2283;top:-964;width:16;height:15" coordorigin="2283,-964" coordsize="16,15" path="m2292,-964l2283,-954,2289,-948,2298,-957,2292,-964e" filled="t" fillcolor="#000000" stroked="f">
                <v:path arrowok="t"/>
                <v:fill/>
              </v:shape>
            </v:group>
            <v:group style="position:absolute;left:2320;top:-1001;width:15;height:15" coordorigin="2320,-1001" coordsize="15,15">
              <v:shape style="position:absolute;left:2320;top:-1001;width:15;height:15" coordorigin="2320,-1001" coordsize="15,15" path="m2329,-1001l2320,-991,2326,-985,2336,-994,2329,-1001e" filled="t" fillcolor="#000000" stroked="f">
                <v:path arrowok="t"/>
                <v:fill/>
              </v:shape>
            </v:group>
            <v:group style="position:absolute;left:2357;top:-1038;width:15;height:15" coordorigin="2357,-1038" coordsize="15,15">
              <v:shape style="position:absolute;left:2357;top:-1038;width:15;height:15" coordorigin="2357,-1038" coordsize="15,15" path="m2366,-1038l2357,-1028,2363,-1022,2373,-1032,2366,-1038e" filled="t" fillcolor="#000000" stroked="f">
                <v:path arrowok="t"/>
                <v:fill/>
              </v:shape>
            </v:group>
            <v:group style="position:absolute;left:2394;top:-1075;width:15;height:15" coordorigin="2394,-1075" coordsize="15,15">
              <v:shape style="position:absolute;left:2394;top:-1075;width:15;height:15" coordorigin="2394,-1075" coordsize="15,15" path="m2404,-1075l2394,-1066,2400,-1059,2410,-1069,2404,-1075e" filled="t" fillcolor="#000000" stroked="f">
                <v:path arrowok="t"/>
                <v:fill/>
              </v:shape>
            </v:group>
            <v:group style="position:absolute;left:2431;top:-1112;width:15;height:15" coordorigin="2431,-1112" coordsize="15,15">
              <v:shape style="position:absolute;left:2431;top:-1112;width:15;height:15" coordorigin="2431,-1112" coordsize="15,15" path="m2441,-1112l2438,-1109,2431,-1103,2437,-1096,2444,-1103,2447,-1106,2441,-1112e" filled="t" fillcolor="#000000" stroked="f">
                <v:path arrowok="t"/>
                <v:fill/>
              </v:shape>
            </v:group>
            <v:group style="position:absolute;left:2468;top:-1149;width:16;height:15" coordorigin="2468,-1149" coordsize="16,15">
              <v:shape style="position:absolute;left:2468;top:-1149;width:16;height:15" coordorigin="2468,-1149" coordsize="16,15" path="m2478,-1149l2468,-1140,2475,-1134,2484,-1143,2478,-1149e" filled="t" fillcolor="#000000" stroked="f">
                <v:path arrowok="t"/>
                <v:fill/>
              </v:shape>
            </v:group>
            <v:group style="position:absolute;left:2505;top:-1186;width:16;height:15" coordorigin="2505,-1186" coordsize="16,15">
              <v:shape style="position:absolute;left:2505;top:-1186;width:16;height:15" coordorigin="2505,-1186" coordsize="16,15" path="m2515,-1186l2505,-1177,2512,-1171,2521,-1180,2515,-1186e" filled="t" fillcolor="#000000" stroked="f">
                <v:path arrowok="t"/>
                <v:fill/>
              </v:shape>
            </v:group>
            <v:group style="position:absolute;left:2543;top:-1223;width:16;height:15" coordorigin="2543,-1223" coordsize="16,15">
              <v:shape style="position:absolute;left:2543;top:-1223;width:16;height:15" coordorigin="2543,-1223" coordsize="16,15" path="m2552,-1223l2543,-1214,2549,-1208,2558,-1217,2552,-1223e" filled="t" fillcolor="#000000" stroked="f">
                <v:path arrowok="t"/>
                <v:fill/>
              </v:shape>
            </v:group>
            <v:group style="position:absolute;left:2580;top:-1260;width:15;height:15" coordorigin="2580,-1260" coordsize="15,15">
              <v:shape style="position:absolute;left:2580;top:-1260;width:15;height:15" coordorigin="2580,-1260" coordsize="15,15" path="m2589,-1260l2580,-1251,2586,-1245,2595,-1254,2589,-1260e" filled="t" fillcolor="#000000" stroked="f">
                <v:path arrowok="t"/>
                <v:fill/>
              </v:shape>
            </v:group>
            <v:group style="position:absolute;left:2617;top:-1297;width:15;height:15" coordorigin="2617,-1297" coordsize="15,15">
              <v:shape style="position:absolute;left:2617;top:-1297;width:15;height:15" coordorigin="2617,-1297" coordsize="15,15" path="m2626,-1297l2617,-1288,2623,-1282,2632,-1291,2626,-1297e" filled="t" fillcolor="#000000" stroked="f">
                <v:path arrowok="t"/>
                <v:fill/>
              </v:shape>
            </v:group>
            <v:group style="position:absolute;left:2654;top:-1335;width:15;height:15" coordorigin="2654,-1335" coordsize="15,15">
              <v:shape style="position:absolute;left:2654;top:-1335;width:15;height:15" coordorigin="2654,-1335" coordsize="15,15" path="m2663,-1335l2654,-1325,2660,-1319,2669,-1328,2663,-1335e" filled="t" fillcolor="#000000" stroked="f">
                <v:path arrowok="t"/>
                <v:fill/>
              </v:shape>
            </v:group>
            <v:group style="position:absolute;left:2691;top:-1372;width:15;height:15" coordorigin="2691,-1372" coordsize="15,15">
              <v:shape style="position:absolute;left:2691;top:-1372;width:15;height:15" coordorigin="2691,-1372" coordsize="15,15" path="m2700,-1372l2691,-1362,2697,-1356,2706,-1366,2700,-1372e" filled="t" fillcolor="#000000" stroked="f">
                <v:path arrowok="t"/>
                <v:fill/>
              </v:shape>
            </v:group>
            <v:group style="position:absolute;left:2728;top:-1409;width:15;height:15" coordorigin="2728,-1409" coordsize="15,15">
              <v:shape style="position:absolute;left:2728;top:-1409;width:15;height:15" coordorigin="2728,-1409" coordsize="15,15" path="m2737,-1409l2728,-1400,2734,-1393,2743,-1403,2737,-1409e" filled="t" fillcolor="#000000" stroked="f">
                <v:path arrowok="t"/>
                <v:fill/>
              </v:shape>
            </v:group>
            <v:group style="position:absolute;left:2765;top:-1446;width:16;height:15" coordorigin="2765,-1446" coordsize="16,15">
              <v:shape style="position:absolute;left:2765;top:-1446;width:16;height:15" coordorigin="2765,-1446" coordsize="16,15" path="m2774,-1446l2765,-1437,2771,-1430,2781,-1440,2774,-1446e" filled="t" fillcolor="#000000" stroked="f">
                <v:path arrowok="t"/>
                <v:fill/>
              </v:shape>
            </v:group>
            <v:group style="position:absolute;left:2802;top:-1483;width:16;height:15" coordorigin="2802,-1483" coordsize="16,15">
              <v:shape style="position:absolute;left:2802;top:-1483;width:16;height:15" coordorigin="2802,-1483" coordsize="16,15" path="m2811,-1483l2802,-1474,2808,-1468,2818,-1477,2811,-1483e" filled="t" fillcolor="#000000" stroked="f">
                <v:path arrowok="t"/>
                <v:fill/>
              </v:shape>
            </v:group>
            <v:group style="position:absolute;left:2839;top:-1520;width:16;height:15" coordorigin="2839,-1520" coordsize="16,15">
              <v:shape style="position:absolute;left:2839;top:-1520;width:16;height:15" coordorigin="2839,-1520" coordsize="16,15" path="m2849,-1520l2839,-1511,2846,-1505,2855,-1514,2849,-1520e" filled="t" fillcolor="#000000" stroked="f">
                <v:path arrowok="t"/>
                <v:fill/>
              </v:shape>
            </v:group>
            <v:group style="position:absolute;left:2876;top:-1557;width:15;height:15" coordorigin="2876,-1557" coordsize="15,15">
              <v:shape style="position:absolute;left:2876;top:-1557;width:15;height:15" coordorigin="2876,-1557" coordsize="15,15" path="m2886,-1557l2876,-1548,2883,-1542,2892,-1551,2886,-1557e" filled="t" fillcolor="#000000" stroked="f">
                <v:path arrowok="t"/>
                <v:fill/>
              </v:shape>
            </v:group>
            <v:group style="position:absolute;left:2914;top:-1594;width:15;height:15" coordorigin="2914,-1594" coordsize="15,15">
              <v:shape style="position:absolute;left:2914;top:-1594;width:15;height:15" coordorigin="2914,-1594" coordsize="15,15" path="m2923,-1594l2917,-1589,2914,-1585,2920,-1579,2924,-1583,2929,-1588,2923,-1594e" filled="t" fillcolor="#000000" stroked="f">
                <v:path arrowok="t"/>
                <v:fill/>
              </v:shape>
            </v:group>
            <v:group style="position:absolute;left:2951;top:-1632;width:15;height:16" coordorigin="2951,-1632" coordsize="15,16">
              <v:shape style="position:absolute;left:2951;top:-1632;width:15;height:16" coordorigin="2951,-1632" coordsize="15,16" path="m2960,-1632l2951,-1622,2957,-1616,2966,-1625,2960,-1632e" filled="t" fillcolor="#000000" stroked="f">
                <v:path arrowok="t"/>
                <v:fill/>
              </v:shape>
            </v:group>
            <v:group style="position:absolute;left:2988;top:-1669;width:15;height:16" coordorigin="2988,-1669" coordsize="15,16">
              <v:shape style="position:absolute;left:2988;top:-1669;width:15;height:16" coordorigin="2988,-1669" coordsize="15,16" path="m2997,-1669l2988,-1659,2994,-1653,3003,-1662,2997,-1669e" filled="t" fillcolor="#000000" stroked="f">
                <v:path arrowok="t"/>
                <v:fill/>
              </v:shape>
            </v:group>
            <v:group style="position:absolute;left:3025;top:-1706;width:15;height:16" coordorigin="3025,-1706" coordsize="15,16">
              <v:shape style="position:absolute;left:3025;top:-1706;width:15;height:16" coordorigin="3025,-1706" coordsize="15,16" path="m3034,-1706l3025,-1696,3031,-1690,3040,-1699,3034,-1706e" filled="t" fillcolor="#000000" stroked="f">
                <v:path arrowok="t"/>
                <v:fill/>
              </v:shape>
            </v:group>
            <v:group style="position:absolute;left:3062;top:-1743;width:16;height:15" coordorigin="3062,-1743" coordsize="16,15">
              <v:shape style="position:absolute;left:3062;top:-1743;width:16;height:15" coordorigin="3062,-1743" coordsize="16,15" path="m3071,-1743l3062,-1733,3068,-1727,3077,-1737,3071,-1743e" filled="t" fillcolor="#000000" stroked="f">
                <v:path arrowok="t"/>
                <v:fill/>
              </v:shape>
            </v:group>
            <v:group style="position:absolute;left:3099;top:-1780;width:16;height:15" coordorigin="3099,-1780" coordsize="16,15">
              <v:shape style="position:absolute;left:3099;top:-1780;width:16;height:15" coordorigin="3099,-1780" coordsize="16,15" path="m3108,-1780l3099,-1771,3105,-1764,3114,-1774,3108,-1780e" filled="t" fillcolor="#000000" stroked="f">
                <v:path arrowok="t"/>
                <v:fill/>
              </v:shape>
            </v:group>
            <v:group style="position:absolute;left:3136;top:-1817;width:16;height:15" coordorigin="3136,-1817" coordsize="16,15">
              <v:shape style="position:absolute;left:3136;top:-1817;width:16;height:15" coordorigin="3136,-1817" coordsize="16,15" path="m3145,-1817l3136,-1808,3142,-1802,3152,-1811,3145,-1817e" filled="t" fillcolor="#000000" stroked="f">
                <v:path arrowok="t"/>
                <v:fill/>
              </v:shape>
            </v:group>
            <v:group style="position:absolute;left:3173;top:-1854;width:15;height:15" coordorigin="3173,-1854" coordsize="15,15">
              <v:shape style="position:absolute;left:3173;top:-1854;width:15;height:15" coordorigin="3173,-1854" coordsize="15,15" path="m3182,-1854l3173,-1845,3179,-1839,3189,-1848,3182,-1854e" filled="t" fillcolor="#000000" stroked="f">
                <v:path arrowok="t"/>
                <v:fill/>
              </v:shape>
            </v:group>
            <v:group style="position:absolute;left:3210;top:-1891;width:15;height:15" coordorigin="3210,-1891" coordsize="15,15">
              <v:shape style="position:absolute;left:3210;top:-1891;width:15;height:15" coordorigin="3210,-1891" coordsize="15,15" path="m3220,-1891l3210,-1882,3216,-1876,3226,-1885,3220,-1891e" filled="t" fillcolor="#000000" stroked="f">
                <v:path arrowok="t"/>
                <v:fill/>
              </v:shape>
            </v:group>
            <v:group style="position:absolute;left:3247;top:-1928;width:15;height:16" coordorigin="3247,-1928" coordsize="15,16">
              <v:shape style="position:absolute;left:3247;top:-1928;width:15;height:16" coordorigin="3247,-1928" coordsize="15,16" path="m3257,-1928l3247,-1919,3253,-1913,3263,-1922,3257,-1928e" filled="t" fillcolor="#000000" stroked="f">
                <v:path arrowok="t"/>
                <v:fill/>
              </v:shape>
            </v:group>
            <v:group style="position:absolute;left:3284;top:-1965;width:15;height:16" coordorigin="3284,-1965" coordsize="15,16">
              <v:shape style="position:absolute;left:3284;top:-1965;width:15;height:16" coordorigin="3284,-1965" coordsize="15,16" path="m3294,-1965l3284,-1956,3291,-1950,3300,-1959,3294,-1965e" filled="t" fillcolor="#000000" stroked="f">
                <v:path arrowok="t"/>
                <v:fill/>
              </v:shape>
            </v:group>
            <v:group style="position:absolute;left:3321;top:-2003;width:16;height:16" coordorigin="3321,-2003" coordsize="16,16">
              <v:shape style="position:absolute;left:3321;top:-2003;width:16;height:16" coordorigin="3321,-2003" coordsize="16,16" path="m3331,-2003l3321,-1993,3328,-1987,3337,-1996,3331,-2003e" filled="t" fillcolor="#000000" stroked="f">
                <v:path arrowok="t"/>
                <v:fill/>
              </v:shape>
            </v:group>
            <v:group style="position:absolute;left:3359;top:-2040;width:16;height:15" coordorigin="3359,-2040" coordsize="16,15">
              <v:shape style="position:absolute;left:3359;top:-2040;width:16;height:15" coordorigin="3359,-2040" coordsize="16,15" path="m3368,-2040l3359,-2030,3365,-2024,3374,-2033,3368,-2040e" filled="t" fillcolor="#000000" stroked="f">
                <v:path arrowok="t"/>
                <v:fill/>
              </v:shape>
            </v:group>
            <v:group style="position:absolute;left:3396;top:-2077;width:16;height:15" coordorigin="3396,-2077" coordsize="16,15">
              <v:shape style="position:absolute;left:3396;top:-2077;width:16;height:15" coordorigin="3396,-2077" coordsize="16,15" path="m3405,-2077l3396,-2067,3402,-2061,3411,-2071,3405,-2077e" filled="t" fillcolor="#000000" stroked="f">
                <v:path arrowok="t"/>
                <v:fill/>
              </v:shape>
            </v:group>
            <v:group style="position:absolute;left:3433;top:-2114;width:15;height:15" coordorigin="3433,-2114" coordsize="15,15">
              <v:shape style="position:absolute;left:3433;top:-2114;width:15;height:15" coordorigin="3433,-2114" coordsize="15,15" path="m3442,-2114l3433,-2104,3439,-2098,3448,-2108,3442,-2114e" filled="t" fillcolor="#000000" stroked="f">
                <v:path arrowok="t"/>
                <v:fill/>
              </v:shape>
            </v:group>
            <v:group style="position:absolute;left:3470;top:-2151;width:15;height:15" coordorigin="3470,-2151" coordsize="15,15">
              <v:shape style="position:absolute;left:3470;top:-2151;width:15;height:15" coordorigin="3470,-2151" coordsize="15,15" path="m3479,-2151l3470,-2142,3476,-2135,3485,-2145,3479,-2151e" filled="t" fillcolor="#000000" stroked="f">
                <v:path arrowok="t"/>
                <v:fill/>
              </v:shape>
            </v:group>
            <v:group style="position:absolute;left:3507;top:-2188;width:15;height:16" coordorigin="3507,-2188" coordsize="15,16">
              <v:shape style="position:absolute;left:3507;top:-2188;width:15;height:16" coordorigin="3507,-2188" coordsize="15,16" path="m3516,-2188l3507,-2179,3513,-2173,3522,-2182,3516,-2188e" filled="t" fillcolor="#000000" stroked="f">
                <v:path arrowok="t"/>
                <v:fill/>
              </v:shape>
            </v:group>
            <v:group style="position:absolute;left:3544;top:-2225;width:15;height:16" coordorigin="3544,-2225" coordsize="15,16">
              <v:shape style="position:absolute;left:3544;top:-2225;width:15;height:16" coordorigin="3544,-2225" coordsize="15,16" path="m3553,-2225l3544,-2216,3550,-2210,3559,-2219,3553,-2225e" filled="t" fillcolor="#000000" stroked="f">
                <v:path arrowok="t"/>
                <v:fill/>
              </v:shape>
            </v:group>
            <v:group style="position:absolute;left:3581;top:-2262;width:15;height:16" coordorigin="3581,-2262" coordsize="15,16">
              <v:shape style="position:absolute;left:3581;top:-2262;width:15;height:16" coordorigin="3581,-2262" coordsize="15,16" path="m3590,-2262l3581,-2253,3587,-2247,3596,-2256,3590,-2262e" filled="t" fillcolor="#000000" stroked="f">
                <v:path arrowok="t"/>
                <v:fill/>
              </v:shape>
            </v:group>
            <v:group style="position:absolute;left:3618;top:-2299;width:16;height:15" coordorigin="3618,-2299" coordsize="16,15">
              <v:shape style="position:absolute;left:3618;top:-2299;width:16;height:15" coordorigin="3618,-2299" coordsize="16,15" path="m3627,-2299l3618,-2290,3624,-2284,3634,-2293,3627,-2299e" filled="t" fillcolor="#000000" stroked="f">
                <v:path arrowok="t"/>
                <v:fill/>
              </v:shape>
            </v:group>
            <v:group style="position:absolute;left:3655;top:-2336;width:16;height:15" coordorigin="3655,-2336" coordsize="16,15">
              <v:shape style="position:absolute;left:3655;top:-2336;width:16;height:15" coordorigin="3655,-2336" coordsize="16,15" path="m3665,-2336l3655,-2327,3662,-2321,3671,-2330,3665,-2336e" filled="t" fillcolor="#000000" stroked="f">
                <v:path arrowok="t"/>
                <v:fill/>
              </v:shape>
            </v:group>
            <v:group style="position:absolute;left:3692;top:-2374;width:16;height:15" coordorigin="3692,-2374" coordsize="16,15">
              <v:shape style="position:absolute;left:3692;top:-2374;width:16;height:15" coordorigin="3692,-2374" coordsize="16,15" path="m3702,-2374l3692,-2364,3699,-2358,3708,-2367,3702,-2374e" filled="t" fillcolor="#000000" stroked="f">
                <v:path arrowok="t"/>
                <v:fill/>
              </v:shape>
            </v:group>
            <v:group style="position:absolute;left:3730;top:-2411;width:15;height:15" coordorigin="3730,-2411" coordsize="15,15">
              <v:shape style="position:absolute;left:3730;top:-2411;width:15;height:15" coordorigin="3730,-2411" coordsize="15,15" path="m3739,-2411l3730,-2401,3736,-2395,3745,-2404,3739,-2411e" filled="t" fillcolor="#000000" stroked="f">
                <v:path arrowok="t"/>
                <v:fill/>
              </v:shape>
            </v:group>
            <v:group style="position:absolute;left:3767;top:-2448;width:15;height:15" coordorigin="3767,-2448" coordsize="15,15">
              <v:shape style="position:absolute;left:3767;top:-2448;width:15;height:15" coordorigin="3767,-2448" coordsize="15,15" path="m3776,-2448l3767,-2438,3773,-2432,3782,-2442,3776,-2448e" filled="t" fillcolor="#000000" stroked="f">
                <v:path arrowok="t"/>
                <v:fill/>
              </v:shape>
            </v:group>
            <v:group style="position:absolute;left:3804;top:-2485;width:15;height:16" coordorigin="3804,-2485" coordsize="15,16">
              <v:shape style="position:absolute;left:3804;top:-2485;width:15;height:16" coordorigin="3804,-2485" coordsize="15,16" path="m3813,-2485l3804,-2476,3810,-2469,3819,-2479,3813,-2485e" filled="t" fillcolor="#000000" stroked="f">
                <v:path arrowok="t"/>
                <v:fill/>
              </v:shape>
            </v:group>
            <v:group style="position:absolute;left:3841;top:-2522;width:15;height:16" coordorigin="3841,-2522" coordsize="15,16">
              <v:shape style="position:absolute;left:3841;top:-2522;width:15;height:16" coordorigin="3841,-2522" coordsize="15,16" path="m3850,-2522l3841,-2513,3847,-2506,3856,-2516,3850,-2522e" filled="t" fillcolor="#000000" stroked="f">
                <v:path arrowok="t"/>
                <v:fill/>
              </v:shape>
            </v:group>
            <v:group style="position:absolute;left:3878;top:-2559;width:16;height:16" coordorigin="3878,-2559" coordsize="16,16">
              <v:shape style="position:absolute;left:3878;top:-2559;width:16;height:16" coordorigin="3878,-2559" coordsize="16,16" path="m3887,-2559l3878,-2550,3884,-2544,3893,-2553,3887,-2559e" filled="t" fillcolor="#000000" stroked="f">
                <v:path arrowok="t"/>
                <v:fill/>
              </v:shape>
            </v:group>
            <v:group style="position:absolute;left:3915;top:-2596;width:16;height:15" coordorigin="3915,-2596" coordsize="16,15">
              <v:shape style="position:absolute;left:3915;top:-2596;width:16;height:15" coordorigin="3915,-2596" coordsize="16,15" path="m3924,-2596l3915,-2587,3921,-2581,3930,-2590,3924,-2596e" filled="t" fillcolor="#000000" stroked="f">
                <v:path arrowok="t"/>
                <v:fill/>
              </v:shape>
            </v:group>
            <v:group style="position:absolute;left:3952;top:-2633;width:16;height:15" coordorigin="3952,-2633" coordsize="16,15">
              <v:shape style="position:absolute;left:3952;top:-2633;width:16;height:15" coordorigin="3952,-2633" coordsize="16,15" path="m3961,-2633l3952,-2624,3958,-2618,3968,-2627,3961,-2633e" filled="t" fillcolor="#000000" stroked="f">
                <v:path arrowok="t"/>
                <v:fill/>
              </v:shape>
            </v:group>
            <v:group style="position:absolute;left:3989;top:-2670;width:15;height:15" coordorigin="3989,-2670" coordsize="15,15">
              <v:shape style="position:absolute;left:3989;top:-2670;width:15;height:15" coordorigin="3989,-2670" coordsize="15,15" path="m3998,-2670l3989,-2661,3995,-2655,4005,-2664,3998,-2670e" filled="t" fillcolor="#000000" stroked="f">
                <v:path arrowok="t"/>
                <v:fill/>
              </v:shape>
            </v:group>
            <v:group style="position:absolute;left:4026;top:-2707;width:15;height:15" coordorigin="4026,-2707" coordsize="15,15">
              <v:shape style="position:absolute;left:4026;top:-2707;width:15;height:15" coordorigin="4026,-2707" coordsize="15,15" path="m4036,-2707l4026,-2698,4032,-2692,4042,-2701,4036,-2707e" filled="t" fillcolor="#000000" stroked="f">
                <v:path arrowok="t"/>
                <v:fill/>
              </v:shape>
            </v:group>
            <v:group style="position:absolute;left:4063;top:-2745;width:15;height:16" coordorigin="4063,-2745" coordsize="15,16">
              <v:shape style="position:absolute;left:4063;top:-2745;width:15;height:16" coordorigin="4063,-2745" coordsize="15,16" path="m4073,-2745l4068,-2740,4063,-2735,4069,-2729,4079,-2738,4073,-2745e" filled="t" fillcolor="#000000" stroked="f">
                <v:path arrowok="t"/>
                <v:fill/>
              </v:shape>
            </v:group>
            <v:group style="position:absolute;left:4100;top:-2782;width:15;height:16" coordorigin="4100,-2782" coordsize="15,16">
              <v:shape style="position:absolute;left:4100;top:-2782;width:15;height:16" coordorigin="4100,-2782" coordsize="15,16" path="m4110,-2782l4100,-2773,4107,-2766,4116,-2775,4110,-2782e" filled="t" fillcolor="#000000" stroked="f">
                <v:path arrowok="t"/>
                <v:fill/>
              </v:shape>
            </v:group>
            <v:group style="position:absolute;left:4137;top:-2819;width:15;height:16" coordorigin="4137,-2819" coordsize="15,16">
              <v:shape style="position:absolute;left:4137;top:-2819;width:15;height:16" coordorigin="4137,-2819" coordsize="15,16" path="m4147,-2819l4137,-2810,4144,-2803,4153,-2813,4147,-2819e" filled="t" fillcolor="#000000" stroked="f">
                <v:path arrowok="t"/>
                <v:fill/>
              </v:shape>
            </v:group>
            <v:group style="position:absolute;left:4175;top:-2856;width:16;height:15" coordorigin="4175,-2856" coordsize="16,15">
              <v:shape style="position:absolute;left:4175;top:-2856;width:16;height:15" coordorigin="4175,-2856" coordsize="16,15" path="m4184,-2856l4175,-2847,4181,-2841,4190,-2850,4184,-2856e" filled="t" fillcolor="#000000" stroked="f">
                <v:path arrowok="t"/>
                <v:fill/>
              </v:shape>
            </v:group>
            <v:group style="position:absolute;left:4212;top:-2893;width:16;height:15" coordorigin="4212,-2893" coordsize="16,15">
              <v:shape style="position:absolute;left:4212;top:-2893;width:16;height:15" coordorigin="4212,-2893" coordsize="16,15" path="m4221,-2893l4212,-2884,4218,-2878,4227,-2887,4221,-2893e" filled="t" fillcolor="#000000" stroked="f">
                <v:path arrowok="t"/>
                <v:fill/>
              </v:shape>
            </v:group>
            <v:group style="position:absolute;left:4249;top:-2930;width:16;height:15" coordorigin="4249,-2930" coordsize="16,15">
              <v:shape style="position:absolute;left:4249;top:-2930;width:16;height:15" coordorigin="4249,-2930" coordsize="16,15" path="m4258,-2930l4249,-2921,4255,-2915,4264,-2924,4258,-2930e" filled="t" fillcolor="#000000" stroked="f">
                <v:path arrowok="t"/>
                <v:fill/>
              </v:shape>
            </v:group>
            <v:group style="position:absolute;left:4286;top:-2967;width:15;height:15" coordorigin="4286,-2967" coordsize="15,15">
              <v:shape style="position:absolute;left:4286;top:-2967;width:15;height:15" coordorigin="4286,-2967" coordsize="15,15" path="m4295,-2967l4286,-2958,4292,-2952,4301,-2961,4295,-2967e" filled="t" fillcolor="#000000" stroked="f">
                <v:path arrowok="t"/>
                <v:fill/>
              </v:shape>
            </v:group>
            <v:group style="position:absolute;left:4323;top:-3004;width:15;height:15" coordorigin="4323,-3004" coordsize="15,15">
              <v:shape style="position:absolute;left:4323;top:-3004;width:15;height:15" coordorigin="4323,-3004" coordsize="15,15" path="m4332,-3004l4323,-2995,4329,-2989,4338,-2998,4332,-3004e" filled="t" fillcolor="#000000" stroked="f">
                <v:path arrowok="t"/>
                <v:fill/>
              </v:shape>
            </v:group>
            <v:group style="position:absolute;left:4360;top:-3042;width:15;height:16" coordorigin="4360,-3042" coordsize="15,16">
              <v:shape style="position:absolute;left:4360;top:-3042;width:15;height:16" coordorigin="4360,-3042" coordsize="15,16" path="m4369,-3042l4360,-3032,4366,-3026,4375,-3035,4369,-3042e" filled="t" fillcolor="#000000" stroked="f">
                <v:path arrowok="t"/>
                <v:fill/>
              </v:shape>
            </v:group>
            <v:group style="position:absolute;left:4397;top:-3079;width:15;height:16" coordorigin="4397,-3079" coordsize="15,16">
              <v:shape style="position:absolute;left:4397;top:-3079;width:15;height:16" coordorigin="4397,-3079" coordsize="15,16" path="m4406,-3079l4397,-3069,4403,-3063,4412,-3072,4406,-3079e" filled="t" fillcolor="#000000" stroked="f">
                <v:path arrowok="t"/>
                <v:fill/>
              </v:shape>
            </v:group>
            <v:group style="position:absolute;left:4434;top:-3116;width:15;height:16" coordorigin="4434,-3116" coordsize="15,16">
              <v:shape style="position:absolute;left:4434;top:-3116;width:15;height:16" coordorigin="4434,-3116" coordsize="15,16" path="m4443,-3116l4434,-3106,4440,-3100,4450,-3109,4443,-3116e" filled="t" fillcolor="#000000" stroked="f">
                <v:path arrowok="t"/>
                <v:fill/>
              </v:shape>
            </v:group>
            <v:group style="position:absolute;left:4471;top:-3153;width:16;height:15" coordorigin="4471,-3153" coordsize="16,15">
              <v:shape style="position:absolute;left:4471;top:-3153;width:16;height:15" coordorigin="4471,-3153" coordsize="16,15" path="m4480,-3153l4471,-3144,4478,-3137,4487,-3147,4480,-3153e" filled="t" fillcolor="#000000" stroked="f">
                <v:path arrowok="t"/>
                <v:fill/>
              </v:shape>
            </v:group>
            <v:group style="position:absolute;left:4508;top:-3190;width:16;height:15" coordorigin="4508,-3190" coordsize="16,15">
              <v:shape style="position:absolute;left:4508;top:-3190;width:16;height:15" coordorigin="4508,-3190" coordsize="16,15" path="m4518,-3190l4508,-3181,4515,-3174,4524,-3184,4518,-3190e" filled="t" fillcolor="#000000" stroked="f">
                <v:path arrowok="t"/>
                <v:fill/>
              </v:shape>
            </v:group>
            <v:group style="position:absolute;left:4545;top:-3227;width:16;height:15" coordorigin="4545,-3227" coordsize="16,15">
              <v:shape style="position:absolute;left:4545;top:-3227;width:16;height:15" coordorigin="4545,-3227" coordsize="16,15" path="m4555,-3227l4548,-3220,4545,-3218,4552,-3212,4561,-3221,4555,-3227e" filled="t" fillcolor="#000000" stroked="f">
                <v:path arrowok="t"/>
                <v:fill/>
              </v:shape>
            </v:group>
            <v:group style="position:absolute;left:4583;top:-3264;width:15;height:15" coordorigin="4583,-3264" coordsize="15,15">
              <v:shape style="position:absolute;left:4583;top:-3264;width:15;height:15" coordorigin="4583,-3264" coordsize="15,15" path="m4592,-3264l4583,-3255,4589,-3249,4598,-3258,4592,-3264e" filled="t" fillcolor="#000000" stroked="f">
                <v:path arrowok="t"/>
                <v:fill/>
              </v:shape>
            </v:group>
            <v:group style="position:absolute;left:4620;top:-3301;width:15;height:16" coordorigin="4620,-3301" coordsize="15,16">
              <v:shape style="position:absolute;left:4620;top:-3301;width:15;height:16" coordorigin="4620,-3301" coordsize="15,16" path="m4629,-3301l4620,-3292,4626,-3286,4635,-3295,4629,-3301e" filled="t" fillcolor="#000000" stroked="f">
                <v:path arrowok="t"/>
                <v:fill/>
              </v:shape>
            </v:group>
            <v:group style="position:absolute;left:4657;top:-3338;width:15;height:16" coordorigin="4657,-3338" coordsize="15,16">
              <v:shape style="position:absolute;left:4657;top:-3338;width:15;height:16" coordorigin="4657,-3338" coordsize="15,16" path="m4666,-3338l4657,-3329,4663,-3323,4672,-3332,4666,-3338e" filled="t" fillcolor="#000000" stroked="f">
                <v:path arrowok="t"/>
                <v:fill/>
              </v:shape>
            </v:group>
            <v:group style="position:absolute;left:4694;top:-3375;width:15;height:16" coordorigin="4694,-3375" coordsize="15,16">
              <v:shape style="position:absolute;left:4694;top:-3375;width:15;height:16" coordorigin="4694,-3375" coordsize="15,16" path="m4703,-3375l4694,-3366,4700,-3360,4709,-3369,4703,-3375e" filled="t" fillcolor="#000000" stroked="f">
                <v:path arrowok="t"/>
                <v:fill/>
              </v:shape>
            </v:group>
            <v:group style="position:absolute;left:4731;top:-3413;width:16;height:15" coordorigin="4731,-3413" coordsize="16,15">
              <v:shape style="position:absolute;left:4731;top:-3413;width:16;height:15" coordorigin="4731,-3413" coordsize="16,15" path="m4740,-3413l4731,-3403,4737,-3397,4746,-3406,4740,-3413e" filled="t" fillcolor="#000000" stroked="f">
                <v:path arrowok="t"/>
                <v:fill/>
              </v:shape>
            </v:group>
            <v:group style="position:absolute;left:4768;top:-3450;width:16;height:15" coordorigin="4768,-3450" coordsize="16,15">
              <v:shape style="position:absolute;left:4768;top:-3450;width:16;height:15" coordorigin="4768,-3450" coordsize="16,15" path="m4777,-3450l4768,-3440,4774,-3434,4783,-3444,4777,-3450e" filled="t" fillcolor="#000000" stroked="f">
                <v:path arrowok="t"/>
                <v:fill/>
              </v:shape>
            </v:group>
            <v:group style="position:absolute;left:4805;top:-3487;width:16;height:15" coordorigin="4805,-3487" coordsize="16,15">
              <v:shape style="position:absolute;left:4805;top:-3487;width:16;height:15" coordorigin="4805,-3487" coordsize="16,15" path="m4814,-3487l4805,-3477,4811,-3471,4821,-3481,4814,-3487e" filled="t" fillcolor="#000000" stroked="f">
                <v:path arrowok="t"/>
                <v:fill/>
              </v:shape>
            </v:group>
            <v:group style="position:absolute;left:4842;top:-3524;width:15;height:15" coordorigin="4842,-3524" coordsize="15,15">
              <v:shape style="position:absolute;left:4842;top:-3524;width:15;height:15" coordorigin="4842,-3524" coordsize="15,15" path="m4852,-3524l4842,-3515,4848,-3508,4858,-3518,4852,-3524e" filled="t" fillcolor="#000000" stroked="f">
                <v:path arrowok="t"/>
                <v:fill/>
              </v:shape>
            </v:group>
            <v:group style="position:absolute;left:4879;top:-3561;width:15;height:15" coordorigin="4879,-3561" coordsize="15,15">
              <v:shape style="position:absolute;left:4879;top:-3561;width:15;height:15" coordorigin="4879,-3561" coordsize="15,15" path="m4889,-3561l4879,-3552,4885,-3545,4895,-3555,4889,-3561e" filled="t" fillcolor="#000000" stroked="f">
                <v:path arrowok="t"/>
                <v:fill/>
              </v:shape>
            </v:group>
            <v:group style="position:absolute;left:4916;top:-3598;width:15;height:16" coordorigin="4916,-3598" coordsize="15,16">
              <v:shape style="position:absolute;left:4916;top:-3598;width:15;height:16" coordorigin="4916,-3598" coordsize="15,16" path="m4926,-3598l4916,-3589,4922,-3583,4932,-3592,4926,-3598e" filled="t" fillcolor="#000000" stroked="f">
                <v:path arrowok="t"/>
                <v:fill/>
              </v:shape>
            </v:group>
            <v:group style="position:absolute;left:4953;top:-3635;width:15;height:16" coordorigin="4953,-3635" coordsize="15,16">
              <v:shape style="position:absolute;left:4953;top:-3635;width:15;height:16" coordorigin="4953,-3635" coordsize="15,16" path="m4963,-3635l4953,-3626,4960,-3620,4969,-3629,4963,-3635e" filled="t" fillcolor="#000000" stroked="f">
                <v:path arrowok="t"/>
                <v:fill/>
              </v:shape>
            </v:group>
            <v:group style="position:absolute;left:4991;top:-3672;width:15;height:16" coordorigin="4991,-3672" coordsize="15,16">
              <v:shape style="position:absolute;left:4991;top:-3672;width:15;height:16" coordorigin="4991,-3672" coordsize="15,16" path="m5000,-3672l4991,-3663,4997,-3657,5006,-3666,5000,-3672e" filled="t" fillcolor="#000000" stroked="f">
                <v:path arrowok="t"/>
                <v:fill/>
              </v:shape>
            </v:group>
            <v:group style="position:absolute;left:5028;top:-3709;width:16;height:15" coordorigin="5028,-3709" coordsize="16,15">
              <v:shape style="position:absolute;left:5028;top:-3709;width:16;height:15" coordorigin="5028,-3709" coordsize="16,15" path="m5037,-3709l5028,-3700,5034,-3694,5043,-3703,5037,-3709e" filled="t" fillcolor="#000000" stroked="f">
                <v:path arrowok="t"/>
                <v:fill/>
              </v:shape>
            </v:group>
            <v:group style="position:absolute;left:5065;top:-3746;width:16;height:15" coordorigin="5065,-3746" coordsize="16,15">
              <v:shape style="position:absolute;left:5065;top:-3746;width:16;height:15" coordorigin="5065,-3746" coordsize="16,15" path="m5074,-3746l5065,-3737,5071,-3731,5080,-3740,5074,-3746e" filled="t" fillcolor="#000000" stroked="f">
                <v:path arrowok="t"/>
                <v:fill/>
              </v:shape>
            </v:group>
            <v:group style="position:absolute;left:5102;top:-3784;width:16;height:15" coordorigin="5102,-3784" coordsize="16,15">
              <v:shape style="position:absolute;left:5102;top:-3784;width:16;height:15" coordorigin="5102,-3784" coordsize="16,15" path="m5111,-3784l5102,-3774,5108,-3768,5117,-3777,5111,-3784e" filled="t" fillcolor="#000000" stroked="f">
                <v:path arrowok="t"/>
                <v:fill/>
              </v:shape>
            </v:group>
            <v:group style="position:absolute;left:5139;top:-3821;width:15;height:15" coordorigin="5139,-3821" coordsize="15,15">
              <v:shape style="position:absolute;left:5139;top:-3821;width:15;height:15" coordorigin="5139,-3821" coordsize="15,15" path="m5148,-3821l5139,-3811,5145,-3805,5154,-3815,5148,-3821e" filled="t" fillcolor="#000000" stroked="f">
                <v:path arrowok="t"/>
                <v:fill/>
              </v:shape>
            </v:group>
            <v:group style="position:absolute;left:5176;top:-3858;width:15;height:15" coordorigin="5176,-3858" coordsize="15,15">
              <v:shape style="position:absolute;left:5176;top:-3858;width:15;height:15" coordorigin="5176,-3858" coordsize="15,15" path="m5185,-3858l5176,-3848,5182,-3842,5191,-3852,5185,-3858e" filled="t" fillcolor="#000000" stroked="f">
                <v:path arrowok="t"/>
                <v:fill/>
              </v:shape>
            </v:group>
            <v:group style="position:absolute;left:5213;top:-3895;width:15;height:16" coordorigin="5213,-3895" coordsize="15,16">
              <v:shape style="position:absolute;left:5213;top:-3895;width:15;height:16" coordorigin="5213,-3895" coordsize="15,16" path="m5222,-3895l5213,-3886,5219,-3879,5228,-3889,5222,-3895e" filled="t" fillcolor="#000000" stroked="f">
                <v:path arrowok="t"/>
                <v:fill/>
              </v:shape>
            </v:group>
            <v:group style="position:absolute;left:5250;top:-3932;width:15;height:16" coordorigin="5250,-3932" coordsize="15,16">
              <v:shape style="position:absolute;left:5250;top:-3932;width:15;height:16" coordorigin="5250,-3932" coordsize="15,16" path="m5259,-3932l5250,-3923,5256,-3916,5266,-3926,5259,-3932e" filled="t" fillcolor="#000000" stroked="f">
                <v:path arrowok="t"/>
                <v:fill/>
              </v:shape>
            </v:group>
            <v:group style="position:absolute;left:5287;top:-3969;width:16;height:16" coordorigin="5287,-3969" coordsize="16,16">
              <v:shape style="position:absolute;left:5287;top:-3969;width:16;height:16" coordorigin="5287,-3969" coordsize="16,16" path="m5296,-3969l5287,-3960,5293,-3954,5303,-3963,5296,-3969e" filled="t" fillcolor="#000000" stroked="f">
                <v:path arrowok="t"/>
                <v:fill/>
              </v:shape>
            </v:group>
            <v:group style="position:absolute;left:5324;top:-4006;width:16;height:15" coordorigin="5324,-4006" coordsize="16,15">
              <v:shape style="position:absolute;left:5324;top:-4006;width:16;height:15" coordorigin="5324,-4006" coordsize="16,15" path="m5334,-4006l5324,-3997,5331,-3991,5340,-4000,5334,-4006e" filled="t" fillcolor="#000000" stroked="f">
                <v:path arrowok="t"/>
                <v:fill/>
              </v:shape>
            </v:group>
            <v:group style="position:absolute;left:5361;top:-4043;width:16;height:15" coordorigin="5361,-4043" coordsize="16,15">
              <v:shape style="position:absolute;left:5361;top:-4043;width:16;height:15" coordorigin="5361,-4043" coordsize="16,15" path="m5371,-4043l5361,-4034,5368,-4028,5377,-4037,5371,-4043e" filled="t" fillcolor="#000000" stroked="f">
                <v:path arrowok="t"/>
                <v:fill/>
              </v:shape>
            </v:group>
            <v:group style="position:absolute;left:5399;top:-4080;width:15;height:15" coordorigin="5399,-4080" coordsize="15,15">
              <v:shape style="position:absolute;left:5399;top:-4080;width:15;height:15" coordorigin="5399,-4080" coordsize="15,15" path="m5408,-4080l5399,-4071,5405,-4065,5414,-4074,5408,-4080e" filled="t" fillcolor="#000000" stroked="f">
                <v:path arrowok="t"/>
                <v:fill/>
              </v:shape>
            </v:group>
            <v:group style="position:absolute;left:5436;top:-4117;width:15;height:15" coordorigin="5436,-4117" coordsize="15,15">
              <v:shape style="position:absolute;left:5436;top:-4117;width:15;height:15" coordorigin="5436,-4117" coordsize="15,15" path="m5445,-4117l5436,-4108,5442,-4102,5451,-4111,5445,-4117e" filled="t" fillcolor="#000000" stroked="f">
                <v:path arrowok="t"/>
                <v:fill/>
              </v:shape>
            </v:group>
            <v:group style="position:absolute;left:5473;top:-4155;width:15;height:16" coordorigin="5473,-4155" coordsize="15,16">
              <v:shape style="position:absolute;left:5473;top:-4155;width:15;height:16" coordorigin="5473,-4155" coordsize="15,16" path="m5482,-4155l5473,-4145,5479,-4139,5488,-4148,5482,-4155e" filled="t" fillcolor="#000000" stroked="f">
                <v:path arrowok="t"/>
                <v:fill/>
              </v:shape>
            </v:group>
            <v:group style="position:absolute;left:5510;top:-4192;width:15;height:16" coordorigin="5510,-4192" coordsize="15,16">
              <v:shape style="position:absolute;left:5510;top:-4192;width:15;height:16" coordorigin="5510,-4192" coordsize="15,16" path="m5519,-4192l5510,-4183,5516,-4176,5525,-4186,5519,-4192e" filled="t" fillcolor="#000000" stroked="f">
                <v:path arrowok="t"/>
                <v:fill/>
              </v:shape>
            </v:group>
            <v:group style="position:absolute;left:5547;top:-4229;width:15;height:16" coordorigin="5547,-4229" coordsize="15,16">
              <v:shape style="position:absolute;left:5547;top:-4229;width:15;height:16" coordorigin="5547,-4229" coordsize="15,16" path="m5556,-4229l5547,-4220,5553,-4213,5562,-4223,5556,-4229e" filled="t" fillcolor="#000000" stroked="f">
                <v:path arrowok="t"/>
                <v:fill/>
              </v:shape>
            </v:group>
            <v:group style="position:absolute;left:5584;top:-4266;width:16;height:15" coordorigin="5584,-4266" coordsize="16,15">
              <v:shape style="position:absolute;left:5584;top:-4266;width:16;height:15" coordorigin="5584,-4266" coordsize="16,15" path="m5593,-4266l5584,-4257,5590,-4251,5599,-4260,5593,-4266e" filled="t" fillcolor="#000000" stroked="f">
                <v:path arrowok="t"/>
                <v:fill/>
              </v:shape>
            </v:group>
            <v:group style="position:absolute;left:2246;top:-926;width:16;height:15" coordorigin="2246,-926" coordsize="16,15">
              <v:shape style="position:absolute;left:2246;top:-926;width:16;height:15" coordorigin="2246,-926" coordsize="16,15" path="m2255,-926l2246,-917,2252,-911,2261,-920,2255,-926e" filled="t" fillcolor="#000000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31.132446pt;margin-top:-39.195698pt;width:3.977647pt;height:6.051373pt;mso-position-horizontal-relative:page;mso-position-vertical-relative:paragraph;z-index:-5192" coordorigin="6623,-784" coordsize="80,121">
            <v:shape style="position:absolute;left:6623;top:-784;width:80;height:121" coordorigin="6623,-784" coordsize="80,121" path="m6669,-784l6654,-784,6646,-782,6623,-737,6623,-723,6651,-663,6671,-663,6679,-665,6685,-670,6690,-675,6691,-675,6656,-675,6650,-678,6645,-685,6640,-691,6638,-704,6650,-769,6656,-772,6690,-772,6689,-774,6685,-778,6680,-780,6675,-783,6669,-784e" filled="t" fillcolor="#252525" stroked="f">
              <v:path arrowok="t"/>
              <v:fill/>
            </v:shape>
            <v:shape style="position:absolute;left:6623;top:-784;width:80;height:121" coordorigin="6623,-784" coordsize="80,121" path="m6690,-772l6669,-772,6675,-769,6685,-756,6687,-743,6687,-704,6685,-691,6675,-678,6669,-675,6691,-675,6695,-681,6701,-698,6702,-709,6702,-735,6692,-769,6690,-772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55.112pt;margin-top:-39.090744pt;width:4.047584pt;height:5.94642pt;mso-position-horizontal-relative:page;mso-position-vertical-relative:paragraph;z-index:-5191" coordorigin="7102,-782" coordsize="81,119">
            <v:shape style="position:absolute;left:7102;top:-782;width:81;height:119" coordorigin="7102,-782" coordsize="81,119" path="m7118,-697l7102,-696,7103,-686,7107,-678,7121,-666,7130,-663,7155,-663,7166,-668,7172,-675,7135,-675,7130,-677,7126,-680,7122,-684,7119,-690,7118,-697e" filled="t" fillcolor="#252525" stroked="f">
              <v:path arrowok="t"/>
              <v:fill/>
            </v:shape>
            <v:shape style="position:absolute;left:7102;top:-782;width:81;height:119" coordorigin="7102,-782" coordsize="81,119" path="m7174,-731l7149,-731,7155,-728,7160,-723,7165,-719,7167,-712,7167,-695,7165,-688,7160,-683,7155,-677,7149,-675,7172,-675,7174,-677,7180,-685,7183,-694,7183,-716,7180,-726,7174,-731e" filled="t" fillcolor="#252525" stroked="f">
              <v:path arrowok="t"/>
              <v:fill/>
            </v:shape>
            <v:shape style="position:absolute;left:7102;top:-782;width:81;height:119" coordorigin="7102,-782" coordsize="81,119" path="m7177,-782l7117,-782,7105,-721,7119,-719,7121,-723,7124,-725,7132,-730,7136,-731,7174,-731,7169,-736,7122,-736,7129,-768,7177,-768,7177,-782e" filled="t" fillcolor="#252525" stroked="f">
              <v:path arrowok="t"/>
              <v:fill/>
            </v:shape>
            <v:shape style="position:absolute;left:7102;top:-782;width:81;height:119" coordorigin="7102,-782" coordsize="81,119" path="m7156,-743l7137,-743,7130,-741,7122,-736,7169,-736,7165,-740,7156,-743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77.369324pt;margin-top:-39.195698pt;width:8.147621pt;height:6.051373pt;mso-position-horizontal-relative:page;mso-position-vertical-relative:paragraph;z-index:-5190" coordorigin="7547,-784" coordsize="163,121">
            <v:shape style="position:absolute;left:7547;top:-784;width:163;height:121" coordorigin="7547,-784" coordsize="163,121" path="m7592,-758l7577,-758,7577,-665,7592,-665,7592,-758e" filled="t" fillcolor="#252525" stroked="f">
              <v:path arrowok="t"/>
              <v:fill/>
            </v:shape>
            <v:shape style="position:absolute;left:7547;top:-784;width:163;height:121" coordorigin="7547,-784" coordsize="163,121" path="m7592,-784l7583,-784,7580,-779,7576,-774,7563,-763,7556,-758,7547,-754,7547,-740,7552,-742,7557,-744,7563,-748,7569,-751,7574,-754,7577,-758,7592,-758,7592,-784e" filled="t" fillcolor="#252525" stroked="f">
              <v:path arrowok="t"/>
              <v:fill/>
            </v:shape>
            <v:shape style="position:absolute;left:7547;top:-784;width:163;height:121" coordorigin="7547,-784" coordsize="163,121" path="m7677,-784l7662,-784,7654,-782,7648,-777,7643,-772,7638,-766,7632,-749,7631,-737,7631,-723,7659,-663,7679,-663,7687,-665,7693,-670,7699,-675,7699,-675,7664,-675,7658,-678,7648,-691,7646,-704,7646,-724,7648,-748,7654,-763,7658,-769,7663,-772,7698,-772,7697,-774,7693,-778,7683,-783,7677,-784e" filled="t" fillcolor="#252525" stroked="f">
              <v:path arrowok="t"/>
              <v:fill/>
            </v:shape>
            <v:shape style="position:absolute;left:7547;top:-784;width:163;height:121" coordorigin="7547,-784" coordsize="163,121" path="m7698,-772l7677,-772,7683,-769,7688,-762,7693,-756,7695,-743,7695,-704,7693,-691,7688,-685,7683,-678,7677,-675,7699,-675,7703,-681,7706,-691,7709,-698,7710,-709,7710,-735,7709,-744,7708,-751,7706,-758,7703,-764,7700,-769,7698,-772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01.348846pt;margin-top:-39.195698pt;width:8.208815pt;height:6.051373pt;mso-position-horizontal-relative:page;mso-position-vertical-relative:paragraph;z-index:-5189" coordorigin="8027,-784" coordsize="164,121">
            <v:shape style="position:absolute;left:8027;top:-784;width:164;height:121" coordorigin="8027,-784" coordsize="164,121" path="m8072,-758l8057,-758,8057,-665,8072,-665,8072,-758e" filled="t" fillcolor="#252525" stroked="f">
              <v:path arrowok="t"/>
              <v:fill/>
            </v:shape>
            <v:shape style="position:absolute;left:8027;top:-784;width:164;height:121" coordorigin="8027,-784" coordsize="164,121" path="m8072,-784l8062,-784,8060,-779,8055,-774,8043,-763,8035,-758,8027,-754,8027,-740,8032,-742,8037,-744,8043,-748,8049,-751,8053,-754,8057,-758,8072,-758,8072,-784e" filled="t" fillcolor="#252525" stroked="f">
              <v:path arrowok="t"/>
              <v:fill/>
            </v:shape>
            <v:shape style="position:absolute;left:8027;top:-784;width:164;height:121" coordorigin="8027,-784" coordsize="164,121" path="m8126,-697l8110,-696,8111,-686,8115,-678,8129,-666,8138,-663,8163,-663,8174,-668,8180,-675,8143,-675,8138,-677,8130,-684,8127,-690,8126,-697e" filled="t" fillcolor="#252525" stroked="f">
              <v:path arrowok="t"/>
              <v:fill/>
            </v:shape>
            <v:shape style="position:absolute;left:8027;top:-784;width:164;height:121" coordorigin="8027,-784" coordsize="164,121" path="m8182,-731l8157,-731,8163,-728,8168,-723,8173,-719,8175,-712,8175,-695,8173,-688,8168,-683,8163,-677,8157,-675,8180,-675,8188,-685,8191,-694,8191,-716,8187,-726,8182,-731e" filled="t" fillcolor="#252525" stroked="f">
              <v:path arrowok="t"/>
              <v:fill/>
            </v:shape>
            <v:shape style="position:absolute;left:8027;top:-784;width:164;height:121" coordorigin="8027,-784" coordsize="164,121" path="m8185,-782l8125,-782,8113,-721,8127,-719,8129,-723,8132,-725,8136,-727,8140,-730,8144,-731,8182,-731,8180,-733,8177,-736,8130,-736,8137,-768,8185,-768,8185,-782e" filled="t" fillcolor="#252525" stroked="f">
              <v:path arrowok="t"/>
              <v:fill/>
            </v:shape>
            <v:shape style="position:absolute;left:8027;top:-784;width:164;height:121" coordorigin="8027,-784" coordsize="164,121" path="m8164,-743l8145,-743,8137,-741,8130,-736,8177,-736,8173,-740,8164,-743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24.655243pt;margin-top:-39.195698pt;width:8.820761pt;height:6.051373pt;mso-position-horizontal-relative:page;mso-position-vertical-relative:paragraph;z-index:-5188" coordorigin="8493,-784" coordsize="176,121">
            <v:shape style="position:absolute;left:8493;top:-784;width:176;height:121" coordorigin="8493,-784" coordsize="176,121" path="m8566,-772l8542,-772,8548,-770,8556,-762,8558,-757,8558,-746,8556,-740,8551,-734,8547,-728,8538,-719,8516,-702,8509,-696,8493,-668,8493,-665,8574,-665,8574,-679,8514,-679,8516,-682,8538,-702,8548,-711,8574,-760,8570,-768,8566,-772e" filled="t" fillcolor="#252525" stroked="f">
              <v:path arrowok="t"/>
              <v:fill/>
            </v:shape>
            <v:shape style="position:absolute;left:8493;top:-784;width:176;height:121" coordorigin="8493,-784" coordsize="176,121" path="m8547,-784l8524,-784,8515,-781,8508,-775,8501,-769,8497,-761,8496,-750,8511,-748,8511,-756,8514,-761,8522,-770,8528,-772,8566,-772,8557,-781,8547,-784e" filled="t" fillcolor="#252525" stroked="f">
              <v:path arrowok="t"/>
              <v:fill/>
            </v:shape>
            <v:shape style="position:absolute;left:8493;top:-784;width:176;height:121" coordorigin="8493,-784" coordsize="176,121" path="m8636,-784l8621,-784,8613,-782,8608,-777,8602,-772,8597,-766,8591,-749,8590,-737,8590,-723,8618,-663,8639,-663,8646,-665,8652,-670,8658,-675,8658,-675,8623,-675,8617,-678,8608,-691,8605,-704,8605,-724,8607,-748,8613,-763,8617,-769,8623,-772,8657,-772,8656,-774,8652,-778,8647,-780,8642,-783,8636,-784e" filled="t" fillcolor="#252525" stroked="f">
              <v:path arrowok="t"/>
              <v:fill/>
            </v:shape>
            <v:shape style="position:absolute;left:8493;top:-784;width:176;height:121" coordorigin="8493,-784" coordsize="176,121" path="m8657,-772l8636,-772,8642,-769,8652,-756,8654,-743,8654,-704,8652,-691,8642,-678,8636,-675,8658,-675,8662,-681,8668,-698,8670,-709,8670,-735,8659,-769,8657,-772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48.626038pt;margin-top:-39.195698pt;width:8.890697pt;height:6.051373pt;mso-position-horizontal-relative:page;mso-position-vertical-relative:paragraph;z-index:-5187" coordorigin="8973,-784" coordsize="178,121">
            <v:shape style="position:absolute;left:8973;top:-784;width:178;height:121" coordorigin="8973,-784" coordsize="178,121" path="m9046,-772l9022,-772,9027,-770,9036,-762,9038,-757,9038,-746,9035,-740,9031,-734,9026,-728,9017,-719,8995,-702,8989,-696,8984,-691,8980,-686,8977,-680,8974,-675,8973,-672,8973,-668,8973,-665,9053,-665,9053,-679,8994,-679,8995,-682,9028,-711,9036,-717,9040,-723,9045,-728,9048,-732,9050,-737,9052,-742,9053,-746,9053,-760,9050,-768,9046,-772e" filled="t" fillcolor="#252525" stroked="f">
              <v:path arrowok="t"/>
              <v:fill/>
            </v:shape>
            <v:shape style="position:absolute;left:8973;top:-784;width:178;height:121" coordorigin="8973,-784" coordsize="178,121" path="m9027,-784l9004,-784,8994,-781,8987,-775,8981,-769,8977,-761,8975,-750,8991,-748,8991,-756,8993,-761,9002,-770,9008,-772,9046,-772,9036,-781,9027,-784e" filled="t" fillcolor="#252525" stroked="f">
              <v:path arrowok="t"/>
              <v:fill/>
            </v:shape>
            <v:shape style="position:absolute;left:8973;top:-784;width:178;height:121" coordorigin="8973,-784" coordsize="178,121" path="m9085,-697l9069,-696,9070,-686,9074,-678,9088,-666,9098,-663,9122,-663,9133,-668,9139,-675,9103,-675,9098,-677,9093,-680,9089,-684,9086,-690,9085,-697e" filled="t" fillcolor="#252525" stroked="f">
              <v:path arrowok="t"/>
              <v:fill/>
            </v:shape>
            <v:shape style="position:absolute;left:8973;top:-784;width:178;height:121" coordorigin="8973,-784" coordsize="178,121" path="m9141,-731l9116,-731,9122,-728,9127,-723,9132,-719,9134,-712,9134,-695,9132,-688,9127,-683,9122,-677,9116,-675,9139,-675,9147,-685,9150,-694,9150,-716,9147,-726,9141,-731e" filled="t" fillcolor="#252525" stroked="f">
              <v:path arrowok="t"/>
              <v:fill/>
            </v:shape>
            <v:shape style="position:absolute;left:8973;top:-784;width:178;height:121" coordorigin="8973,-784" coordsize="178,121" path="m9145,-782l9084,-782,9072,-721,9086,-719,9088,-723,9091,-725,9095,-727,9099,-730,9103,-731,9141,-731,9136,-736,9089,-736,9096,-768,9145,-768,9145,-782e" filled="t" fillcolor="#252525" stroked="f">
              <v:path arrowok="t"/>
              <v:fill/>
            </v:shape>
            <v:shape style="position:absolute;left:8973;top:-784;width:178;height:121" coordorigin="8973,-784" coordsize="178,121" path="m9123,-743l9104,-743,9097,-741,9089,-736,9136,-736,9132,-740,9123,-743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72.71048pt;margin-top:-39.195698pt;width:8.715856pt;height:6.055746pt;mso-position-horizontal-relative:page;mso-position-vertical-relative:paragraph;z-index:-5186" coordorigin="9454,-784" coordsize="174,121">
            <v:shape style="position:absolute;left:9454;top:-784;width:174;height:121" coordorigin="9454,-784" coordsize="174,121" path="m9469,-698l9454,-696,9455,-686,9459,-678,9466,-672,9473,-666,9482,-663,9505,-663,9515,-666,9523,-674,9524,-675,9487,-675,9482,-677,9478,-680,9474,-684,9471,-690,9469,-698e" filled="t" fillcolor="#252525" stroked="f">
              <v:path arrowok="t"/>
              <v:fill/>
            </v:shape>
            <v:shape style="position:absolute;left:9454;top:-784;width:174;height:121" coordorigin="9454,-784" coordsize="174,121" path="m9525,-723l9501,-723,9507,-720,9516,-712,9518,-706,9518,-693,9516,-687,9506,-677,9500,-675,9524,-675,9530,-681,9534,-690,9534,-708,9532,-714,9525,-723e" filled="t" fillcolor="#252525" stroked="f">
              <v:path arrowok="t"/>
              <v:fill/>
            </v:shape>
            <v:shape style="position:absolute;left:9454;top:-784;width:174;height:121" coordorigin="9454,-784" coordsize="174,121" path="m9522,-772l9499,-772,9504,-770,9511,-763,9513,-759,9513,-747,9510,-742,9500,-735,9494,-734,9485,-734,9484,-721,9488,-722,9492,-723,9525,-723,9524,-724,9519,-727,9511,-729,9517,-732,9520,-734,9494,-734,9486,-734,9520,-734,9521,-735,9527,-743,9528,-748,9528,-759,9527,-764,9522,-772e" filled="t" fillcolor="#252525" stroked="f">
              <v:path arrowok="t"/>
              <v:fill/>
            </v:shape>
            <v:shape style="position:absolute;left:9454;top:-784;width:174;height:121" coordorigin="9454,-784" coordsize="174,121" path="m9499,-784l9483,-784,9475,-781,9468,-776,9462,-770,9458,-763,9456,-753,9471,-751,9472,-758,9474,-763,9478,-767,9482,-770,9487,-772,9522,-772,9521,-773,9516,-777,9505,-783,9499,-784e" filled="t" fillcolor="#252525" stroked="f">
              <v:path arrowok="t"/>
              <v:fill/>
            </v:shape>
            <v:shape style="position:absolute;left:9454;top:-784;width:174;height:121" coordorigin="9454,-784" coordsize="174,121" path="m9595,-784l9580,-784,9573,-782,9549,-737,9549,-723,9577,-663,9598,-663,9605,-665,9611,-670,9617,-675,9617,-675,9582,-675,9576,-678,9571,-685,9567,-691,9564,-704,9564,-724,9566,-748,9572,-763,9576,-769,9582,-772,9616,-772,9615,-774,9611,-778,9601,-783,9595,-784e" filled="t" fillcolor="#252525" stroked="f">
              <v:path arrowok="t"/>
              <v:fill/>
            </v:shape>
            <v:shape style="position:absolute;left:9454;top:-784;width:174;height:121" coordorigin="9454,-784" coordsize="174,121" path="m9616,-772l9596,-772,9601,-769,9611,-756,9613,-743,9613,-704,9611,-691,9601,-678,9596,-675,9617,-675,9621,-681,9627,-698,9629,-709,9629,-735,9618,-769,9616,-772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96.690002pt;margin-top:-39.195698pt;width:8.785793pt;height:6.055746pt;mso-position-horizontal-relative:page;mso-position-vertical-relative:paragraph;z-index:-5185" coordorigin="9934,-784" coordsize="176,121">
            <v:shape style="position:absolute;left:9934;top:-784;width:176;height:121" coordorigin="9934,-784" coordsize="176,121" path="m9949,-698l9934,-696,9935,-686,9939,-678,9946,-672,9953,-666,9962,-663,9985,-663,9994,-666,10002,-674,10004,-675,9967,-675,9962,-677,9958,-680,9954,-684,9951,-690,9949,-698e" filled="t" fillcolor="#252525" stroked="f">
              <v:path arrowok="t"/>
              <v:fill/>
            </v:shape>
            <v:shape style="position:absolute;left:9934;top:-784;width:176;height:121" coordorigin="9934,-784" coordsize="176,121" path="m10005,-723l9981,-723,9987,-720,9996,-712,9998,-706,9998,-693,9996,-687,9986,-677,9980,-675,10004,-675,10010,-681,10014,-690,10014,-708,10012,-714,10005,-723e" filled="t" fillcolor="#252525" stroked="f">
              <v:path arrowok="t"/>
              <v:fill/>
            </v:shape>
            <v:shape style="position:absolute;left:9934;top:-784;width:176;height:121" coordorigin="9934,-784" coordsize="176,121" path="m10001,-772l9978,-772,9983,-770,9990,-763,9992,-759,9992,-747,9990,-742,9980,-735,9974,-734,9965,-734,9963,-721,9968,-722,9971,-723,10005,-723,10004,-724,9998,-727,9991,-729,9997,-732,9999,-734,9974,-734,9965,-734,9999,-734,10001,-735,10006,-743,10008,-748,10008,-759,10006,-764,10001,-772e" filled="t" fillcolor="#252525" stroked="f">
              <v:path arrowok="t"/>
              <v:fill/>
            </v:shape>
            <v:shape style="position:absolute;left:9934;top:-784;width:176;height:121" coordorigin="9934,-784" coordsize="176,121" path="m9979,-784l9962,-784,9954,-781,9941,-770,9937,-763,9935,-753,9950,-751,9951,-758,9954,-763,9958,-767,9962,-770,9966,-772,10001,-772,10000,-773,9996,-777,9985,-783,9979,-784e" filled="t" fillcolor="#252525" stroked="f">
              <v:path arrowok="t"/>
              <v:fill/>
            </v:shape>
            <v:shape style="position:absolute;left:9934;top:-784;width:176;height:121" coordorigin="9934,-784" coordsize="176,121" path="m10044,-697l10029,-696,10030,-686,10034,-678,10048,-666,10057,-663,10081,-663,10092,-668,10098,-675,10062,-675,10057,-677,10052,-680,10048,-684,10046,-690,10044,-697e" filled="t" fillcolor="#252525" stroked="f">
              <v:path arrowok="t"/>
              <v:fill/>
            </v:shape>
            <v:shape style="position:absolute;left:9934;top:-784;width:176;height:121" coordorigin="9934,-784" coordsize="176,121" path="m10101,-731l10075,-731,10082,-728,10086,-723,10091,-719,10094,-712,10094,-695,10091,-688,10081,-677,10075,-675,10098,-675,10100,-677,10106,-685,10110,-694,10110,-716,10106,-726,10101,-731e" filled="t" fillcolor="#252525" stroked="f">
              <v:path arrowok="t"/>
              <v:fill/>
            </v:shape>
            <v:shape style="position:absolute;left:9934;top:-784;width:176;height:121" coordorigin="9934,-784" coordsize="176,121" path="m10104,-782l10043,-782,10031,-721,10045,-719,10047,-723,10051,-725,10058,-730,10063,-731,10101,-731,10095,-736,10048,-736,10055,-768,10104,-768,10104,-782e" filled="t" fillcolor="#252525" stroked="f">
              <v:path arrowok="t"/>
              <v:fill/>
            </v:shape>
            <v:shape style="position:absolute;left:9934;top:-784;width:176;height:121" coordorigin="9934,-784" coordsize="176,121" path="m10082,-743l10064,-743,10056,-741,10048,-736,10095,-736,10091,-740,10082,-743e" filled="t" fillcolor="#252525" stroked="f">
              <v:path arrowok="t"/>
              <v:fill/>
            </v:shape>
          </v:group>
          <w10:wrap type="none"/>
        </w:pict>
      </w:r>
      <w:r>
        <w:rPr/>
        <w:pict>
          <v:shape style="position:absolute;margin-left:370.165741pt;margin-top:-27.334244pt;width:93.359109pt;height:9.75pt;mso-position-horizontal-relative:page;mso-position-vertical-relative:paragraph;z-index:-5184" type="#_x0000_t75">
            <v:imagedata r:id="rId12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3.7: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O-S,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SO-S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comparison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weak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47" w:after="0" w:line="123" w:lineRule="exact"/>
        <w:ind w:left="5385" w:right="3100"/>
        <w:jc w:val="center"/>
        <w:rPr>
          <w:rFonts w:ascii="Cambria Math" w:hAnsi="Cambria Math" w:cs="Cambria Math" w:eastAsia="Cambria Math"/>
          <w:sz w:val="13"/>
          <w:szCs w:val="13"/>
        </w:rPr>
      </w:pPr>
      <w:rPr/>
      <w:r>
        <w:rPr/>
        <w:pict>
          <v:group style="position:absolute;margin-left:218.75354pt;margin-top:-24.233578pt;width:4.133665pt;height:6.093117pt;mso-position-horizontal-relative:page;mso-position-vertical-relative:paragraph;z-index:-5178" coordorigin="4375,-485" coordsize="83,122">
            <v:shape style="position:absolute;left:4375;top:-485;width:83;height:122" coordorigin="4375,-485" coordsize="83,122" path="m4450,-472l4425,-472,4431,-470,4435,-466,4440,-462,4442,-457,4442,-446,4439,-440,4435,-433,4430,-427,4421,-418,4398,-401,4392,-395,4387,-389,4382,-384,4379,-379,4377,-373,4376,-370,4375,-366,4375,-363,4458,-363,4458,-377,4396,-377,4398,-380,4400,-382,4406,-388,4411,-393,4432,-410,4440,-417,4449,-427,4452,-432,4455,-437,4457,-441,4457,-446,4457,-461,4454,-468,4450,-472e" filled="t" fillcolor="#252525" stroked="f">
              <v:path arrowok="t"/>
              <v:fill/>
            </v:shape>
            <v:shape style="position:absolute;left:4375;top:-485;width:83;height:122" coordorigin="4375,-485" coordsize="83,122" path="m4431,-485l4407,-485,4397,-482,4390,-476,4383,-470,4379,-461,4378,-450,4394,-448,4394,-456,4396,-462,4405,-470,4411,-472,4450,-472,4447,-475,4440,-481,4431,-485e" filled="t" fillcolor="#252525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2.182953pt;margin-top:-7.326284pt;width:11.421543pt;height:41.829041pt;mso-position-horizontal-relative:page;mso-position-vertical-relative:paragraph;z-index:-5177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12" w:lineRule="exact"/>
                    <w:ind w:left="20" w:right="-48"/>
                    <w:jc w:val="left"/>
                    <w:rPr>
                      <w:rFonts w:ascii="Calibri" w:hAnsi="Calibri" w:cs="Calibri" w:eastAsia="Calibri"/>
                      <w:sz w:val="19"/>
                      <w:szCs w:val="19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19"/>
                      <w:szCs w:val="19"/>
                      <w:spacing w:val="0"/>
                      <w:w w:val="100"/>
                      <w:position w:val="1"/>
                    </w:rPr>
                    <w:t>Gain</w:t>
                  </w:r>
                  <w:r>
                    <w:rPr>
                      <w:rFonts w:ascii="Calibri" w:hAnsi="Calibri" w:cs="Calibri" w:eastAsia="Calibri"/>
                      <w:sz w:val="19"/>
                      <w:szCs w:val="19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19"/>
                      <w:szCs w:val="19"/>
                      <w:spacing w:val="1"/>
                      <w:w w:val="100"/>
                      <w:position w:val="1"/>
                    </w:rPr>
                    <w:t>[</w:t>
                  </w:r>
                  <w:r>
                    <w:rPr>
                      <w:rFonts w:ascii="Calibri" w:hAnsi="Calibri" w:cs="Calibri" w:eastAsia="Calibri"/>
                      <w:sz w:val="19"/>
                      <w:szCs w:val="19"/>
                      <w:spacing w:val="0"/>
                      <w:w w:val="100"/>
                      <w:position w:val="1"/>
                    </w:rPr>
                    <w:t>a.</w:t>
                  </w:r>
                  <w:r>
                    <w:rPr>
                      <w:rFonts w:ascii="Calibri" w:hAnsi="Calibri" w:cs="Calibri" w:eastAsia="Calibri"/>
                      <w:sz w:val="19"/>
                      <w:szCs w:val="19"/>
                      <w:spacing w:val="-1"/>
                      <w:w w:val="100"/>
                      <w:position w:val="1"/>
                    </w:rPr>
                    <w:t>u</w:t>
                  </w:r>
                  <w:r>
                    <w:rPr>
                      <w:rFonts w:ascii="Calibri" w:hAnsi="Calibri" w:cs="Calibri" w:eastAsia="Calibri"/>
                      <w:sz w:val="19"/>
                      <w:szCs w:val="19"/>
                      <w:spacing w:val="1"/>
                      <w:w w:val="100"/>
                      <w:position w:val="1"/>
                    </w:rPr>
                    <w:t>.]</w:t>
                  </w:r>
                  <w:r>
                    <w:rPr>
                      <w:rFonts w:ascii="Calibri" w:hAnsi="Calibri" w:cs="Calibri" w:eastAsia="Calibri"/>
                      <w:sz w:val="19"/>
                      <w:szCs w:val="19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Cambria Math" w:hAnsi="Cambria Math" w:cs="Cambria Math" w:eastAsia="Cambria Math"/>
          <w:sz w:val="13"/>
          <w:szCs w:val="13"/>
          <w:spacing w:val="0"/>
          <w:w w:val="105"/>
          <w:position w:val="-3"/>
        </w:rPr>
        <w:t/>
      </w:r>
      <w:r>
        <w:rPr>
          <w:rFonts w:ascii="Cambria Math" w:hAnsi="Cambria Math" w:cs="Cambria Math" w:eastAsia="Cambria Math"/>
          <w:sz w:val="13"/>
          <w:szCs w:val="13"/>
          <w:spacing w:val="7"/>
          <w:w w:val="100"/>
          <w:position w:val="-3"/>
        </w:rPr>
        <w:t> </w:t>
      </w:r>
      <w:r>
        <w:rPr>
          <w:rFonts w:ascii="Cambria Math" w:hAnsi="Cambria Math" w:cs="Cambria Math" w:eastAsia="Cambria Math"/>
          <w:sz w:val="13"/>
          <w:szCs w:val="13"/>
          <w:spacing w:val="1"/>
          <w:w w:val="105"/>
          <w:position w:val="-3"/>
        </w:rPr>
        <w:t/>
      </w:r>
      <w:r>
        <w:rPr>
          <w:rFonts w:ascii="Cambria Math" w:hAnsi="Cambria Math" w:cs="Cambria Math" w:eastAsia="Cambria Math"/>
          <w:sz w:val="13"/>
          <w:szCs w:val="13"/>
          <w:spacing w:val="0"/>
          <w:w w:val="105"/>
          <w:position w:val="-3"/>
        </w:rPr>
        <w:t/>
      </w:r>
      <w:r>
        <w:rPr>
          <w:rFonts w:ascii="Cambria Math" w:hAnsi="Cambria Math" w:cs="Cambria Math" w:eastAsia="Cambria Math"/>
          <w:sz w:val="13"/>
          <w:szCs w:val="13"/>
          <w:spacing w:val="3"/>
          <w:w w:val="100"/>
          <w:position w:val="-3"/>
        </w:rPr>
        <w:t> </w:t>
      </w:r>
      <w:r>
        <w:rPr>
          <w:rFonts w:ascii="Cambria Math" w:hAnsi="Cambria Math" w:cs="Cambria Math" w:eastAsia="Cambria Math"/>
          <w:sz w:val="13"/>
          <w:szCs w:val="13"/>
          <w:spacing w:val="0"/>
          <w:w w:val="105"/>
          <w:position w:val="-3"/>
        </w:rPr>
        <w:t/>
      </w:r>
      <w:r>
        <w:rPr>
          <w:rFonts w:ascii="Cambria Math" w:hAnsi="Cambria Math" w:cs="Cambria Math" w:eastAsia="Cambria Math"/>
          <w:sz w:val="13"/>
          <w:szCs w:val="13"/>
          <w:spacing w:val="-1"/>
          <w:w w:val="105"/>
          <w:position w:val="-3"/>
        </w:rPr>
        <w:t/>
      </w:r>
      <w:r>
        <w:rPr>
          <w:rFonts w:ascii="Cambria Math" w:hAnsi="Cambria Math" w:cs="Cambria Math" w:eastAsia="Cambria Math"/>
          <w:sz w:val="13"/>
          <w:szCs w:val="13"/>
          <w:spacing w:val="0"/>
          <w:w w:val="105"/>
          <w:position w:val="-3"/>
        </w:rPr>
        <w:t/>
      </w:r>
      <w:r>
        <w:rPr>
          <w:rFonts w:ascii="Cambria Math" w:hAnsi="Cambria Math" w:cs="Cambria Math" w:eastAsia="Cambria Math"/>
          <w:sz w:val="13"/>
          <w:szCs w:val="13"/>
          <w:spacing w:val="0"/>
          <w:w w:val="100"/>
          <w:position w:val="0"/>
        </w:rPr>
      </w:r>
    </w:p>
    <w:p>
      <w:pPr>
        <w:spacing w:before="0" w:after="0" w:line="236" w:lineRule="exact"/>
        <w:ind w:left="4791" w:right="3034"/>
        <w:jc w:val="center"/>
        <w:rPr>
          <w:rFonts w:ascii="Cambria Math" w:hAnsi="Cambria Math" w:cs="Cambria Math" w:eastAsia="Cambria Math"/>
          <w:sz w:val="13"/>
          <w:szCs w:val="13"/>
        </w:rPr>
      </w:pPr>
      <w:rPr/>
      <w:r>
        <w:rPr/>
        <w:pict>
          <v:group style="position:absolute;margin-left:219.445175pt;margin-top:20.692043pt;width:2.300358pt;height:6.086854pt;mso-position-horizontal-relative:page;mso-position-vertical-relative:paragraph;z-index:-5179" coordorigin="4389,414" coordsize="46,122">
            <v:shape style="position:absolute;left:4389;top:414;width:46;height:122" coordorigin="4389,414" coordsize="46,122" path="m4435,441l4420,441,4420,536,4435,536,4435,441e" filled="t" fillcolor="#252525" stroked="f">
              <v:path arrowok="t"/>
              <v:fill/>
            </v:shape>
            <v:shape style="position:absolute;left:4389;top:414;width:46;height:122" coordorigin="4389,414" coordsize="46,122" path="m4435,414l4425,414,4422,419,4418,424,4405,436,4397,440,4389,444,4389,459,4420,441,4435,441,4435,414e" filled="t" fillcolor="#252525" stroked="f">
              <v:path arrowok="t"/>
              <v:fill/>
            </v:shape>
          </v:group>
          <w10:wrap type="none"/>
        </w:pict>
      </w:r>
      <w:r>
        <w:rPr>
          <w:rFonts w:ascii="Calibri" w:hAnsi="Calibri" w:cs="Calibri" w:eastAsia="Calibri"/>
          <w:sz w:val="19"/>
          <w:szCs w:val="19"/>
          <w:spacing w:val="0"/>
          <w:w w:val="100"/>
          <w:position w:val="8"/>
        </w:rPr>
        <w:t>Gain</w:t>
      </w:r>
      <w:r>
        <w:rPr>
          <w:rFonts w:ascii="Calibri" w:hAnsi="Calibri" w:cs="Calibri" w:eastAsia="Calibri"/>
          <w:sz w:val="19"/>
          <w:szCs w:val="19"/>
          <w:spacing w:val="-4"/>
          <w:w w:val="100"/>
          <w:position w:val="8"/>
        </w:rPr>
        <w:t> </w:t>
      </w:r>
      <w:r>
        <w:rPr>
          <w:rFonts w:ascii="Calibri" w:hAnsi="Calibri" w:cs="Calibri" w:eastAsia="Calibri"/>
          <w:sz w:val="19"/>
          <w:szCs w:val="19"/>
          <w:spacing w:val="0"/>
          <w:w w:val="100"/>
          <w:position w:val="8"/>
        </w:rPr>
        <w:t>=</w:t>
      </w:r>
      <w:r>
        <w:rPr>
          <w:rFonts w:ascii="Calibri" w:hAnsi="Calibri" w:cs="Calibri" w:eastAsia="Calibri"/>
          <w:sz w:val="19"/>
          <w:szCs w:val="19"/>
          <w:spacing w:val="-2"/>
          <w:w w:val="100"/>
          <w:position w:val="8"/>
        </w:rPr>
        <w:t> </w:t>
      </w:r>
      <w:r>
        <w:rPr>
          <w:rFonts w:ascii="Cambria Math" w:hAnsi="Cambria Math" w:cs="Cambria Math" w:eastAsia="Cambria Math"/>
          <w:sz w:val="13"/>
          <w:szCs w:val="13"/>
          <w:spacing w:val="0"/>
          <w:w w:val="105"/>
          <w:position w:val="-2"/>
        </w:rPr>
        <w:t/>
      </w:r>
      <w:r>
        <w:rPr>
          <w:rFonts w:ascii="Cambria Math" w:hAnsi="Cambria Math" w:cs="Cambria Math" w:eastAsia="Cambria Math"/>
          <w:sz w:val="13"/>
          <w:szCs w:val="13"/>
          <w:spacing w:val="7"/>
          <w:w w:val="100"/>
          <w:position w:val="-2"/>
        </w:rPr>
        <w:t> </w:t>
      </w:r>
      <w:r>
        <w:rPr>
          <w:rFonts w:ascii="Cambria Math" w:hAnsi="Cambria Math" w:cs="Cambria Math" w:eastAsia="Cambria Math"/>
          <w:sz w:val="13"/>
          <w:szCs w:val="13"/>
          <w:spacing w:val="0"/>
          <w:w w:val="105"/>
          <w:position w:val="-2"/>
        </w:rPr>
        <w:t>𝑖𝑛</w:t>
      </w:r>
      <w:r>
        <w:rPr>
          <w:rFonts w:ascii="Cambria Math" w:hAnsi="Cambria Math" w:cs="Cambria Math" w:eastAsia="Cambria Math"/>
          <w:sz w:val="13"/>
          <w:szCs w:val="13"/>
          <w:spacing w:val="5"/>
          <w:w w:val="100"/>
          <w:position w:val="-2"/>
        </w:rPr>
        <w:t> </w:t>
      </w:r>
      <w:r>
        <w:rPr>
          <w:rFonts w:ascii="Cambria Math" w:hAnsi="Cambria Math" w:cs="Cambria Math" w:eastAsia="Cambria Math"/>
          <w:sz w:val="13"/>
          <w:szCs w:val="13"/>
          <w:spacing w:val="0"/>
          <w:w w:val="105"/>
          <w:position w:val="-2"/>
        </w:rPr>
        <w:t/>
      </w:r>
      <w:r>
        <w:rPr>
          <w:rFonts w:ascii="Cambria Math" w:hAnsi="Cambria Math" w:cs="Cambria Math" w:eastAsia="Cambria Math"/>
          <w:sz w:val="13"/>
          <w:szCs w:val="13"/>
          <w:spacing w:val="-1"/>
          <w:w w:val="105"/>
          <w:position w:val="-2"/>
        </w:rPr>
        <w:t/>
      </w:r>
      <w:r>
        <w:rPr>
          <w:rFonts w:ascii="Cambria Math" w:hAnsi="Cambria Math" w:cs="Cambria Math" w:eastAsia="Cambria Math"/>
          <w:sz w:val="13"/>
          <w:szCs w:val="13"/>
          <w:spacing w:val="0"/>
          <w:w w:val="105"/>
          <w:position w:val="-2"/>
        </w:rPr>
        <w:t>𝑎</w:t>
      </w:r>
      <w:r>
        <w:rPr>
          <w:rFonts w:ascii="Cambria Math" w:hAnsi="Cambria Math" w:cs="Cambria Math" w:eastAsia="Cambria Math"/>
          <w:sz w:val="13"/>
          <w:szCs w:val="13"/>
          <w:spacing w:val="-1"/>
          <w:w w:val="105"/>
          <w:position w:val="-2"/>
        </w:rPr>
        <w:t/>
      </w:r>
      <w:r>
        <w:rPr>
          <w:rFonts w:ascii="Cambria Math" w:hAnsi="Cambria Math" w:cs="Cambria Math" w:eastAsia="Cambria Math"/>
          <w:sz w:val="13"/>
          <w:szCs w:val="13"/>
          <w:spacing w:val="0"/>
          <w:w w:val="105"/>
          <w:position w:val="-2"/>
        </w:rPr>
        <w:t/>
      </w:r>
      <w:r>
        <w:rPr>
          <w:rFonts w:ascii="Cambria Math" w:hAnsi="Cambria Math" w:cs="Cambria Math" w:eastAsia="Cambria Math"/>
          <w:sz w:val="13"/>
          <w:szCs w:val="13"/>
          <w:spacing w:val="2"/>
          <w:w w:val="105"/>
          <w:position w:val="-2"/>
        </w:rPr>
        <w:t/>
      </w:r>
      <w:r>
        <w:rPr>
          <w:rFonts w:ascii="Cambria Math" w:hAnsi="Cambria Math" w:cs="Cambria Math" w:eastAsia="Cambria Math"/>
          <w:sz w:val="13"/>
          <w:szCs w:val="13"/>
          <w:spacing w:val="0"/>
          <w:w w:val="105"/>
          <w:position w:val="-2"/>
        </w:rPr>
        <w:t>𝑐</w:t>
      </w:r>
      <w:r>
        <w:rPr>
          <w:rFonts w:ascii="Cambria Math" w:hAnsi="Cambria Math" w:cs="Cambria Math" w:eastAsia="Cambria Math"/>
          <w:sz w:val="13"/>
          <w:szCs w:val="13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063" w:right="-20"/>
        <w:jc w:val="left"/>
        <w:rPr>
          <w:rFonts w:ascii="Calibri" w:hAnsi="Calibri" w:cs="Calibri" w:eastAsia="Calibri"/>
          <w:sz w:val="21"/>
          <w:szCs w:val="21"/>
        </w:rPr>
      </w:pPr>
      <w:rPr/>
      <w:r>
        <w:rPr/>
        <w:pict>
          <v:group style="position:absolute;margin-left:226.647766pt;margin-top:-152.134689pt;width:147.511014pt;height:165.305906pt;mso-position-horizontal-relative:page;mso-position-vertical-relative:paragraph;z-index:-5181" coordorigin="4533,-3043" coordsize="2950,3306">
            <v:group style="position:absolute;left:4549;top:-253;width:185;height:2" coordorigin="4549,-253" coordsize="185,2">
              <v:shape style="position:absolute;left:4549;top:-253;width:185;height:2" coordorigin="4549,-253" coordsize="185,0" path="m4549,-253l4733,-253e" filled="f" stroked="t" strokeweight=".771054pt" strokecolor="#252525">
                <v:path arrowok="t"/>
              </v:shape>
            </v:group>
            <v:group style="position:absolute;left:4549;top:-2930;width:2;height:2677" coordorigin="4549,-2930" coordsize="2,2677">
              <v:shape style="position:absolute;left:4549;top:-2930;width:2;height:2677" coordorigin="4549,-2930" coordsize="0,2677" path="m4549,-2930l4549,-253e" filled="f" stroked="t" strokeweight=".77105pt" strokecolor="#252525">
                <v:path arrowok="t"/>
              </v:shape>
            </v:group>
            <v:group style="position:absolute;left:4549;top:-1328;width:34;height:13" coordorigin="4549,-1328" coordsize="34,13">
              <v:shape style="position:absolute;left:4549;top:-1328;width:34;height:13" coordorigin="4549,-1328" coordsize="34,13" path="m4549,-1321l4583,-1321e" filled="f" stroked="t" strokeweight=".771048pt" strokecolor="#252525">
                <v:path arrowok="t"/>
              </v:shape>
            </v:group>
            <v:group style="position:absolute;left:4549;top:-2396;width:34;height:13" coordorigin="4549,-2396" coordsize="34,13">
              <v:shape style="position:absolute;left:4549;top:-2396;width:34;height:13" coordorigin="4549,-2396" coordsize="34,13" path="m4549,-2389l4583,-2389e" filled="f" stroked="t" strokeweight=".771048pt" strokecolor="#252525">
                <v:path arrowok="t"/>
              </v:shape>
            </v:group>
            <v:group style="position:absolute;left:4542;top:-259;width:98;height:13" coordorigin="4542,-259" coordsize="98,13">
              <v:shape style="position:absolute;left:4542;top:-259;width:98;height:13" coordorigin="4542,-259" coordsize="98,13" path="m4549,-259l4542,-259,4542,-246,4549,-246,4549,-259e" filled="t" fillcolor="#000000" stroked="f">
                <v:path arrowok="t"/>
                <v:fill/>
              </v:shape>
              <v:shape style="position:absolute;left:4542;top:-259;width:98;height:13" coordorigin="4542,-259" coordsize="98,13" path="m4640,-259l4549,-259,4549,-246,4640,-246,4640,-259e" filled="t" fillcolor="#000000" stroked="f">
                <v:path arrowok="t"/>
                <v:fill/>
              </v:shape>
            </v:group>
            <v:group style="position:absolute;left:4669;top:-256;width:64;height:2" coordorigin="4669,-256" coordsize="64,2">
              <v:shape style="position:absolute;left:4669;top:-256;width:64;height:2" coordorigin="4669,-256" coordsize="64,0" path="m4669,-256l4733,-256e" filled="f" stroked="t" strokeweight=".43553pt" strokecolor="#000000">
                <v:path arrowok="t"/>
              </v:shape>
            </v:group>
            <v:group style="position:absolute;left:4662;top:-2586;width:71;height:2334" coordorigin="4662,-2586" coordsize="71,2334">
              <v:shape style="position:absolute;left:4662;top:-2586;width:71;height:2334" coordorigin="4662,-2586" coordsize="71,2334" path="m4662,-253l4733,-253,4733,-2586,4662,-2586,4662,-253xe" filled="t" fillcolor="#0000FF" stroked="f">
                <v:path arrowok="t"/>
                <v:fill/>
              </v:shape>
            </v:group>
            <v:group style="position:absolute;left:4883;top:-2040;width:240;height:1794" coordorigin="4883,-2040" coordsize="240,1794">
              <v:shape style="position:absolute;left:4883;top:-2040;width:240;height:1794" coordorigin="4883,-2040" coordsize="240,1794" path="m5123,-2040l4883,-2040,4883,-246,5123,-246,5123,-253,4896,-253,4896,-2027,4889,-2027,4896,-2033,5123,-2033,5123,-2040e" filled="t" fillcolor="#000000" stroked="f">
                <v:path arrowok="t"/>
                <v:fill/>
              </v:shape>
            </v:group>
            <v:group style="position:absolute;left:5110;top:-259;width:13;height:7" coordorigin="5110,-259" coordsize="13,7">
              <v:shape style="position:absolute;left:5110;top:-259;width:13;height:7" coordorigin="5110,-259" coordsize="13,7" path="m5123,-259l5116,-259,5110,-253,5123,-253,5123,-259e" filled="t" fillcolor="#000000" stroked="f">
                <v:path arrowok="t"/>
                <v:fill/>
              </v:shape>
            </v:group>
            <v:group style="position:absolute;left:4889;top:-2033;width:7;height:7" coordorigin="4889,-2033" coordsize="7,7">
              <v:shape style="position:absolute;left:4889;top:-2033;width:7;height:7" coordorigin="4889,-2033" coordsize="7,7" path="m4896,-2033l4889,-2027,4896,-2027,4896,-2033e" filled="t" fillcolor="#000000" stroked="f">
                <v:path arrowok="t"/>
                <v:fill/>
              </v:shape>
            </v:group>
            <v:group style="position:absolute;left:5110;top:-2033;width:13;height:7" coordorigin="5110,-2033" coordsize="13,7">
              <v:shape style="position:absolute;left:5110;top:-2033;width:13;height:7" coordorigin="5110,-2033" coordsize="13,7" path="m5123,-2033l5110,-2033,5116,-2027,5123,-2027,5123,-2033e" filled="t" fillcolor="#000000" stroked="f">
                <v:path arrowok="t"/>
                <v:fill/>
              </v:shape>
            </v:group>
            <v:group style="position:absolute;left:4656;top:-2593;width:240;height:2347" coordorigin="4656,-2593" coordsize="240,2347">
              <v:shape style="position:absolute;left:4656;top:-2593;width:240;height:2347" coordorigin="4656,-2593" coordsize="240,2347" path="m4896,-2593l4656,-2593,4656,-246,4896,-246,4896,-253,4669,-253,4669,-2580,4662,-2580,4669,-2586,4896,-2586,4896,-2593e" filled="t" fillcolor="#000000" stroked="f">
                <v:path arrowok="t"/>
                <v:fill/>
              </v:shape>
            </v:group>
            <v:group style="position:absolute;left:4883;top:-259;width:13;height:7" coordorigin="4883,-259" coordsize="13,7">
              <v:shape style="position:absolute;left:4883;top:-259;width:13;height:7" coordorigin="4883,-259" coordsize="13,7" path="m4896,-259l4889,-259,4883,-253,4896,-253,4896,-259e" filled="t" fillcolor="#000000" stroked="f">
                <v:path arrowok="t"/>
                <v:fill/>
              </v:shape>
            </v:group>
            <v:group style="position:absolute;left:4662;top:-2586;width:7;height:7" coordorigin="4662,-2586" coordsize="7,7">
              <v:shape style="position:absolute;left:4662;top:-2586;width:7;height:7" coordorigin="4662,-2586" coordsize="7,7" path="m4669,-2586l4662,-2580,4669,-2580,4669,-2586e" filled="t" fillcolor="#000000" stroked="f">
                <v:path arrowok="t"/>
                <v:fill/>
              </v:shape>
            </v:group>
            <v:group style="position:absolute;left:4669;top:-2583;width:64;height:2" coordorigin="4669,-2583" coordsize="64,2">
              <v:shape style="position:absolute;left:4669;top:-2583;width:64;height:2" coordorigin="4669,-2583" coordsize="64,0" path="m4669,-2583l4733,-2583e" filled="f" stroked="t" strokeweight=".43105pt" strokecolor="#000000">
                <v:path arrowok="t"/>
              </v:shape>
            </v:group>
            <v:group style="position:absolute;left:4883;top:-2586;width:13;height:7" coordorigin="4883,-2586" coordsize="13,7">
              <v:shape style="position:absolute;left:4883;top:-2586;width:13;height:7" coordorigin="4883,-2586" coordsize="13,7" path="m4896,-2586l4883,-2586,4889,-2580,4896,-2580,4896,-2586e" filled="t" fillcolor="#000000" stroked="f">
                <v:path arrowok="t"/>
                <v:fill/>
              </v:shape>
            </v:group>
            <v:group style="position:absolute;left:5110;top:-1686;width:240;height:1440" coordorigin="5110,-1686" coordsize="240,1440">
              <v:shape style="position:absolute;left:5110;top:-1686;width:240;height:1440" coordorigin="5110,-1686" coordsize="240,1440" path="m5350,-1686l5110,-1686,5110,-246,5350,-246,5350,-253,5123,-253,5123,-1673,5116,-1673,5123,-1680,5350,-1680,5350,-1686e" filled="t" fillcolor="#000000" stroked="f">
                <v:path arrowok="t"/>
                <v:fill/>
              </v:shape>
            </v:group>
            <v:group style="position:absolute;left:5337;top:-259;width:13;height:7" coordorigin="5337,-259" coordsize="13,7">
              <v:shape style="position:absolute;left:5337;top:-259;width:13;height:7" coordorigin="5337,-259" coordsize="13,7" path="m5350,-259l5344,-259,5337,-253,5350,-253,5350,-259e" filled="t" fillcolor="#000000" stroked="f">
                <v:path arrowok="t"/>
                <v:fill/>
              </v:shape>
            </v:group>
            <v:group style="position:absolute;left:5116;top:-1680;width:7;height:7" coordorigin="5116,-1680" coordsize="7,7">
              <v:shape style="position:absolute;left:5116;top:-1680;width:7;height:7" coordorigin="5116,-1680" coordsize="7,7" path="m5123,-1680l5116,-1673,5123,-1673,5123,-1680e" filled="t" fillcolor="#000000" stroked="f">
                <v:path arrowok="t"/>
                <v:fill/>
              </v:shape>
            </v:group>
            <v:group style="position:absolute;left:5337;top:-1680;width:13;height:7" coordorigin="5337,-1680" coordsize="13,7">
              <v:shape style="position:absolute;left:5337;top:-1680;width:13;height:7" coordorigin="5337,-1680" coordsize="13,7" path="m5350,-1680l5337,-1680,5344,-1673,5350,-1673,5350,-1680e" filled="t" fillcolor="#000000" stroked="f">
                <v:path arrowok="t"/>
                <v:fill/>
              </v:shape>
            </v:group>
            <v:group style="position:absolute;left:4796;top:-38;width:91;height:42" coordorigin="4796,-38" coordsize="91,42">
              <v:shape style="position:absolute;left:4796;top:-38;width:91;height:42" coordorigin="4796,-38" coordsize="91,42" path="m4812,-38l4796,-37,4796,-29,4799,-21,4807,-9,4813,-4,4829,3,4838,4,4858,4,4866,3,4880,-4,4886,-8,4887,-10,4841,-10,4835,-11,4824,-16,4819,-19,4814,-27,4812,-32,4812,-38e" filled="t" fillcolor="#252525" stroked="f">
                <v:path arrowok="t"/>
                <v:fill/>
              </v:shape>
            </v:group>
            <v:group style="position:absolute;left:4801;top:-121;width:95;height:111" coordorigin="4801,-121" coordsize="95,111">
              <v:shape style="position:absolute;left:4801;top:-121;width:95;height:111" coordorigin="4801,-121" coordsize="95,111" path="m4854,-121l4836,-121,4829,-120,4815,-114,4810,-110,4803,-100,4801,-94,4801,-82,4854,-51,4862,-49,4880,-27,4878,-24,4874,-17,4870,-15,4860,-11,4855,-10,4887,-10,4894,-20,4895,-26,4895,-39,4833,-72,4825,-75,4818,-81,4817,-84,4817,-94,4819,-98,4828,-105,4835,-107,4884,-107,4882,-110,4876,-114,4862,-120,4854,-121e" filled="t" fillcolor="#252525" stroked="f">
                <v:path arrowok="t"/>
                <v:fill/>
              </v:shape>
            </v:group>
            <v:group style="position:absolute;left:4855;top:-107;width:37;height:23" coordorigin="4855,-107" coordsize="37,23">
              <v:shape style="position:absolute;left:4855;top:-107;width:37;height:23" coordorigin="4855,-107" coordsize="37,23" path="m4884,-107l4855,-107,4862,-105,4872,-97,4875,-91,4876,-84,4892,-85,4891,-92,4889,-98,4884,-107e" filled="t" fillcolor="#252525" stroked="f">
                <v:path arrowok="t"/>
                <v:fill/>
              </v:shape>
            </v:group>
            <v:group style="position:absolute;left:4913;top:-120;width:101;height:124" coordorigin="4913,-120" coordsize="101,124">
              <v:shape style="position:absolute;left:4913;top:-120;width:101;height:124" coordorigin="4913,-120" coordsize="101,124" path="m4959,-120l4913,-58,4913,-46,4915,-36,4925,-17,4932,-10,4950,1,4961,4,4984,4,4994,2,5012,-8,5014,-9,4960,-9,4950,-14,4934,-31,4930,-42,4930,-58,4933,-81,4943,-96,4951,-104,4961,-107,5014,-107,5013,-108,5000,-115,4985,-119,4959,-120e" filled="t" fillcolor="#252525" stroked="f">
                <v:path arrowok="t"/>
                <v:fill/>
              </v:shape>
            </v:group>
            <v:group style="position:absolute;left:4981;top:-107;width:51;height:98" coordorigin="4981,-107" coordsize="51,98">
              <v:shape style="position:absolute;left:4981;top:-107;width:51;height:98" coordorigin="4981,-107" coordsize="51,98" path="m5014,-107l4981,-107,4989,-105,5002,-97,5007,-92,5014,-77,5015,-68,5015,-43,5011,-31,4995,-14,4985,-9,5014,-9,5020,-16,5030,-35,5032,-46,5032,-70,5030,-81,5020,-100,5014,-107e" filled="t" fillcolor="#252525" stroked="f">
                <v:path arrowok="t"/>
                <v:fill/>
              </v:shape>
            </v:group>
            <v:group style="position:absolute;left:5106;top:-38;width:91;height:42" coordorigin="5106,-38" coordsize="91,42">
              <v:shape style="position:absolute;left:5106;top:-38;width:91;height:42" coordorigin="5106,-38" coordsize="91,42" path="m5122,-38l5106,-37,5106,-29,5109,-21,5117,-9,5123,-4,5139,3,5148,4,5168,4,5176,3,5191,-4,5196,-8,5197,-10,5152,-10,5145,-11,5134,-16,5130,-19,5124,-27,5123,-32,5122,-38e" filled="t" fillcolor="#252525" stroked="f">
                <v:path arrowok="t"/>
                <v:fill/>
              </v:shape>
            </v:group>
            <v:group style="position:absolute;left:5111;top:-121;width:95;height:111" coordorigin="5111,-121" coordsize="95,111">
              <v:shape style="position:absolute;left:5111;top:-121;width:95;height:111" coordorigin="5111,-121" coordsize="95,111" path="m5164,-121l5147,-121,5139,-120,5125,-114,5120,-110,5113,-100,5111,-94,5111,-82,5164,-51,5172,-49,5190,-27,5189,-24,5184,-17,5180,-15,5171,-11,5165,-10,5197,-10,5204,-20,5206,-26,5206,-39,5143,-72,5135,-75,5129,-81,5127,-84,5127,-94,5129,-98,5138,-105,5146,-107,5194,-107,5192,-110,5186,-114,5172,-120,5164,-121e" filled="t" fillcolor="#252525" stroked="f">
                <v:path arrowok="t"/>
                <v:fill/>
              </v:shape>
            </v:group>
            <v:group style="position:absolute;left:5165;top:-107;width:37;height:23" coordorigin="5165,-107" coordsize="37,23">
              <v:shape style="position:absolute;left:5165;top:-107;width:37;height:23" coordorigin="5165,-107" coordsize="37,23" path="m5194,-107l5165,-107,5172,-105,5182,-97,5185,-91,5186,-84,5202,-85,5202,-92,5200,-98,5194,-107e" filled="t" fillcolor="#252525" stroked="f">
                <v:path arrowok="t"/>
                <v:fill/>
              </v:shape>
            </v:group>
            <v:group style="position:absolute;left:5672;top:-121;width:464;height:125" coordorigin="5672,-121" coordsize="464,125">
              <v:shape style="position:absolute;left:5672;top:-121;width:464;height:125" coordorigin="5672,-121" coordsize="464,125" path="m5689,-119l5672,-119,5705,2,5722,2,5727,-15,5713,-15,5711,-23,5710,-31,5708,-40,5689,-119e" filled="t" fillcolor="#252525" stroked="f">
                <v:path arrowok="t"/>
                <v:fill/>
              </v:shape>
              <v:shape style="position:absolute;left:5672;top:-121;width:464;height:125" coordorigin="5672,-121" coordsize="464,125" path="m5766,-104l5752,-104,5752,-103,5753,-98,5756,-90,5782,2,5798,2,5804,-18,5789,-18,5785,-38,5780,-58,5766,-104e" filled="t" fillcolor="#252525" stroked="f">
                <v:path arrowok="t"/>
                <v:fill/>
              </v:shape>
              <v:shape style="position:absolute;left:5672;top:-121;width:464;height:125" coordorigin="5672,-121" coordsize="464,125" path="m5762,-119l5742,-119,5718,-35,5713,-15,5727,-15,5749,-94,5750,-99,5752,-104,5766,-104,5762,-119e" filled="t" fillcolor="#252525" stroked="f">
                <v:path arrowok="t"/>
                <v:fill/>
              </v:shape>
              <v:shape style="position:absolute;left:5672;top:-121;width:464;height:125" coordorigin="5672,-121" coordsize="464,125" path="m5832,-119l5816,-119,5796,-41,5793,-31,5791,-22,5789,-18,5804,-18,5832,-119e" filled="t" fillcolor="#252525" stroked="f">
                <v:path arrowok="t"/>
                <v:fill/>
              </v:shape>
              <v:shape style="position:absolute;left:5672;top:-121;width:464;height:125" coordorigin="5672,-121" coordsize="464,125" path="m5889,-120l5843,-58,5843,-46,5845,-36,5855,-17,5862,-10,5880,1,5891,4,5913,4,5923,2,5942,-8,5943,-9,5890,-9,5880,-14,5864,-31,5860,-42,5860,-58,5863,-81,5872,-96,5881,-104,5891,-107,5943,-107,5943,-108,5930,-115,5914,-119,5889,-120e" filled="t" fillcolor="#252525" stroked="f">
                <v:path arrowok="t"/>
                <v:fill/>
              </v:shape>
              <v:shape style="position:absolute;left:5672;top:-121;width:464;height:125" coordorigin="5672,-121" coordsize="464,125" path="m5943,-107l5911,-107,5918,-105,5931,-97,5936,-92,5943,-77,5945,-68,5945,-43,5941,-31,5925,-14,5915,-9,5943,-9,5949,-16,5954,-25,5960,-35,5962,-46,5962,-70,5960,-81,5955,-91,5950,-100,5943,-107e" filled="t" fillcolor="#252525" stroked="f">
                <v:path arrowok="t"/>
                <v:fill/>
              </v:shape>
              <v:shape style="position:absolute;left:5672;top:-121;width:464;height:125" coordorigin="5672,-121" coordsize="464,125" path="m6023,-49l5975,-49,5975,-34,6023,-34,6023,-49e" filled="t" fillcolor="#252525" stroked="f">
                <v:path arrowok="t"/>
                <v:fill/>
              </v:shape>
              <v:shape style="position:absolute;left:5672;top:-121;width:464;height:125" coordorigin="5672,-121" coordsize="464,125" path="m6051,-38l6036,-37,6036,-29,6038,-21,6043,-15,6047,-9,6053,-4,6068,3,6078,4,6098,4,6106,3,6113,-1,6120,-4,6126,-8,6127,-10,6081,-10,6075,-11,6052,-32,6051,-38e" filled="t" fillcolor="#252525" stroked="f">
                <v:path arrowok="t"/>
                <v:fill/>
              </v:shape>
              <v:shape style="position:absolute;left:5672;top:-121;width:464;height:125" coordorigin="5672,-121" coordsize="464,125" path="m6094,-121l6076,-121,6068,-120,6062,-117,6055,-114,6050,-110,6042,-100,6041,-94,6041,-82,6042,-77,6045,-73,6048,-68,6052,-64,6063,-59,6071,-56,6094,-51,6101,-49,6119,-27,6118,-24,6113,-17,6110,-15,6100,-11,6095,-10,6127,-10,6133,-20,6135,-26,6135,-39,6073,-72,6065,-75,6058,-81,6057,-84,6057,-94,6059,-98,6063,-102,6068,-105,6075,-107,6123,-107,6121,-110,6116,-114,6102,-120,6094,-121e" filled="t" fillcolor="#252525" stroked="f">
                <v:path arrowok="t"/>
                <v:fill/>
              </v:shape>
              <v:shape style="position:absolute;left:5672;top:-121;width:464;height:125" coordorigin="5672,-121" coordsize="464,125" path="m6123,-107l6095,-107,6102,-105,6107,-101,6112,-97,6115,-91,6116,-84,6131,-85,6131,-92,6129,-98,6125,-104,6123,-107e" filled="t" fillcolor="#252525" stroked="f">
                <v:path arrowok="t"/>
                <v:fill/>
              </v:shape>
            </v:group>
            <v:group style="position:absolute;left:5791;top:-1591;width:240;height:1345" coordorigin="5791,-1591" coordsize="240,1345">
              <v:shape style="position:absolute;left:5791;top:-1591;width:240;height:1345" coordorigin="5791,-1591" coordsize="240,1345" path="m6031,-1591l5791,-1591,5791,-246,6031,-246,6031,-253,5804,-253,5804,-1578,5798,-1578,5804,-1585,6031,-1585,6031,-1591e" filled="t" fillcolor="#000000" stroked="f">
                <v:path arrowok="t"/>
                <v:fill/>
              </v:shape>
            </v:group>
            <v:group style="position:absolute;left:6018;top:-259;width:13;height:7" coordorigin="6018,-259" coordsize="13,7">
              <v:shape style="position:absolute;left:6018;top:-259;width:13;height:7" coordorigin="6018,-259" coordsize="13,7" path="m6031,-259l6025,-259,6018,-253,6031,-253,6031,-259e" filled="t" fillcolor="#000000" stroked="f">
                <v:path arrowok="t"/>
                <v:fill/>
              </v:shape>
            </v:group>
            <v:group style="position:absolute;left:5798;top:-1585;width:7;height:7" coordorigin="5798,-1585" coordsize="7,7">
              <v:shape style="position:absolute;left:5798;top:-1585;width:7;height:7" coordorigin="5798,-1585" coordsize="7,7" path="m5804,-1585l5798,-1578,5804,-1578,5804,-1585e" filled="t" fillcolor="#000000" stroked="f">
                <v:path arrowok="t"/>
                <v:fill/>
              </v:shape>
            </v:group>
            <v:group style="position:absolute;left:6018;top:-1585;width:13;height:7" coordorigin="6018,-1585" coordsize="13,7">
              <v:shape style="position:absolute;left:6018;top:-1585;width:13;height:7" coordorigin="6018,-1585" coordsize="13,7" path="m6031,-1585l6018,-1585,6025,-1578,6031,-1578,6031,-1585e" filled="t" fillcolor="#000000" stroked="f">
                <v:path arrowok="t"/>
                <v:fill/>
              </v:shape>
            </v:group>
            <v:group style="position:absolute;left:5564;top:-1801;width:240;height:1555" coordorigin="5564,-1801" coordsize="240,1555">
              <v:shape style="position:absolute;left:5564;top:-1801;width:240;height:1555" coordorigin="5564,-1801" coordsize="240,1555" path="m5804,-1801l5564,-1801,5564,-246,5804,-246,5804,-253,5577,-253,5577,-1788,5571,-1788,5577,-1795,5804,-1795,5804,-1801e" filled="t" fillcolor="#000000" stroked="f">
                <v:path arrowok="t"/>
                <v:fill/>
              </v:shape>
            </v:group>
            <v:group style="position:absolute;left:5791;top:-259;width:13;height:7" coordorigin="5791,-259" coordsize="13,7">
              <v:shape style="position:absolute;left:5791;top:-259;width:13;height:7" coordorigin="5791,-259" coordsize="13,7" path="m5804,-259l5798,-259,5791,-253,5804,-253,5804,-259e" filled="t" fillcolor="#000000" stroked="f">
                <v:path arrowok="t"/>
                <v:fill/>
              </v:shape>
            </v:group>
            <v:group style="position:absolute;left:5571;top:-1795;width:7;height:7" coordorigin="5571,-1795" coordsize="7,7">
              <v:shape style="position:absolute;left:5571;top:-1795;width:7;height:7" coordorigin="5571,-1795" coordsize="7,7" path="m5577,-1795l5571,-1788,5577,-1788,5577,-1795e" filled="t" fillcolor="#000000" stroked="f">
                <v:path arrowok="t"/>
                <v:fill/>
              </v:shape>
            </v:group>
            <v:group style="position:absolute;left:5791;top:-1795;width:13;height:7" coordorigin="5791,-1795" coordsize="13,7">
              <v:shape style="position:absolute;left:5791;top:-1795;width:13;height:7" coordorigin="5791,-1795" coordsize="13,7" path="m5804,-1795l5791,-1795,5798,-1788,5804,-1788,5804,-1795e" filled="t" fillcolor="#000000" stroked="f">
                <v:path arrowok="t"/>
                <v:fill/>
              </v:shape>
            </v:group>
            <v:group style="position:absolute;left:6018;top:-1449;width:241;height:1203" coordorigin="6018,-1449" coordsize="241,1203">
              <v:shape style="position:absolute;left:6018;top:-1449;width:241;height:1203" coordorigin="6018,-1449" coordsize="241,1203" path="m6258,-1449l6018,-1449,6018,-246,6258,-246,6258,-253,6031,-253,6031,-1436,6025,-1436,6031,-1442,6258,-1442,6258,-1449e" filled="t" fillcolor="#000000" stroked="f">
                <v:path arrowok="t"/>
                <v:fill/>
              </v:shape>
            </v:group>
            <v:group style="position:absolute;left:6245;top:-259;width:13;height:7" coordorigin="6245,-259" coordsize="13,7">
              <v:shape style="position:absolute;left:6245;top:-259;width:13;height:7" coordorigin="6245,-259" coordsize="13,7" path="m6258,-259l6252,-259,6245,-253,6258,-253,6258,-259e" filled="t" fillcolor="#000000" stroked="f">
                <v:path arrowok="t"/>
                <v:fill/>
              </v:shape>
            </v:group>
            <v:group style="position:absolute;left:6025;top:-1442;width:7;height:7" coordorigin="6025,-1442" coordsize="7,7">
              <v:shape style="position:absolute;left:6025;top:-1442;width:7;height:7" coordorigin="6025,-1442" coordsize="7,7" path="m6031,-1442l6025,-1436,6031,-1436,6031,-1442e" filled="t" fillcolor="#000000" stroked="f">
                <v:path arrowok="t"/>
                <v:fill/>
              </v:shape>
            </v:group>
            <v:group style="position:absolute;left:6245;top:-1442;width:13;height:7" coordorigin="6245,-1442" coordsize="13,7">
              <v:shape style="position:absolute;left:6245;top:-1442;width:13;height:7" coordorigin="6245,-1442" coordsize="13,7" path="m6258,-1442l6245,-1442,6252,-1436,6258,-1436,6258,-1442e" filled="t" fillcolor="#000000" stroked="f">
                <v:path arrowok="t"/>
                <v:fill/>
              </v:shape>
            </v:group>
            <v:group style="position:absolute;left:4733;top:-3034;width:2590;height:3288" coordorigin="4733,-3034" coordsize="2590,3288">
              <v:shape style="position:absolute;left:4733;top:-3034;width:2590;height:3288" coordorigin="4733,-3034" coordsize="2590,3288" path="m4733,254l7324,254,7324,-3034,4733,-3034,4733,254e" filled="t" fillcolor="#FFFFFF" stroked="f">
                <v:path arrowok="t"/>
                <v:fill/>
              </v:shape>
            </v:group>
            <v:group style="position:absolute;left:6143;top:-2859;width:1007;height:738" coordorigin="6143,-2859" coordsize="1007,738">
              <v:shape style="position:absolute;left:6143;top:-2859;width:1007;height:738" coordorigin="6143,-2859" coordsize="1007,738" path="m6143,-2121l7149,-2121,7149,-2859,6143,-2859,6143,-2121e" filled="t" fillcolor="#FFFFFF" stroked="f">
                <v:path arrowok="t"/>
                <v:fill/>
              </v:shape>
            </v:group>
            <v:group style="position:absolute;left:6853;top:-2764;width:207;height:114" coordorigin="6853,-2764" coordsize="207,114">
              <v:shape style="position:absolute;left:6853;top:-2764;width:207;height:114" coordorigin="6853,-2764" coordsize="207,114" path="m6869,-2764l6853,-2764,6853,-2688,6855,-2678,6910,-2650,6919,-2652,6933,-2661,6935,-2664,6891,-2664,6885,-2665,6876,-2670,6873,-2674,6870,-2683,6869,-2690,6869,-2764e" filled="t" fillcolor="#000000" stroked="f">
                <v:path arrowok="t"/>
                <v:fill/>
              </v:shape>
              <v:shape style="position:absolute;left:6853;top:-2764;width:207;height:114" coordorigin="6853,-2764" coordsize="207,114" path="m6944,-2764l6929,-2764,6929,-2686,6926,-2676,6917,-2666,6909,-2664,6935,-2664,6937,-2666,6943,-2679,6944,-2688,6944,-2764e" filled="t" fillcolor="#000000" stroked="f">
                <v:path arrowok="t"/>
                <v:fill/>
              </v:shape>
              <v:shape style="position:absolute;left:6853;top:-2764;width:207;height:114" coordorigin="6853,-2764" coordsize="207,114" path="m6985,-2764l6970,-2764,6970,-2688,6971,-2678,7026,-2650,7035,-2652,7049,-2661,7052,-2664,7007,-2664,7002,-2665,6993,-2670,6990,-2674,6986,-2683,6985,-2690,6985,-2764e" filled="t" fillcolor="#000000" stroked="f">
                <v:path arrowok="t"/>
                <v:fill/>
              </v:shape>
              <v:shape style="position:absolute;left:6853;top:-2764;width:207;height:114" coordorigin="6853,-2764" coordsize="207,114" path="m7060,-2764l7045,-2764,7045,-2686,7043,-2676,7033,-2666,7025,-2664,7052,-2664,7054,-2666,7059,-2679,7060,-2688,7060,-2764e" filled="t" fillcolor="#000000" stroked="f">
                <v:path arrowok="t"/>
                <v:fill/>
              </v:shape>
            </v:group>
            <v:group style="position:absolute;left:6250;top:-2797;width:537;height:164" coordorigin="6250,-2797" coordsize="537,164">
              <v:shape style="position:absolute;left:6250;top:-2797;width:537;height:164" coordorigin="6250,-2797" coordsize="537,164" path="m6250,-2633l6787,-2633,6787,-2797,6250,-2797,6250,-2633e" filled="t" fillcolor="#0000FF" stroked="f">
                <v:path arrowok="t"/>
                <v:fill/>
              </v:shape>
            </v:group>
            <v:group style="position:absolute;left:6243;top:-2804;width:550;height:177" coordorigin="6243,-2804" coordsize="550,177">
              <v:shape style="position:absolute;left:6243;top:-2804;width:550;height:177" coordorigin="6243,-2804" coordsize="550,177" path="m6794,-2804l6243,-2804,6243,-2627,6794,-2627,6794,-2633,6257,-2633,6257,-2790,6250,-2790,6257,-2797,6794,-2797,6794,-2804e" filled="t" fillcolor="#000000" stroked="f">
                <v:path arrowok="t"/>
                <v:fill/>
              </v:shape>
            </v:group>
            <v:group style="position:absolute;left:6257;top:-2637;width:523;height:2" coordorigin="6257,-2637" coordsize="523,2">
              <v:shape style="position:absolute;left:6257;top:-2637;width:523;height:2" coordorigin="6257,-2637" coordsize="523,0" path="m6257,-2637l6780,-2637e" filled="f" stroked="t" strokeweight=".435533pt" strokecolor="#000000">
                <v:path arrowok="t"/>
              </v:shape>
            </v:group>
            <v:group style="position:absolute;left:6780;top:-2797;width:13;height:164" coordorigin="6780,-2797" coordsize="13,164">
              <v:shape style="position:absolute;left:6780;top:-2797;width:13;height:164" coordorigin="6780,-2797" coordsize="13,164" path="m6780,-2797l6780,-2633,6787,-2640,6794,-2640,6794,-2790,6787,-2790,6780,-2797e" filled="t" fillcolor="#000000" stroked="f">
                <v:path arrowok="t"/>
                <v:fill/>
              </v:shape>
            </v:group>
            <v:group style="position:absolute;left:6780;top:-2640;width:13;height:7" coordorigin="6780,-2640" coordsize="13,7">
              <v:shape style="position:absolute;left:6780;top:-2640;width:13;height:7" coordorigin="6780,-2640" coordsize="13,7" path="m6794,-2640l6787,-2640,6780,-2633,6794,-2633,6794,-2640e" filled="t" fillcolor="#000000" stroked="f">
                <v:path arrowok="t"/>
                <v:fill/>
              </v:shape>
            </v:group>
            <v:group style="position:absolute;left:6250;top:-2797;width:7;height:7" coordorigin="6250,-2797" coordsize="7,7">
              <v:shape style="position:absolute;left:6250;top:-2797;width:7;height:7" coordorigin="6250,-2797" coordsize="7,7" path="m6257,-2797l6250,-2790,6257,-2790,6257,-2797e" filled="t" fillcolor="#000000" stroked="f">
                <v:path arrowok="t"/>
                <v:fill/>
              </v:shape>
            </v:group>
            <v:group style="position:absolute;left:6257;top:-2794;width:523;height:2" coordorigin="6257,-2794" coordsize="523,2">
              <v:shape style="position:absolute;left:6257;top:-2794;width:523;height:2" coordorigin="6257,-2794" coordsize="523,0" path="m6257,-2794l6780,-2794e" filled="f" stroked="t" strokeweight=".435533pt" strokecolor="#000000">
                <v:path arrowok="t"/>
              </v:shape>
            </v:group>
            <v:group style="position:absolute;left:6780;top:-2797;width:13;height:7" coordorigin="6780,-2797" coordsize="13,7">
              <v:shape style="position:absolute;left:6780;top:-2797;width:13;height:7" coordorigin="6780,-2797" coordsize="13,7" path="m6794,-2797l6780,-2797,6787,-2790,6794,-2790,6794,-2797e" filled="t" fillcolor="#000000" stroked="f">
                <v:path arrowok="t"/>
                <v:fill/>
              </v:shape>
            </v:group>
            <v:group style="position:absolute;left:6849;top:-2541;width:232;height:116" coordorigin="6849,-2541" coordsize="232,116">
              <v:shape style="position:absolute;left:6849;top:-2541;width:232;height:116" coordorigin="6849,-2541" coordsize="232,116" path="m6915,-2541l6852,-2504,6849,-2494,6849,-2471,6897,-2425,6917,-2425,6925,-2427,6941,-2433,6948,-2437,6951,-2439,6900,-2439,6892,-2440,6865,-2492,6866,-2499,6900,-2528,6944,-2528,6942,-2531,6936,-2535,6923,-2540,6915,-2541e" filled="t" fillcolor="#000000" stroked="f">
                <v:path arrowok="t"/>
                <v:fill/>
              </v:shape>
              <v:shape style="position:absolute;left:6849;top:-2541;width:232;height:116" coordorigin="6849,-2541" coordsize="232,116" path="m6956,-2484l6907,-2484,6907,-2471,6941,-2471,6941,-2450,6938,-2448,6933,-2445,6920,-2440,6914,-2439,6951,-2439,6956,-2443,6956,-2484e" filled="t" fillcolor="#000000" stroked="f">
                <v:path arrowok="t"/>
                <v:fill/>
              </v:shape>
              <v:shape style="position:absolute;left:6849;top:-2541;width:232;height:116" coordorigin="6849,-2541" coordsize="232,116" path="m6944,-2528l6913,-2528,6918,-2527,6928,-2524,6931,-2521,6936,-2514,6939,-2510,6940,-2504,6954,-2508,6952,-2515,6949,-2521,6944,-2528e" filled="t" fillcolor="#000000" stroked="f">
                <v:path arrowok="t"/>
                <v:fill/>
              </v:shape>
              <v:shape style="position:absolute;left:6849;top:-2541;width:232;height:116" coordorigin="6849,-2541" coordsize="232,116" path="m7041,-2541l6977,-2504,6975,-2494,6975,-2471,7022,-2425,7042,-2425,7050,-2427,7066,-2433,7074,-2437,7076,-2439,7025,-2439,7018,-2440,6990,-2492,6992,-2499,7025,-2528,7069,-2528,7067,-2531,7062,-2535,7048,-2540,7041,-2541e" filled="t" fillcolor="#000000" stroked="f">
                <v:path arrowok="t"/>
                <v:fill/>
              </v:shape>
              <v:shape style="position:absolute;left:6849;top:-2541;width:232;height:116" coordorigin="6849,-2541" coordsize="232,116" path="m7081,-2484l7032,-2484,7032,-2471,7066,-2471,7066,-2450,7063,-2448,7058,-2445,7046,-2440,7039,-2439,7076,-2439,7081,-2443,7081,-2484e" filled="t" fillcolor="#000000" stroked="f">
                <v:path arrowok="t"/>
                <v:fill/>
              </v:shape>
              <v:shape style="position:absolute;left:6849;top:-2541;width:232;height:116" coordorigin="6849,-2541" coordsize="232,116" path="m7069,-2528l7038,-2528,7043,-2527,7053,-2524,7057,-2521,7062,-2514,7064,-2510,7066,-2504,7079,-2508,7077,-2515,7075,-2521,7069,-2528e" filled="t" fillcolor="#000000" stroked="f">
                <v:path arrowok="t"/>
                <v:fill/>
              </v:shape>
            </v:group>
            <v:group style="position:absolute;left:6250;top:-2572;width:537;height:164" coordorigin="6250,-2572" coordsize="537,164">
              <v:shape style="position:absolute;left:6250;top:-2572;width:537;height:164" coordorigin="6250,-2572" coordsize="537,164" path="m6250,-2408l6787,-2408,6787,-2572,6250,-2572,6250,-2408e" filled="t" fillcolor="#FF0000" stroked="f">
                <v:path arrowok="t"/>
                <v:fill/>
              </v:shape>
            </v:group>
            <v:group style="position:absolute;left:6243;top:-2579;width:550;height:177" coordorigin="6243,-2579" coordsize="550,177">
              <v:shape style="position:absolute;left:6243;top:-2579;width:550;height:177" coordorigin="6243,-2579" coordsize="550,177" path="m6794,-2579l6243,-2579,6243,-2401,6794,-2401,6794,-2408,6257,-2408,6257,-2565,6250,-2565,6257,-2572,6794,-2572,6794,-2579e" filled="t" fillcolor="#000000" stroked="f">
                <v:path arrowok="t"/>
                <v:fill/>
              </v:shape>
            </v:group>
            <v:group style="position:absolute;left:6257;top:-2412;width:523;height:2" coordorigin="6257,-2412" coordsize="523,2">
              <v:shape style="position:absolute;left:6257;top:-2412;width:523;height:2" coordorigin="6257,-2412" coordsize="523,0" path="m6257,-2412l6780,-2412e" filled="f" stroked="t" strokeweight=".435533pt" strokecolor="#000000">
                <v:path arrowok="t"/>
              </v:shape>
            </v:group>
            <v:group style="position:absolute;left:6780;top:-2572;width:13;height:164" coordorigin="6780,-2572" coordsize="13,164">
              <v:shape style="position:absolute;left:6780;top:-2572;width:13;height:164" coordorigin="6780,-2572" coordsize="13,164" path="m6780,-2572l6780,-2408,6787,-2415,6794,-2415,6794,-2565,6787,-2565,6780,-2572e" filled="t" fillcolor="#000000" stroked="f">
                <v:path arrowok="t"/>
                <v:fill/>
              </v:shape>
            </v:group>
            <v:group style="position:absolute;left:6780;top:-2415;width:13;height:7" coordorigin="6780,-2415" coordsize="13,7">
              <v:shape style="position:absolute;left:6780;top:-2415;width:13;height:7" coordorigin="6780,-2415" coordsize="13,7" path="m6794,-2415l6787,-2415,6780,-2408,6794,-2408,6794,-2415e" filled="t" fillcolor="#000000" stroked="f">
                <v:path arrowok="t"/>
                <v:fill/>
              </v:shape>
            </v:group>
            <v:group style="position:absolute;left:6250;top:-2572;width:7;height:7" coordorigin="6250,-2572" coordsize="7,7">
              <v:shape style="position:absolute;left:6250;top:-2572;width:7;height:7" coordorigin="6250,-2572" coordsize="7,7" path="m6257,-2572l6250,-2565,6257,-2565,6257,-2572e" filled="t" fillcolor="#000000" stroked="f">
                <v:path arrowok="t"/>
                <v:fill/>
              </v:shape>
            </v:group>
            <v:group style="position:absolute;left:6257;top:-2569;width:523;height:2" coordorigin="6257,-2569" coordsize="523,2">
              <v:shape style="position:absolute;left:6257;top:-2569;width:523;height:2" coordorigin="6257,-2569" coordsize="523,0" path="m6257,-2569l6780,-2569e" filled="f" stroked="t" strokeweight=".435533pt" strokecolor="#000000">
                <v:path arrowok="t"/>
              </v:shape>
            </v:group>
            <v:group style="position:absolute;left:6780;top:-2572;width:13;height:7" coordorigin="6780,-2572" coordsize="13,7">
              <v:shape style="position:absolute;left:6780;top:-2572;width:13;height:7" coordorigin="6780,-2572" coordsize="13,7" path="m6794,-2572l6780,-2572,6787,-2565,6794,-2565,6794,-2572e" filled="t" fillcolor="#000000" stroked="f">
                <v:path arrowok="t"/>
                <v:fill/>
              </v:shape>
            </v:group>
            <v:group style="position:absolute;left:6853;top:-2314;width:202;height:114" coordorigin="6853,-2314" coordsize="202,114">
              <v:shape style="position:absolute;left:6853;top:-2314;width:202;height:114" coordorigin="6853,-2314" coordsize="202,114" path="m6869,-2314l6853,-2314,6853,-2238,6855,-2228,6910,-2200,6919,-2202,6933,-2211,6935,-2214,6891,-2214,6885,-2215,6876,-2220,6873,-2223,6870,-2233,6869,-2240,6869,-2314e" filled="t" fillcolor="#000000" stroked="f">
                <v:path arrowok="t"/>
                <v:fill/>
              </v:shape>
              <v:shape style="position:absolute;left:6853;top:-2314;width:202;height:114" coordorigin="6853,-2314" coordsize="202,114" path="m6944,-2314l6929,-2314,6929,-2235,6926,-2226,6917,-2216,6909,-2214,6935,-2214,6937,-2216,6943,-2229,6944,-2238,6944,-2314e" filled="t" fillcolor="#000000" stroked="f">
                <v:path arrowok="t"/>
                <v:fill/>
              </v:shape>
              <v:shape style="position:absolute;left:6853;top:-2314;width:202;height:114" coordorigin="6853,-2314" coordsize="202,114" path="m7053,-2314l6970,-2314,6970,-2202,7056,-2202,7056,-2215,6985,-2215,6985,-2254,7049,-2254,7049,-2267,6985,-2267,6985,-2301,7053,-2301,7053,-2314e" filled="t" fillcolor="#000000" stroked="f">
                <v:path arrowok="t"/>
                <v:fill/>
              </v:shape>
            </v:group>
            <v:group style="position:absolute;left:6250;top:-2347;width:537;height:164" coordorigin="6250,-2347" coordsize="537,164">
              <v:shape style="position:absolute;left:6250;top:-2347;width:537;height:164" coordorigin="6250,-2347" coordsize="537,164" path="m6250,-2183l6787,-2183,6787,-2347,6250,-2347,6250,-2183e" filled="t" fillcolor="#FFFFFF" stroked="f">
                <v:path arrowok="t"/>
                <v:fill/>
              </v:shape>
            </v:group>
            <v:group style="position:absolute;left:6243;top:-2354;width:550;height:177" coordorigin="6243,-2354" coordsize="550,177">
              <v:shape style="position:absolute;left:6243;top:-2354;width:550;height:177" coordorigin="6243,-2354" coordsize="550,177" path="m6794,-2354l6243,-2354,6243,-2176,6794,-2176,6794,-2183,6257,-2183,6257,-2340,6250,-2340,6257,-2347,6794,-2347,6794,-2354e" filled="t" fillcolor="#000000" stroked="f">
                <v:path arrowok="t"/>
                <v:fill/>
              </v:shape>
            </v:group>
            <v:group style="position:absolute;left:6257;top:-2186;width:523;height:2" coordorigin="6257,-2186" coordsize="523,2">
              <v:shape style="position:absolute;left:6257;top:-2186;width:523;height:2" coordorigin="6257,-2186" coordsize="523,0" path="m6257,-2186l6780,-2186e" filled="f" stroked="t" strokeweight=".435533pt" strokecolor="#000000">
                <v:path arrowok="t"/>
              </v:shape>
            </v:group>
            <v:group style="position:absolute;left:6780;top:-2347;width:13;height:164" coordorigin="6780,-2347" coordsize="13,164">
              <v:shape style="position:absolute;left:6780;top:-2347;width:13;height:164" coordorigin="6780,-2347" coordsize="13,164" path="m6780,-2347l6780,-2183,6787,-2190,6794,-2190,6794,-2340,6787,-2340,6780,-2347e" filled="t" fillcolor="#000000" stroked="f">
                <v:path arrowok="t"/>
                <v:fill/>
              </v:shape>
            </v:group>
            <v:group style="position:absolute;left:6780;top:-2190;width:13;height:7" coordorigin="6780,-2190" coordsize="13,7">
              <v:shape style="position:absolute;left:6780;top:-2190;width:13;height:7" coordorigin="6780,-2190" coordsize="13,7" path="m6794,-2190l6787,-2190,6780,-2183,6794,-2183,6794,-2190e" filled="t" fillcolor="#000000" stroked="f">
                <v:path arrowok="t"/>
                <v:fill/>
              </v:shape>
            </v:group>
            <v:group style="position:absolute;left:6250;top:-2347;width:7;height:7" coordorigin="6250,-2347" coordsize="7,7">
              <v:shape style="position:absolute;left:6250;top:-2347;width:7;height:7" coordorigin="6250,-2347" coordsize="7,7" path="m6257,-2347l6250,-2340,6257,-2340,6257,-2347e" filled="t" fillcolor="#000000" stroked="f">
                <v:path arrowok="t"/>
                <v:fill/>
              </v:shape>
            </v:group>
            <v:group style="position:absolute;left:6257;top:-2344;width:523;height:2" coordorigin="6257,-2344" coordsize="523,2">
              <v:shape style="position:absolute;left:6257;top:-2344;width:523;height:2" coordorigin="6257,-2344" coordsize="523,0" path="m6257,-2344l6780,-2344e" filled="f" stroked="t" strokeweight=".435533pt" strokecolor="#000000">
                <v:path arrowok="t"/>
              </v:shape>
            </v:group>
            <v:group style="position:absolute;left:6780;top:-2347;width:13;height:7" coordorigin="6780,-2347" coordsize="13,7">
              <v:shape style="position:absolute;left:6780;top:-2347;width:13;height:7" coordorigin="6780,-2347" coordsize="13,7" path="m6794,-2347l6780,-2347,6787,-2340,6794,-2340,6794,-2347e" filled="t" fillcolor="#000000" stroked="f">
                <v:path arrowok="t"/>
                <v:fill/>
              </v:shape>
            </v:group>
            <v:group style="position:absolute;left:6136;top:-2866;width:1020;height:752" coordorigin="6136,-2866" coordsize="1020,752">
              <v:shape style="position:absolute;left:6136;top:-2866;width:1020;height:752" coordorigin="6136,-2866" coordsize="1020,752" path="m7156,-2866l6136,-2866,6136,-2114,7156,-2114,7156,-2121,6149,-2121,6149,-2852,6143,-2852,6149,-2859,7156,-2859,7156,-2866e" filled="t" fillcolor="#252525" stroked="f">
                <v:path arrowok="t"/>
                <v:fill/>
              </v:shape>
            </v:group>
            <v:group style="position:absolute;left:6149;top:-2124;width:993;height:2" coordorigin="6149,-2124" coordsize="993,2">
              <v:shape style="position:absolute;left:6149;top:-2124;width:993;height:2" coordorigin="6149,-2124" coordsize="993,0" path="m6149,-2124l7143,-2124e" filled="f" stroked="t" strokeweight=".435533pt" strokecolor="#252525">
                <v:path arrowok="t"/>
              </v:shape>
            </v:group>
            <v:group style="position:absolute;left:7143;top:-2859;width:2;height:738" coordorigin="7143,-2859" coordsize="2,738">
              <v:shape style="position:absolute;left:7143;top:-2859;width:2;height:738" coordorigin="7143,-2859" coordsize="0,738" path="m7143,-2859l7143,-2121e" filled="f" stroked="t" strokeweight=".1pt" strokecolor="#252525">
                <v:path arrowok="t"/>
              </v:shape>
            </v:group>
            <v:group style="position:absolute;left:7143;top:-2128;width:13;height:7" coordorigin="7143,-2128" coordsize="13,7">
              <v:shape style="position:absolute;left:7143;top:-2128;width:13;height:7" coordorigin="7143,-2128" coordsize="13,7" path="m7156,-2128l7149,-2128,7143,-2121,7156,-2121,7156,-2128e" filled="t" fillcolor="#252525" stroked="f">
                <v:path arrowok="t"/>
                <v:fill/>
              </v:shape>
            </v:group>
            <v:group style="position:absolute;left:6143;top:-2859;width:7;height:7" coordorigin="6143,-2859" coordsize="7,7">
              <v:shape style="position:absolute;left:6143;top:-2859;width:7;height:7" coordorigin="6143,-2859" coordsize="7,7" path="m6149,-2859l6143,-2852,6149,-2852,6149,-2859e" filled="t" fillcolor="#252525" stroked="f">
                <v:path arrowok="t"/>
                <v:fill/>
              </v:shape>
            </v:group>
            <v:group style="position:absolute;left:6149;top:-2856;width:993;height:2" coordorigin="6149,-2856" coordsize="993,2">
              <v:shape style="position:absolute;left:6149;top:-2856;width:993;height:2" coordorigin="6149,-2856" coordsize="993,0" path="m6149,-2856l7143,-2856e" filled="f" stroked="t" strokeweight=".435533pt" strokecolor="#252525">
                <v:path arrowok="t"/>
              </v:shape>
            </v:group>
            <v:group style="position:absolute;left:7143;top:-2859;width:13;height:7" coordorigin="7143,-2859" coordsize="13,7">
              <v:shape style="position:absolute;left:7143;top:-2859;width:13;height:7" coordorigin="7143,-2859" coordsize="13,7" path="m7156,-2859l7143,-2859,7149,-2852,7156,-2852,7156,-2859e" filled="t" fillcolor="#252525" stroked="f">
                <v:path arrowok="t"/>
                <v:fill/>
              </v:shape>
            </v:group>
            <v:group style="position:absolute;left:6699;top:-1729;width:776;height:2" coordorigin="6699,-1729" coordsize="776,2">
              <v:shape style="position:absolute;left:6699;top:-1729;width:776;height:2" coordorigin="6699,-1729" coordsize="776,0" path="m6699,-1729l7476,-1729e" filled="f" stroked="t" strokeweight=".74420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18.85733pt;margin-top:-15.26205pt;width:4.071929pt;height:6.190642pt;mso-position-horizontal-relative:page;mso-position-vertical-relative:paragraph;z-index:-5180" coordorigin="4377,-305" coordsize="81,124">
            <v:shape style="position:absolute;left:4377;top:-305;width:81;height:124" coordorigin="4377,-305" coordsize="81,124" path="m4425,-305l4409,-305,4401,-303,4389,-293,4385,-287,4379,-269,4377,-258,4377,-243,4396,-186,4406,-181,4427,-181,4435,-184,4447,-193,4447,-194,4411,-194,4405,-197,4400,-204,4395,-219,4393,-243,4393,-246,4395,-269,4401,-284,4405,-290,4411,-293,4446,-293,4445,-295,4441,-299,4430,-304,4425,-305e" filled="t" fillcolor="#252525" stroked="f">
              <v:path arrowok="t"/>
              <v:fill/>
            </v:shape>
            <v:shape style="position:absolute;left:4377;top:-305;width:81;height:124" coordorigin="4377,-305" coordsize="81,124" path="m4446,-293l4425,-293,4431,-290,4436,-283,4441,-268,4443,-243,4441,-218,4436,-204,4431,-197,4425,-194,4447,-194,4451,-200,4457,-218,4459,-229,4459,-255,4458,-265,4454,-279,4451,-285,4446,-293e" filled="t" fillcolor="#252525" stroked="f">
              <v:path arrowok="t"/>
              <v:fill/>
            </v:shape>
          </v:group>
          <w10:wrap type="none"/>
        </w:pic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(All</w:t>
      </w:r>
      <w:r>
        <w:rPr>
          <w:rFonts w:ascii="Calibri" w:hAnsi="Calibri" w:cs="Calibri" w:eastAsia="Calibri"/>
          <w:sz w:val="21"/>
          <w:szCs w:val="21"/>
          <w:spacing w:val="6"/>
          <w:w w:val="100"/>
        </w:rPr>
        <w:t> 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s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i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g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n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i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f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i</w:t>
      </w:r>
      <w:r>
        <w:rPr>
          <w:rFonts w:ascii="Calibri" w:hAnsi="Calibri" w:cs="Calibri" w:eastAsia="Calibri"/>
          <w:sz w:val="21"/>
          <w:szCs w:val="21"/>
          <w:spacing w:val="-2"/>
          <w:w w:val="100"/>
        </w:rPr>
        <w:t>c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a</w:t>
      </w:r>
      <w:r>
        <w:rPr>
          <w:rFonts w:ascii="Calibri" w:hAnsi="Calibri" w:cs="Calibri" w:eastAsia="Calibri"/>
          <w:sz w:val="21"/>
          <w:szCs w:val="21"/>
          <w:spacing w:val="-3"/>
          <w:w w:val="100"/>
        </w:rPr>
        <w:t>n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t</w:t>
      </w:r>
      <w:r>
        <w:rPr>
          <w:rFonts w:ascii="Calibri" w:hAnsi="Calibri" w:cs="Calibri" w:eastAsia="Calibri"/>
          <w:sz w:val="21"/>
          <w:szCs w:val="21"/>
          <w:spacing w:val="-1"/>
          <w:w w:val="100"/>
        </w:rPr>
        <w:t>l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y</w:t>
      </w:r>
      <w:r>
        <w:rPr>
          <w:rFonts w:ascii="Calibri" w:hAnsi="Calibri" w:cs="Calibri" w:eastAsia="Calibri"/>
          <w:sz w:val="21"/>
          <w:szCs w:val="21"/>
          <w:spacing w:val="17"/>
          <w:w w:val="100"/>
        </w:rPr>
        <w:t> 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d</w:t>
      </w:r>
      <w:r>
        <w:rPr>
          <w:rFonts w:ascii="Calibri" w:hAnsi="Calibri" w:cs="Calibri" w:eastAsia="Calibri"/>
          <w:sz w:val="21"/>
          <w:szCs w:val="21"/>
          <w:spacing w:val="1"/>
          <w:w w:val="100"/>
        </w:rPr>
        <w:t>i</w:t>
      </w:r>
      <w:r>
        <w:rPr>
          <w:rFonts w:ascii="Calibri" w:hAnsi="Calibri" w:cs="Calibri" w:eastAsia="Calibri"/>
          <w:sz w:val="21"/>
          <w:szCs w:val="21"/>
          <w:spacing w:val="-1"/>
          <w:w w:val="100"/>
        </w:rPr>
        <w:t>f</w:t>
      </w:r>
      <w:r>
        <w:rPr>
          <w:rFonts w:ascii="Calibri" w:hAnsi="Calibri" w:cs="Calibri" w:eastAsia="Calibri"/>
          <w:sz w:val="21"/>
          <w:szCs w:val="21"/>
          <w:spacing w:val="-4"/>
          <w:w w:val="100"/>
        </w:rPr>
        <w:t>f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e</w:t>
      </w:r>
      <w:r>
        <w:rPr>
          <w:rFonts w:ascii="Calibri" w:hAnsi="Calibri" w:cs="Calibri" w:eastAsia="Calibri"/>
          <w:sz w:val="21"/>
          <w:szCs w:val="21"/>
          <w:spacing w:val="-4"/>
          <w:w w:val="100"/>
        </w:rPr>
        <w:t>r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e</w:t>
      </w:r>
      <w:r>
        <w:rPr>
          <w:rFonts w:ascii="Calibri" w:hAnsi="Calibri" w:cs="Calibri" w:eastAsia="Calibri"/>
          <w:sz w:val="21"/>
          <w:szCs w:val="21"/>
          <w:spacing w:val="-2"/>
          <w:w w:val="100"/>
        </w:rPr>
        <w:t>n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t;</w:t>
      </w:r>
      <w:r>
        <w:rPr>
          <w:rFonts w:ascii="Calibri" w:hAnsi="Calibri" w:cs="Calibri" w:eastAsia="Calibri"/>
          <w:sz w:val="21"/>
          <w:szCs w:val="21"/>
          <w:spacing w:val="16"/>
          <w:w w:val="100"/>
        </w:rPr>
        <w:t> </w:t>
      </w:r>
      <w:r>
        <w:rPr>
          <w:rFonts w:ascii="Calibri" w:hAnsi="Calibri" w:cs="Calibri" w:eastAsia="Calibri"/>
          <w:sz w:val="21"/>
          <w:szCs w:val="21"/>
          <w:spacing w:val="3"/>
          <w:w w:val="100"/>
        </w:rPr>
        <w:t>t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-</w:t>
      </w:r>
      <w:r>
        <w:rPr>
          <w:rFonts w:ascii="Calibri" w:hAnsi="Calibri" w:cs="Calibri" w:eastAsia="Calibri"/>
          <w:sz w:val="21"/>
          <w:szCs w:val="21"/>
          <w:spacing w:val="-1"/>
          <w:w w:val="100"/>
        </w:rPr>
        <w:t>t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e</w:t>
      </w:r>
      <w:r>
        <w:rPr>
          <w:rFonts w:ascii="Calibri" w:hAnsi="Calibri" w:cs="Calibri" w:eastAsia="Calibri"/>
          <w:sz w:val="21"/>
          <w:szCs w:val="21"/>
          <w:spacing w:val="-2"/>
          <w:w w:val="100"/>
        </w:rPr>
        <w:t>s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t,</w:t>
      </w:r>
      <w:r>
        <w:rPr>
          <w:rFonts w:ascii="Calibri" w:hAnsi="Calibri" w:cs="Calibri" w:eastAsia="Calibri"/>
          <w:sz w:val="21"/>
          <w:szCs w:val="21"/>
          <w:spacing w:val="9"/>
          <w:w w:val="100"/>
        </w:rPr>
        <w:t> 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  <w:t>p&lt;</w:t>
      </w:r>
      <w:r>
        <w:rPr>
          <w:rFonts w:ascii="Calibri" w:hAnsi="Calibri" w:cs="Calibri" w:eastAsia="Calibri"/>
          <w:sz w:val="21"/>
          <w:szCs w:val="21"/>
          <w:spacing w:val="7"/>
          <w:w w:val="100"/>
        </w:rPr>
        <w:t> </w:t>
      </w:r>
      <w:r>
        <w:rPr>
          <w:rFonts w:ascii="Calibri" w:hAnsi="Calibri" w:cs="Calibri" w:eastAsia="Calibri"/>
          <w:sz w:val="21"/>
          <w:szCs w:val="21"/>
          <w:spacing w:val="0"/>
          <w:w w:val="102"/>
        </w:rPr>
        <w:t>0.05)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3.8: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Uniform-Uniform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biggest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4" w:lineRule="auto"/>
        <w:ind w:left="100" w:right="4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induced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plot.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peak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baseline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yield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induced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Scattered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induced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esti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relationship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calculated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ratio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induced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induced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(Figure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3.9.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erage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3.10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oscillation-static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comparison.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induced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-Uniform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came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second,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least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ain).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Plus,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erall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induced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SO-S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O-S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xpectable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less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induced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Uniform-Uniform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vious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1560" w:bottom="280" w:left="1340" w:right="13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834" w:right="-20"/>
        <w:jc w:val="left"/>
        <w:rPr>
          <w:rFonts w:ascii="Times New Roman" w:hAnsi="Times New Roman" w:cs="Times New Roman" w:eastAsia="Times New Roman"/>
          <w:sz w:val="16.064453"/>
          <w:szCs w:val="16.064453"/>
        </w:rPr>
      </w:pPr>
      <w:rPr/>
      <w:r>
        <w:rPr/>
        <w:pict>
          <v:shape style="width:97.034087pt;height:8.0325pt;mso-position-horizontal-relative:char;mso-position-vertical-relative:line" type="#_x0000_t75">
            <v:imagedata r:id="rId123" o:title=""/>
          </v:shape>
        </w:pict>
      </w:r>
      <w:r>
        <w:rPr>
          <w:rFonts w:ascii="Times New Roman" w:hAnsi="Times New Roman" w:cs="Times New Roman" w:eastAsia="Times New Roman"/>
          <w:sz w:val="16.064453"/>
          <w:szCs w:val="16.064453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74.787277pt;margin-top:-117.807655pt;width:142.125136pt;height:88.563641pt;mso-position-horizontal-relative:page;mso-position-vertical-relative:paragraph;z-index:-5176" coordorigin="1496,-2356" coordsize="2843,1771">
            <v:shape style="position:absolute;left:1496;top:-2356;width:2773;height:1639" type="#_x0000_t75">
              <v:imagedata r:id="rId124" o:title=""/>
            </v:shape>
            <v:group style="position:absolute;left:1943;top:-691;width:68;height:103" coordorigin="1943,-691" coordsize="68,103">
              <v:shape style="position:absolute;left:1943;top:-691;width:68;height:103" coordorigin="1943,-691" coordsize="68,103" path="m1982,-691l1969,-691,1963,-689,1953,-682,1949,-676,1944,-661,1943,-652,1943,-637,1945,-615,1953,-599,1959,-592,1966,-589,1984,-589,1990,-591,2000,-599,2000,-599,1971,-599,1966,-602,1958,-612,1956,-623,1956,-657,1958,-668,1962,-674,1966,-679,1970,-681,2000,-681,1999,-683,1995,-686,1987,-690,1982,-691e" filled="t" fillcolor="#252525" stroked="f">
                <v:path arrowok="t"/>
                <v:fill/>
              </v:shape>
              <v:shape style="position:absolute;left:1943;top:-691;width:68;height:103" coordorigin="1943,-691" coordsize="68,103" path="m2000,-681l1982,-681,1987,-678,1995,-668,1997,-657,1997,-623,1995,-613,1987,-602,1982,-599,2000,-599,2004,-604,2009,-619,2010,-628,2010,-650,2009,-658,2006,-670,2004,-675,2000,-681e" filled="t" fillcolor="#252525" stroked="f">
                <v:path arrowok="t"/>
                <v:fill/>
              </v:shape>
            </v:group>
            <v:group style="position:absolute;left:2370;top:-691;width:138;height:103" coordorigin="2370,-691" coordsize="138,103">
              <v:shape style="position:absolute;left:2370;top:-691;width:138;height:103" coordorigin="2370,-691" coordsize="138,103" path="m2408,-669l2395,-669,2395,-590,2408,-590,2408,-669e" filled="t" fillcolor="#252525" stroked="f">
                <v:path arrowok="t"/>
                <v:fill/>
              </v:shape>
              <v:shape style="position:absolute;left:2370;top:-691;width:138;height:103" coordorigin="2370,-691" coordsize="138,103" path="m2408,-691l2400,-691,2398,-687,2394,-683,2383,-673,2377,-669,2370,-666,2370,-654,2395,-669,2408,-669,2408,-691e" filled="t" fillcolor="#252525" stroked="f">
                <v:path arrowok="t"/>
                <v:fill/>
              </v:shape>
              <v:shape style="position:absolute;left:2370;top:-691;width:138;height:103" coordorigin="2370,-691" coordsize="138,103" path="m2480,-691l2467,-691,2461,-689,2451,-682,2447,-676,2442,-661,2441,-652,2441,-637,2444,-615,2451,-599,2457,-592,2465,-589,2482,-589,2488,-591,2498,-599,2499,-599,2469,-599,2464,-602,2456,-612,2454,-623,2454,-657,2456,-668,2460,-674,2464,-679,2469,-681,2498,-681,2497,-683,2493,-686,2485,-690,2480,-691e" filled="t" fillcolor="#252525" stroked="f">
                <v:path arrowok="t"/>
                <v:fill/>
              </v:shape>
              <v:shape style="position:absolute;left:2370;top:-691;width:138;height:103" coordorigin="2370,-691" coordsize="138,103" path="m2498,-681l2480,-681,2485,-678,2493,-668,2495,-657,2495,-623,2493,-613,2485,-602,2480,-599,2499,-599,2502,-604,2507,-619,2508,-628,2508,-650,2508,-658,2504,-670,2502,-675,2498,-681e" filled="t" fillcolor="#252525" stroked="f">
                <v:path arrowok="t"/>
                <v:fill/>
              </v:shape>
            </v:group>
            <v:group style="position:absolute;left:2815;top:-691;width:150;height:103" coordorigin="2815,-691" coordsize="150,103">
              <v:shape style="position:absolute;left:2815;top:-691;width:150;height:103" coordorigin="2815,-691" coordsize="150,103" path="m2877,-681l2857,-681,2861,-679,2869,-673,2870,-669,2870,-659,2868,-654,2861,-644,2853,-637,2834,-622,2829,-617,2821,-608,2818,-603,2817,-599,2816,-596,2815,-593,2815,-590,2884,-590,2884,-602,2833,-602,2834,-604,2836,-607,2840,-611,2845,-615,2862,-629,2869,-635,2884,-671,2881,-678,2877,-681e" filled="t" fillcolor="#252525" stroked="f">
                <v:path arrowok="t"/>
                <v:fill/>
              </v:shape>
              <v:shape style="position:absolute;left:2815;top:-691;width:150;height:103" coordorigin="2815,-691" coordsize="150,103" path="m2861,-691l2841,-691,2834,-689,2822,-679,2818,-672,2818,-662,2831,-661,2831,-667,2833,-672,2840,-679,2845,-681,2877,-681,2869,-689,2861,-691e" filled="t" fillcolor="#252525" stroked="f">
                <v:path arrowok="t"/>
                <v:fill/>
              </v:shape>
              <v:shape style="position:absolute;left:2815;top:-691;width:150;height:103" coordorigin="2815,-691" coordsize="150,103" path="m2937,-691l2924,-691,2917,-689,2907,-682,2904,-676,2899,-661,2897,-652,2897,-637,2900,-615,2908,-599,2913,-592,2921,-589,2939,-589,2945,-591,2950,-595,2955,-599,2955,-599,2925,-599,2920,-602,2912,-612,2910,-623,2910,-657,2913,-668,2917,-674,2920,-679,2925,-681,2954,-681,2953,-683,2950,-686,2942,-690,2937,-691e" filled="t" fillcolor="#252525" stroked="f">
                <v:path arrowok="t"/>
                <v:fill/>
              </v:shape>
              <v:shape style="position:absolute;left:2815;top:-691;width:150;height:103" coordorigin="2815,-691" coordsize="150,103" path="m2954,-681l2937,-681,2942,-678,2950,-668,2952,-657,2952,-623,2950,-613,2942,-602,2937,-599,2955,-599,2959,-604,2964,-619,2965,-628,2965,-650,2956,-679,2954,-681e" filled="t" fillcolor="#252525" stroked="f">
                <v:path arrowok="t"/>
                <v:fill/>
              </v:shape>
            </v:group>
            <v:group style="position:absolute;left:3273;top:-691;width:148;height:103" coordorigin="3273,-691" coordsize="148,103">
              <v:shape style="position:absolute;left:3273;top:-691;width:148;height:103" coordorigin="3273,-691" coordsize="148,103" path="m3286,-619l3273,-617,3274,-609,3278,-602,3284,-596,3290,-591,3297,-589,3316,-589,3325,-592,3333,-599,3301,-599,3297,-600,3294,-603,3290,-607,3288,-612,3286,-619e" filled="t" fillcolor="#252525" stroked="f">
                <v:path arrowok="t"/>
                <v:fill/>
              </v:shape>
              <v:shape style="position:absolute;left:3273;top:-691;width:148;height:103" coordorigin="3273,-691" coordsize="148,103" path="m3334,-639l3313,-639,3318,-638,3326,-630,3328,-625,3328,-614,3326,-609,3317,-601,3312,-599,3333,-599,3338,-604,3341,-611,3341,-627,3340,-632,3334,-639e" filled="t" fillcolor="#252525" stroked="f">
                <v:path arrowok="t"/>
                <v:fill/>
              </v:shape>
              <v:shape style="position:absolute;left:3273;top:-691;width:148;height:103" coordorigin="3273,-691" coordsize="148,103" path="m3331,-681l3311,-681,3315,-680,3321,-674,3323,-670,3323,-660,3321,-656,3317,-653,3312,-650,3307,-649,3300,-649,3298,-638,3302,-639,3305,-639,3334,-639,3333,-641,3328,-643,3322,-645,3327,-647,3329,-649,3307,-649,3300,-649,3329,-649,3330,-650,3335,-657,3336,-661,3336,-670,3335,-674,3331,-681e" filled="t" fillcolor="#252525" stroked="f">
                <v:path arrowok="t"/>
                <v:fill/>
              </v:shape>
              <v:shape style="position:absolute;left:3273;top:-691;width:148;height:103" coordorigin="3273,-691" coordsize="148,103" path="m3312,-691l3298,-691,3291,-689,3285,-685,3280,-680,3276,-674,3275,-665,3287,-663,3288,-669,3290,-674,3294,-677,3297,-680,3301,-681,3331,-681,3330,-682,3326,-685,3317,-690,3312,-691e" filled="t" fillcolor="#252525" stroked="f">
                <v:path arrowok="t"/>
                <v:fill/>
              </v:shape>
              <v:shape style="position:absolute;left:3273;top:-691;width:148;height:103" coordorigin="3273,-691" coordsize="148,103" path="m3393,-691l3380,-691,3374,-689,3354,-652,3354,-637,3357,-615,3364,-599,3370,-592,3378,-589,3395,-589,3402,-591,3407,-595,3411,-599,3412,-599,3382,-599,3377,-602,3373,-607,3369,-612,3367,-623,3367,-657,3369,-668,3373,-674,3377,-679,3382,-681,3411,-681,3410,-683,3406,-686,3398,-690,3393,-691e" filled="t" fillcolor="#252525" stroked="f">
                <v:path arrowok="t"/>
                <v:fill/>
              </v:shape>
              <v:shape style="position:absolute;left:3273;top:-691;width:148;height:103" coordorigin="3273,-691" coordsize="148,103" path="m3411,-681l3393,-681,3398,-678,3406,-668,3408,-657,3408,-623,3406,-613,3398,-602,3393,-599,3412,-599,3415,-604,3420,-619,3421,-628,3421,-650,3413,-679,3411,-681e" filled="t" fillcolor="#252525" stroked="f">
                <v:path arrowok="t"/>
                <v:fill/>
              </v:shape>
            </v:group>
            <v:group style="position:absolute;left:3726;top:-691;width:152;height:102" coordorigin="3726,-691" coordsize="152,102">
              <v:shape style="position:absolute;left:3726;top:-691;width:152;height:102" coordorigin="3726,-691" coordsize="152,102" path="m3783,-614l3771,-614,3771,-590,3783,-590,3783,-614e" filled="t" fillcolor="#252525" stroked="f">
                <v:path arrowok="t"/>
                <v:fill/>
              </v:shape>
              <v:shape style="position:absolute;left:3726;top:-691;width:152;height:102" coordorigin="3726,-691" coordsize="152,102" path="m3783,-691l3773,-691,3726,-626,3726,-614,3797,-614,3797,-626,3738,-626,3771,-671,3783,-671,3783,-691e" filled="t" fillcolor="#252525" stroked="f">
                <v:path arrowok="t"/>
                <v:fill/>
              </v:shape>
              <v:shape style="position:absolute;left:3726;top:-691;width:152;height:102" coordorigin="3726,-691" coordsize="152,102" path="m3783,-671l3771,-671,3771,-626,3783,-626,3783,-671e" filled="t" fillcolor="#252525" stroked="f">
                <v:path arrowok="t"/>
                <v:fill/>
              </v:shape>
              <v:shape style="position:absolute;left:3726;top:-691;width:152;height:102" coordorigin="3726,-691" coordsize="152,102" path="m3850,-691l3837,-691,3830,-689,3810,-652,3810,-637,3813,-615,3821,-599,3826,-592,3834,-589,3852,-589,3858,-591,3863,-595,3868,-599,3868,-599,3838,-599,3833,-602,3829,-607,3826,-612,3823,-623,3823,-657,3826,-668,3830,-674,3834,-679,3838,-681,3868,-681,3867,-683,3863,-686,3855,-690,3850,-691e" filled="t" fillcolor="#252525" stroked="f">
                <v:path arrowok="t"/>
                <v:fill/>
              </v:shape>
              <v:shape style="position:absolute;left:3726;top:-691;width:152;height:102" coordorigin="3726,-691" coordsize="152,102" path="m3868,-681l3850,-681,3855,-678,3863,-668,3865,-657,3865,-623,3863,-613,3855,-602,3850,-599,3868,-599,3872,-604,3877,-619,3878,-628,3878,-650,3869,-679,3868,-681e" filled="t" fillcolor="#252525" stroked="f">
                <v:path arrowok="t"/>
                <v:fill/>
              </v:shape>
            </v:group>
            <v:group style="position:absolute;left:4187;top:-691;width:148;height:103" coordorigin="4187,-691" coordsize="148,103">
              <v:shape style="position:absolute;left:4187;top:-691;width:148;height:103" coordorigin="4187,-691" coordsize="148,103" path="m4200,-618l4187,-617,4187,-608,4191,-601,4203,-591,4210,-589,4231,-589,4240,-593,4245,-599,4215,-599,4210,-600,4207,-604,4203,-607,4201,-611,4200,-618e" filled="t" fillcolor="#252525" stroked="f">
                <v:path arrowok="t"/>
                <v:fill/>
              </v:shape>
              <v:shape style="position:absolute;left:4187;top:-691;width:148;height:103" coordorigin="4187,-691" coordsize="148,103" path="m4248,-646l4226,-646,4231,-644,4236,-640,4240,-636,4242,-630,4242,-616,4240,-610,4235,-606,4231,-601,4226,-599,4245,-599,4247,-601,4252,-608,4255,-615,4255,-634,4252,-642,4248,-646e" filled="t" fillcolor="#252525" stroked="f">
                <v:path arrowok="t"/>
                <v:fill/>
              </v:shape>
              <v:shape style="position:absolute;left:4187;top:-691;width:148;height:103" coordorigin="4187,-691" coordsize="148,103" path="m4250,-690l4199,-690,4189,-638,4201,-636,4203,-639,4205,-642,4212,-645,4215,-646,4248,-646,4243,-651,4203,-651,4209,-678,4250,-678,4250,-690e" filled="t" fillcolor="#252525" stroked="f">
                <v:path arrowok="t"/>
                <v:fill/>
              </v:shape>
              <v:shape style="position:absolute;left:4187;top:-691;width:148;height:103" coordorigin="4187,-691" coordsize="148,103" path="m4232,-657l4216,-657,4210,-655,4203,-651,4243,-651,4240,-654,4232,-657e" filled="t" fillcolor="#252525" stroked="f">
                <v:path arrowok="t"/>
                <v:fill/>
              </v:shape>
              <v:shape style="position:absolute;left:4187;top:-691;width:148;height:103" coordorigin="4187,-691" coordsize="148,103" path="m4306,-691l4293,-691,4287,-689,4267,-652,4267,-637,4270,-615,4277,-599,4283,-592,4291,-589,4308,-589,4315,-591,4320,-595,4325,-599,4325,-599,4295,-599,4290,-602,4286,-607,4282,-612,4280,-623,4280,-657,4282,-668,4287,-674,4290,-679,4295,-681,4324,-681,4323,-683,4320,-686,4311,-690,4306,-691e" filled="t" fillcolor="#252525" stroked="f">
                <v:path arrowok="t"/>
                <v:fill/>
              </v:shape>
              <v:shape style="position:absolute;left:4187;top:-691;width:148;height:103" coordorigin="4187,-691" coordsize="148,103" path="m4324,-681l4307,-681,4312,-678,4320,-668,4321,-657,4321,-623,4320,-613,4311,-602,4307,-599,4325,-599,4328,-604,4333,-619,4335,-628,4335,-650,4326,-679,4324,-681e" filled="t" fillcolor="#252525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26.429565pt;margin-top:-117.494171pt;width:142.124807pt;height:88.280562pt;mso-position-horizontal-relative:page;mso-position-vertical-relative:paragraph;z-index:-5175" coordorigin="4529,-2350" coordsize="2842,1766">
            <v:shape style="position:absolute;left:4529;top:-2350;width:2773;height:1633" type="#_x0000_t75">
              <v:imagedata r:id="rId125" o:title=""/>
            </v:shape>
            <v:group style="position:absolute;left:4976;top:-691;width:68;height:103" coordorigin="4976,-691" coordsize="68,103">
              <v:shape style="position:absolute;left:4976;top:-691;width:68;height:103" coordorigin="4976,-691" coordsize="68,103" path="m5015,-691l5002,-691,4996,-689,4986,-681,4982,-675,4977,-661,4976,-651,4976,-637,4978,-614,4986,-598,4991,-592,4999,-588,5017,-588,5023,-590,5033,-598,5033,-598,5003,-598,4999,-601,4991,-612,4989,-623,4989,-656,4991,-667,4995,-673,4999,-678,5003,-681,5033,-681,5032,-682,5028,-685,5020,-690,5015,-691e" filled="t" fillcolor="#252525" stroked="f">
                <v:path arrowok="t"/>
                <v:fill/>
              </v:shape>
              <v:shape style="position:absolute;left:4976;top:-691;width:68;height:103" coordorigin="4976,-691" coordsize="68,103" path="m5033,-681l5015,-681,5020,-678,5028,-667,5030,-656,5030,-623,5028,-612,5020,-601,5015,-598,5033,-598,5037,-604,5042,-618,5043,-628,5043,-649,5042,-657,5039,-669,5037,-674,5033,-681e" filled="t" fillcolor="#252525" stroked="f">
                <v:path arrowok="t"/>
                <v:fill/>
              </v:shape>
            </v:group>
            <v:group style="position:absolute;left:5403;top:-691;width:138;height:103" coordorigin="5403,-691" coordsize="138,103">
              <v:shape style="position:absolute;left:5403;top:-691;width:138;height:103" coordorigin="5403,-691" coordsize="138,103" path="m5441,-668l5428,-668,5428,-590,5441,-590,5441,-668e" filled="t" fillcolor="#252525" stroked="f">
                <v:path arrowok="t"/>
                <v:fill/>
              </v:shape>
              <v:shape style="position:absolute;left:5403;top:-691;width:138;height:103" coordorigin="5403,-691" coordsize="138,103" path="m5441,-691l5433,-691,5431,-686,5427,-682,5416,-673,5410,-669,5403,-666,5403,-654,5428,-668,5441,-668,5441,-691e" filled="t" fillcolor="#252525" stroked="f">
                <v:path arrowok="t"/>
                <v:fill/>
              </v:shape>
              <v:shape style="position:absolute;left:5403;top:-691;width:138;height:103" coordorigin="5403,-691" coordsize="138,103" path="m5513,-691l5500,-691,5494,-689,5484,-681,5480,-675,5475,-661,5474,-651,5474,-637,5476,-614,5484,-598,5490,-592,5497,-588,5515,-588,5521,-590,5531,-598,5531,-598,5502,-598,5497,-601,5489,-612,5487,-623,5487,-656,5489,-667,5493,-673,5497,-678,5501,-681,5531,-681,5530,-682,5526,-685,5518,-690,5513,-691e" filled="t" fillcolor="#252525" stroked="f">
                <v:path arrowok="t"/>
                <v:fill/>
              </v:shape>
              <v:shape style="position:absolute;left:5403;top:-691;width:138;height:103" coordorigin="5403,-691" coordsize="138,103" path="m5531,-681l5513,-681,5518,-678,5526,-667,5528,-656,5528,-623,5526,-612,5518,-601,5513,-598,5531,-598,5535,-604,5540,-618,5541,-628,5541,-649,5540,-657,5537,-669,5535,-674,5531,-681e" filled="t" fillcolor="#252525" stroked="f">
                <v:path arrowok="t"/>
                <v:fill/>
              </v:shape>
            </v:group>
            <v:group style="position:absolute;left:5848;top:-691;width:150;height:103" coordorigin="5848,-691" coordsize="150,103">
              <v:shape style="position:absolute;left:5848;top:-691;width:150;height:103" coordorigin="5848,-691" coordsize="150,103" path="m5910,-681l5890,-681,5894,-679,5902,-672,5903,-668,5903,-658,5901,-654,5893,-643,5886,-636,5867,-621,5862,-616,5854,-607,5851,-603,5848,-596,5848,-593,5848,-590,5917,-590,5917,-602,5866,-602,5867,-604,5869,-606,5873,-611,5878,-615,5895,-628,5901,-634,5916,-671,5913,-677,5910,-681e" filled="t" fillcolor="#252525" stroked="f">
                <v:path arrowok="t"/>
                <v:fill/>
              </v:shape>
              <v:shape style="position:absolute;left:5848;top:-691;width:150;height:103" coordorigin="5848,-691" coordsize="150,103" path="m5894,-691l5874,-691,5866,-688,5855,-678,5851,-671,5850,-662,5864,-660,5864,-667,5865,-672,5873,-679,5878,-681,5910,-681,5902,-688,5894,-691e" filled="t" fillcolor="#252525" stroked="f">
                <v:path arrowok="t"/>
                <v:fill/>
              </v:shape>
              <v:shape style="position:absolute;left:5848;top:-691;width:150;height:103" coordorigin="5848,-691" coordsize="150,103" path="m5969,-691l5956,-691,5950,-689,5940,-681,5936,-675,5931,-661,5930,-651,5930,-637,5933,-614,5940,-598,5946,-592,5954,-588,5972,-588,5978,-590,5983,-594,5988,-598,5988,-598,5958,-598,5953,-601,5945,-612,5943,-623,5943,-656,5945,-667,5950,-673,5953,-678,5958,-681,5987,-681,5986,-682,5983,-685,5979,-688,5974,-690,5969,-691e" filled="t" fillcolor="#252525" stroked="f">
                <v:path arrowok="t"/>
                <v:fill/>
              </v:shape>
              <v:shape style="position:absolute;left:5848;top:-691;width:150;height:103" coordorigin="5848,-691" coordsize="150,103" path="m5987,-681l5970,-681,5975,-678,5983,-667,5985,-656,5985,-623,5983,-612,5975,-601,5970,-598,5988,-598,5991,-604,5996,-618,5998,-628,5998,-649,5989,-678,5987,-681e" filled="t" fillcolor="#252525" stroked="f">
                <v:path arrowok="t"/>
                <v:fill/>
              </v:shape>
            </v:group>
            <v:group style="position:absolute;left:6306;top:-691;width:148;height:103" coordorigin="6306,-691" coordsize="148,103">
              <v:shape style="position:absolute;left:6306;top:-691;width:148;height:103" coordorigin="6306,-691" coordsize="148,103" path="m6319,-618l6306,-616,6307,-608,6311,-601,6317,-596,6323,-591,6330,-588,6349,-588,6358,-591,6365,-598,6334,-598,6330,-600,6326,-603,6323,-606,6320,-611,6319,-618e" filled="t" fillcolor="#252525" stroked="f">
                <v:path arrowok="t"/>
                <v:fill/>
              </v:shape>
              <v:shape style="position:absolute;left:6306;top:-691;width:148;height:103" coordorigin="6306,-691" coordsize="148,103" path="m6367,-639l6346,-639,6351,-637,6359,-630,6361,-625,6361,-613,6359,-608,6350,-600,6345,-598,6365,-598,6371,-603,6374,-611,6374,-626,6372,-631,6367,-639e" filled="t" fillcolor="#252525" stroked="f">
                <v:path arrowok="t"/>
                <v:fill/>
              </v:shape>
              <v:shape style="position:absolute;left:6306;top:-691;width:148;height:103" coordorigin="6306,-691" coordsize="148,103" path="m6363,-681l6344,-681,6348,-679,6351,-676,6354,-673,6356,-669,6356,-659,6354,-655,6349,-652,6345,-649,6340,-648,6333,-648,6331,-637,6335,-638,6338,-639,6367,-639,6366,-640,6361,-643,6355,-644,6360,-646,6362,-648,6340,-648,6333,-648,6362,-648,6363,-649,6368,-656,6369,-660,6369,-669,6368,-674,6363,-681e" filled="t" fillcolor="#252525" stroked="f">
                <v:path arrowok="t"/>
                <v:fill/>
              </v:shape>
              <v:shape style="position:absolute;left:6306;top:-691;width:148;height:103" coordorigin="6306,-691" coordsize="148,103" path="m6344,-691l6331,-691,6324,-688,6318,-684,6313,-679,6309,-673,6308,-665,6320,-663,6321,-669,6323,-673,6327,-676,6330,-679,6334,-681,6363,-681,6363,-682,6359,-685,6350,-690,6344,-691e" filled="t" fillcolor="#252525" stroked="f">
                <v:path arrowok="t"/>
                <v:fill/>
              </v:shape>
              <v:shape style="position:absolute;left:6306;top:-691;width:148;height:103" coordorigin="6306,-691" coordsize="148,103" path="m6426,-691l6413,-691,6407,-689,6387,-651,6387,-637,6390,-614,6397,-598,6403,-592,6410,-588,6428,-588,6434,-590,6439,-594,6444,-598,6444,-598,6415,-598,6410,-601,6406,-606,6402,-612,6400,-623,6400,-656,6402,-667,6406,-673,6410,-678,6414,-681,6444,-681,6443,-682,6439,-685,6435,-688,6431,-690,6426,-691e" filled="t" fillcolor="#252525" stroked="f">
                <v:path arrowok="t"/>
                <v:fill/>
              </v:shape>
              <v:shape style="position:absolute;left:6306;top:-691;width:148;height:103" coordorigin="6306,-691" coordsize="148,103" path="m6444,-681l6426,-681,6431,-678,6439,-667,6441,-656,6441,-623,6439,-612,6431,-601,6426,-598,6444,-598,6448,-604,6453,-618,6454,-628,6454,-649,6445,-678,6444,-681e" filled="t" fillcolor="#252525" stroked="f">
                <v:path arrowok="t"/>
                <v:fill/>
              </v:shape>
            </v:group>
            <v:group style="position:absolute;left:6759;top:-690;width:152;height:102" coordorigin="6759,-690" coordsize="152,102">
              <v:shape style="position:absolute;left:6759;top:-690;width:152;height:102" coordorigin="6759,-690" coordsize="152,102" path="m6816,-614l6804,-614,6804,-590,6816,-590,6816,-614e" filled="t" fillcolor="#252525" stroked="f">
                <v:path arrowok="t"/>
                <v:fill/>
              </v:shape>
              <v:shape style="position:absolute;left:6759;top:-690;width:152;height:102" coordorigin="6759,-690" coordsize="152,102" path="m6816,-690l6806,-690,6759,-625,6759,-614,6830,-614,6830,-625,6771,-625,6804,-671,6816,-671,6816,-690e" filled="t" fillcolor="#252525" stroked="f">
                <v:path arrowok="t"/>
                <v:fill/>
              </v:shape>
              <v:shape style="position:absolute;left:6759;top:-690;width:152;height:102" coordorigin="6759,-690" coordsize="152,102" path="m6816,-671l6804,-671,6804,-625,6816,-625,6816,-671e" filled="t" fillcolor="#252525" stroked="f">
                <v:path arrowok="t"/>
                <v:fill/>
              </v:shape>
              <v:shape style="position:absolute;left:6759;top:-690;width:152;height:102" coordorigin="6759,-690" coordsize="152,102" path="m6883,-691l6870,-691,6863,-689,6843,-651,6843,-637,6846,-614,6854,-598,6859,-592,6867,-588,6885,-588,6891,-590,6896,-594,6901,-598,6901,-598,6871,-598,6866,-601,6862,-606,6858,-612,6856,-623,6856,-656,6859,-667,6863,-673,6866,-678,6871,-681,6900,-681,6899,-682,6896,-685,6892,-688,6888,-690,6883,-691e" filled="t" fillcolor="#252525" stroked="f">
                <v:path arrowok="t"/>
                <v:fill/>
              </v:shape>
              <v:shape style="position:absolute;left:6759;top:-690;width:152;height:102" coordorigin="6759,-690" coordsize="152,102" path="m6900,-681l6883,-681,6888,-678,6896,-667,6898,-656,6898,-623,6896,-612,6888,-601,6883,-598,6901,-598,6905,-604,6910,-618,6911,-628,6911,-649,6902,-678,6900,-681e" filled="t" fillcolor="#252525" stroked="f">
                <v:path arrowok="t"/>
                <v:fill/>
              </v:shape>
            </v:group>
            <v:group style="position:absolute;left:7219;top:-691;width:148;height:103" coordorigin="7219,-691" coordsize="148,103">
              <v:shape style="position:absolute;left:7219;top:-691;width:148;height:103" coordorigin="7219,-691" coordsize="148,103" path="m7233,-617l7219,-616,7220,-608,7224,-601,7236,-591,7243,-588,7264,-588,7273,-592,7278,-598,7248,-598,7243,-600,7240,-603,7236,-606,7234,-611,7233,-617e" filled="t" fillcolor="#252525" stroked="f">
                <v:path arrowok="t"/>
                <v:fill/>
              </v:shape>
              <v:shape style="position:absolute;left:7219;top:-691;width:148;height:103" coordorigin="7219,-691" coordsize="148,103" path="m7281,-646l7259,-646,7264,-644,7268,-639,7272,-635,7275,-630,7275,-615,7272,-609,7264,-600,7259,-598,7278,-598,7280,-600,7285,-607,7288,-615,7288,-633,7285,-641,7281,-646e" filled="t" fillcolor="#252525" stroked="f">
                <v:path arrowok="t"/>
                <v:fill/>
              </v:shape>
              <v:shape style="position:absolute;left:7219;top:-691;width:148;height:103" coordorigin="7219,-691" coordsize="148,103" path="m7283,-689l7232,-689,7222,-637,7234,-636,7235,-639,7238,-641,7245,-645,7248,-646,7281,-646,7276,-650,7236,-650,7242,-677,7283,-677,7283,-689e" filled="t" fillcolor="#252525" stroked="f">
                <v:path arrowok="t"/>
                <v:fill/>
              </v:shape>
              <v:shape style="position:absolute;left:7219;top:-691;width:148;height:103" coordorigin="7219,-691" coordsize="148,103" path="m7265,-656l7249,-656,7243,-654,7236,-650,7276,-650,7272,-653,7265,-656e" filled="t" fillcolor="#252525" stroked="f">
                <v:path arrowok="t"/>
                <v:fill/>
              </v:shape>
              <v:shape style="position:absolute;left:7219;top:-691;width:148;height:103" coordorigin="7219,-691" coordsize="148,103" path="m7339,-691l7326,-691,7320,-689,7300,-651,7300,-637,7303,-614,7310,-598,7316,-592,7324,-588,7341,-588,7347,-590,7353,-594,7357,-598,7358,-598,7328,-598,7323,-601,7319,-606,7315,-612,7313,-623,7313,-656,7315,-667,7320,-673,7323,-678,7328,-681,7357,-681,7356,-682,7353,-685,7348,-688,7344,-690,7339,-691e" filled="t" fillcolor="#252525" stroked="f">
                <v:path arrowok="t"/>
                <v:fill/>
              </v:shape>
              <v:shape style="position:absolute;left:7219;top:-691;width:148;height:103" coordorigin="7219,-691" coordsize="148,103" path="m7357,-681l7339,-681,7344,-678,7352,-667,7354,-656,7354,-623,7352,-612,7344,-601,7339,-598,7358,-598,7361,-604,7366,-618,7367,-628,7367,-649,7359,-678,7357,-681e" filled="t" fillcolor="#252525" stroked="f">
                <v:path arrowok="t"/>
                <v:fill/>
              </v:shape>
            </v:group>
            <w10:wrap type="none"/>
          </v:group>
        </w:pict>
      </w:r>
      <w:r>
        <w:rPr/>
        <w:pict>
          <v:shape style="position:absolute;margin-left:259.342194pt;margin-top:-24.286139pt;width:97.026087pt;height:8.0325pt;mso-position-horizontal-relative:page;mso-position-vertical-relative:paragraph;z-index:-5174" type="#_x0000_t75">
            <v:imagedata r:id="rId126" o:title=""/>
          </v:shape>
        </w:pict>
      </w:r>
      <w:r>
        <w:rPr/>
        <w:pict>
          <v:group style="position:absolute;margin-left:378.732239pt;margin-top:-118.028664pt;width:142.124784pt;height:88.276852pt;mso-position-horizontal-relative:page;mso-position-vertical-relative:paragraph;z-index:-5173" coordorigin="7575,-2361" coordsize="2842,1766">
            <v:shape style="position:absolute;left:7575;top:-2361;width:2773;height:1633" type="#_x0000_t75">
              <v:imagedata r:id="rId127" o:title=""/>
            </v:shape>
            <v:group style="position:absolute;left:8022;top:-702;width:68;height:103" coordorigin="8022,-702" coordsize="68,103">
              <v:shape style="position:absolute;left:8022;top:-702;width:68;height:103" coordorigin="8022,-702" coordsize="68,103" path="m8061,-702l8048,-702,8042,-700,8032,-692,8028,-686,8023,-672,8022,-662,8022,-647,8024,-625,8032,-609,8038,-602,8045,-599,8063,-599,8069,-601,8079,-609,8079,-609,8049,-609,8045,-612,8037,-623,8035,-634,8035,-667,8037,-678,8041,-684,8045,-689,8049,-691,8079,-691,8078,-693,8074,-696,8066,-700,8061,-702e" filled="t" fillcolor="#252525" stroked="f">
                <v:path arrowok="t"/>
                <v:fill/>
              </v:shape>
              <v:shape style="position:absolute;left:8022;top:-702;width:68;height:103" coordorigin="8022,-702" coordsize="68,103" path="m8079,-691l8061,-691,8066,-689,8074,-678,8076,-667,8076,-634,8074,-623,8066,-612,8061,-609,8079,-609,8083,-614,8088,-629,8089,-638,8089,-660,8088,-668,8085,-680,8083,-685,8079,-691e" filled="t" fillcolor="#252525" stroked="f">
                <v:path arrowok="t"/>
                <v:fill/>
              </v:shape>
            </v:group>
            <v:group style="position:absolute;left:8449;top:-702;width:138;height:103" coordorigin="8449,-702" coordsize="138,103">
              <v:shape style="position:absolute;left:8449;top:-702;width:138;height:103" coordorigin="8449,-702" coordsize="138,103" path="m8487,-679l8474,-679,8474,-601,8487,-601,8487,-679e" filled="t" fillcolor="#252525" stroked="f">
                <v:path arrowok="t"/>
                <v:fill/>
              </v:shape>
              <v:shape style="position:absolute;left:8449;top:-702;width:138;height:103" coordorigin="8449,-702" coordsize="138,103" path="m8487,-702l8479,-702,8477,-697,8473,-693,8462,-683,8456,-680,8449,-676,8449,-664,8474,-679,8487,-679,8487,-702e" filled="t" fillcolor="#252525" stroked="f">
                <v:path arrowok="t"/>
                <v:fill/>
              </v:shape>
              <v:shape style="position:absolute;left:8449;top:-702;width:138;height:103" coordorigin="8449,-702" coordsize="138,103" path="m8559,-702l8546,-702,8540,-700,8530,-692,8526,-686,8521,-672,8520,-662,8520,-647,8522,-625,8530,-609,8536,-602,8543,-599,8561,-599,8567,-601,8577,-609,8577,-609,8548,-609,8543,-612,8535,-623,8533,-634,8533,-667,8535,-678,8539,-684,8543,-689,8547,-691,8577,-691,8576,-693,8572,-696,8564,-700,8559,-702e" filled="t" fillcolor="#252525" stroked="f">
                <v:path arrowok="t"/>
                <v:fill/>
              </v:shape>
              <v:shape style="position:absolute;left:8449;top:-702;width:138;height:103" coordorigin="8449,-702" coordsize="138,103" path="m8577,-691l8559,-691,8564,-689,8572,-678,8574,-667,8574,-634,8572,-623,8564,-612,8559,-609,8577,-609,8581,-614,8586,-629,8587,-638,8587,-660,8586,-668,8583,-680,8581,-685,8577,-691e" filled="t" fillcolor="#252525" stroked="f">
                <v:path arrowok="t"/>
                <v:fill/>
              </v:shape>
            </v:group>
            <v:group style="position:absolute;left:8894;top:-702;width:150;height:103" coordorigin="8894,-702" coordsize="150,103">
              <v:shape style="position:absolute;left:8894;top:-702;width:150;height:103" coordorigin="8894,-702" coordsize="150,103" path="m8956,-691l8936,-691,8940,-690,8948,-683,8949,-679,8949,-669,8947,-664,8939,-654,8932,-647,8913,-632,8908,-627,8900,-618,8897,-614,8894,-606,8894,-603,8894,-601,8963,-601,8963,-612,8912,-612,8913,-615,8941,-639,8948,-645,8962,-682,8960,-688,8956,-691e" filled="t" fillcolor="#252525" stroked="f">
                <v:path arrowok="t"/>
                <v:fill/>
              </v:shape>
              <v:shape style="position:absolute;left:8894;top:-702;width:150;height:103" coordorigin="8894,-702" coordsize="150,103" path="m8940,-702l8920,-702,8912,-699,8901,-689,8897,-682,8896,-672,8910,-671,8910,-677,8911,-682,8919,-690,8924,-691,8956,-691,8948,-699,8940,-702e" filled="t" fillcolor="#252525" stroked="f">
                <v:path arrowok="t"/>
                <v:fill/>
              </v:shape>
              <v:shape style="position:absolute;left:8894;top:-702;width:150;height:103" coordorigin="8894,-702" coordsize="150,103" path="m9016,-702l9002,-702,8996,-700,8986,-692,8983,-686,8977,-672,8976,-662,8976,-647,8979,-625,8986,-609,8992,-602,9000,-599,9018,-599,9024,-601,9029,-605,9034,-609,9034,-609,9004,-609,8999,-612,8991,-623,8989,-634,8989,-667,8991,-678,8996,-684,8999,-689,9004,-691,9033,-691,9032,-693,9029,-696,9025,-698,9020,-700,9016,-702e" filled="t" fillcolor="#252525" stroked="f">
                <v:path arrowok="t"/>
                <v:fill/>
              </v:shape>
              <v:shape style="position:absolute;left:8894;top:-702;width:150;height:103" coordorigin="8894,-702" coordsize="150,103" path="m9033,-691l9016,-691,9021,-689,9029,-678,9031,-667,9031,-634,9029,-623,9021,-612,9016,-609,9034,-609,9038,-614,9043,-629,9044,-638,9044,-660,9035,-689,9033,-691e" filled="t" fillcolor="#252525" stroked="f">
                <v:path arrowok="t"/>
                <v:fill/>
              </v:shape>
            </v:group>
            <v:group style="position:absolute;left:9352;top:-702;width:148;height:103" coordorigin="9352,-702" coordsize="148,103">
              <v:shape style="position:absolute;left:9352;top:-702;width:148;height:103" coordorigin="9352,-702" coordsize="148,103" path="m9365,-629l9352,-627,9353,-619,9357,-612,9363,-607,9369,-601,9376,-599,9395,-599,9404,-602,9411,-609,9380,-609,9376,-611,9372,-614,9369,-617,9367,-622,9365,-629e" filled="t" fillcolor="#252525" stroked="f">
                <v:path arrowok="t"/>
                <v:fill/>
              </v:shape>
              <v:shape style="position:absolute;left:9352;top:-702;width:148;height:103" coordorigin="9352,-702" coordsize="148,103" path="m9413,-650l9392,-650,9397,-648,9405,-640,9407,-636,9407,-624,9405,-619,9396,-611,9391,-609,9411,-609,9417,-614,9420,-621,9420,-637,9418,-642,9413,-650e" filled="t" fillcolor="#252525" stroked="f">
                <v:path arrowok="t"/>
                <v:fill/>
              </v:shape>
              <v:shape style="position:absolute;left:9352;top:-702;width:148;height:103" coordorigin="9352,-702" coordsize="148,103" path="m9409,-691l9390,-691,9394,-690,9397,-687,9401,-684,9402,-680,9402,-670,9400,-666,9395,-663,9391,-660,9386,-659,9379,-659,9377,-648,9381,-649,9384,-650,9413,-650,9412,-651,9407,-654,9401,-655,9406,-657,9408,-659,9386,-659,9379,-659,9408,-659,9409,-660,9414,-667,9415,-671,9415,-680,9414,-684,9409,-691e" filled="t" fillcolor="#252525" stroked="f">
                <v:path arrowok="t"/>
                <v:fill/>
              </v:shape>
              <v:shape style="position:absolute;left:9352;top:-702;width:148;height:103" coordorigin="9352,-702" coordsize="148,103" path="m9390,-702l9377,-702,9370,-699,9364,-695,9359,-690,9355,-684,9354,-675,9366,-673,9367,-679,9369,-684,9373,-687,9376,-690,9380,-691,9409,-691,9409,-692,9405,-696,9396,-700,9390,-702e" filled="t" fillcolor="#252525" stroked="f">
                <v:path arrowok="t"/>
                <v:fill/>
              </v:shape>
              <v:shape style="position:absolute;left:9352;top:-702;width:148;height:103" coordorigin="9352,-702" coordsize="148,103" path="m9472,-702l9459,-702,9453,-700,9433,-662,9433,-647,9436,-625,9443,-609,9449,-602,9457,-599,9474,-599,9480,-601,9485,-605,9490,-609,9491,-609,9461,-609,9456,-612,9452,-617,9448,-623,9446,-634,9446,-667,9448,-678,9452,-684,9456,-689,9461,-691,9490,-691,9489,-693,9485,-696,9481,-698,9477,-700,9472,-702e" filled="t" fillcolor="#252525" stroked="f">
                <v:path arrowok="t"/>
                <v:fill/>
              </v:shape>
              <v:shape style="position:absolute;left:9352;top:-702;width:148;height:103" coordorigin="9352,-702" coordsize="148,103" path="m9490,-691l9472,-691,9477,-689,9485,-678,9487,-667,9487,-634,9485,-623,9477,-612,9472,-609,9491,-609,9494,-614,9499,-629,9500,-638,9500,-660,9492,-689,9490,-691e" filled="t" fillcolor="#252525" stroked="f">
                <v:path arrowok="t"/>
                <v:fill/>
              </v:shape>
            </v:group>
            <v:group style="position:absolute;left:9805;top:-701;width:152;height:102" coordorigin="9805,-701" coordsize="152,102">
              <v:shape style="position:absolute;left:9805;top:-701;width:152;height:102" coordorigin="9805,-701" coordsize="152,102" path="m9862,-625l9850,-625,9850,-601,9862,-601,9862,-625e" filled="t" fillcolor="#252525" stroked="f">
                <v:path arrowok="t"/>
                <v:fill/>
              </v:shape>
              <v:shape style="position:absolute;left:9805;top:-701;width:152;height:102" coordorigin="9805,-701" coordsize="152,102" path="m9862,-701l9852,-701,9805,-636,9805,-625,9876,-625,9876,-636,9817,-636,9850,-681,9862,-681,9862,-701e" filled="t" fillcolor="#252525" stroked="f">
                <v:path arrowok="t"/>
                <v:fill/>
              </v:shape>
              <v:shape style="position:absolute;left:9805;top:-701;width:152;height:102" coordorigin="9805,-701" coordsize="152,102" path="m9862,-681l9850,-681,9850,-636,9862,-636,9862,-681e" filled="t" fillcolor="#252525" stroked="f">
                <v:path arrowok="t"/>
                <v:fill/>
              </v:shape>
              <v:shape style="position:absolute;left:9805;top:-701;width:152;height:102" coordorigin="9805,-701" coordsize="152,102" path="m9929,-702l9916,-702,9909,-700,9889,-662,9889,-647,9892,-625,9900,-609,9905,-602,9913,-599,9931,-599,9937,-601,9942,-605,9947,-609,9947,-609,9917,-609,9912,-612,9908,-617,9904,-623,9902,-634,9902,-667,9905,-678,9909,-684,9912,-689,9917,-691,9947,-691,9945,-693,9942,-696,9938,-698,9934,-700,9929,-702e" filled="t" fillcolor="#252525" stroked="f">
                <v:path arrowok="t"/>
                <v:fill/>
              </v:shape>
              <v:shape style="position:absolute;left:9805;top:-701;width:152;height:102" coordorigin="9805,-701" coordsize="152,102" path="m9947,-691l9929,-691,9934,-689,9942,-678,9944,-667,9944,-634,9942,-623,9934,-612,9929,-609,9947,-609,9951,-614,9956,-629,9957,-638,9957,-660,9948,-689,9947,-691e" filled="t" fillcolor="#252525" stroked="f">
                <v:path arrowok="t"/>
                <v:fill/>
              </v:shape>
            </v:group>
            <v:group style="position:absolute;left:10265;top:-702;width:148;height:103" coordorigin="10265,-702" coordsize="148,103">
              <v:shape style="position:absolute;left:10265;top:-702;width:148;height:103" coordorigin="10265,-702" coordsize="148,103" path="m10279,-628l10265,-627,10266,-618,10270,-612,10282,-601,10289,-599,10310,-599,10319,-603,10324,-609,10294,-609,10289,-611,10286,-614,10282,-617,10280,-622,10279,-628e" filled="t" fillcolor="#252525" stroked="f">
                <v:path arrowok="t"/>
                <v:fill/>
              </v:shape>
              <v:shape style="position:absolute;left:10265;top:-702;width:148;height:103" coordorigin="10265,-702" coordsize="148,103" path="m10327,-656l10305,-656,10310,-654,10315,-650,10319,-646,10321,-641,10321,-626,10319,-620,10310,-611,10305,-609,10324,-609,10326,-611,10331,-618,10334,-626,10334,-644,10331,-652,10327,-656e" filled="t" fillcolor="#252525" stroked="f">
                <v:path arrowok="t"/>
                <v:fill/>
              </v:shape>
              <v:shape style="position:absolute;left:10265;top:-702;width:148;height:103" coordorigin="10265,-702" coordsize="148,103" path="m10329,-700l10278,-700,10268,-648,10280,-647,10281,-649,10284,-652,10291,-655,10294,-656,10327,-656,10322,-661,10282,-661,10288,-688,10329,-688,10329,-700e" filled="t" fillcolor="#252525" stroked="f">
                <v:path arrowok="t"/>
                <v:fill/>
              </v:shape>
              <v:shape style="position:absolute;left:10265;top:-702;width:148;height:103" coordorigin="10265,-702" coordsize="148,103" path="m10311,-667l10295,-667,10289,-665,10282,-661,10322,-661,10319,-664,10311,-667e" filled="t" fillcolor="#252525" stroked="f">
                <v:path arrowok="t"/>
                <v:fill/>
              </v:shape>
              <v:shape style="position:absolute;left:10265;top:-702;width:148;height:103" coordorigin="10265,-702" coordsize="148,103" path="m10385,-702l10372,-702,10366,-700,10346,-662,10346,-647,10349,-625,10356,-609,10362,-602,10370,-599,10387,-599,10394,-601,10399,-605,10403,-609,10404,-609,10374,-609,10369,-612,10365,-617,10361,-623,10359,-634,10359,-667,10361,-678,10366,-684,10369,-689,10374,-691,10403,-691,10402,-693,10399,-696,10394,-698,10390,-700,10385,-702e" filled="t" fillcolor="#252525" stroked="f">
                <v:path arrowok="t"/>
                <v:fill/>
              </v:shape>
              <v:shape style="position:absolute;left:10265;top:-702;width:148;height:103" coordorigin="10265,-702" coordsize="148,103" path="m10403,-691l10386,-691,10390,-689,10398,-678,10400,-667,10400,-634,10398,-623,10390,-612,10386,-609,10404,-609,10407,-614,10412,-629,10413,-638,10413,-660,10405,-689,10403,-691e" filled="t" fillcolor="#252525" stroked="f">
                <v:path arrowok="t"/>
                <v:fill/>
              </v:shape>
            </v:group>
            <w10:wrap type="none"/>
          </v:group>
        </w:pict>
      </w:r>
      <w:r>
        <w:rPr/>
        <w:pict>
          <v:shape style="position:absolute;margin-left:411.644867pt;margin-top:-24.823599pt;width:97.032408pt;height:8.0325pt;mso-position-horizontal-relative:page;mso-position-vertical-relative:paragraph;z-index:-5172" type="#_x0000_t75">
            <v:imagedata r:id="rId12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3.9: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Example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plot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Induced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shade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area,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31.540131pt;margin-top:63.157757pt;width:2.958702pt;height:4.351454pt;mso-position-horizontal-relative:page;mso-position-vertical-relative:paragraph;z-index:-5170" coordorigin="4631,1263" coordsize="59,87">
            <v:shape style="position:absolute;left:4631;top:1263;width:59;height:87" coordorigin="4631,1263" coordsize="59,87" path="m4642,1325l4631,1326,4632,1333,4634,1339,4640,1344,4645,1348,4651,1350,4669,1350,4677,1347,4681,1341,4655,1341,4651,1340,4648,1337,4645,1335,4643,1330,4642,1325e" filled="t" fillcolor="#252525" stroked="f">
              <v:path arrowok="t"/>
              <v:fill/>
            </v:shape>
            <v:shape style="position:absolute;left:4631;top:1263;width:59;height:87" coordorigin="4631,1263" coordsize="59,87" path="m4684,1301l4665,1301,4670,1302,4673,1306,4677,1309,4678,1314,4678,1327,4677,1332,4669,1339,4665,1341,4681,1341,4683,1339,4688,1334,4690,1327,4690,1311,4687,1304,4684,1301e" filled="t" fillcolor="#252525" stroked="f">
              <v:path arrowok="t"/>
              <v:fill/>
            </v:shape>
            <v:shape style="position:absolute;left:4631;top:1263;width:59;height:87" coordorigin="4631,1263" coordsize="59,87" path="m4686,1263l4641,1263,4633,1308,4643,1309,4645,1307,4647,1304,4650,1303,4653,1301,4656,1301,4684,1301,4679,1297,4645,1297,4650,1273,4686,1273,4686,1263e" filled="t" fillcolor="#252525" stroked="f">
              <v:path arrowok="t"/>
              <v:fill/>
            </v:shape>
            <v:shape style="position:absolute;left:4631;top:1263;width:59;height:87" coordorigin="4631,1263" coordsize="59,87" path="m4670,1291l4656,1291,4651,1293,4645,1297,4679,1297,4677,1294,4670,1291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35.428345pt;margin-top:43.198742pt;width:37.088036pt;height:27.516382pt;mso-position-horizontal-relative:page;mso-position-vertical-relative:paragraph;z-index:-5169" coordorigin="6709,864" coordsize="742,550">
            <v:group style="position:absolute;left:7228;top:943;width:148;height:81" coordorigin="7228,943" coordsize="148,81">
              <v:shape style="position:absolute;left:7228;top:943;width:148;height:81" coordorigin="7228,943" coordsize="148,81" path="m7239,943l7228,943,7228,998,7241,1021,7246,1023,7252,1025,7268,1025,7275,1023,7284,1017,7286,1015,7255,1015,7251,1014,7239,996,7239,943e" filled="t" fillcolor="#000000" stroked="f">
                <v:path arrowok="t"/>
                <v:fill/>
              </v:shape>
              <v:shape style="position:absolute;left:7228;top:943;width:148;height:81" coordorigin="7228,943" coordsize="148,81" path="m7292,943l7282,943,7282,999,7280,1006,7276,1010,7273,1013,7267,1015,7286,1015,7288,1013,7290,1009,7291,1004,7292,998,7292,943e" filled="t" fillcolor="#000000" stroked="f">
                <v:path arrowok="t"/>
                <v:fill/>
              </v:shape>
              <v:shape style="position:absolute;left:7228;top:943;width:148;height:81" coordorigin="7228,943" coordsize="148,81" path="m7322,943l7311,943,7311,998,7324,1021,7329,1023,7336,1025,7351,1025,7358,1023,7367,1017,7369,1015,7338,1015,7334,1014,7322,996,7322,943e" filled="t" fillcolor="#000000" stroked="f">
                <v:path arrowok="t"/>
                <v:fill/>
              </v:shape>
              <v:shape style="position:absolute;left:7228;top:943;width:148;height:81" coordorigin="7228,943" coordsize="148,81" path="m7376,943l7365,943,7365,999,7363,1006,7360,1010,7356,1013,7350,1015,7369,1015,7371,1013,7375,1004,7375,998,7376,943e" filled="t" fillcolor="#000000" stroked="f">
                <v:path arrowok="t"/>
                <v:fill/>
              </v:shape>
            </v:group>
            <v:group style="position:absolute;left:6797;top:920;width:384;height:117" coordorigin="6797,920" coordsize="384,117">
              <v:shape style="position:absolute;left:6797;top:920;width:384;height:117" coordorigin="6797,920" coordsize="384,117" path="m6797,1037l7180,1037,7180,920,6797,920,6797,1037e" filled="t" fillcolor="#0000FF" stroked="f">
                <v:path arrowok="t"/>
                <v:fill/>
              </v:shape>
            </v:group>
            <v:group style="position:absolute;left:6792;top:915;width:393;height:127" coordorigin="6792,915" coordsize="393,127">
              <v:shape style="position:absolute;left:6792;top:915;width:393;height:127" coordorigin="6792,915" coordsize="393,127" path="m7185,915l6792,915,6792,1042,7185,1042,7185,1037,6801,1037,6801,924,6797,924,6801,920,7185,920,7185,915e" filled="t" fillcolor="#000000" stroked="f">
                <v:path arrowok="t"/>
                <v:fill/>
              </v:shape>
            </v:group>
            <v:group style="position:absolute;left:6801;top:1034;width:374;height:2" coordorigin="6801,1034" coordsize="374,2">
              <v:shape style="position:absolute;left:6801;top:1034;width:374;height:2" coordorigin="6801,1034" coordsize="374,0" path="m6801,1034l7175,1034e" filled="f" stroked="t" strokeweight=".33677pt" strokecolor="#000000">
                <v:path arrowok="t"/>
              </v:shape>
            </v:group>
            <v:group style="position:absolute;left:7175;top:920;width:10;height:117" coordorigin="7175,920" coordsize="10,117">
              <v:shape style="position:absolute;left:7175;top:920;width:10;height:117" coordorigin="7175,920" coordsize="10,117" path="m7175,920l7175,1037,7180,1032,7185,1032,7185,924,7180,924,7175,920e" filled="t" fillcolor="#000000" stroked="f">
                <v:path arrowok="t"/>
                <v:fill/>
              </v:shape>
            </v:group>
            <v:group style="position:absolute;left:7175;top:1032;width:10;height:5" coordorigin="7175,1032" coordsize="10,5">
              <v:shape style="position:absolute;left:7175;top:1032;width:10;height:5" coordorigin="7175,1032" coordsize="10,5" path="m7185,1032l7180,1032,7175,1037,7185,1037,7185,1032e" filled="t" fillcolor="#000000" stroked="f">
                <v:path arrowok="t"/>
                <v:fill/>
              </v:shape>
            </v:group>
            <v:group style="position:absolute;left:6797;top:920;width:5;height:5" coordorigin="6797,920" coordsize="5,5">
              <v:shape style="position:absolute;left:6797;top:920;width:5;height:5" coordorigin="6797,920" coordsize="5,5" path="m6801,920l6797,924,6801,924,6801,920e" filled="t" fillcolor="#000000" stroked="f">
                <v:path arrowok="t"/>
                <v:fill/>
              </v:shape>
            </v:group>
            <v:group style="position:absolute;left:6801;top:922;width:374;height:2" coordorigin="6801,922" coordsize="374,2">
              <v:shape style="position:absolute;left:6801;top:922;width:374;height:2" coordorigin="6801,922" coordsize="374,0" path="m6801,922l7175,922e" filled="f" stroked="t" strokeweight=".33677pt" strokecolor="#000000">
                <v:path arrowok="t"/>
              </v:shape>
            </v:group>
            <v:group style="position:absolute;left:7175;top:920;width:10;height:5" coordorigin="7175,920" coordsize="10,5">
              <v:shape style="position:absolute;left:7175;top:920;width:10;height:5" coordorigin="7175,920" coordsize="10,5" path="m7185,920l7175,920,7180,924,7185,924,7185,920e" filled="t" fillcolor="#000000" stroked="f">
                <v:path arrowok="t"/>
                <v:fill/>
              </v:shape>
            </v:group>
            <v:group style="position:absolute;left:7225;top:1103;width:166;height:83" coordorigin="7225,1103" coordsize="166,83">
              <v:shape style="position:absolute;left:7225;top:1103;width:166;height:83" coordorigin="7225,1103" coordsize="166,83" path="m7272,1103l7258,1103,7250,1104,7244,1108,7238,1111,7233,1116,7230,1123,7226,1129,7225,1137,7225,1153,7259,1185,7273,1185,7297,1176,7261,1176,7256,1175,7251,1172,7246,1170,7242,1167,7240,1162,7237,1157,7236,1151,7236,1138,7237,1133,7239,1128,7240,1125,7242,1122,7244,1120,7246,1117,7249,1115,7253,1114,7257,1113,7261,1112,7292,1112,7291,1110,7287,1107,7282,1105,7277,1104,7272,1103e" filled="t" fillcolor="#000000" stroked="f">
                <v:path arrowok="t"/>
                <v:fill/>
              </v:shape>
              <v:shape style="position:absolute;left:7225;top:1103;width:166;height:83" coordorigin="7225,1103" coordsize="166,83" path="m7301,1143l7266,1143,7266,1153,7290,1153,7290,1168,7288,1170,7284,1172,7276,1175,7271,1176,7297,1176,7301,1173,7301,1143e" filled="t" fillcolor="#000000" stroked="f">
                <v:path arrowok="t"/>
                <v:fill/>
              </v:shape>
              <v:shape style="position:absolute;left:7225;top:1103;width:166;height:83" coordorigin="7225,1103" coordsize="166,83" path="m7292,1112l7270,1112,7274,1113,7277,1114,7290,1129,7300,1126,7298,1121,7296,1117,7293,1113,7292,1112e" filled="t" fillcolor="#000000" stroked="f">
                <v:path arrowok="t"/>
                <v:fill/>
              </v:shape>
              <v:shape style="position:absolute;left:7225;top:1103;width:166;height:83" coordorigin="7225,1103" coordsize="166,83" path="m7361,1103l7347,1103,7340,1104,7314,1137,7314,1153,7348,1185,7362,1185,7387,1176,7350,1176,7345,1175,7340,1172,7335,1170,7332,1167,7329,1162,7327,1157,7326,1151,7326,1138,7327,1133,7343,1114,7346,1113,7351,1112,7382,1112,7380,1110,7376,1107,7372,1105,7367,1104,7361,1103e" filled="t" fillcolor="#000000" stroked="f">
                <v:path arrowok="t"/>
                <v:fill/>
              </v:shape>
              <v:shape style="position:absolute;left:7225;top:1103;width:166;height:83" coordorigin="7225,1103" coordsize="166,83" path="m7390,1143l7356,1143,7356,1153,7380,1153,7380,1168,7377,1170,7374,1172,7365,1175,7360,1176,7387,1176,7390,1173,7390,1143e" filled="t" fillcolor="#000000" stroked="f">
                <v:path arrowok="t"/>
                <v:fill/>
              </v:shape>
              <v:shape style="position:absolute;left:7225;top:1103;width:166;height:83" coordorigin="7225,1103" coordsize="166,83" path="m7382,1112l7360,1112,7363,1113,7367,1114,7379,1129,7389,1126,7388,1121,7386,1117,7383,1113,7382,1112e" filled="t" fillcolor="#000000" stroked="f">
                <v:path arrowok="t"/>
                <v:fill/>
              </v:shape>
            </v:group>
            <v:group style="position:absolute;left:6797;top:1081;width:384;height:117" coordorigin="6797,1081" coordsize="384,117">
              <v:shape style="position:absolute;left:6797;top:1081;width:384;height:117" coordorigin="6797,1081" coordsize="384,117" path="m6797,1198l7180,1198,7180,1081,6797,1081,6797,1198e" filled="t" fillcolor="#FF0000" stroked="f">
                <v:path arrowok="t"/>
                <v:fill/>
              </v:shape>
            </v:group>
            <v:group style="position:absolute;left:6792;top:1076;width:393;height:127" coordorigin="6792,1076" coordsize="393,127">
              <v:shape style="position:absolute;left:6792;top:1076;width:393;height:127" coordorigin="6792,1076" coordsize="393,127" path="m7185,1076l6792,1076,6792,1203,7185,1203,7185,1198,6801,1198,6801,1085,6797,1085,6801,1081,7185,1081,7185,1076e" filled="t" fillcolor="#000000" stroked="f">
                <v:path arrowok="t"/>
                <v:fill/>
              </v:shape>
            </v:group>
            <v:group style="position:absolute;left:6801;top:1195;width:374;height:2" coordorigin="6801,1195" coordsize="374,2">
              <v:shape style="position:absolute;left:6801;top:1195;width:374;height:2" coordorigin="6801,1195" coordsize="374,0" path="m6801,1195l7175,1195e" filled="f" stroked="t" strokeweight=".33677pt" strokecolor="#000000">
                <v:path arrowok="t"/>
              </v:shape>
            </v:group>
            <v:group style="position:absolute;left:7175;top:1081;width:10;height:117" coordorigin="7175,1081" coordsize="10,117">
              <v:shape style="position:absolute;left:7175;top:1081;width:10;height:117" coordorigin="7175,1081" coordsize="10,117" path="m7175,1081l7175,1198,7180,1193,7185,1193,7185,1085,7180,1085,7175,1081e" filled="t" fillcolor="#000000" stroked="f">
                <v:path arrowok="t"/>
                <v:fill/>
              </v:shape>
            </v:group>
            <v:group style="position:absolute;left:7175;top:1193;width:10;height:5" coordorigin="7175,1193" coordsize="10,5">
              <v:shape style="position:absolute;left:7175;top:1193;width:10;height:5" coordorigin="7175,1193" coordsize="10,5" path="m7185,1193l7180,1193,7175,1198,7185,1198,7185,1193e" filled="t" fillcolor="#000000" stroked="f">
                <v:path arrowok="t"/>
                <v:fill/>
              </v:shape>
            </v:group>
            <v:group style="position:absolute;left:6797;top:1081;width:5;height:5" coordorigin="6797,1081" coordsize="5,5">
              <v:shape style="position:absolute;left:6797;top:1081;width:5;height:5" coordorigin="6797,1081" coordsize="5,5" path="m6801,1081l6797,1085,6801,1085,6801,1081e" filled="t" fillcolor="#000000" stroked="f">
                <v:path arrowok="t"/>
                <v:fill/>
              </v:shape>
            </v:group>
            <v:group style="position:absolute;left:6801;top:1083;width:374;height:2" coordorigin="6801,1083" coordsize="374,2">
              <v:shape style="position:absolute;left:6801;top:1083;width:374;height:2" coordorigin="6801,1083" coordsize="374,0" path="m6801,1083l7175,1083e" filled="f" stroked="t" strokeweight=".33677pt" strokecolor="#000000">
                <v:path arrowok="t"/>
              </v:shape>
            </v:group>
            <v:group style="position:absolute;left:7175;top:1081;width:10;height:5" coordorigin="7175,1081" coordsize="10,5">
              <v:shape style="position:absolute;left:7175;top:1081;width:10;height:5" coordorigin="7175,1081" coordsize="10,5" path="m7185,1081l7175,1081,7180,1085,7185,1085,7185,1081e" filled="t" fillcolor="#000000" stroked="f">
                <v:path arrowok="t"/>
                <v:fill/>
              </v:shape>
            </v:group>
            <v:group style="position:absolute;left:7228;top:1265;width:145;height:81" coordorigin="7228,1265" coordsize="145,81">
              <v:shape style="position:absolute;left:7228;top:1265;width:145;height:81" coordorigin="7228,1265" coordsize="145,81" path="m7239,1265l7228,1265,7228,1320,7252,1346,7268,1346,7275,1345,7284,1339,7286,1337,7255,1337,7251,1336,7239,1318,7239,1265e" filled="t" fillcolor="#000000" stroked="f">
                <v:path arrowok="t"/>
                <v:fill/>
              </v:shape>
              <v:shape style="position:absolute;left:7228;top:1265;width:145;height:81" coordorigin="7228,1265" coordsize="145,81" path="m7292,1265l7282,1265,7282,1321,7280,1328,7276,1332,7273,1335,7267,1337,7286,1337,7288,1335,7290,1330,7291,1326,7292,1320,7292,1265e" filled="t" fillcolor="#000000" stroked="f">
                <v:path arrowok="t"/>
                <v:fill/>
              </v:shape>
              <v:shape style="position:absolute;left:7228;top:1265;width:145;height:81" coordorigin="7228,1265" coordsize="145,81" path="m7370,1265l7311,1265,7311,1345,7372,1345,7372,1336,7322,1336,7322,1308,7367,1308,7367,1299,7322,1299,7322,1275,7370,1275,7370,1265e" filled="t" fillcolor="#000000" stroked="f">
                <v:path arrowok="t"/>
                <v:fill/>
              </v:shape>
            </v:group>
            <v:group style="position:absolute;left:6792;top:1237;width:393;height:127" coordorigin="6792,1237" coordsize="393,127">
              <v:shape style="position:absolute;left:6792;top:1237;width:393;height:127" coordorigin="6792,1237" coordsize="393,127" path="m7185,1237l6792,1237,6792,1363,7185,1363,7185,1359,6801,1359,6801,1246,6797,1246,6801,1242,7185,1242,7185,1237e" filled="t" fillcolor="#000000" stroked="f">
                <v:path arrowok="t"/>
                <v:fill/>
              </v:shape>
            </v:group>
            <v:group style="position:absolute;left:6801;top:1356;width:374;height:2" coordorigin="6801,1356" coordsize="374,2">
              <v:shape style="position:absolute;left:6801;top:1356;width:374;height:2" coordorigin="6801,1356" coordsize="374,0" path="m6801,1356l7175,1356e" filled="f" stroked="t" strokeweight=".34317pt" strokecolor="#000000">
                <v:path arrowok="t"/>
              </v:shape>
            </v:group>
            <v:group style="position:absolute;left:7175;top:1242;width:10;height:117" coordorigin="7175,1242" coordsize="10,117">
              <v:shape style="position:absolute;left:7175;top:1242;width:10;height:117" coordorigin="7175,1242" coordsize="10,117" path="m7175,1242l7175,1359,7180,1354,7185,1354,7185,1246,7180,1246,7175,1242e" filled="t" fillcolor="#000000" stroked="f">
                <v:path arrowok="t"/>
                <v:fill/>
              </v:shape>
            </v:group>
            <v:group style="position:absolute;left:7175;top:1354;width:10;height:5" coordorigin="7175,1354" coordsize="10,5">
              <v:shape style="position:absolute;left:7175;top:1354;width:10;height:5" coordorigin="7175,1354" coordsize="10,5" path="m7185,1354l7180,1354,7175,1359,7185,1359,7185,1354e" filled="t" fillcolor="#000000" stroked="f">
                <v:path arrowok="t"/>
                <v:fill/>
              </v:shape>
            </v:group>
            <v:group style="position:absolute;left:6797;top:1242;width:5;height:5" coordorigin="6797,1242" coordsize="5,5">
              <v:shape style="position:absolute;left:6797;top:1242;width:5;height:5" coordorigin="6797,1242" coordsize="5,5" path="m6801,1242l6797,1246,6801,1246,6801,1242e" filled="t" fillcolor="#000000" stroked="f">
                <v:path arrowok="t"/>
                <v:fill/>
              </v:shape>
            </v:group>
            <v:group style="position:absolute;left:6801;top:1244;width:374;height:2" coordorigin="6801,1244" coordsize="374,2">
              <v:shape style="position:absolute;left:6801;top:1244;width:374;height:2" coordorigin="6801,1244" coordsize="374,0" path="m6801,1244l7175,1244e" filled="f" stroked="t" strokeweight=".34317pt" strokecolor="#000000">
                <v:path arrowok="t"/>
              </v:shape>
            </v:group>
            <v:group style="position:absolute;left:7175;top:1242;width:10;height:5" coordorigin="7175,1242" coordsize="10,5">
              <v:shape style="position:absolute;left:7175;top:1242;width:10;height:5" coordorigin="7175,1242" coordsize="10,5" path="m7185,1242l7175,1242,7180,1246,7185,1246,7185,1242e" filled="t" fillcolor="#000000" stroked="f">
                <v:path arrowok="t"/>
                <v:fill/>
              </v:shape>
            </v:group>
            <v:group style="position:absolute;left:6715;top:870;width:729;height:538" coordorigin="6715,870" coordsize="729,538">
              <v:shape style="position:absolute;left:6715;top:870;width:729;height:538" coordorigin="6715,870" coordsize="729,538" path="m7444,870l6715,870,6715,1408,7444,1408,7444,1403,6725,1403,6725,880,6720,880,6725,875,7444,875,7444,870e" filled="t" fillcolor="#252525" stroked="f">
                <v:path arrowok="t"/>
                <v:fill/>
              </v:shape>
            </v:group>
            <v:group style="position:absolute;left:6725;top:1401;width:710;height:2" coordorigin="6725,1401" coordsize="710,2">
              <v:shape style="position:absolute;left:6725;top:1401;width:710;height:2" coordorigin="6725,1401" coordsize="710,0" path="m6725,1401l7434,1401e" filled="f" stroked="t" strokeweight=".34317pt" strokecolor="#252525">
                <v:path arrowok="t"/>
              </v:shape>
            </v:group>
            <v:group style="position:absolute;left:7434;top:875;width:2;height:528" coordorigin="7434,875" coordsize="2,528">
              <v:shape style="position:absolute;left:7434;top:875;width:2;height:528" coordorigin="7434,875" coordsize="0,528" path="m7434,875l7434,1403e" filled="f" stroked="t" strokeweight=".1pt" strokecolor="#252525">
                <v:path arrowok="t"/>
              </v:shape>
            </v:group>
            <v:group style="position:absolute;left:7434;top:1398;width:10;height:5" coordorigin="7434,1398" coordsize="10,5">
              <v:shape style="position:absolute;left:7434;top:1398;width:10;height:5" coordorigin="7434,1398" coordsize="10,5" path="m7444,1398l7439,1398,7434,1403,7444,1403,7444,1398e" filled="t" fillcolor="#252525" stroked="f">
                <v:path arrowok="t"/>
                <v:fill/>
              </v:shape>
            </v:group>
            <v:group style="position:absolute;left:6720;top:875;width:5;height:5" coordorigin="6720,875" coordsize="5,5">
              <v:shape style="position:absolute;left:6720;top:875;width:5;height:5" coordorigin="6720,875" coordsize="5,5" path="m6725,875l6720,880,6725,880,6725,875e" filled="t" fillcolor="#252525" stroked="f">
                <v:path arrowok="t"/>
                <v:fill/>
              </v:shape>
            </v:group>
            <v:group style="position:absolute;left:6725;top:878;width:710;height:2" coordorigin="6725,878" coordsize="710,2">
              <v:shape style="position:absolute;left:6725;top:878;width:710;height:2" coordorigin="6725,878" coordsize="710,0" path="m6725,878l7434,878e" filled="f" stroked="t" strokeweight=".33677pt" strokecolor="#252525">
                <v:path arrowok="t"/>
              </v:shape>
            </v:group>
            <v:group style="position:absolute;left:7434;top:875;width:10;height:5" coordorigin="7434,875" coordsize="10,5">
              <v:shape style="position:absolute;left:7434;top:875;width:10;height:5" coordorigin="7434,875" coordsize="10,5" path="m7444,875l7434,875,7439,880,7444,880,7444,875e" filled="t" fillcolor="#252525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peak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baseline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imply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total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induced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240" w:lineRule="auto"/>
        <w:ind w:left="3957" w:right="3478"/>
        <w:jc w:val="center"/>
        <w:tabs>
          <w:tab w:pos="5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280045pt;margin-top:-159.387512pt;width:14.907338pt;height:154.969827pt;mso-position-horizontal-relative:page;mso-position-vertical-relative:paragraph;z-index:-5168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83" w:lineRule="exact"/>
                    <w:ind w:left="20" w:right="-59"/>
                    <w:jc w:val="left"/>
                    <w:rPr>
                      <w:rFonts w:ascii="Calibri" w:hAnsi="Calibri" w:cs="Calibri" w:eastAsia="Calibri"/>
                      <w:sz w:val="26"/>
                      <w:szCs w:val="26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26"/>
                      <w:szCs w:val="26"/>
                      <w:spacing w:val="0"/>
                      <w:w w:val="100"/>
                      <w:position w:val="1"/>
                    </w:rPr>
                    <w:t>Number</w:t>
                  </w:r>
                  <w:r>
                    <w:rPr>
                      <w:rFonts w:ascii="Calibri" w:hAnsi="Calibri" w:cs="Calibri" w:eastAsia="Calibri"/>
                      <w:sz w:val="26"/>
                      <w:szCs w:val="26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26"/>
                      <w:szCs w:val="26"/>
                      <w:spacing w:val="0"/>
                      <w:w w:val="100"/>
                      <w:position w:val="1"/>
                    </w:rPr>
                    <w:t>of</w:t>
                  </w:r>
                  <w:r>
                    <w:rPr>
                      <w:rFonts w:ascii="Calibri" w:hAnsi="Calibri" w:cs="Calibri" w:eastAsia="Calibri"/>
                      <w:sz w:val="26"/>
                      <w:szCs w:val="26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26"/>
                      <w:szCs w:val="26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Calibri" w:hAnsi="Calibri" w:cs="Calibri" w:eastAsia="Calibri"/>
                      <w:sz w:val="26"/>
                      <w:szCs w:val="26"/>
                      <w:spacing w:val="0"/>
                      <w:w w:val="100"/>
                      <w:position w:val="1"/>
                    </w:rPr>
                    <w:t>nduce</w:t>
                  </w:r>
                  <w:r>
                    <w:rPr>
                      <w:rFonts w:ascii="Calibri" w:hAnsi="Calibri" w:cs="Calibri" w:eastAsia="Calibri"/>
                      <w:sz w:val="26"/>
                      <w:szCs w:val="26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26"/>
                      <w:szCs w:val="26"/>
                      <w:spacing w:val="0"/>
                      <w:w w:val="100"/>
                      <w:position w:val="1"/>
                    </w:rPr>
                    <w:t>Sp</w:t>
                  </w:r>
                  <w:r>
                    <w:rPr>
                      <w:rFonts w:ascii="Calibri" w:hAnsi="Calibri" w:cs="Calibri" w:eastAsia="Calibri"/>
                      <w:sz w:val="26"/>
                      <w:szCs w:val="26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Calibri" w:hAnsi="Calibri" w:cs="Calibri" w:eastAsia="Calibri"/>
                      <w:sz w:val="26"/>
                      <w:szCs w:val="26"/>
                      <w:spacing w:val="-9"/>
                      <w:w w:val="100"/>
                      <w:position w:val="1"/>
                    </w:rPr>
                    <w:t>k</w:t>
                  </w:r>
                  <w:r>
                    <w:rPr>
                      <w:rFonts w:ascii="Calibri" w:hAnsi="Calibri" w:cs="Calibri" w:eastAsia="Calibri"/>
                      <w:sz w:val="26"/>
                      <w:szCs w:val="26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Calibri" w:hAnsi="Calibri" w:cs="Calibri" w:eastAsia="Calibri"/>
                      <w:sz w:val="26"/>
                      <w:szCs w:val="26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26"/>
                      <w:szCs w:val="26"/>
                      <w:spacing w:val="0"/>
                      <w:w w:val="100"/>
                      <w:position w:val="1"/>
                    </w:rPr>
                    <w:t>Ga</w:t>
                  </w:r>
                  <w:r>
                    <w:rPr>
                      <w:rFonts w:ascii="Calibri" w:hAnsi="Calibri" w:cs="Calibri" w:eastAsia="Calibri"/>
                      <w:sz w:val="26"/>
                      <w:szCs w:val="26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Calibri" w:hAnsi="Calibri" w:cs="Calibri" w:eastAsia="Calibri"/>
                      <w:sz w:val="26"/>
                      <w:szCs w:val="26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Calibri" w:hAnsi="Calibri" w:cs="Calibri" w:eastAsia="Calibri"/>
                      <w:sz w:val="26"/>
                      <w:szCs w:val="26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8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85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85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8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spacing w:val="-38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1"/>
        </w:rPr>
        <w:t>WO-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8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4" w:lineRule="auto"/>
        <w:ind w:left="120" w:right="4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37.386887pt;margin-top:-205.812286pt;width:141.334116pt;height:184.613921pt;mso-position-horizontal-relative:page;mso-position-vertical-relative:paragraph;z-index:-5171" coordorigin="4748,-4116" coordsize="2827,3692">
            <v:group style="position:absolute;left:4754;top:-813;width:2815;height:2" coordorigin="4754,-813" coordsize="2815,2">
              <v:shape style="position:absolute;left:4754;top:-813;width:2815;height:2" coordorigin="4754,-813" coordsize="2815,0" path="m4754,-813l7569,-813e" filled="f" stroked="t" strokeweight=".57994pt" strokecolor="#252525">
                <v:path arrowok="t"/>
              </v:shape>
            </v:group>
            <v:group style="position:absolute;left:5451;top:-813;width:10;height:2" coordorigin="5451,-813" coordsize="10,2">
              <v:shape style="position:absolute;left:5451;top:-813;width:10;height:2" coordorigin="5451,-813" coordsize="10,0" path="m5451,-813l5461,-813e" filled="f" stroked="t" strokeweight="1.986163pt" strokecolor="#252525">
                <v:path arrowok="t"/>
              </v:shape>
            </v:group>
            <v:group style="position:absolute;left:6857;top:-813;width:10;height:2" coordorigin="6857,-813" coordsize="10,2">
              <v:shape style="position:absolute;left:6857;top:-813;width:10;height:2" coordorigin="6857,-813" coordsize="10,0" path="m6857,-813l6866,-813e" filled="f" stroked="t" strokeweight="1.986163pt" strokecolor="#252525">
                <v:path arrowok="t"/>
              </v:shape>
            </v:group>
            <v:group style="position:absolute;left:4754;top:-4110;width:2;height:3297" coordorigin="4754,-4110" coordsize="2,3297">
              <v:shape style="position:absolute;left:4754;top:-4110;width:2;height:3297" coordorigin="4754,-4110" coordsize="0,3297" path="m4754,-4110l4754,-813e" filled="f" stroked="t" strokeweight=".579582pt" strokecolor="#252525">
                <v:path arrowok="t"/>
              </v:shape>
            </v:group>
            <v:group style="position:absolute;left:4754;top:-3562;width:38;height:10" coordorigin="4754,-3562" coordsize="38,10">
              <v:shape style="position:absolute;left:4754;top:-3562;width:38;height:10" coordorigin="4754,-3562" coordsize="38,10" path="m4754,-3557l4791,-3557e" filled="f" stroked="t" strokeweight=".57994pt" strokecolor="#252525">
                <v:path arrowok="t"/>
              </v:shape>
            </v:group>
            <v:group style="position:absolute;left:6686;top:-1806;width:351;height:993" coordorigin="6686,-1806" coordsize="351,993">
              <v:shape style="position:absolute;left:6686;top:-1806;width:351;height:993" coordorigin="6686,-1806" coordsize="351,993" path="m6686,-813l7037,-813,7037,-1806,6686,-1806,6686,-813e" filled="t" fillcolor="#FF0000" stroked="f">
                <v:path arrowok="t"/>
                <v:fill/>
              </v:shape>
            </v:group>
            <v:group style="position:absolute;left:6681;top:-1811;width:361;height:1002" coordorigin="6681,-1811" coordsize="361,1002">
              <v:shape style="position:absolute;left:6681;top:-1811;width:361;height:1002" coordorigin="6681,-1811" coordsize="361,1002" path="m7042,-1811l6681,-1811,6681,-809,7042,-809,7042,-813,6690,-813,6690,-1801,6686,-1801,6690,-1806,7042,-1806,7042,-1811e" filled="t" fillcolor="#000000" stroked="f">
                <v:path arrowok="t"/>
                <v:fill/>
              </v:shape>
            </v:group>
            <v:group style="position:absolute;left:6339;top:-816;width:1044;height:2" coordorigin="6339,-816" coordsize="1044,2">
              <v:shape style="position:absolute;left:6339;top:-816;width:1044;height:2" coordorigin="6339,-816" coordsize="1044,0" path="m6339,-816l7383,-816e" filled="f" stroked="t" strokeweight=".339991pt" strokecolor="#000000">
                <v:path arrowok="t"/>
              </v:shape>
            </v:group>
            <v:group style="position:absolute;left:7032;top:-1806;width:2;height:993" coordorigin="7032,-1806" coordsize="2,993">
              <v:shape style="position:absolute;left:7032;top:-1806;width:2;height:993" coordorigin="7032,-1806" coordsize="0,993" path="m7032,-1806l7032,-813e" filled="f" stroked="t" strokeweight=".1pt" strokecolor="#000000">
                <v:path arrowok="t"/>
              </v:shape>
            </v:group>
            <v:group style="position:absolute;left:7032;top:-818;width:10;height:5" coordorigin="7032,-818" coordsize="10,5">
              <v:shape style="position:absolute;left:7032;top:-818;width:10;height:5" coordorigin="7032,-818" coordsize="10,5" path="m7042,-818l7037,-818,7032,-813,7042,-813,7042,-818e" filled="t" fillcolor="#000000" stroked="f">
                <v:path arrowok="t"/>
                <v:fill/>
              </v:shape>
            </v:group>
            <v:group style="position:absolute;left:6686;top:-1806;width:5;height:5" coordorigin="6686,-1806" coordsize="5,5">
              <v:shape style="position:absolute;left:6686;top:-1806;width:5;height:5" coordorigin="6686,-1806" coordsize="5,5" path="m6690,-1806l6686,-1801,6690,-1801,6690,-1806e" filled="t" fillcolor="#000000" stroked="f">
                <v:path arrowok="t"/>
                <v:fill/>
              </v:shape>
            </v:group>
            <v:group style="position:absolute;left:6690;top:-1804;width:342;height:2" coordorigin="6690,-1804" coordsize="342,2">
              <v:shape style="position:absolute;left:6690;top:-1804;width:342;height:2" coordorigin="6690,-1804" coordsize="342,0" path="m6690,-1804l7032,-1804e" filled="f" stroked="t" strokeweight=".34317pt" strokecolor="#000000">
                <v:path arrowok="t"/>
              </v:shape>
            </v:group>
            <v:group style="position:absolute;left:7032;top:-1806;width:10;height:5" coordorigin="7032,-1806" coordsize="10,5">
              <v:shape style="position:absolute;left:7032;top:-1806;width:10;height:5" coordorigin="7032,-1806" coordsize="10,5" path="m7042,-1806l7032,-1806,7037,-1801,7042,-1801,7042,-1806e" filled="t" fillcolor="#000000" stroked="f">
                <v:path arrowok="t"/>
                <v:fill/>
              </v:shape>
            </v:group>
            <v:group style="position:absolute;left:6861;top:-1894;width:2;height:169" coordorigin="6861,-1894" coordsize="2,169">
              <v:shape style="position:absolute;left:6861;top:-1894;width:2;height:169" coordorigin="6861,-1894" coordsize="0,169" path="m6861,-1894l6861,-1725e" filled="f" stroked="t" strokeweight=".739443pt" strokecolor="#000000">
                <v:path arrowok="t"/>
              </v:shape>
            </v:group>
            <v:group style="position:absolute;left:6826;top:-1731;width:77;height:13" coordorigin="6826,-1731" coordsize="77,13">
              <v:shape style="position:absolute;left:6826;top:-1731;width:77;height:13" coordorigin="6826,-1731" coordsize="77,13" path="m6826,-1725l6903,-1725e" filled="f" stroked="t" strokeweight=".73992pt" strokecolor="#000000">
                <v:path arrowok="t"/>
              </v:shape>
            </v:group>
            <v:group style="position:absolute;left:6826;top:-1893;width:77;height:13" coordorigin="6826,-1893" coordsize="77,13">
              <v:shape style="position:absolute;left:6826;top:-1893;width:77;height:13" coordorigin="6826,-1893" coordsize="77,13" path="m6826,-1887l6903,-1887e" filled="f" stroked="t" strokeweight=".73992pt" strokecolor="#000000">
                <v:path arrowok="t"/>
              </v:shape>
            </v:group>
            <v:group style="position:absolute;left:6334;top:-1862;width:351;height:1049" coordorigin="6334,-1862" coordsize="351,1049">
              <v:shape style="position:absolute;left:6334;top:-1862;width:351;height:1049" coordorigin="6334,-1862" coordsize="351,1049" path="m6334,-813l6686,-813,6686,-1862,6334,-1862,6334,-813e" filled="t" fillcolor="#0000FF" stroked="f">
                <v:path arrowok="t"/>
                <v:fill/>
              </v:shape>
            </v:group>
            <v:group style="position:absolute;left:6330;top:-1867;width:361;height:1058" coordorigin="6330,-1867" coordsize="361,1058">
              <v:shape style="position:absolute;left:6330;top:-1867;width:361;height:1058" coordorigin="6330,-1867" coordsize="361,1058" path="m6690,-1867l6330,-1867,6330,-809,6690,-809,6690,-813,6339,-813,6339,-1857,6334,-1857,6339,-1862,6690,-1862,6690,-1867e" filled="t" fillcolor="#000000" stroked="f">
                <v:path arrowok="t"/>
                <v:fill/>
              </v:shape>
            </v:group>
            <v:group style="position:absolute;left:6681;top:-1862;width:2;height:1049" coordorigin="6681,-1862" coordsize="2,1049">
              <v:shape style="position:absolute;left:6681;top:-1862;width:2;height:1049" coordorigin="6681,-1862" coordsize="0,1049" path="m6681,-1862l6681,-813e" filled="f" stroked="t" strokeweight=".1pt" strokecolor="#000000">
                <v:path arrowok="t"/>
              </v:shape>
            </v:group>
            <v:group style="position:absolute;left:6681;top:-818;width:10;height:5" coordorigin="6681,-818" coordsize="10,5">
              <v:shape style="position:absolute;left:6681;top:-818;width:10;height:5" coordorigin="6681,-818" coordsize="10,5" path="m6690,-818l6686,-818,6681,-813,6690,-813,6690,-818e" filled="t" fillcolor="#000000" stroked="f">
                <v:path arrowok="t"/>
                <v:fill/>
              </v:shape>
            </v:group>
            <v:group style="position:absolute;left:6334;top:-1862;width:5;height:5" coordorigin="6334,-1862" coordsize="5,5">
              <v:shape style="position:absolute;left:6334;top:-1862;width:5;height:5" coordorigin="6334,-1862" coordsize="5,5" path="m6339,-1862l6334,-1857,6339,-1857,6339,-1862e" filled="t" fillcolor="#000000" stroked="f">
                <v:path arrowok="t"/>
                <v:fill/>
              </v:shape>
            </v:group>
            <v:group style="position:absolute;left:6339;top:-1860;width:342;height:2" coordorigin="6339,-1860" coordsize="342,2">
              <v:shape style="position:absolute;left:6339;top:-1860;width:342;height:2" coordorigin="6339,-1860" coordsize="342,0" path="m6339,-1860l6681,-1860e" filled="f" stroked="t" strokeweight=".33677pt" strokecolor="#000000">
                <v:path arrowok="t"/>
              </v:shape>
            </v:group>
            <v:group style="position:absolute;left:6681;top:-1862;width:10;height:5" coordorigin="6681,-1862" coordsize="10,5">
              <v:shape style="position:absolute;left:6681;top:-1862;width:10;height:5" coordorigin="6681,-1862" coordsize="10,5" path="m6690,-1862l6681,-1862,6686,-1857,6690,-1857,6690,-1862e" filled="t" fillcolor="#000000" stroked="f">
                <v:path arrowok="t"/>
                <v:fill/>
              </v:shape>
            </v:group>
            <v:group style="position:absolute;left:6510;top:-1915;width:2;height:100" coordorigin="6510,-1915" coordsize="2,100">
              <v:shape style="position:absolute;left:6510;top:-1915;width:2;height:100" coordorigin="6510,-1915" coordsize="0,100" path="m6510,-1915l6510,-1815e" filled="f" stroked="t" strokeweight=".739443pt" strokecolor="#000000">
                <v:path arrowok="t"/>
              </v:shape>
            </v:group>
            <v:group style="position:absolute;left:6475;top:-1822;width:77;height:13" coordorigin="6475,-1822" coordsize="77,13">
              <v:shape style="position:absolute;left:6475;top:-1822;width:77;height:13" coordorigin="6475,-1822" coordsize="77,13" path="m6475,-1815l6552,-1815e" filled="f" stroked="t" strokeweight=".73992pt" strokecolor="#000000">
                <v:path arrowok="t"/>
              </v:shape>
            </v:group>
            <v:group style="position:absolute;left:6475;top:-1915;width:77;height:13" coordorigin="6475,-1915" coordsize="77,13">
              <v:shape style="position:absolute;left:6475;top:-1915;width:77;height:13" coordorigin="6475,-1915" coordsize="77,13" path="m6475,-1909l6552,-1909e" filled="f" stroked="t" strokeweight=".73992pt" strokecolor="#000000">
                <v:path arrowok="t"/>
              </v:shape>
            </v:group>
            <v:group style="position:absolute;left:7032;top:-1624;width:361;height:815" coordorigin="7032,-1624" coordsize="361,815">
              <v:shape style="position:absolute;left:7032;top:-1624;width:361;height:815" coordorigin="7032,-1624" coordsize="361,815" path="m7393,-1624l7032,-1624,7032,-809,7393,-809,7393,-813,7042,-813,7042,-1614,7037,-1614,7042,-1619,7393,-1619,7393,-1624e" filled="t" fillcolor="#000000" stroked="f">
                <v:path arrowok="t"/>
                <v:fill/>
              </v:shape>
            </v:group>
            <v:group style="position:absolute;left:7383;top:-1619;width:2;height:806" coordorigin="7383,-1619" coordsize="2,806">
              <v:shape style="position:absolute;left:7383;top:-1619;width:2;height:806" coordorigin="7383,-1619" coordsize="0,806" path="m7383,-1619l7383,-813e" filled="f" stroked="t" strokeweight=".1pt" strokecolor="#000000">
                <v:path arrowok="t"/>
              </v:shape>
            </v:group>
            <v:group style="position:absolute;left:7383;top:-818;width:10;height:5" coordorigin="7383,-818" coordsize="10,5">
              <v:shape style="position:absolute;left:7383;top:-818;width:10;height:5" coordorigin="7383,-818" coordsize="10,5" path="m7393,-818l7388,-818,7383,-813,7393,-813,7393,-818e" filled="t" fillcolor="#000000" stroked="f">
                <v:path arrowok="t"/>
                <v:fill/>
              </v:shape>
            </v:group>
            <v:group style="position:absolute;left:7037;top:-1619;width:5;height:5" coordorigin="7037,-1619" coordsize="5,5">
              <v:shape style="position:absolute;left:7037;top:-1619;width:5;height:5" coordorigin="7037,-1619" coordsize="5,5" path="m7042,-1619l7037,-1614,7042,-1614,7042,-1619e" filled="t" fillcolor="#000000" stroked="f">
                <v:path arrowok="t"/>
                <v:fill/>
              </v:shape>
            </v:group>
            <v:group style="position:absolute;left:7042;top:-1617;width:342;height:2" coordorigin="7042,-1617" coordsize="342,2">
              <v:shape style="position:absolute;left:7042;top:-1617;width:342;height:2" coordorigin="7042,-1617" coordsize="342,0" path="m7042,-1617l7383,-1617e" filled="f" stroked="t" strokeweight=".33997pt" strokecolor="#000000">
                <v:path arrowok="t"/>
              </v:shape>
            </v:group>
            <v:group style="position:absolute;left:7383;top:-1619;width:10;height:5" coordorigin="7383,-1619" coordsize="10,5">
              <v:shape style="position:absolute;left:7383;top:-1619;width:10;height:5" coordorigin="7383,-1619" coordsize="10,5" path="m7393,-1619l7383,-1619,7388,-1614,7393,-1614,7393,-1619e" filled="t" fillcolor="#000000" stroked="f">
                <v:path arrowok="t"/>
                <v:fill/>
              </v:shape>
            </v:group>
            <v:group style="position:absolute;left:7206;top:-1645;width:13;height:45" coordorigin="7206,-1645" coordsize="13,45">
              <v:shape style="position:absolute;left:7206;top:-1645;width:13;height:45" coordorigin="7206,-1645" coordsize="13,45" path="m7206,-1622l7219,-1622e" filled="f" stroked="t" strokeweight="2.355461pt" strokecolor="#000000">
                <v:path arrowok="t"/>
              </v:shape>
            </v:group>
            <v:group style="position:absolute;left:7177;top:-1606;width:77;height:13" coordorigin="7177,-1606" coordsize="77,13">
              <v:shape style="position:absolute;left:7177;top:-1606;width:77;height:13" coordorigin="7177,-1606" coordsize="77,13" path="m7177,-1600l7254,-1600e" filled="f" stroked="t" strokeweight=".73992pt" strokecolor="#000000">
                <v:path arrowok="t"/>
              </v:shape>
            </v:group>
            <v:group style="position:absolute;left:7177;top:-1645;width:77;height:13" coordorigin="7177,-1645" coordsize="77,13">
              <v:shape style="position:absolute;left:7177;top:-1645;width:77;height:13" coordorigin="7177,-1645" coordsize="77,13" path="m7177,-1638l7254,-1638e" filled="f" stroked="t" strokeweight=".73992pt" strokecolor="#000000">
                <v:path arrowok="t"/>
              </v:shape>
            </v:group>
            <v:group style="position:absolute;left:5280;top:-3216;width:351;height:2403" coordorigin="5280,-3216" coordsize="351,2403">
              <v:shape style="position:absolute;left:5280;top:-3216;width:351;height:2403" coordorigin="5280,-3216" coordsize="351,2403" path="m5280,-813l5632,-813,5632,-3216,5280,-3216,5280,-813e" filled="t" fillcolor="#FF0000" stroked="f">
                <v:path arrowok="t"/>
                <v:fill/>
              </v:shape>
            </v:group>
            <v:group style="position:absolute;left:5276;top:-3221;width:361;height:2413" coordorigin="5276,-3221" coordsize="361,2413">
              <v:shape style="position:absolute;left:5276;top:-3221;width:361;height:2413" coordorigin="5276,-3221" coordsize="361,2413" path="m5637,-3221l5276,-3221,5276,-809,5637,-809,5637,-813,5285,-813,5285,-3211,5280,-3211,5285,-3216,5637,-3216,5637,-3221e" filled="t" fillcolor="#000000" stroked="f">
                <v:path arrowok="t"/>
                <v:fill/>
              </v:shape>
            </v:group>
            <v:group style="position:absolute;left:4934;top:-816;width:1044;height:2" coordorigin="4934,-816" coordsize="1044,2">
              <v:shape style="position:absolute;left:4934;top:-816;width:1044;height:2" coordorigin="4934,-816" coordsize="1044,0" path="m4934,-816l5978,-816e" filled="f" stroked="t" strokeweight=".339991pt" strokecolor="#000000">
                <v:path arrowok="t"/>
              </v:shape>
            </v:group>
            <v:group style="position:absolute;left:5627;top:-3216;width:2;height:2403" coordorigin="5627,-3216" coordsize="2,2403">
              <v:shape style="position:absolute;left:5627;top:-3216;width:2;height:2403" coordorigin="5627,-3216" coordsize="0,2403" path="m5627,-3216l5627,-813e" filled="f" stroked="t" strokeweight=".1pt" strokecolor="#000000">
                <v:path arrowok="t"/>
              </v:shape>
            </v:group>
            <v:group style="position:absolute;left:5627;top:-818;width:10;height:5" coordorigin="5627,-818" coordsize="10,5">
              <v:shape style="position:absolute;left:5627;top:-818;width:10;height:5" coordorigin="5627,-818" coordsize="10,5" path="m5637,-818l5632,-818,5627,-813,5637,-813,5637,-818e" filled="t" fillcolor="#000000" stroked="f">
                <v:path arrowok="t"/>
                <v:fill/>
              </v:shape>
            </v:group>
            <v:group style="position:absolute;left:5280;top:-3216;width:5;height:5" coordorigin="5280,-3216" coordsize="5,5">
              <v:shape style="position:absolute;left:5280;top:-3216;width:5;height:5" coordorigin="5280,-3216" coordsize="5,5" path="m5285,-3216l5280,-3211,5285,-3211,5285,-3216e" filled="t" fillcolor="#000000" stroked="f">
                <v:path arrowok="t"/>
                <v:fill/>
              </v:shape>
            </v:group>
            <v:group style="position:absolute;left:5285;top:-3214;width:342;height:2" coordorigin="5285,-3214" coordsize="342,2">
              <v:shape style="position:absolute;left:5285;top:-3214;width:342;height:2" coordorigin="5285,-3214" coordsize="342,0" path="m5285,-3214l5627,-3214e" filled="f" stroked="t" strokeweight=".34317pt" strokecolor="#000000">
                <v:path arrowok="t"/>
              </v:shape>
            </v:group>
            <v:group style="position:absolute;left:5627;top:-3216;width:10;height:5" coordorigin="5627,-3216" coordsize="10,5">
              <v:shape style="position:absolute;left:5627;top:-3216;width:10;height:5" coordorigin="5627,-3216" coordsize="10,5" path="m5637,-3216l5627,-3216,5632,-3211,5637,-3211,5637,-3216e" filled="t" fillcolor="#000000" stroked="f">
                <v:path arrowok="t"/>
                <v:fill/>
              </v:shape>
            </v:group>
            <v:group style="position:absolute;left:5456;top:-3453;width:2;height:467" coordorigin="5456,-3453" coordsize="2,467">
              <v:shape style="position:absolute;left:5456;top:-3453;width:2;height:467" coordorigin="5456,-3453" coordsize="0,467" path="m5456,-3453l5456,-2986e" filled="f" stroked="t" strokeweight=".739443pt" strokecolor="#000000">
                <v:path arrowok="t"/>
              </v:shape>
            </v:group>
            <v:group style="position:absolute;left:5421;top:-2992;width:77;height:13" coordorigin="5421,-2992" coordsize="77,13">
              <v:shape style="position:absolute;left:5421;top:-2992;width:77;height:13" coordorigin="5421,-2992" coordsize="77,13" path="m5421,-2986l5498,-2986e" filled="f" stroked="t" strokeweight=".739913pt" strokecolor="#000000">
                <v:path arrowok="t"/>
              </v:shape>
            </v:group>
            <v:group style="position:absolute;left:5421;top:-3453;width:77;height:13" coordorigin="5421,-3453" coordsize="77,13">
              <v:shape style="position:absolute;left:5421;top:-3453;width:77;height:13" coordorigin="5421,-3453" coordsize="77,13" path="m5421,-3447l5498,-3447e" filled="f" stroked="t" strokeweight=".73992pt" strokecolor="#000000">
                <v:path arrowok="t"/>
              </v:shape>
            </v:group>
            <v:group style="position:absolute;left:4929;top:-3488;width:351;height:2674" coordorigin="4929,-3488" coordsize="351,2674">
              <v:shape style="position:absolute;left:4929;top:-3488;width:351;height:2674" coordorigin="4929,-3488" coordsize="351,2674" path="m4929,-813l5280,-813,5280,-3488,4929,-3488,4929,-813e" filled="t" fillcolor="#0000FF" stroked="f">
                <v:path arrowok="t"/>
                <v:fill/>
              </v:shape>
            </v:group>
            <v:group style="position:absolute;left:4924;top:-3493;width:361;height:2684" coordorigin="4924,-3493" coordsize="361,2684">
              <v:shape style="position:absolute;left:4924;top:-3493;width:361;height:2684" coordorigin="4924,-3493" coordsize="361,2684" path="m5285,-3493l4924,-3493,4924,-809,5285,-809,5285,-813,4934,-813,4934,-3483,4929,-3483,4934,-3488,5285,-3488,5285,-3493e" filled="t" fillcolor="#000000" stroked="f">
                <v:path arrowok="t"/>
                <v:fill/>
              </v:shape>
            </v:group>
            <v:group style="position:absolute;left:5276;top:-3488;width:2;height:2674" coordorigin="5276,-3488" coordsize="2,2674">
              <v:shape style="position:absolute;left:5276;top:-3488;width:2;height:2674" coordorigin="5276,-3488" coordsize="0,2674" path="m5276,-3488l5276,-813e" filled="f" stroked="t" strokeweight=".1pt" strokecolor="#000000">
                <v:path arrowok="t"/>
              </v:shape>
            </v:group>
            <v:group style="position:absolute;left:5276;top:-818;width:10;height:5" coordorigin="5276,-818" coordsize="10,5">
              <v:shape style="position:absolute;left:5276;top:-818;width:10;height:5" coordorigin="5276,-818" coordsize="10,5" path="m5285,-818l5280,-818,5276,-813,5285,-813,5285,-818e" filled="t" fillcolor="#000000" stroked="f">
                <v:path arrowok="t"/>
                <v:fill/>
              </v:shape>
            </v:group>
            <v:group style="position:absolute;left:4929;top:-3488;width:5;height:5" coordorigin="4929,-3488" coordsize="5,5">
              <v:shape style="position:absolute;left:4929;top:-3488;width:5;height:5" coordorigin="4929,-3488" coordsize="5,5" path="m4934,-3488l4929,-3483,4934,-3483,4934,-3488e" filled="t" fillcolor="#000000" stroked="f">
                <v:path arrowok="t"/>
                <v:fill/>
              </v:shape>
            </v:group>
            <v:group style="position:absolute;left:4934;top:-3485;width:342;height:2" coordorigin="4934,-3485" coordsize="342,2">
              <v:shape style="position:absolute;left:4934;top:-3485;width:342;height:2" coordorigin="4934,-3485" coordsize="342,0" path="m4934,-3485l5276,-3485e" filled="f" stroked="t" strokeweight=".33677pt" strokecolor="#000000">
                <v:path arrowok="t"/>
              </v:shape>
            </v:group>
            <v:group style="position:absolute;left:5276;top:-3488;width:10;height:5" coordorigin="5276,-3488" coordsize="10,5">
              <v:shape style="position:absolute;left:5276;top:-3488;width:10;height:5" coordorigin="5276,-3488" coordsize="10,5" path="m5285,-3488l5276,-3488,5280,-3483,5285,-3483,5285,-3488e" filled="t" fillcolor="#000000" stroked="f">
                <v:path arrowok="t"/>
                <v:fill/>
              </v:shape>
            </v:group>
            <v:group style="position:absolute;left:5105;top:-3617;width:2;height:253" coordorigin="5105,-3617" coordsize="2,253">
              <v:shape style="position:absolute;left:5105;top:-3617;width:2;height:253" coordorigin="5105,-3617" coordsize="0,253" path="m5105,-3617l5105,-3365e" filled="f" stroked="t" strokeweight=".739443pt" strokecolor="#000000">
                <v:path arrowok="t"/>
              </v:shape>
            </v:group>
            <v:group style="position:absolute;left:5070;top:-3371;width:77;height:13" coordorigin="5070,-3371" coordsize="77,13">
              <v:shape style="position:absolute;left:5070;top:-3371;width:77;height:13" coordorigin="5070,-3371" coordsize="77,13" path="m5070,-3365l5146,-3365e" filled="f" stroked="t" strokeweight=".739913pt" strokecolor="#000000">
                <v:path arrowok="t"/>
              </v:shape>
            </v:group>
            <v:group style="position:absolute;left:5070;top:-3617;width:77;height:13" coordorigin="5070,-3617" coordsize="77,13">
              <v:shape style="position:absolute;left:5070;top:-3617;width:77;height:13" coordorigin="5070,-3617" coordsize="77,13" path="m5070,-3611l5146,-3611e" filled="f" stroked="t" strokeweight=".73992pt" strokecolor="#000000">
                <v:path arrowok="t"/>
              </v:shape>
            </v:group>
            <v:group style="position:absolute;left:5627;top:-2356;width:361;height:1547" coordorigin="5627,-2356" coordsize="361,1547">
              <v:shape style="position:absolute;left:5627;top:-2356;width:361;height:1547" coordorigin="5627,-2356" coordsize="361,1547" path="m5988,-2356l5627,-2356,5627,-809,5988,-809,5988,-813,5637,-813,5637,-2346,5632,-2346,5637,-2351,5988,-2351,5988,-2356e" filled="t" fillcolor="#000000" stroked="f">
                <v:path arrowok="t"/>
                <v:fill/>
              </v:shape>
            </v:group>
            <v:group style="position:absolute;left:5978;top:-2351;width:2;height:1538" coordorigin="5978,-2351" coordsize="2,1538">
              <v:shape style="position:absolute;left:5978;top:-2351;width:2;height:1538" coordorigin="5978,-2351" coordsize="0,1538" path="m5978,-2351l5978,-813e" filled="f" stroked="t" strokeweight=".1pt" strokecolor="#000000">
                <v:path arrowok="t"/>
              </v:shape>
            </v:group>
            <v:group style="position:absolute;left:5978;top:-818;width:10;height:5" coordorigin="5978,-818" coordsize="10,5">
              <v:shape style="position:absolute;left:5978;top:-818;width:10;height:5" coordorigin="5978,-818" coordsize="10,5" path="m5988,-818l5983,-818,5978,-813,5988,-813,5988,-818e" filled="t" fillcolor="#000000" stroked="f">
                <v:path arrowok="t"/>
                <v:fill/>
              </v:shape>
            </v:group>
            <v:group style="position:absolute;left:5632;top:-2351;width:5;height:5" coordorigin="5632,-2351" coordsize="5,5">
              <v:shape style="position:absolute;left:5632;top:-2351;width:5;height:5" coordorigin="5632,-2351" coordsize="5,5" path="m5637,-2351l5632,-2346,5637,-2346,5637,-2351e" filled="t" fillcolor="#000000" stroked="f">
                <v:path arrowok="t"/>
                <v:fill/>
              </v:shape>
            </v:group>
            <v:group style="position:absolute;left:5637;top:-2349;width:342;height:2" coordorigin="5637,-2349" coordsize="342,2">
              <v:shape style="position:absolute;left:5637;top:-2349;width:342;height:2" coordorigin="5637,-2349" coordsize="342,0" path="m5637,-2349l5978,-2349e" filled="f" stroked="t" strokeweight=".33677pt" strokecolor="#000000">
                <v:path arrowok="t"/>
              </v:shape>
            </v:group>
            <v:group style="position:absolute;left:5978;top:-2351;width:10;height:5" coordorigin="5978,-2351" coordsize="10,5">
              <v:shape style="position:absolute;left:5978;top:-2351;width:10;height:5" coordorigin="5978,-2351" coordsize="10,5" path="m5988,-2351l5978,-2351,5983,-2346,5988,-2346,5988,-2351e" filled="t" fillcolor="#000000" stroked="f">
                <v:path arrowok="t"/>
                <v:fill/>
              </v:shape>
            </v:group>
            <v:group style="position:absolute;left:5801;top:-2391;width:13;height:74" coordorigin="5801,-2391" coordsize="13,74">
              <v:shape style="position:absolute;left:5801;top:-2391;width:13;height:74" coordorigin="5801,-2391" coordsize="13,74" path="m5801,-2354l5814,-2354e" filled="f" stroked="t" strokeweight="3.810575pt" strokecolor="#000000">
                <v:path arrowok="t"/>
              </v:shape>
            </v:group>
            <v:group style="position:absolute;left:5772;top:-2323;width:77;height:13" coordorigin="5772,-2323" coordsize="77,13">
              <v:shape style="position:absolute;left:5772;top:-2323;width:77;height:13" coordorigin="5772,-2323" coordsize="77,13" path="m5772,-2317l5849,-2317e" filled="f" stroked="t" strokeweight=".73992pt" strokecolor="#000000">
                <v:path arrowok="t"/>
              </v:shape>
            </v:group>
            <v:group style="position:absolute;left:5772;top:-2391;width:77;height:13" coordorigin="5772,-2391" coordsize="77,13">
              <v:shape style="position:absolute;left:5772;top:-2391;width:77;height:13" coordorigin="5772,-2391" coordsize="77,13" path="m5772,-2385l5849,-2385e" filled="f" stroked="t" strokeweight=".73992pt" strokecolor="#000000">
                <v:path arrowok="t"/>
              </v:shape>
            </v:group>
            <v:group style="position:absolute;left:5275;top:-660;width:65;height:30" coordorigin="5275,-660" coordsize="65,30">
              <v:shape style="position:absolute;left:5275;top:-660;width:65;height:30" coordorigin="5275,-660" coordsize="65,30" path="m5286,-660l5275,-659,5275,-653,5276,-648,5283,-639,5287,-635,5298,-631,5305,-630,5319,-630,5325,-631,5335,-635,5339,-638,5340,-640,5307,-640,5303,-641,5294,-644,5291,-646,5288,-652,5286,-656,5286,-660e" filled="t" fillcolor="#252525" stroked="f">
                <v:path arrowok="t"/>
                <v:fill/>
              </v:shape>
            </v:group>
            <v:group style="position:absolute;left:5278;top:-719;width:68;height:79" coordorigin="5278,-719" coordsize="68,79">
              <v:shape style="position:absolute;left:5278;top:-719;width:68;height:79" coordorigin="5278,-719" coordsize="68,79" path="m5316,-719l5303,-719,5298,-718,5288,-714,5284,-711,5279,-704,5278,-700,5278,-691,5316,-669,5321,-668,5334,-652,5333,-649,5330,-645,5328,-643,5321,-640,5317,-640,5340,-640,5344,-647,5346,-651,5346,-660,5301,-684,5295,-686,5291,-690,5289,-693,5289,-700,5291,-703,5298,-708,5303,-709,5337,-709,5336,-711,5332,-714,5322,-718,5316,-719e" filled="t" fillcolor="#252525" stroked="f">
                <v:path arrowok="t"/>
                <v:fill/>
              </v:shape>
            </v:group>
            <v:group style="position:absolute;left:5317;top:-709;width:26;height:17" coordorigin="5317,-709" coordsize="26,17">
              <v:shape style="position:absolute;left:5317;top:-709;width:26;height:17" coordorigin="5317,-709" coordsize="26,17" path="m5337,-709l5317,-709,5322,-708,5329,-702,5331,-698,5332,-692,5343,-693,5343,-698,5341,-703,5337,-709e" filled="t" fillcolor="#252525" stroked="f">
                <v:path arrowok="t"/>
                <v:fill/>
              </v:shape>
            </v:group>
            <v:group style="position:absolute;left:5362;top:-686;width:24;height:55" coordorigin="5362,-686" coordsize="24,55">
              <v:shape style="position:absolute;left:5362;top:-686;width:24;height:55" coordorigin="5362,-686" coordsize="24,55" path="m5373,-686l5362,-686,5363,-642,5374,-630,5380,-630,5383,-631,5386,-631,5384,-640,5378,-640,5377,-640,5375,-641,5374,-642,5374,-644,5373,-646,5373,-686e" filled="t" fillcolor="#252525" stroked="f">
                <v:path arrowok="t"/>
                <v:fill/>
              </v:shape>
            </v:group>
            <v:group style="position:absolute;left:5381;top:-641;width:4;height:2" coordorigin="5381,-641" coordsize="4,2">
              <v:shape style="position:absolute;left:5381;top:-641;width:4;height:2" coordorigin="5381,-641" coordsize="4,0" path="m5384,-641l5382,-640,5381,-640,5384,-640,5384,-641e" filled="t" fillcolor="#252525" stroked="f">
                <v:path arrowok="t"/>
                <v:fill/>
              </v:shape>
            </v:group>
            <v:group style="position:absolute;left:5362;top:-716;width:11;height:22" coordorigin="5362,-716" coordsize="11,22">
              <v:shape style="position:absolute;left:5362;top:-716;width:11;height:22" coordorigin="5362,-716" coordsize="11,22" path="m5373,-716l5362,-709,5362,-694,5373,-694,5373,-716e" filled="t" fillcolor="#252525" stroked="f">
                <v:path arrowok="t"/>
                <v:fill/>
              </v:shape>
            </v:group>
            <v:group style="position:absolute;left:5395;top:-694;width:32;height:63" coordorigin="5395,-694" coordsize="32,63">
              <v:shape style="position:absolute;left:5395;top:-694;width:32;height:63" coordorigin="5395,-694" coordsize="32,63" path="m5405,-694l5395,-694,5395,-631,5406,-631,5406,-668,5407,-673,5409,-679,5410,-681,5414,-684,5416,-684,5427,-684,5405,-684,5405,-694e" filled="t" fillcolor="#252525" stroked="f">
                <v:path arrowok="t"/>
                <v:fill/>
              </v:shape>
            </v:group>
            <v:group style="position:absolute;left:5421;top:-684;width:6;height:2" coordorigin="5421,-684" coordsize="6,2">
              <v:shape style="position:absolute;left:5421;top:-684;width:6;height:2" coordorigin="5421,-684" coordsize="6,2" path="m5427,-684l5421,-684,5424,-684,5426,-682,5427,-684e" filled="t" fillcolor="#252525" stroked="f">
                <v:path arrowok="t"/>
                <v:fill/>
              </v:shape>
            </v:group>
            <v:group style="position:absolute;left:5405;top:-695;width:25;height:11" coordorigin="5405,-695" coordsize="25,11">
              <v:shape style="position:absolute;left:5405;top:-695;width:25;height:11" coordorigin="5405,-695" coordsize="25,11" path="m5423,-695l5416,-695,5414,-695,5410,-692,5407,-689,5405,-684,5427,-684,5430,-692,5426,-694,5423,-695e" filled="t" fillcolor="#252525" stroked="f">
                <v:path arrowok="t"/>
                <v:fill/>
              </v:shape>
            </v:group>
            <v:group style="position:absolute;left:5433;top:-695;width:53;height:66" coordorigin="5433,-695" coordsize="53,66">
              <v:shape style="position:absolute;left:5433;top:-695;width:53;height:66" coordorigin="5433,-695" coordsize="53,66" path="m5472,-695l5455,-695,5448,-693,5436,-683,5433,-674,5433,-652,5435,-644,5446,-632,5454,-630,5468,-630,5474,-631,5483,-636,5486,-638,5457,-638,5453,-640,5446,-648,5444,-654,5444,-671,5446,-676,5453,-684,5457,-686,5485,-686,5479,-692,5472,-695e" filled="t" fillcolor="#252525" stroked="f">
                <v:path arrowok="t"/>
                <v:fill/>
              </v:shape>
            </v:group>
            <v:group style="position:absolute;left:5468;top:-686;width:25;height:48" coordorigin="5468,-686" coordsize="25,48">
              <v:shape style="position:absolute;left:5468;top:-686;width:25;height:48" coordorigin="5468,-686" coordsize="25,48" path="m5485,-686l5468,-686,5473,-684,5480,-676,5482,-671,5482,-654,5480,-648,5473,-640,5468,-638,5486,-638,5487,-640,5492,-649,5493,-655,5493,-673,5490,-681,5485,-686e" filled="t" fillcolor="#252525" stroked="f">
                <v:path arrowok="t"/>
                <v:fill/>
              </v:shape>
            </v:group>
            <v:group style="position:absolute;left:5506;top:-694;width:20;height:63" coordorigin="5506,-694" coordsize="20,63">
              <v:shape style="position:absolute;left:5506;top:-694;width:20;height:63" coordorigin="5506,-694" coordsize="20,63" path="m5516,-694l5506,-694,5506,-631,5517,-631,5517,-674,5519,-679,5525,-685,5526,-685,5516,-685,5516,-694e" filled="t" fillcolor="#252525" stroked="f">
                <v:path arrowok="t"/>
                <v:fill/>
              </v:shape>
            </v:group>
            <v:group style="position:absolute;left:5537;top:-686;width:21;height:55" coordorigin="5537,-686" coordsize="21,55">
              <v:shape style="position:absolute;left:5537;top:-686;width:21;height:55" coordorigin="5537,-686" coordsize="21,55" path="m5556,-686l5537,-686,5540,-685,5544,-683,5545,-681,5547,-677,5548,-674,5548,-631,5558,-631,5556,-686,5556,-686e" filled="t" fillcolor="#252525" stroked="f">
                <v:path arrowok="t"/>
                <v:fill/>
              </v:shape>
            </v:group>
            <v:group style="position:absolute;left:5516;top:-695;width:40;height:10" coordorigin="5516,-695" coordsize="40,10">
              <v:shape style="position:absolute;left:5516;top:-695;width:40;height:10" coordorigin="5516,-695" coordsize="40,10" path="m5540,-695l5527,-695,5521,-692,5516,-685,5526,-685,5529,-686,5556,-686,5553,-690,5550,-692,5544,-695,5540,-695e" filled="t" fillcolor="#252525" stroked="f">
                <v:path arrowok="t"/>
                <v:fill/>
              </v:shape>
            </v:group>
            <v:group style="position:absolute;left:5573;top:-626;width:49;height:20" coordorigin="5573,-626" coordsize="49,20">
              <v:shape style="position:absolute;left:5573;top:-626;width:49;height:20" coordorigin="5573,-626" coordsize="49,20" path="m5573,-626l5591,-606,5605,-606,5611,-607,5620,-611,5623,-614,5594,-614,5590,-615,5588,-617,5586,-619,5584,-621,5584,-624,5573,-626e" filled="t" fillcolor="#252525" stroked="f">
                <v:path arrowok="t"/>
                <v:fill/>
              </v:shape>
            </v:group>
            <v:group style="position:absolute;left:5604;top:-639;width:24;height:25" coordorigin="5604,-639" coordsize="24,25">
              <v:shape style="position:absolute;left:5604;top:-639;width:24;height:25" coordorigin="5604,-639" coordsize="24,25" path="m5628,-639l5617,-639,5617,-631,5617,-628,5604,-614,5623,-614,5623,-615,5627,-623,5628,-630,5628,-639e" filled="t" fillcolor="#252525" stroked="f">
                <v:path arrowok="t"/>
                <v:fill/>
              </v:shape>
            </v:group>
            <v:group style="position:absolute;left:5571;top:-695;width:57;height:64" coordorigin="5571,-695" coordsize="57,64">
              <v:shape style="position:absolute;left:5571;top:-695;width:57;height:64" coordorigin="5571,-695" coordsize="57,64" path="m5607,-695l5593,-695,5588,-694,5584,-691,5580,-688,5577,-684,5574,-679,5572,-674,5571,-669,5571,-654,5574,-647,5583,-634,5590,-631,5606,-631,5612,-634,5617,-639,5628,-639,5628,-640,5595,-640,5591,-642,5584,-649,5582,-655,5582,-671,5584,-677,5587,-681,5591,-685,5595,-686,5618,-686,5613,-692,5607,-695e" filled="t" fillcolor="#252525" stroked="f">
                <v:path arrowok="t"/>
                <v:fill/>
              </v:shape>
            </v:group>
            <v:group style="position:absolute;left:5605;top:-686;width:23;height:47" coordorigin="5605,-686" coordsize="23,47">
              <v:shape style="position:absolute;left:5605;top:-686;width:23;height:47" coordorigin="5605,-686" coordsize="23,47" path="m5618,-686l5605,-686,5609,-685,5616,-677,5618,-671,5618,-655,5616,-649,5609,-642,5605,-640,5628,-640,5628,-686,5618,-686e" filled="t" fillcolor="#252525" stroked="f">
                <v:path arrowok="t"/>
                <v:fill/>
              </v:shape>
            </v:group>
            <v:group style="position:absolute;left:5194;top:-766;width:573;height:334" coordorigin="5194,-766" coordsize="573,334">
              <v:shape style="position:absolute;left:5194;top:-766;width:573;height:334" coordorigin="5194,-766" coordsize="573,334" path="m5194,-432l5766,-432,5766,-766,5194,-766,5194,-432e" filled="t" fillcolor="#FFFFFF" stroked="f">
                <v:path arrowok="t"/>
                <v:fill/>
              </v:shape>
            </v:group>
            <v:group style="position:absolute;left:6700;top:-718;width:317;height:88" coordorigin="6700,-718" coordsize="317,88">
              <v:shape style="position:absolute;left:6700;top:-718;width:317;height:88" coordorigin="6700,-718" coordsize="317,88" path="m6712,-718l6700,-718,6723,-631,6735,-631,6739,-643,6729,-643,6728,-649,6727,-655,6725,-661,6712,-718e" filled="t" fillcolor="#252525" stroked="f">
                <v:path arrowok="t"/>
                <v:fill/>
              </v:shape>
              <v:shape style="position:absolute;left:6700;top:-718;width:317;height:88" coordorigin="6700,-718" coordsize="317,88" path="m6768,-707l6757,-707,6757,-706,6758,-703,6760,-697,6779,-631,6790,-631,6793,-643,6784,-643,6783,-653,6780,-663,6777,-674,6768,-707e" filled="t" fillcolor="#252525" stroked="f">
                <v:path arrowok="t"/>
                <v:fill/>
              </v:shape>
              <v:shape style="position:absolute;left:6700;top:-718;width:317;height:88" coordorigin="6700,-718" coordsize="317,88" path="m6764,-718l6750,-718,6733,-659,6731,-652,6729,-643,6739,-643,6754,-697,6755,-700,6756,-703,6757,-707,6768,-707,6764,-718e" filled="t" fillcolor="#252525" stroked="f">
                <v:path arrowok="t"/>
                <v:fill/>
              </v:shape>
              <v:shape style="position:absolute;left:6700;top:-718;width:317;height:88" coordorigin="6700,-718" coordsize="317,88" path="m6814,-718l6803,-718,6787,-655,6785,-649,6784,-643,6793,-643,6814,-718e" filled="t" fillcolor="#252525" stroked="f">
                <v:path arrowok="t"/>
                <v:fill/>
              </v:shape>
              <v:shape style="position:absolute;left:6700;top:-718;width:317;height:88" coordorigin="6700,-718" coordsize="317,88" path="m6859,-695l6842,-695,6835,-692,6823,-681,6820,-672,6820,-652,6823,-644,6834,-632,6842,-630,6859,-630,6865,-631,6870,-635,6874,-638,6846,-638,6841,-640,6838,-644,6834,-648,6832,-653,6832,-660,6880,-660,6880,-668,6832,-668,6833,-674,6835,-678,6842,-685,6846,-687,6872,-687,6866,-692,6859,-695e" filled="t" fillcolor="#252525" stroked="f">
                <v:path arrowok="t"/>
                <v:fill/>
              </v:shape>
              <v:shape style="position:absolute;left:6700;top:-718;width:317;height:88" coordorigin="6700,-718" coordsize="317,88" path="m6868,-651l6867,-647,6864,-643,6859,-639,6855,-638,6874,-638,6878,-643,6880,-650,6868,-651e" filled="t" fillcolor="#252525" stroked="f">
                <v:path arrowok="t"/>
                <v:fill/>
              </v:shape>
              <v:shape style="position:absolute;left:6700;top:-718;width:317;height:88" coordorigin="6700,-718" coordsize="317,88" path="m6872,-687l6856,-687,6861,-684,6864,-680,6867,-678,6868,-674,6869,-668,6880,-668,6880,-673,6877,-681,6872,-687e" filled="t" fillcolor="#252525" stroked="f">
                <v:path arrowok="t"/>
                <v:fill/>
              </v:shape>
              <v:shape style="position:absolute;left:6700;top:-718;width:317;height:88" coordorigin="6700,-718" coordsize="317,88" path="m6944,-686l6925,-686,6929,-685,6932,-683,6934,-681,6935,-678,6935,-671,6931,-669,6924,-668,6911,-667,6908,-666,6892,-656,6890,-653,6890,-651,6890,-642,6892,-638,6895,-635,6899,-631,6905,-630,6916,-630,6920,-630,6928,-633,6932,-635,6935,-638,6910,-638,6907,-639,6903,-643,6902,-645,6901,-650,6902,-651,6904,-654,6905,-656,6907,-656,6909,-657,6912,-658,6925,-660,6931,-661,6935,-663,6946,-663,6946,-680,6945,-684,6944,-686e" filled="t" fillcolor="#252525" stroked="f">
                <v:path arrowok="t"/>
                <v:fill/>
              </v:shape>
              <v:shape style="position:absolute;left:6700;top:-718;width:317;height:88" coordorigin="6700,-718" coordsize="317,88" path="m6947,-639l6936,-639,6936,-636,6937,-633,6938,-631,6949,-631,6948,-633,6947,-636,6947,-639e" filled="t" fillcolor="#252525" stroked="f">
                <v:path arrowok="t"/>
                <v:fill/>
              </v:shape>
              <v:shape style="position:absolute;left:6700;top:-718;width:317;height:88" coordorigin="6700,-718" coordsize="317,88" path="m6946,-663l6935,-663,6935,-653,6934,-650,6919,-638,6935,-638,6936,-639,6947,-639,6946,-641,6946,-645,6946,-654,6946,-663e" filled="t" fillcolor="#252525" stroked="f">
                <v:path arrowok="t"/>
                <v:fill/>
              </v:shape>
              <v:shape style="position:absolute;left:6700;top:-718;width:317;height:88" coordorigin="6700,-718" coordsize="317,88" path="m6926,-695l6915,-695,6910,-695,6892,-676,6902,-675,6903,-679,6905,-682,6910,-686,6914,-686,6944,-686,6943,-687,6942,-689,6940,-691,6938,-692,6931,-695,6926,-695e" filled="t" fillcolor="#252525" stroked="f">
                <v:path arrowok="t"/>
                <v:fill/>
              </v:shape>
              <v:shape style="position:absolute;left:6700;top:-718;width:317;height:88" coordorigin="6700,-718" coordsize="317,88" path="m6974,-718l6963,-718,6963,-631,6974,-631,6974,-656,6982,-663,6994,-663,6991,-668,6974,-668,6974,-718e" filled="t" fillcolor="#252525" stroked="f">
                <v:path arrowok="t"/>
                <v:fill/>
              </v:shape>
              <v:shape style="position:absolute;left:6700;top:-718;width:317;height:88" coordorigin="6700,-718" coordsize="317,88" path="m6994,-663l6982,-663,7003,-631,7016,-631,6994,-663e" filled="t" fillcolor="#252525" stroked="f">
                <v:path arrowok="t"/>
                <v:fill/>
              </v:shape>
              <v:shape style="position:absolute;left:6700;top:-718;width:317;height:88" coordorigin="6700,-718" coordsize="317,88" path="m7014,-694l7000,-694,6974,-668,6991,-668,6989,-671,7014,-694e" filled="t" fillcolor="#252525" stroked="f">
                <v:path arrowok="t"/>
                <v:fill/>
              </v:shape>
            </v:group>
            <v:group style="position:absolute;left:6508;top:-766;width:648;height:334" coordorigin="6508,-766" coordsize="648,334">
              <v:shape style="position:absolute;left:6508;top:-766;width:648;height:334" coordorigin="6508,-766" coordsize="648,334" path="m6508,-432l7156,-432,7156,-766,6508,-766,6508,-432e" filled="t" fillcolor="#FFFFFF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3.10: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induced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oscillation.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-test,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05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47" w:lineRule="auto"/>
        <w:ind w:left="766" w:right="32" w:firstLine="-646"/>
        <w:jc w:val="left"/>
        <w:tabs>
          <w:tab w:pos="7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3.5</w:t>
      </w:r>
      <w:r>
        <w:rPr>
          <w:rFonts w:ascii="Times New Roman" w:hAnsi="Times New Roman" w:cs="Times New Roman" w:eastAsia="Times New Roman"/>
          <w:sz w:val="28"/>
          <w:szCs w:val="28"/>
          <w:spacing w:val="-6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output</w:t>
      </w:r>
      <w:r>
        <w:rPr>
          <w:rFonts w:ascii="Times New Roman" w:hAnsi="Times New Roman" w:cs="Times New Roman" w:eastAsia="Times New Roman"/>
          <w:sz w:val="28"/>
          <w:szCs w:val="28"/>
          <w:spacing w:val="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spi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es</w:t>
      </w:r>
      <w:r>
        <w:rPr>
          <w:rFonts w:ascii="Times New Roman" w:hAnsi="Times New Roman" w:cs="Times New Roman" w:eastAsia="Times New Roman"/>
          <w:sz w:val="28"/>
          <w:szCs w:val="28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28"/>
          <w:szCs w:val="28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ta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get</w:t>
      </w:r>
      <w:r>
        <w:rPr>
          <w:rFonts w:ascii="Times New Roman" w:hAnsi="Times New Roman" w:cs="Times New Roman" w:eastAsia="Times New Roman"/>
          <w:sz w:val="28"/>
          <w:szCs w:val="28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la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28"/>
          <w:szCs w:val="28"/>
          <w:spacing w:val="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Uni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orm-Uni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orm</w:t>
      </w:r>
      <w:r>
        <w:rPr>
          <w:rFonts w:ascii="Times New Roman" w:hAnsi="Times New Roman" w:cs="Times New Roman" w:eastAsia="Times New Roman"/>
          <w:sz w:val="28"/>
          <w:szCs w:val="28"/>
          <w:spacing w:val="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8"/>
          <w:szCs w:val="28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de-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pend</w:t>
      </w:r>
      <w:r>
        <w:rPr>
          <w:rFonts w:ascii="Times New Roman" w:hAnsi="Times New Roman" w:cs="Times New Roman" w:eastAsia="Times New Roman"/>
          <w:sz w:val="28"/>
          <w:szCs w:val="28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on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phase-lock</w:t>
      </w:r>
      <w:r>
        <w:rPr>
          <w:rFonts w:ascii="Times New Roman" w:hAnsi="Times New Roman" w:cs="Times New Roman" w:eastAsia="Times New Roman"/>
          <w:sz w:val="28"/>
          <w:szCs w:val="28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28"/>
          <w:szCs w:val="28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oscillation</w:t>
      </w:r>
      <w:r>
        <w:rPr>
          <w:rFonts w:ascii="Times New Roman" w:hAnsi="Times New Roman" w:cs="Times New Roman" w:eastAsia="Times New Roman"/>
          <w:sz w:val="28"/>
          <w:szCs w:val="28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most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24" w:lineRule="auto"/>
        <w:ind w:left="120" w:right="4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vious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weak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Uniform-Uniform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sensit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phase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ferently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phase-tuning.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phase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relation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period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periods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ailable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3.11.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appeared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phase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lock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crest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Since,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input,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plot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normalised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width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half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maximum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(FWHM)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measure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erage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plotted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(Figure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3.12).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small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width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sharply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tune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phase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comparison,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biggest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width,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small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width.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significantly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smaller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width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UU.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O-S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comparison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similar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width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cases.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Therefore,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vidence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suggest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Uniform-Uniform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tuned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phase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795" w:top="1560" w:bottom="980" w:left="1320" w:right="1340"/>
          <w:pgSz w:w="11920" w:h="16840"/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180" w:lineRule="exact"/>
        <w:ind w:left="5730" w:right="-20"/>
        <w:jc w:val="left"/>
        <w:rPr>
          <w:rFonts w:ascii="Calibri" w:hAnsi="Calibri" w:cs="Calibri" w:eastAsia="Calibri"/>
          <w:sz w:val="15"/>
          <w:szCs w:val="15"/>
        </w:rPr>
      </w:pPr>
      <w:rPr/>
      <w:r>
        <w:rPr/>
        <w:pict>
          <v:group style="position:absolute;margin-left:134.985275pt;margin-top:-90.479942pt;width:116.813437pt;height:112.147868pt;mso-position-horizontal-relative:page;mso-position-vertical-relative:paragraph;z-index:-5167" coordorigin="2700,-1810" coordsize="2336,2243">
            <v:shape style="position:absolute;left:2700;top:-1591;width:2336;height:2025" type="#_x0000_t75">
              <v:imagedata r:id="rId129" o:title=""/>
            </v:shape>
            <v:group style="position:absolute;left:3239;top:-1791;width:130;height:157" coordorigin="3239,-1791" coordsize="130,157">
              <v:shape style="position:absolute;left:3239;top:-1791;width:130;height:157" coordorigin="3239,-1791" coordsize="130,157" path="m3287,-1791l3282,-1791,3280,-1791,3278,-1789,3277,-1788,3275,-1786,3275,-1784,3240,-1643,3239,-1639,3240,-1637,3242,-1636,3243,-1635,3245,-1634,3249,-1634,3251,-1635,3255,-1638,3256,-1640,3256,-1642,3269,-1690,3285,-1690,3282,-1691,3277,-1699,3275,-1704,3275,-1714,3276,-1720,3278,-1727,3292,-1783,3292,-1787,3291,-1788,3290,-1789,3288,-1791,3287,-1791e" filled="t" fillcolor="#000000" stroked="f">
                <v:path arrowok="t"/>
                <v:fill/>
              </v:shape>
              <v:shape style="position:absolute;left:3239;top:-1791;width:130;height:157" coordorigin="3239,-1791" coordsize="130,157" path="m3285,-1690l3269,-1690,3274,-1685,3282,-1683,3298,-1683,3303,-1685,3309,-1688,3311,-1689,3286,-1689,3285,-1690e" filled="t" fillcolor="#000000" stroked="f">
                <v:path arrowok="t"/>
                <v:fill/>
              </v:shape>
              <v:shape style="position:absolute;left:3239;top:-1791;width:130;height:157" coordorigin="3239,-1791" coordsize="130,157" path="m3338,-1700l3323,-1700,3324,-1695,3327,-1691,3335,-1685,3339,-1683,3352,-1683,3357,-1687,3359,-1689,3340,-1689,3338,-1693,3338,-1700e" filled="t" fillcolor="#000000" stroked="f">
                <v:path arrowok="t"/>
                <v:fill/>
              </v:shape>
              <v:shape style="position:absolute;left:3239;top:-1791;width:130;height:157" coordorigin="3239,-1791" coordsize="130,157" path="m3352,-1789l3323,-1712,3323,-1711,3314,-1697,3304,-1689,3311,-1689,3314,-1691,3319,-1695,3323,-1700,3338,-1700,3338,-1704,3339,-1707,3357,-1780,3357,-1784,3356,-1785,3354,-1788,3352,-1789e" filled="t" fillcolor="#000000" stroked="f">
                <v:path arrowok="t"/>
                <v:fill/>
              </v:shape>
              <v:shape style="position:absolute;left:3239;top:-1791;width:130;height:157" coordorigin="3239,-1791" coordsize="130,157" path="m3368,-1722l3364,-1722,3363,-1722,3361,-1712,3359,-1705,3354,-1692,3350,-1689,3359,-1689,3364,-1700,3367,-1709,3370,-1720,3370,-1721,3370,-1721,3369,-1722,3369,-1722,3368,-1722e" filled="t" fillcolor="#000000" stroked="f">
                <v:path arrowok="t"/>
                <v:fill/>
              </v:shape>
            </v:group>
            <v:group style="position:absolute;left:3093;top:-1799;width:229;height:206" coordorigin="3093,-1799" coordsize="229,206">
              <v:shape style="position:absolute;left:3093;top:-1799;width:229;height:206" coordorigin="3093,-1799" coordsize="229,206" path="m3093,-1593l3321,-1593,3321,-1799,3093,-1799,3093,-1593e" filled="t" fillcolor="#FFFFFF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25.270897pt;margin-top:17.497515pt;width:4.817746pt;height:7.331392pt;mso-position-horizontal-relative:page;mso-position-vertical-relative:paragraph;z-index:-5164" coordorigin="2505,350" coordsize="96,147">
            <v:shape style="position:absolute;left:2505;top:350;width:96;height:147" coordorigin="2505,350" coordsize="96,147" path="m2562,350l2510,383,2505,423,2507,448,2564,497,2573,494,2588,482,2588,482,2545,482,2538,478,2530,466,2526,449,2524,423,2524,411,2527,389,2533,375,2538,368,2545,365,2587,365,2585,362,2580,358,2568,352,2562,350e" filled="t" fillcolor="#252525" stroked="f">
              <v:path arrowok="t"/>
              <v:fill/>
            </v:shape>
            <v:shape style="position:absolute;left:2505;top:350;width:96;height:147" coordorigin="2505,350" coordsize="96,147" path="m2587,365l2562,365,2569,368,2579,386,2582,405,2583,434,2580,456,2575,470,2569,478,2562,482,2588,482,2593,474,2597,463,2601,446,2602,423,2602,409,2601,398,2596,381,2593,374,2587,365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119.711952pt;margin-top:-81.707802pt;width:10.558805pt;height:7.194704pt;mso-position-horizontal-relative:page;mso-position-vertical-relative:paragraph;z-index:-5163" coordorigin="2394,-1634" coordsize="211,144">
            <v:shape style="position:absolute;left:2394;top:-1634;width:211;height:144" coordorigin="2394,-1634" coordsize="211,144" path="m2413,-1532l2394,-1530,2395,-1518,2400,-1508,2409,-1501,2417,-1494,2428,-1490,2445,-1490,2465,-1495,2477,-1505,2434,-1505,2428,-1507,2418,-1516,2415,-1523,2413,-1532e" filled="t" fillcolor="#252525" stroked="f">
              <v:path arrowok="t"/>
              <v:fill/>
            </v:shape>
            <v:shape style="position:absolute;left:2394;top:-1634;width:211;height:144" coordorigin="2394,-1634" coordsize="211,144" path="m2482,-1572l2451,-1572,2458,-1569,2464,-1564,2470,-1558,2473,-1550,2473,-1529,2470,-1521,2458,-1508,2450,-1505,2477,-1505,2481,-1508,2488,-1517,2492,-1528,2492,-1555,2488,-1566,2482,-1572e" filled="t" fillcolor="#252525" stroked="f">
              <v:path arrowok="t"/>
              <v:fill/>
            </v:shape>
            <v:shape style="position:absolute;left:2394;top:-1634;width:211;height:144" coordorigin="2394,-1634" coordsize="211,144" path="m2485,-1634l2412,-1634,2397,-1560,2415,-1558,2417,-1563,2421,-1566,2426,-1568,2430,-1571,2436,-1572,2482,-1572,2475,-1579,2418,-1579,2426,-1617,2485,-1617,2485,-1634e" filled="t" fillcolor="#252525" stroked="f">
              <v:path arrowok="t"/>
              <v:fill/>
            </v:shape>
            <v:shape style="position:absolute;left:2394;top:-1634;width:211;height:144" coordorigin="2394,-1634" coordsize="211,144" path="m2459,-1588l2437,-1588,2427,-1585,2418,-1579,2475,-1579,2470,-1584,2459,-1588e" filled="t" fillcolor="#252525" stroked="f">
              <v:path arrowok="t"/>
              <v:fill/>
            </v:shape>
            <v:shape style="position:absolute;left:2394;top:-1634;width:211;height:144" coordorigin="2394,-1634" coordsize="211,144" path="m2557,-1637l2510,-1586,2509,-1563,2511,-1539,2568,-1490,2577,-1493,2584,-1499,2591,-1504,2591,-1505,2549,-1505,2542,-1508,2534,-1521,2529,-1538,2528,-1563,2528,-1576,2531,-1598,2537,-1612,2542,-1619,2549,-1622,2591,-1622,2589,-1625,2584,-1629,2578,-1632,2572,-1635,2565,-1637,2557,-1637e" filled="t" fillcolor="#252525" stroked="f">
              <v:path arrowok="t"/>
              <v:fill/>
            </v:shape>
            <v:shape style="position:absolute;left:2394;top:-1634;width:211;height:144" coordorigin="2394,-1634" coordsize="211,144" path="m2591,-1622l2565,-1622,2573,-1618,2583,-1600,2586,-1582,2587,-1552,2584,-1530,2578,-1516,2573,-1508,2566,-1505,2591,-1505,2597,-1512,2600,-1523,2604,-1541,2605,-1563,2605,-1578,2604,-1589,2602,-1598,2600,-1606,2597,-1613,2593,-1619,2591,-1622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48.844421pt;margin-top:-87.060158pt;width:68.818746pt;height:59.583201pt;mso-position-horizontal-relative:page;mso-position-vertical-relative:paragraph;z-index:-5162" coordorigin="8977,-1741" coordsize="1376,1192">
            <v:group style="position:absolute;left:9850;top:-1608;width:249;height:137" coordorigin="9850,-1608" coordsize="249,137">
              <v:shape style="position:absolute;left:9850;top:-1608;width:249;height:137" coordorigin="9850,-1608" coordsize="249,137" path="m9868,-1608l9850,-1608,9850,-1516,9891,-1471,9918,-1471,9929,-1473,9945,-1483,9948,-1487,9895,-1487,9888,-1488,9877,-1494,9874,-1499,9869,-1510,9868,-1518,9868,-1608e" filled="t" fillcolor="#000000" stroked="f">
                <v:path arrowok="t"/>
                <v:fill/>
              </v:shape>
              <v:shape style="position:absolute;left:9850;top:-1608;width:249;height:137" coordorigin="9850,-1608" coordsize="249,137" path="m9959,-1608l9940,-1608,9940,-1513,9937,-1502,9926,-1490,9916,-1487,9948,-1487,9951,-1490,9957,-1506,9958,-1516,9959,-1608e" filled="t" fillcolor="#000000" stroked="f">
                <v:path arrowok="t"/>
                <v:fill/>
              </v:shape>
              <v:shape style="position:absolute;left:9850;top:-1608;width:249;height:137" coordorigin="9850,-1608" coordsize="249,137" path="m10008,-1608l9989,-1608,9989,-1516,10031,-1471,10058,-1471,10068,-1473,10085,-1483,10088,-1487,10035,-1487,10028,-1488,10017,-1494,10013,-1499,10009,-1510,10008,-1518,10008,-1608e" filled="t" fillcolor="#000000" stroked="f">
                <v:path arrowok="t"/>
                <v:fill/>
              </v:shape>
              <v:shape style="position:absolute;left:9850;top:-1608;width:249;height:137" coordorigin="9850,-1608" coordsize="249,137" path="m10098,-1608l10080,-1608,10080,-1513,10077,-1502,10066,-1490,10056,-1487,10088,-1487,10090,-1490,10097,-1506,10098,-1516,10098,-1608e" filled="t" fillcolor="#000000" stroked="f">
                <v:path arrowok="t"/>
                <v:fill/>
              </v:shape>
            </v:group>
            <v:group style="position:absolute;left:9125;top:-1549;width:653;height:2" coordorigin="9125,-1549" coordsize="653,2">
              <v:shape style="position:absolute;left:9125;top:-1549;width:653;height:2" coordorigin="9125,-1549" coordsize="653,0" path="m9125,-1549l9778,-1549e" filled="f" stroked="t" strokeweight=".907003pt" strokecolor="#0000FF">
                <v:path arrowok="t"/>
              </v:shape>
            </v:group>
            <v:group style="position:absolute;left:9845;top:-1338;width:279;height:139" coordorigin="9845,-1338" coordsize="279,139">
              <v:shape style="position:absolute;left:9845;top:-1338;width:279;height:139" coordorigin="9845,-1338" coordsize="279,139" path="m9924,-1338l9900,-1338,9888,-1336,9867,-1325,9859,-1316,9848,-1293,9845,-1281,9845,-1254,9890,-1202,9902,-1199,9926,-1199,9935,-1201,9955,-1208,9964,-1213,9966,-1215,9905,-1215,9897,-1217,9864,-1279,9865,-1288,9906,-1323,9958,-1323,9956,-1326,9949,-1331,9933,-1337,9924,-1338e" filled="t" fillcolor="#000000" stroked="f">
                <v:path arrowok="t"/>
                <v:fill/>
              </v:shape>
              <v:shape style="position:absolute;left:9845;top:-1338;width:279;height:139" coordorigin="9845,-1338" coordsize="279,139" path="m9973,-1270l9914,-1270,9914,-1254,9955,-1254,9955,-1229,9951,-1226,9945,-1223,9930,-1217,9922,-1215,9966,-1215,9973,-1220,9973,-1270e" filled="t" fillcolor="#000000" stroked="f">
                <v:path arrowok="t"/>
                <v:fill/>
              </v:shape>
              <v:shape style="position:absolute;left:9845;top:-1338;width:279;height:139" coordorigin="9845,-1338" coordsize="279,139" path="m9958,-1323l9921,-1323,9928,-1322,9939,-1317,9943,-1314,9950,-1306,9952,-1301,9954,-1294,9971,-1298,9968,-1308,9965,-1315,9958,-1323e" filled="t" fillcolor="#000000" stroked="f">
                <v:path arrowok="t"/>
                <v:fill/>
              </v:shape>
              <v:shape style="position:absolute;left:9845;top:-1338;width:279;height:139" coordorigin="9845,-1338" coordsize="279,139" path="m10075,-1338l10051,-1338,10039,-1336,10017,-1325,10009,-1316,9998,-1293,9995,-1281,9995,-1254,10040,-1202,10052,-1199,10076,-1199,10086,-1201,10105,-1208,10114,-1213,10117,-1215,10056,-1215,10047,-1217,10014,-1279,10016,-1288,10056,-1323,10109,-1323,10106,-1326,10100,-1331,10084,-1337,10075,-1338e" filled="t" fillcolor="#000000" stroked="f">
                <v:path arrowok="t"/>
                <v:fill/>
              </v:shape>
              <v:shape style="position:absolute;left:9845;top:-1338;width:279;height:139" coordorigin="9845,-1338" coordsize="279,139" path="m10123,-1270l10065,-1270,10065,-1254,10105,-1254,10105,-1229,10102,-1226,10096,-1223,10081,-1217,10073,-1215,10117,-1215,10123,-1220,10123,-1270e" filled="t" fillcolor="#000000" stroked="f">
                <v:path arrowok="t"/>
                <v:fill/>
              </v:shape>
              <v:shape style="position:absolute;left:9845;top:-1338;width:279;height:139" coordorigin="9845,-1338" coordsize="279,139" path="m10109,-1323l10072,-1323,10078,-1322,10090,-1317,10094,-1314,10100,-1306,10103,-1301,10105,-1294,10121,-1298,10119,-1308,10115,-1315,10109,-1323e" filled="t" fillcolor="#000000" stroked="f">
                <v:path arrowok="t"/>
                <v:fill/>
              </v:shape>
            </v:group>
            <v:group style="position:absolute;left:9125;top:-1277;width:653;height:2" coordorigin="9125,-1277" coordsize="653,2">
              <v:shape style="position:absolute;left:9125;top:-1277;width:653;height:2" coordorigin="9125,-1277" coordsize="653,0" path="m9125,-1277l9778,-1277e" filled="f" stroked="t" strokeweight=".907003pt" strokecolor="#FF0000">
                <v:path arrowok="t"/>
              </v:shape>
            </v:group>
            <v:group style="position:absolute;left:9850;top:-1065;width:243;height:137" coordorigin="9850,-1065" coordsize="243,137">
              <v:shape style="position:absolute;left:9850;top:-1065;width:243;height:137" coordorigin="9850,-1065" coordsize="243,137" path="m9868,-1065l9850,-1065,9850,-973,9891,-928,9918,-928,9929,-930,9945,-940,9948,-944,9895,-944,9888,-945,9877,-951,9874,-956,9869,-967,9868,-975,9868,-1065e" filled="t" fillcolor="#000000" stroked="f">
                <v:path arrowok="t"/>
                <v:fill/>
              </v:shape>
              <v:shape style="position:absolute;left:9850;top:-1065;width:243;height:137" coordorigin="9850,-1065" coordsize="243,137" path="m9959,-1065l9940,-1065,9940,-970,9937,-959,9926,-947,9916,-944,9948,-944,9951,-947,9957,-963,9958,-973,9959,-1065e" filled="t" fillcolor="#000000" stroked="f">
                <v:path arrowok="t"/>
                <v:fill/>
              </v:shape>
              <v:shape style="position:absolute;left:9850;top:-1065;width:243;height:137" coordorigin="9850,-1065" coordsize="243,137" path="m10090,-1065l9989,-1065,9989,-930,10093,-930,10093,-946,10008,-946,10008,-992,10084,-992,10084,-1007,10008,-1007,10008,-1049,10090,-1049,10090,-1065e" filled="t" fillcolor="#000000" stroked="f">
                <v:path arrowok="t"/>
                <v:fill/>
              </v:shape>
            </v:group>
            <v:group style="position:absolute;left:9125;top:-1006;width:653;height:2" coordorigin="9125,-1006" coordsize="653,2">
              <v:shape style="position:absolute;left:9125;top:-1006;width:653;height:2" coordorigin="9125,-1006" coordsize="653,0" path="m9125,-1006l9778,-1006e" filled="f" stroked="t" strokeweight=".907003pt" strokecolor="#000000">
                <v:path arrowok="t"/>
              </v:shape>
            </v:group>
            <v:group style="position:absolute;left:9852;top:-793;width:411;height:172" coordorigin="9852,-793" coordsize="411,172">
              <v:shape style="position:absolute;left:9852;top:-793;width:411;height:172" coordorigin="9852,-793" coordsize="411,172" path="m9871,-793l9852,-793,9852,-658,9871,-658,9871,-793e" filled="t" fillcolor="#000000" stroked="f">
                <v:path arrowok="t"/>
                <v:fill/>
              </v:shape>
              <v:shape style="position:absolute;left:9852;top:-793;width:411;height:172" coordorigin="9852,-793" coordsize="411,172" path="m9916,-756l9901,-756,9901,-658,9918,-658,9918,-725,9921,-733,9931,-742,9932,-742,9916,-742,9916,-756e" filled="t" fillcolor="#000000" stroked="f">
                <v:path arrowok="t"/>
                <v:fill/>
              </v:shape>
              <v:shape style="position:absolute;left:9852;top:-793;width:411;height:172" coordorigin="9852,-793" coordsize="411,172" path="m9978,-744l9949,-744,9953,-743,9960,-739,9962,-736,9965,-730,9965,-726,9965,-658,9982,-658,9982,-730,9982,-731,9981,-739,9979,-743,9978,-744e" filled="t" fillcolor="#000000" stroked="f">
                <v:path arrowok="t"/>
                <v:fill/>
              </v:shape>
              <v:shape style="position:absolute;left:9852;top:-793;width:411;height:172" coordorigin="9852,-793" coordsize="411,172" path="m9954,-758l9934,-758,9924,-753,9916,-742,9932,-742,9937,-744,9978,-744,9974,-750,9970,-753,9960,-757,9954,-758e" filled="t" fillcolor="#000000" stroked="f">
                <v:path arrowok="t"/>
                <v:fill/>
              </v:shape>
              <v:shape style="position:absolute;left:9852;top:-793;width:411;height:172" coordorigin="9852,-793" coordsize="411,172" path="m10024,-756l10009,-756,10009,-621,10026,-621,10026,-669,10083,-669,10084,-670,10043,-670,10037,-673,10027,-685,10024,-694,10024,-719,10027,-729,10038,-742,10041,-743,10024,-743,10024,-756e" filled="t" fillcolor="#000000" stroked="f">
                <v:path arrowok="t"/>
                <v:fill/>
              </v:shape>
              <v:shape style="position:absolute;left:9852;top:-793;width:411;height:172" coordorigin="9852,-793" coordsize="411,172" path="m10083,-669l10026,-669,10028,-665,10032,-662,10041,-657,10046,-656,10060,-656,10067,-658,10081,-667,10083,-669e" filled="t" fillcolor="#000000" stroked="f">
                <v:path arrowok="t"/>
                <v:fill/>
              </v:shape>
              <v:shape style="position:absolute;left:9852;top:-793;width:411;height:172" coordorigin="9852,-793" coordsize="411,172" path="m10084,-745l10059,-745,10065,-742,10076,-730,10078,-720,10078,-695,10076,-685,10065,-673,10058,-670,10084,-670,10086,-673,10094,-689,10096,-698,10096,-717,10094,-726,10087,-741,10084,-745e" filled="t" fillcolor="#000000" stroked="f">
                <v:path arrowok="t"/>
                <v:fill/>
              </v:shape>
              <v:shape style="position:absolute;left:9852;top:-793;width:411;height:172" coordorigin="9852,-793" coordsize="411,172" path="m10062,-758l10047,-758,10041,-757,10032,-752,10028,-748,10024,-743,10041,-743,10044,-745,10084,-745,10082,-747,10069,-756,10062,-758e" filled="t" fillcolor="#000000" stroked="f">
                <v:path arrowok="t"/>
                <v:fill/>
              </v:shape>
              <v:shape style="position:absolute;left:9852;top:-793;width:411;height:172" coordorigin="9852,-793" coordsize="411,172" path="m10133,-756l10116,-756,10116,-687,10144,-656,10164,-656,10174,-662,10180,-670,10148,-670,10144,-672,10133,-693,10133,-756e" filled="t" fillcolor="#000000" stroked="f">
                <v:path arrowok="t"/>
                <v:fill/>
              </v:shape>
              <v:shape style="position:absolute;left:9852;top:-793;width:411;height:172" coordorigin="9852,-793" coordsize="411,172" path="m10197,-673l10182,-673,10182,-658,10197,-658,10197,-673e" filled="t" fillcolor="#000000" stroked="f">
                <v:path arrowok="t"/>
                <v:fill/>
              </v:shape>
              <v:shape style="position:absolute;left:9852;top:-793;width:411;height:172" coordorigin="9852,-793" coordsize="411,172" path="m10197,-756l10180,-756,10180,-695,10179,-689,10176,-680,10172,-677,10163,-672,10159,-670,10180,-670,10182,-673,10197,-673,10197,-756e" filled="t" fillcolor="#000000" stroked="f">
                <v:path arrowok="t"/>
                <v:fill/>
              </v:shape>
              <v:shape style="position:absolute;left:9852;top:-793;width:411;height:172" coordorigin="9852,-793" coordsize="411,172" path="m10244,-743l10227,-743,10227,-676,10244,-657,10254,-657,10259,-658,10263,-659,10261,-673,10251,-673,10249,-673,10246,-675,10245,-676,10244,-678,10244,-681,10244,-743e" filled="t" fillcolor="#000000" stroked="f">
                <v:path arrowok="t"/>
                <v:fill/>
              </v:shape>
              <v:shape style="position:absolute;left:9852;top:-793;width:411;height:172" coordorigin="9852,-793" coordsize="411,172" path="m10261,-673l10258,-673,10255,-673,10261,-673,10261,-673e" filled="t" fillcolor="#000000" stroked="f">
                <v:path arrowok="t"/>
                <v:fill/>
              </v:shape>
              <v:shape style="position:absolute;left:9852;top:-793;width:411;height:172" coordorigin="9852,-793" coordsize="411,172" path="m10261,-756l10214,-756,10214,-743,10261,-743,10261,-756e" filled="t" fillcolor="#000000" stroked="f">
                <v:path arrowok="t"/>
                <v:fill/>
              </v:shape>
              <v:shape style="position:absolute;left:9852;top:-793;width:411;height:172" coordorigin="9852,-793" coordsize="411,172" path="m10244,-790l10227,-780,10227,-756,10244,-756,10244,-790e" filled="t" fillcolor="#000000" stroked="f">
                <v:path arrowok="t"/>
                <v:fill/>
              </v:shape>
            </v:group>
            <v:group style="position:absolute;left:8988;top:-560;width:1355;height:2" coordorigin="8988,-560" coordsize="1355,2">
              <v:shape style="position:absolute;left:8988;top:-560;width:1355;height:2" coordorigin="8988,-560" coordsize="1355,0" path="m8988,-560l10343,-560e" filled="f" stroked="t" strokeweight=".907003pt" strokecolor="#252525">
                <v:path arrowok="t"/>
              </v:shape>
            </v:group>
            <v:group style="position:absolute;left:9383;top:-734;width:161;height:2" coordorigin="9383,-734" coordsize="161,2">
              <v:shape style="position:absolute;left:9383;top:-734;width:161;height:2" coordorigin="9383,-734" coordsize="161,0" path="m9383,-734l9544,-734e" filled="f" stroked="t" strokeweight=".907003pt" strokecolor="#000000">
                <v:path arrowok="t"/>
              </v:shape>
            </v:group>
            <v:group style="position:absolute;left:9641;top:-734;width:129;height:2" coordorigin="9641,-734" coordsize="129,2">
              <v:shape style="position:absolute;left:9641;top:-734;width:129;height:2" coordorigin="9641,-734" coordsize="129,0" path="m9641,-734l9770,-734e" filled="f" stroked="t" strokeweight=".907003pt" strokecolor="#000000">
                <v:path arrowok="t"/>
              </v:shape>
            </v:group>
            <v:group style="position:absolute;left:9125;top:-734;width:161;height:2" coordorigin="9125,-734" coordsize="161,2">
              <v:shape style="position:absolute;left:9125;top:-734;width:161;height:2" coordorigin="9125,-734" coordsize="161,0" path="m9125,-734l9286,-734e" filled="f" stroked="t" strokeweight=".907003pt" strokecolor="#000000">
                <v:path arrowok="t"/>
              </v:shape>
            </v:group>
            <v:group style="position:absolute;left:8988;top:-1730;width:1355;height:1170" coordorigin="8988,-1730" coordsize="1355,1170">
              <v:shape style="position:absolute;left:8988;top:-1730;width:1355;height:1170" coordorigin="8988,-1730" coordsize="1355,1170" path="m10343,-1730l8988,-1730,8988,-560,8988,-568,9004,-568,9004,-1714,8996,-1714,9004,-1722,10343,-1722,10343,-1730e" filled="t" fillcolor="#252525" stroked="f">
                <v:path arrowok="t"/>
                <v:fill/>
              </v:shape>
            </v:group>
            <v:group style="position:absolute;left:9004;top:-564;width:1323;height:2" coordorigin="9004,-564" coordsize="1323,2">
              <v:shape style="position:absolute;left:9004;top:-564;width:1323;height:2" coordorigin="9004,-564" coordsize="1323,0" path="m9004,-564l10326,-564e" filled="f" stroked="t" strokeweight=".503502pt" strokecolor="#252525">
                <v:path arrowok="t"/>
              </v:shape>
            </v:group>
            <v:group style="position:absolute;left:10326;top:-1722;width:2;height:1162" coordorigin="10326,-1722" coordsize="2,1162">
              <v:shape style="position:absolute;left:10326;top:-1722;width:2;height:1162" coordorigin="10326,-1722" coordsize="0,1162" path="m10326,-1722l10326,-560e" filled="f" stroked="t" strokeweight=".1pt" strokecolor="#252525">
                <v:path arrowok="t"/>
              </v:shape>
            </v:group>
            <v:group style="position:absolute;left:10326;top:-568;width:16;height:8" coordorigin="10326,-568" coordsize="16,8">
              <v:shape style="position:absolute;left:10326;top:-568;width:16;height:8" coordorigin="10326,-568" coordsize="16,8" path="m10343,-568l10334,-568,10326,-560,10343,-560,10343,-568e" filled="t" fillcolor="#252525" stroked="f">
                <v:path arrowok="t"/>
                <v:fill/>
              </v:shape>
            </v:group>
            <v:group style="position:absolute;left:8996;top:-1722;width:8;height:8" coordorigin="8996,-1722" coordsize="8,8">
              <v:shape style="position:absolute;left:8996;top:-1722;width:8;height:8" coordorigin="8996,-1722" coordsize="8,8" path="m9004,-1722l8996,-1714,9004,-1714,9004,-1722e" filled="t" fillcolor="#252525" stroked="f">
                <v:path arrowok="t"/>
                <v:fill/>
              </v:shape>
            </v:group>
            <v:group style="position:absolute;left:9004;top:-1718;width:1323;height:2" coordorigin="9004,-1718" coordsize="1323,2">
              <v:shape style="position:absolute;left:9004;top:-1718;width:1323;height:2" coordorigin="9004,-1718" coordsize="1323,0" path="m9004,-1718l10326,-1718e" filled="f" stroked="t" strokeweight=".503502pt" strokecolor="#252525">
                <v:path arrowok="t"/>
              </v:shape>
            </v:group>
            <v:group style="position:absolute;left:10326;top:-1722;width:16;height:8" coordorigin="10326,-1722" coordsize="16,8">
              <v:shape style="position:absolute;left:10326;top:-1722;width:16;height:8" coordorigin="10326,-1722" coordsize="16,8" path="m10343,-1722l10326,-1722,10334,-1714,10343,-1714,10343,-1722e" filled="t" fillcolor="#252525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11.583618pt;margin-top:18.659657pt;width:4.817905pt;height:7.326914pt;mso-position-horizontal-relative:page;mso-position-vertical-relative:paragraph;z-index:-5158" coordorigin="6232,373" coordsize="96,147">
            <v:shape style="position:absolute;left:6232;top:373;width:96;height:147" coordorigin="6232,373" coordsize="96,147" path="m6288,373l6237,407,6232,447,6233,471,6291,520,6300,517,6314,506,6314,505,6272,505,6265,501,6256,489,6252,472,6250,447,6251,434,6254,412,6260,398,6265,391,6271,388,6313,388,6312,385,6307,381,6295,375,6288,373e" filled="t" fillcolor="#252525" stroked="f">
              <v:path arrowok="t"/>
              <v:fill/>
            </v:shape>
            <v:shape style="position:absolute;left:6232;top:373;width:96;height:147" coordorigin="6232,373" coordsize="96,147" path="m6313,388l6288,388,6295,392,6305,410,6308,428,6309,457,6307,480,6301,494,6295,501,6288,505,6314,505,6319,498,6323,486,6327,469,6328,447,6328,432,6327,421,6322,404,6319,397,6313,388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06.720917pt;margin-top:-80.622734pt;width:9.861629pt;height:7.327973pt;mso-position-horizontal-relative:page;mso-position-vertical-relative:paragraph;z-index:-5157" coordorigin="6134,-1612" coordsize="197,147">
            <v:shape style="position:absolute;left:6134;top:-1612;width:197;height:147" coordorigin="6134,-1612" coordsize="197,147" path="m6189,-1580l6171,-1580,6171,-1468,6189,-1468,6189,-1580e" filled="t" fillcolor="#252525" stroked="f">
              <v:path arrowok="t"/>
              <v:fill/>
            </v:shape>
            <v:shape style="position:absolute;left:6134;top:-1612;width:197;height:147" coordorigin="6134,-1612" coordsize="197,147" path="m6189,-1612l6177,-1612,6174,-1606,6169,-1600,6153,-1587,6145,-1581,6134,-1576,6134,-1559,6171,-1580,6189,-1580,6189,-1612e" filled="t" fillcolor="#252525" stroked="f">
              <v:path arrowok="t"/>
              <v:fill/>
            </v:shape>
            <v:shape style="position:absolute;left:6134;top:-1612;width:197;height:147" coordorigin="6134,-1612" coordsize="197,147" path="m6283,-1612l6237,-1561,6235,-1539,6237,-1515,6294,-1466,6303,-1469,6310,-1474,6317,-1480,6318,-1480,6275,-1480,6268,-1484,6260,-1496,6255,-1514,6254,-1539,6254,-1552,6257,-1573,6263,-1587,6268,-1594,6275,-1598,6317,-1598,6315,-1600,6310,-1605,6304,-1608,6298,-1611,6291,-1612,6283,-1612e" filled="t" fillcolor="#252525" stroked="f">
              <v:path arrowok="t"/>
              <v:fill/>
            </v:shape>
            <v:shape style="position:absolute;left:6134;top:-1612;width:197;height:147" coordorigin="6134,-1612" coordsize="197,147" path="m6317,-1598l6292,-1598,6299,-1594,6309,-1576,6312,-1557,6313,-1528,6310,-1506,6305,-1492,6299,-1484,6292,-1480,6318,-1480,6323,-1488,6327,-1499,6330,-1517,6332,-1539,6332,-1553,6331,-1565,6328,-1573,6326,-1581,6323,-1589,6319,-1594,6317,-1598e" filled="t" fillcolor="#252525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5.139221pt;margin-top:-69.812454pt;width:29.625491pt;height:85.782341pt;mso-position-horizontal-relative:page;mso-position-vertical-relative:paragraph;z-index:-5155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62" w:lineRule="exact"/>
                    <w:ind w:left="-19" w:right="-39"/>
                    <w:jc w:val="center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0"/>
                      <w:w w:val="100"/>
                    </w:rPr>
                    <w:t>Number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0"/>
                      <w:w w:val="100"/>
                    </w:rPr>
                    <w:t>of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-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0"/>
                      <w:w w:val="89"/>
                    </w:rPr>
                    <w:t>Sp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-1"/>
                      <w:w w:val="89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-8"/>
                      <w:w w:val="88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0"/>
                      <w:w w:val="112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0"/>
                      <w:w w:val="100"/>
                    </w:rPr>
                  </w:r>
                </w:p>
                <w:p>
                  <w:pPr>
                    <w:spacing w:before="14" w:after="0" w:line="240" w:lineRule="auto"/>
                    <w:ind w:left="230" w:right="153"/>
                    <w:jc w:val="center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0"/>
                      <w:w w:val="100"/>
                    </w:rPr>
                    <w:t>per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1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1"/>
                      <w:w w:val="100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0"/>
                      <w:w w:val="100"/>
                    </w:rPr>
                    <w:t>ime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1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0"/>
                      <w:w w:val="99"/>
                    </w:rPr>
                    <w:t>bin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8.38327pt;margin-top:-91.963074pt;width:14.557046pt;height:146.206821pt;mso-position-horizontal-relative:page;mso-position-vertical-relative:paragraph;z-index:-5153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62" w:lineRule="exact"/>
                    <w:ind w:left="20" w:right="-58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0"/>
                      <w:w w:val="98"/>
                    </w:rPr>
                    <w:t>No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-1"/>
                      <w:w w:val="98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0"/>
                      <w:w w:val="98"/>
                    </w:rPr>
                    <w:t>mali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-6"/>
                      <w:w w:val="98"/>
                    </w:rPr>
                    <w:t>z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-1"/>
                      <w:w w:val="9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0"/>
                      <w:w w:val="98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-1"/>
                      <w:w w:val="9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0"/>
                      <w:w w:val="100"/>
                    </w:rPr>
                    <w:t>Nu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1"/>
                      <w:w w:val="100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0"/>
                      <w:w w:val="100"/>
                    </w:rPr>
                    <w:t>b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-1"/>
                      <w:w w:val="100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0"/>
                      <w:w w:val="100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-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0"/>
                      <w:w w:val="100"/>
                    </w:rPr>
                    <w:t>of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-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0"/>
                      <w:w w:val="100"/>
                    </w:rPr>
                    <w:t>Sp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-1"/>
                      <w:w w:val="100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-8"/>
                      <w:w w:val="100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0"/>
                      <w:w w:val="100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alibri" w:hAnsi="Calibri" w:cs="Calibri" w:eastAsia="Calibri"/>
          <w:sz w:val="15"/>
          <w:szCs w:val="15"/>
          <w:spacing w:val="1"/>
          <w:w w:val="100"/>
        </w:rPr>
        <w:t>F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W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H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M</w:t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0" w:footer="795" w:top="1560" w:bottom="980" w:left="1340" w:right="1340"/>
          <w:pgSz w:w="11920" w:h="16840"/>
        </w:sectPr>
      </w:pPr>
      <w:rPr/>
    </w:p>
    <w:p>
      <w:pPr>
        <w:spacing w:before="15" w:after="0" w:line="240" w:lineRule="auto"/>
        <w:ind w:left="1698" w:right="-83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132.682816pt;margin-top:-7.485912pt;width:4.817746pt;height:7.331498pt;mso-position-horizontal-relative:page;mso-position-vertical-relative:paragraph;z-index:-5166" coordorigin="2654,-150" coordsize="96,147">
            <v:shape style="position:absolute;left:2654;top:-150;width:96;height:147" coordorigin="2654,-150" coordsize="96,147" path="m2710,-150l2659,-116,2654,-76,2655,-52,2713,-3,2722,-6,2736,-17,2736,-18,2694,-18,2686,-21,2678,-34,2674,-51,2672,-76,2673,-89,2676,-111,2682,-125,2687,-132,2693,-135,2735,-135,2734,-137,2729,-142,2717,-148,2710,-150e" filled="t" fillcolor="#252525" stroked="f">
              <v:path arrowok="t"/>
              <v:fill/>
            </v:shape>
            <v:shape style="position:absolute;left:2654;top:-150;width:96;height:147" coordorigin="2654,-150" coordsize="96,147" path="m2735,-135l2710,-135,2717,-131,2727,-113,2730,-95,2731,-65,2728,-43,2723,-29,2717,-21,2710,-18,2736,-18,2741,-25,2745,-36,2749,-54,2750,-76,2750,-91,2749,-102,2744,-119,2741,-126,2735,-135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44.927826pt;margin-top:-7.485909pt;width:10.768456pt;height:7.331498pt;mso-position-horizontal-relative:page;mso-position-vertical-relative:paragraph;z-index:-5165" coordorigin="4899,-150" coordsize="215,147">
            <v:shape style="position:absolute;left:4899;top:-150;width:215;height:147" coordorigin="4899,-150" coordsize="215,147" path="m4987,-135l4958,-135,4965,-133,4970,-128,4975,-123,4978,-117,4978,-104,4975,-97,4967,-87,4955,-74,4936,-59,4926,-50,4918,-43,4899,-10,4899,-6,4996,-6,4996,-22,4924,-22,4926,-26,4928,-29,4935,-35,4942,-41,4966,-61,4975,-69,4981,-75,4986,-82,4990,-87,4995,-98,4996,-104,4996,-121,4992,-131,4987,-135e" filled="t" fillcolor="#252525" stroked="f">
              <v:path arrowok="t"/>
              <v:fill/>
            </v:shape>
            <v:shape style="position:absolute;left:4899;top:-150;width:215;height:147" coordorigin="4899,-150" coordsize="215,147" path="m4964,-150l4903,-122,4902,-108,4921,-106,4921,-115,4924,-122,4929,-127,4934,-133,4941,-135,4987,-135,4976,-146,4964,-150e" filled="t" fillcolor="#252525" stroked="f">
              <v:path arrowok="t"/>
              <v:fill/>
            </v:shape>
            <v:shape style="position:absolute;left:4899;top:-150;width:215;height:147" coordorigin="4899,-150" coordsize="215,147" path="m5035,-45l5016,-43,5017,-31,5022,-21,5039,-7,5050,-3,5066,-3,5087,-8,5098,-18,5056,-18,5050,-20,5045,-24,5040,-29,5036,-36,5035,-45e" filled="t" fillcolor="#252525" stroked="f">
              <v:path arrowok="t"/>
              <v:fill/>
            </v:shape>
            <v:shape style="position:absolute;left:4899;top:-150;width:215;height:147" coordorigin="4899,-150" coordsize="215,147" path="m5103,-85l5072,-85,5080,-82,5086,-76,5092,-71,5095,-63,5095,-42,5092,-34,5079,-21,5072,-18,5098,-18,5102,-21,5110,-30,5114,-41,5114,-68,5109,-79,5103,-85e" filled="t" fillcolor="#252525" stroked="f">
              <v:path arrowok="t"/>
              <v:fill/>
            </v:shape>
            <v:shape style="position:absolute;left:4899;top:-150;width:215;height:147" coordorigin="4899,-150" coordsize="215,147" path="m5107,-147l5033,-147,5019,-73,5036,-71,5039,-75,5043,-79,5052,-84,5057,-85,5103,-85,5096,-92,5040,-92,5048,-130,5107,-130,5107,-147e" filled="t" fillcolor="#252525" stroked="f">
              <v:path arrowok="t"/>
              <v:fill/>
            </v:shape>
            <v:shape style="position:absolute;left:4899;top:-150;width:215;height:147" coordorigin="4899,-150" coordsize="215,147" path="m5081,-101l5058,-101,5049,-98,5040,-92,5096,-92,5092,-96,5081,-101e" filled="t" fillcolor="#252525" stroked="f">
              <v:path arrowok="t"/>
              <v:fill/>
            </v:shape>
          </v:group>
          <w10:wrap type="none"/>
        </w:pict>
      </w:r>
      <w:r>
        <w:rPr/>
        <w:pict>
          <v:shape style="position:absolute;margin-left:321.296570pt;margin-top:-114.329285pt;width:116.798362pt;height:101.180125pt;mso-position-horizontal-relative:page;mso-position-vertical-relative:paragraph;z-index:-5161" type="#_x0000_t75">
            <v:imagedata r:id="rId130" o:title=""/>
          </v:shape>
        </w:pict>
      </w:r>
      <w:r>
        <w:rPr/>
        <w:pict>
          <v:group style="position:absolute;margin-left:318.994263pt;margin-top:-6.330484pt;width:4.818116pt;height:7.327126pt;mso-position-horizontal-relative:page;mso-position-vertical-relative:paragraph;z-index:-5160" coordorigin="6380,-127" coordsize="96,147">
            <v:shape style="position:absolute;left:6380;top:-127;width:96;height:147" coordorigin="6380,-127" coordsize="96,147" path="m6436,-127l6385,-93,6380,-53,6382,-29,6439,20,6448,17,6462,6,6462,5,6420,5,6413,2,6404,-11,6400,-28,6399,-53,6399,-66,6402,-87,6408,-102,6413,-109,6420,-112,6461,-112,6460,-114,6455,-119,6443,-125,6436,-127e" filled="t" fillcolor="#252525" stroked="f">
              <v:path arrowok="t"/>
              <v:fill/>
            </v:shape>
            <v:shape style="position:absolute;left:6380;top:-127;width:96;height:147" coordorigin="6380,-127" coordsize="96,147" path="m6461,-112l6436,-112,6443,-108,6454,-90,6457,-72,6457,-42,6455,-20,6449,-6,6443,2,6436,5,6462,5,6467,-2,6471,-13,6475,-31,6476,-53,6476,-68,6475,-79,6471,-96,6468,-103,6461,-112e" filled="t" fillcolor="#252525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31.225342pt;margin-top:-6.330482pt;width:10.766918pt;height:7.327126pt;mso-position-horizontal-relative:page;mso-position-vertical-relative:paragraph;z-index:-5159" coordorigin="8625,-127" coordsize="215,147">
            <v:shape style="position:absolute;left:8625;top:-127;width:215;height:147" coordorigin="8625,-127" coordsize="215,147" path="m8713,-112l8684,-112,8691,-110,8696,-105,8701,-100,8703,-94,8703,-81,8662,-36,8652,-27,8644,-20,8633,-8,8629,-1,8627,5,8625,9,8625,13,8625,17,8722,17,8722,1,8650,1,8652,-3,8654,-6,8658,-9,8661,-12,8667,-18,8679,-27,8691,-38,8722,-98,8718,-108,8713,-112e" filled="t" fillcolor="#252525" stroked="f">
              <v:path arrowok="t"/>
              <v:fill/>
            </v:shape>
            <v:shape style="position:absolute;left:8625;top:-127;width:215;height:147" coordorigin="8625,-127" coordsize="215,147" path="m8690,-127l8629,-99,8628,-85,8647,-83,8647,-92,8649,-99,8655,-104,8660,-109,8667,-112,8713,-112,8701,-123,8690,-127e" filled="t" fillcolor="#252525" stroked="f">
              <v:path arrowok="t"/>
              <v:fill/>
            </v:shape>
            <v:shape style="position:absolute;left:8625;top:-127;width:215;height:147" coordorigin="8625,-127" coordsize="215,147" path="m8761,-22l8742,-20,8743,-8,8748,2,8756,9,8765,16,8776,20,8792,20,8812,15,8824,5,8782,5,8776,3,8766,-6,8762,-13,8761,-22e" filled="t" fillcolor="#252525" stroked="f">
              <v:path arrowok="t"/>
              <v:fill/>
            </v:shape>
            <v:shape style="position:absolute;left:8625;top:-127;width:215;height:147" coordorigin="8625,-127" coordsize="215,147" path="m8829,-62l8798,-62,8806,-59,8812,-53,8818,-48,8821,-40,8821,-19,8817,-11,8811,-4,8805,2,8798,5,8824,5,8828,3,8836,-7,8840,-18,8840,-45,8835,-56,8829,-62e" filled="t" fillcolor="#252525" stroked="f">
              <v:path arrowok="t"/>
              <v:fill/>
            </v:shape>
            <v:shape style="position:absolute;left:8625;top:-127;width:215;height:147" coordorigin="8625,-127" coordsize="215,147" path="m8833,-124l8759,-124,8745,-50,8762,-48,8765,-52,8768,-56,8778,-61,8783,-62,8829,-62,8822,-69,8766,-69,8774,-107,8833,-107,8833,-124e" filled="t" fillcolor="#252525" stroked="f">
              <v:path arrowok="t"/>
              <v:fill/>
            </v:shape>
            <v:shape style="position:absolute;left:8625;top:-127;width:215;height:147" coordorigin="8625,-127" coordsize="215,147" path="m8807,-78l8784,-78,8775,-75,8766,-69,8822,-69,8818,-73,8807,-78e" filled="t" fillcolor="#252525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5"/>
          <w:szCs w:val="25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5"/>
          <w:szCs w:val="25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100"/>
        </w:rPr>
        <w:t>og</w:t>
      </w:r>
      <w:r>
        <w:rPr>
          <w:rFonts w:ascii="Times New Roman" w:hAnsi="Times New Roman" w:cs="Times New Roman" w:eastAsia="Times New Roman"/>
          <w:sz w:val="25"/>
          <w:szCs w:val="25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100"/>
        </w:rPr>
        <w:t>ss</w:t>
      </w:r>
      <w:r>
        <w:rPr>
          <w:rFonts w:ascii="Times New Roman" w:hAnsi="Times New Roman" w:cs="Times New Roman" w:eastAsia="Times New Roman"/>
          <w:sz w:val="25"/>
          <w:szCs w:val="25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5"/>
          <w:szCs w:val="25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100"/>
        </w:rPr>
      </w:r>
    </w:p>
    <w:p>
      <w:pPr>
        <w:spacing w:before="14" w:after="0" w:line="240" w:lineRule="auto"/>
        <w:ind w:left="1764" w:right="-7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5"/>
          <w:szCs w:val="25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107"/>
        </w:rPr>
        <w:t>p</w:t>
      </w:r>
      <w:r>
        <w:rPr>
          <w:rFonts w:ascii="Times New Roman" w:hAnsi="Times New Roman" w:cs="Times New Roman" w:eastAsia="Times New Roman"/>
          <w:sz w:val="25"/>
          <w:szCs w:val="25"/>
          <w:spacing w:val="-1"/>
          <w:w w:val="107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spacing w:val="-1"/>
          <w:w w:val="103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97"/>
        </w:rPr>
        <w:t>iod(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101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spacing w:val="1"/>
          <w:w w:val="101"/>
        </w:rPr>
        <w:t>s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90"/>
        </w:rPr>
        <w:t>)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5"/>
          <w:szCs w:val="25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100"/>
        </w:rPr>
        <w:t>og</w:t>
      </w:r>
      <w:r>
        <w:rPr>
          <w:rFonts w:ascii="Times New Roman" w:hAnsi="Times New Roman" w:cs="Times New Roman" w:eastAsia="Times New Roman"/>
          <w:sz w:val="25"/>
          <w:szCs w:val="25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100"/>
        </w:rPr>
        <w:t>ss</w:t>
      </w:r>
      <w:r>
        <w:rPr>
          <w:rFonts w:ascii="Times New Roman" w:hAnsi="Times New Roman" w:cs="Times New Roman" w:eastAsia="Times New Roman"/>
          <w:sz w:val="25"/>
          <w:szCs w:val="25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5"/>
          <w:szCs w:val="25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100"/>
        </w:rPr>
      </w:r>
    </w:p>
    <w:p>
      <w:pPr>
        <w:spacing w:before="14" w:after="0" w:line="240" w:lineRule="auto"/>
        <w:ind w:left="65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5"/>
          <w:szCs w:val="25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107"/>
        </w:rPr>
        <w:t>p</w:t>
      </w:r>
      <w:r>
        <w:rPr>
          <w:rFonts w:ascii="Times New Roman" w:hAnsi="Times New Roman" w:cs="Times New Roman" w:eastAsia="Times New Roman"/>
          <w:sz w:val="25"/>
          <w:szCs w:val="25"/>
          <w:spacing w:val="-1"/>
          <w:w w:val="107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spacing w:val="-1"/>
          <w:w w:val="103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97"/>
        </w:rPr>
        <w:t>iod(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101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spacing w:val="1"/>
          <w:w w:val="101"/>
        </w:rPr>
        <w:t>s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90"/>
        </w:rPr>
        <w:t>)</w:t>
      </w:r>
      <w:r>
        <w:rPr>
          <w:rFonts w:ascii="Times New Roman" w:hAnsi="Times New Roman" w:cs="Times New Roman" w:eastAsia="Times New Roman"/>
          <w:sz w:val="25"/>
          <w:szCs w:val="25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40"/>
          <w:cols w:num="2" w:equalWidth="0">
            <w:col w:w="3316" w:space="2130"/>
            <w:col w:w="3794"/>
          </w:cols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324" w:lineRule="auto"/>
        <w:ind w:left="100" w:right="4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3.11: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Spiking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period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Left,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tuning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plot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Right,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normalised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spiking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timing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width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measurement,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Full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width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half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maximum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12.035202pt;margin-top:24.276861pt;width:198.794513pt;height:162.380158pt;mso-position-horizontal-relative:page;mso-position-vertical-relative:paragraph;z-index:-5156" coordorigin="4241,486" coordsize="3976,3248">
            <v:shape style="position:absolute;left:4241;top:486;width:3976;height:3220" type="#_x0000_t75">
              <v:imagedata r:id="rId131" o:title=""/>
            </v:shape>
            <v:group style="position:absolute;left:4930;top:3663;width:76;height:35" coordorigin="4930,3663" coordsize="76,35">
              <v:shape style="position:absolute;left:4930;top:3663;width:76;height:35" coordorigin="4930,3663" coordsize="76,35" path="m4943,3663l4930,3664,4930,3671,4932,3677,4939,3687,4944,3691,4957,3697,4965,3698,4982,3698,4988,3697,5000,3691,5005,3688,5006,3686,4968,3686,4962,3685,4953,3681,4949,3678,4945,3672,4944,3668,4943,3663e" filled="t" fillcolor="#252525" stroked="f">
                <v:path arrowok="t"/>
                <v:fill/>
              </v:shape>
            </v:group>
            <v:group style="position:absolute;left:4934;top:3594;width:79;height:92" coordorigin="4934,3594" coordsize="79,92">
              <v:shape style="position:absolute;left:4934;top:3594;width:79;height:92" coordorigin="4934,3594" coordsize="79,92" path="m4978,3594l4963,3594,4957,3595,4946,3600,4941,3603,4935,3612,4934,3616,4934,3626,4935,3630,4940,3638,4944,3641,4949,3643,4953,3645,4959,3648,4978,3652,4984,3654,4999,3672,4998,3675,4994,3680,4991,3682,4983,3685,4979,3686,5006,3686,5011,3678,5013,3673,5013,3662,4961,3634,4954,3632,4949,3627,4947,3624,4947,3616,4949,3613,4957,3607,4963,3606,5003,3606,5001,3603,4997,3600,4985,3595,4978,3594e" filled="t" fillcolor="#252525" stroked="f">
                <v:path arrowok="t"/>
                <v:fill/>
              </v:shape>
            </v:group>
            <v:group style="position:absolute;left:4979;top:3606;width:30;height:19" coordorigin="4979,3606" coordsize="30,19">
              <v:shape style="position:absolute;left:4979;top:3606;width:30;height:19" coordorigin="4979,3606" coordsize="30,19" path="m5003,3606l4979,3606,4985,3607,4993,3614,4996,3619,4996,3625,5009,3624,5009,3618,5007,3613,5003,3606e" filled="t" fillcolor="#252525" stroked="f">
                <v:path arrowok="t"/>
                <v:fill/>
              </v:shape>
            </v:group>
            <v:group style="position:absolute;left:5032;top:3633;width:27;height:64" coordorigin="5032,3633" coordsize="27,64">
              <v:shape style="position:absolute;left:5032;top:3633;width:27;height:64" coordorigin="5032,3633" coordsize="27,64" path="m5045,3633l5032,3633,5032,3683,5045,3697,5052,3697,5056,3697,5059,3696,5057,3686,5050,3686,5048,3685,5046,3684,5046,3683,5045,3681,5045,3679,5045,3633e" filled="t" fillcolor="#252525" stroked="f">
                <v:path arrowok="t"/>
                <v:fill/>
              </v:shape>
            </v:group>
            <v:group style="position:absolute;left:5053;top:3685;width:4;height:2" coordorigin="5053,3685" coordsize="4,2">
              <v:shape style="position:absolute;left:5053;top:3685;width:4;height:2" coordorigin="5053,3685" coordsize="4,0" path="m5057,3685l5055,3685,5053,3686,5057,3686,5057,3685e" filled="t" fillcolor="#252525" stroked="f">
                <v:path arrowok="t"/>
                <v:fill/>
              </v:shape>
            </v:group>
            <v:group style="position:absolute;left:5023;top:3623;width:35;height:10" coordorigin="5023,3623" coordsize="35,10">
              <v:shape style="position:absolute;left:5023;top:3623;width:35;height:10" coordorigin="5023,3623" coordsize="35,10" path="m5023,3628l5057,3628e" filled="f" stroked="t" strokeweight=".580187pt" strokecolor="#252525">
                <v:path arrowok="t"/>
              </v:shape>
            </v:group>
            <v:group style="position:absolute;left:5032;top:3598;width:13;height:25" coordorigin="5032,3598" coordsize="13,25">
              <v:shape style="position:absolute;left:5032;top:3598;width:13;height:25" coordorigin="5032,3598" coordsize="13,25" path="m5045,3598l5032,3605,5032,3623,5045,3623,5045,3598e" filled="t" fillcolor="#252525" stroked="f">
                <v:path arrowok="t"/>
                <v:fill/>
              </v:shape>
            </v:group>
            <v:group style="position:absolute;left:5070;top:3623;width:37;height:73" coordorigin="5070,3623" coordsize="37,73">
              <v:shape style="position:absolute;left:5070;top:3623;width:37;height:73" coordorigin="5070,3623" coordsize="37,73" path="m5081,3623l5070,3623,5070,3696,5082,3696,5082,3653,5083,3648,5085,3641,5087,3638,5091,3635,5094,3634,5107,3634,5081,3634,5081,3623e" filled="t" fillcolor="#252525" stroked="f">
                <v:path arrowok="t"/>
                <v:fill/>
              </v:shape>
            </v:group>
            <v:group style="position:absolute;left:5100;top:3634;width:7;height:3" coordorigin="5100,3634" coordsize="7,3">
              <v:shape style="position:absolute;left:5100;top:3634;width:7;height:3" coordorigin="5100,3634" coordsize="7,3" path="m5107,3634l5100,3634,5103,3635,5106,3637,5107,3634e" filled="t" fillcolor="#252525" stroked="f">
                <v:path arrowok="t"/>
                <v:fill/>
              </v:shape>
            </v:group>
            <v:group style="position:absolute;left:5081;top:3622;width:29;height:13" coordorigin="5081,3622" coordsize="29,13">
              <v:shape style="position:absolute;left:5081;top:3622;width:29;height:13" coordorigin="5081,3622" coordsize="29,13" path="m5102,3622l5094,3622,5092,3622,5087,3626,5084,3629,5081,3634,5107,3634,5110,3626,5106,3623,5102,3622e" filled="t" fillcolor="#252525" stroked="f">
                <v:path arrowok="t"/>
                <v:fill/>
              </v:shape>
            </v:group>
            <v:group style="position:absolute;left:5113;top:3622;width:62;height:76" coordorigin="5113,3622" coordsize="62,76">
              <v:shape style="position:absolute;left:5113;top:3622;width:62;height:76" coordorigin="5113,3622" coordsize="62,76" path="m5159,3622l5139,3622,5131,3624,5117,3636,5113,3646,5113,3672,5116,3681,5129,3695,5138,3698,5155,3698,5161,3696,5172,3690,5175,3688,5142,3688,5137,3685,5128,3676,5126,3669,5126,3650,5128,3643,5137,3634,5142,3632,5174,3632,5167,3625,5159,3622e" filled="t" fillcolor="#252525" stroked="f">
                <v:path arrowok="t"/>
                <v:fill/>
              </v:shape>
            </v:group>
            <v:group style="position:absolute;left:5155;top:3632;width:29;height:56" coordorigin="5155,3632" coordsize="29,56">
              <v:shape style="position:absolute;left:5155;top:3632;width:29;height:56" coordorigin="5155,3632" coordsize="29,56" path="m5174,3632l5155,3632,5160,3634,5168,3643,5170,3650,5170,3669,5168,3676,5160,3685,5155,3688,5175,3688,5176,3686,5182,3675,5184,3668,5184,3647,5180,3638,5174,3632e" filled="t" fillcolor="#252525" stroked="f">
                <v:path arrowok="t"/>
                <v:fill/>
              </v:shape>
            </v:group>
            <v:group style="position:absolute;left:5198;top:3623;width:24;height:73" coordorigin="5198,3623" coordsize="24,73">
              <v:shape style="position:absolute;left:5198;top:3623;width:24;height:73" coordorigin="5198,3623" coordsize="24,73" path="m5210,3623l5198,3623,5198,3696,5211,3696,5211,3647,5213,3641,5221,3634,5222,3634,5210,3634,5210,3623e" filled="t" fillcolor="#252525" stroked="f">
                <v:path arrowok="t"/>
                <v:fill/>
              </v:shape>
            </v:group>
            <v:group style="position:absolute;left:5235;top:3632;width:25;height:64" coordorigin="5235,3632" coordsize="25,64">
              <v:shape style="position:absolute;left:5235;top:3632;width:25;height:64" coordorigin="5235,3632" coordsize="25,64" path="m5256,3632l5235,3632,5237,3633,5243,3636,5244,3638,5246,3643,5247,3647,5247,3696,5259,3696,5258,3636,5257,3633,5256,3632e" filled="t" fillcolor="#252525" stroked="f">
                <v:path arrowok="t"/>
                <v:fill/>
              </v:shape>
            </v:group>
            <v:group style="position:absolute;left:5210;top:3622;width:46;height:12" coordorigin="5210,3622" coordsize="46,12">
              <v:shape style="position:absolute;left:5210;top:3622;width:46;height:12" coordorigin="5210,3622" coordsize="46,12" path="m5238,3622l5223,3622,5215,3626,5210,3634,5222,3634,5226,3632,5256,3632,5253,3628,5250,3626,5242,3622,5238,3622e" filled="t" fillcolor="#252525" stroked="f">
                <v:path arrowok="t"/>
                <v:fill/>
              </v:shape>
            </v:group>
            <v:group style="position:absolute;left:5277;top:3702;width:57;height:24" coordorigin="5277,3702" coordsize="57,24">
              <v:shape style="position:absolute;left:5277;top:3702;width:57;height:24" coordorigin="5277,3702" coordsize="57,24" path="m5277,3702l5277,3710,5279,3716,5290,3724,5297,3726,5314,3726,5320,3724,5331,3719,5334,3716,5301,3716,5296,3714,5291,3710,5290,3708,5289,3704,5277,3702e" filled="t" fillcolor="#252525" stroked="f">
                <v:path arrowok="t"/>
                <v:fill/>
              </v:shape>
            </v:group>
            <v:group style="position:absolute;left:5312;top:3687;width:28;height:29" coordorigin="5312,3687" coordsize="28,29">
              <v:shape style="position:absolute;left:5312;top:3687;width:28;height:29" coordorigin="5312,3687" coordsize="28,29" path="m5340,3687l5327,3687,5327,3696,5327,3700,5312,3716,5334,3716,5334,3715,5339,3706,5340,3698,5340,3687e" filled="t" fillcolor="#252525" stroked="f">
                <v:path arrowok="t"/>
                <v:fill/>
              </v:shape>
            </v:group>
            <v:group style="position:absolute;left:5274;top:3622;width:66;height:74" coordorigin="5274,3622" coordsize="66,74">
              <v:shape style="position:absolute;left:5274;top:3622;width:66;height:74" coordorigin="5274,3622" coordsize="66,74" path="m5315,3622l5300,3622,5294,3623,5284,3630,5281,3634,5275,3646,5274,3652,5274,3669,5277,3678,5288,3693,5296,3696,5315,3696,5322,3693,5327,3687,5340,3687,5340,3686,5302,3686,5297,3684,5289,3675,5287,3668,5287,3650,5289,3643,5297,3634,5302,3632,5328,3632,5323,3625,5315,3622e" filled="t" fillcolor="#252525" stroked="f">
                <v:path arrowok="t"/>
                <v:fill/>
              </v:shape>
            </v:group>
            <v:group style="position:absolute;left:5313;top:3632;width:27;height:54" coordorigin="5313,3632" coordsize="27,54">
              <v:shape style="position:absolute;left:5313;top:3632;width:27;height:54" coordorigin="5313,3632" coordsize="27,54" path="m5328,3632l5313,3632,5318,3634,5326,3643,5328,3650,5328,3668,5326,3675,5318,3684,5314,3686,5340,3686,5340,3632,5328,3632e" filled="t" fillcolor="#252525" stroked="f">
                <v:path arrowok="t"/>
                <v:fill/>
              </v:shape>
            </v:group>
            <v:group style="position:absolute;left:5328;top:3623;width:12;height:9" coordorigin="5328,3623" coordsize="12,9">
              <v:shape style="position:absolute;left:5328;top:3623;width:12;height:9" coordorigin="5328,3623" coordsize="12,9" path="m5328,3628l5340,3628e" filled="f" stroked="t" strokeweight=".538625pt" strokecolor="#252525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(FWHM).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4" w:after="0" w:line="182" w:lineRule="exact"/>
        <w:ind w:left="4631" w:right="3997"/>
        <w:jc w:val="center"/>
        <w:rPr>
          <w:rFonts w:ascii="Calibri" w:hAnsi="Calibri" w:cs="Calibri" w:eastAsia="Calibri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5.364822pt;margin-top:6.301027pt;width:10.883979pt;height:100.944299pt;mso-position-horizontal-relative:page;mso-position-vertical-relative:paragraph;z-index:-5154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99" w:lineRule="exact"/>
                    <w:ind w:left="20" w:right="-47"/>
                    <w:jc w:val="left"/>
                    <w:rPr>
                      <w:rFonts w:ascii="Calibri" w:hAnsi="Calibri" w:cs="Calibri" w:eastAsia="Calibri"/>
                      <w:sz w:val="17"/>
                      <w:szCs w:val="17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17"/>
                      <w:szCs w:val="17"/>
                      <w:spacing w:val="-3"/>
                      <w:w w:val="100"/>
                      <w:position w:val="1"/>
                    </w:rPr>
                    <w:t>A</w:t>
                  </w:r>
                  <w:r>
                    <w:rPr>
                      <w:rFonts w:ascii="Calibri" w:hAnsi="Calibri" w:cs="Calibri" w:eastAsia="Calibri"/>
                      <w:sz w:val="17"/>
                      <w:szCs w:val="17"/>
                      <w:spacing w:val="-1"/>
                      <w:w w:val="100"/>
                      <w:position w:val="1"/>
                    </w:rPr>
                    <w:t>v</w:t>
                  </w:r>
                  <w:r>
                    <w:rPr>
                      <w:rFonts w:ascii="Calibri" w:hAnsi="Calibri" w:cs="Calibri" w:eastAsia="Calibri"/>
                      <w:sz w:val="17"/>
                      <w:szCs w:val="17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Calibri" w:hAnsi="Calibri" w:cs="Calibri" w:eastAsia="Calibri"/>
                      <w:sz w:val="17"/>
                      <w:szCs w:val="17"/>
                      <w:spacing w:val="-5"/>
                      <w:w w:val="100"/>
                      <w:position w:val="1"/>
                    </w:rPr>
                    <w:t>r</w:t>
                  </w:r>
                  <w:r>
                    <w:rPr>
                      <w:rFonts w:ascii="Calibri" w:hAnsi="Calibri" w:cs="Calibri" w:eastAsia="Calibri"/>
                      <w:sz w:val="17"/>
                      <w:szCs w:val="17"/>
                      <w:spacing w:val="0"/>
                      <w:w w:val="100"/>
                      <w:position w:val="1"/>
                    </w:rPr>
                    <w:t>age</w:t>
                  </w:r>
                  <w:r>
                    <w:rPr>
                      <w:rFonts w:ascii="Calibri" w:hAnsi="Calibri" w:cs="Calibri" w:eastAsia="Calibri"/>
                      <w:sz w:val="17"/>
                      <w:szCs w:val="17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17"/>
                      <w:szCs w:val="17"/>
                      <w:spacing w:val="28"/>
                      <w:w w:val="100"/>
                      <w:position w:val="1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17"/>
                      <w:szCs w:val="17"/>
                      <w:spacing w:val="0"/>
                      <w:w w:val="100"/>
                      <w:position w:val="1"/>
                    </w:rPr>
                    <w:t>Normali</w:t>
                  </w:r>
                  <w:r>
                    <w:rPr>
                      <w:rFonts w:ascii="Calibri" w:hAnsi="Calibri" w:cs="Calibri" w:eastAsia="Calibri"/>
                      <w:sz w:val="17"/>
                      <w:szCs w:val="17"/>
                      <w:spacing w:val="-3"/>
                      <w:w w:val="100"/>
                      <w:position w:val="1"/>
                    </w:rPr>
                    <w:t>z</w:t>
                  </w:r>
                  <w:r>
                    <w:rPr>
                      <w:rFonts w:ascii="Calibri" w:hAnsi="Calibri" w:cs="Calibri" w:eastAsia="Calibri"/>
                      <w:sz w:val="17"/>
                      <w:szCs w:val="17"/>
                      <w:spacing w:val="0"/>
                      <w:w w:val="100"/>
                      <w:position w:val="1"/>
                    </w:rPr>
                    <w:t>ed</w:t>
                  </w:r>
                  <w:r>
                    <w:rPr>
                      <w:rFonts w:ascii="Calibri" w:hAnsi="Calibri" w:cs="Calibri" w:eastAsia="Calibri"/>
                      <w:sz w:val="17"/>
                      <w:szCs w:val="17"/>
                      <w:spacing w:val="35"/>
                      <w:w w:val="100"/>
                      <w:position w:val="1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17"/>
                      <w:szCs w:val="17"/>
                      <w:spacing w:val="0"/>
                      <w:w w:val="104"/>
                      <w:position w:val="1"/>
                    </w:rPr>
                    <w:t>Wid</w:t>
                  </w:r>
                  <w:r>
                    <w:rPr>
                      <w:rFonts w:ascii="Calibri" w:hAnsi="Calibri" w:cs="Calibri" w:eastAsia="Calibri"/>
                      <w:sz w:val="17"/>
                      <w:szCs w:val="17"/>
                      <w:spacing w:val="1"/>
                      <w:w w:val="104"/>
                      <w:position w:val="1"/>
                    </w:rPr>
                    <w:t>t</w:t>
                  </w:r>
                  <w:r>
                    <w:rPr>
                      <w:rFonts w:ascii="Calibri" w:hAnsi="Calibri" w:cs="Calibri" w:eastAsia="Calibri"/>
                      <w:sz w:val="17"/>
                      <w:szCs w:val="17"/>
                      <w:spacing w:val="0"/>
                      <w:w w:val="104"/>
                      <w:position w:val="1"/>
                    </w:rPr>
                    <w:t>h</w:t>
                  </w:r>
                  <w:r>
                    <w:rPr>
                      <w:rFonts w:ascii="Calibri" w:hAnsi="Calibri" w:cs="Calibri" w:eastAsia="Calibri"/>
                      <w:sz w:val="17"/>
                      <w:szCs w:val="17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Calibri" w:hAnsi="Calibri" w:cs="Calibri" w:eastAsia="Calibri"/>
          <w:sz w:val="15"/>
          <w:szCs w:val="15"/>
          <w:spacing w:val="-1"/>
          <w:w w:val="104"/>
        </w:rPr>
        <w:t>p</w:t>
      </w:r>
      <w:r>
        <w:rPr>
          <w:rFonts w:ascii="Calibri" w:hAnsi="Calibri" w:cs="Calibri" w:eastAsia="Calibri"/>
          <w:sz w:val="15"/>
          <w:szCs w:val="15"/>
          <w:spacing w:val="0"/>
          <w:w w:val="104"/>
        </w:rPr>
        <w:t>=</w:t>
      </w:r>
      <w:r>
        <w:rPr>
          <w:rFonts w:ascii="Calibri" w:hAnsi="Calibri" w:cs="Calibri" w:eastAsia="Calibri"/>
          <w:sz w:val="15"/>
          <w:szCs w:val="15"/>
          <w:spacing w:val="-1"/>
          <w:w w:val="104"/>
        </w:rPr>
        <w:t>0</w:t>
      </w:r>
      <w:r>
        <w:rPr>
          <w:rFonts w:ascii="Calibri" w:hAnsi="Calibri" w:cs="Calibri" w:eastAsia="Calibri"/>
          <w:sz w:val="15"/>
          <w:szCs w:val="15"/>
          <w:spacing w:val="0"/>
          <w:w w:val="104"/>
        </w:rPr>
        <w:t>.</w:t>
      </w:r>
      <w:r>
        <w:rPr>
          <w:rFonts w:ascii="Calibri" w:hAnsi="Calibri" w:cs="Calibri" w:eastAsia="Calibri"/>
          <w:sz w:val="15"/>
          <w:szCs w:val="15"/>
          <w:spacing w:val="-1"/>
          <w:w w:val="104"/>
        </w:rPr>
        <w:t>1</w:t>
      </w:r>
      <w:r>
        <w:rPr>
          <w:rFonts w:ascii="Calibri" w:hAnsi="Calibri" w:cs="Calibri" w:eastAsia="Calibri"/>
          <w:sz w:val="15"/>
          <w:szCs w:val="15"/>
          <w:spacing w:val="-1"/>
          <w:w w:val="104"/>
        </w:rPr>
        <w:t>0</w:t>
      </w:r>
      <w:r>
        <w:rPr>
          <w:rFonts w:ascii="Calibri" w:hAnsi="Calibri" w:cs="Calibri" w:eastAsia="Calibri"/>
          <w:sz w:val="15"/>
          <w:szCs w:val="15"/>
          <w:spacing w:val="0"/>
          <w:w w:val="104"/>
        </w:rPr>
        <w:t>8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4" w:after="0" w:line="182" w:lineRule="exact"/>
        <w:ind w:left="3273" w:right="5276"/>
        <w:jc w:val="center"/>
        <w:rPr>
          <w:rFonts w:ascii="Calibri" w:hAnsi="Calibri" w:cs="Calibri" w:eastAsia="Calibri"/>
          <w:sz w:val="15"/>
          <w:szCs w:val="15"/>
        </w:rPr>
      </w:pPr>
      <w:rPr/>
      <w:r>
        <w:rPr>
          <w:rFonts w:ascii="Calibri" w:hAnsi="Calibri" w:cs="Calibri" w:eastAsia="Calibri"/>
          <w:sz w:val="15"/>
          <w:szCs w:val="15"/>
          <w:spacing w:val="-1"/>
          <w:w w:val="104"/>
        </w:rPr>
        <w:t>p</w:t>
      </w:r>
      <w:r>
        <w:rPr>
          <w:rFonts w:ascii="Calibri" w:hAnsi="Calibri" w:cs="Calibri" w:eastAsia="Calibri"/>
          <w:sz w:val="15"/>
          <w:szCs w:val="15"/>
          <w:spacing w:val="0"/>
          <w:w w:val="104"/>
        </w:rPr>
        <w:t>=</w:t>
      </w:r>
      <w:r>
        <w:rPr>
          <w:rFonts w:ascii="Calibri" w:hAnsi="Calibri" w:cs="Calibri" w:eastAsia="Calibri"/>
          <w:sz w:val="15"/>
          <w:szCs w:val="15"/>
          <w:spacing w:val="-1"/>
          <w:w w:val="104"/>
        </w:rPr>
        <w:t>0</w:t>
      </w:r>
      <w:r>
        <w:rPr>
          <w:rFonts w:ascii="Calibri" w:hAnsi="Calibri" w:cs="Calibri" w:eastAsia="Calibri"/>
          <w:sz w:val="15"/>
          <w:szCs w:val="15"/>
          <w:spacing w:val="0"/>
          <w:w w:val="104"/>
        </w:rPr>
        <w:t>.</w:t>
      </w:r>
      <w:r>
        <w:rPr>
          <w:rFonts w:ascii="Calibri" w:hAnsi="Calibri" w:cs="Calibri" w:eastAsia="Calibri"/>
          <w:sz w:val="15"/>
          <w:szCs w:val="15"/>
          <w:spacing w:val="-1"/>
          <w:w w:val="104"/>
        </w:rPr>
        <w:t>0</w:t>
      </w:r>
      <w:r>
        <w:rPr>
          <w:rFonts w:ascii="Calibri" w:hAnsi="Calibri" w:cs="Calibri" w:eastAsia="Calibri"/>
          <w:sz w:val="15"/>
          <w:szCs w:val="15"/>
          <w:spacing w:val="-1"/>
          <w:w w:val="104"/>
        </w:rPr>
        <w:t>2</w:t>
      </w:r>
      <w:r>
        <w:rPr>
          <w:rFonts w:ascii="Calibri" w:hAnsi="Calibri" w:cs="Calibri" w:eastAsia="Calibri"/>
          <w:sz w:val="15"/>
          <w:szCs w:val="15"/>
          <w:spacing w:val="-1"/>
          <w:w w:val="104"/>
        </w:rPr>
        <w:t>4</w:t>
      </w:r>
      <w:r>
        <w:rPr>
          <w:rFonts w:ascii="Calibri" w:hAnsi="Calibri" w:cs="Calibri" w:eastAsia="Calibri"/>
          <w:sz w:val="15"/>
          <w:szCs w:val="15"/>
          <w:spacing w:val="0"/>
          <w:w w:val="104"/>
        </w:rPr>
        <w:t>8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324" w:lineRule="auto"/>
        <w:ind w:left="100" w:right="4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3.12: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smallest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width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indicating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tuning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47" w:lineRule="auto"/>
        <w:ind w:left="746" w:right="32" w:firstLine="-646"/>
        <w:jc w:val="left"/>
        <w:tabs>
          <w:tab w:pos="7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3.6</w:t>
      </w:r>
      <w:r>
        <w:rPr>
          <w:rFonts w:ascii="Times New Roman" w:hAnsi="Times New Roman" w:cs="Times New Roman" w:eastAsia="Times New Roman"/>
          <w:sz w:val="28"/>
          <w:szCs w:val="28"/>
          <w:spacing w:val="-6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Uni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orm-Uni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orm</w:t>
      </w:r>
      <w:r>
        <w:rPr>
          <w:rFonts w:ascii="Times New Roman" w:hAnsi="Times New Roman" w:cs="Times New Roman" w:eastAsia="Times New Roman"/>
          <w:sz w:val="28"/>
          <w:szCs w:val="28"/>
          <w:spacing w:val="5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8"/>
          <w:szCs w:val="28"/>
          <w:spacing w:val="3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has</w:t>
      </w:r>
      <w:r>
        <w:rPr>
          <w:rFonts w:ascii="Times New Roman" w:hAnsi="Times New Roman" w:cs="Times New Roman" w:eastAsia="Times New Roman"/>
          <w:sz w:val="28"/>
          <w:szCs w:val="28"/>
          <w:spacing w:val="2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highest</w:t>
      </w:r>
      <w:r>
        <w:rPr>
          <w:rFonts w:ascii="Times New Roman" w:hAnsi="Times New Roman" w:cs="Times New Roman" w:eastAsia="Times New Roman"/>
          <w:sz w:val="28"/>
          <w:szCs w:val="28"/>
          <w:spacing w:val="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sensit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vity</w:t>
      </w:r>
      <w:r>
        <w:rPr>
          <w:rFonts w:ascii="Times New Roman" w:hAnsi="Times New Roman" w:cs="Times New Roman" w:eastAsia="Times New Roman"/>
          <w:sz w:val="28"/>
          <w:szCs w:val="28"/>
          <w:spacing w:val="3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28"/>
          <w:szCs w:val="28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synch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2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onized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input</w:t>
      </w:r>
      <w:r>
        <w:rPr>
          <w:rFonts w:ascii="Times New Roman" w:hAnsi="Times New Roman" w:cs="Times New Roman" w:eastAsia="Times New Roman"/>
          <w:sz w:val="28"/>
          <w:szCs w:val="28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because</w:t>
      </w:r>
      <w:r>
        <w:rPr>
          <w:rFonts w:ascii="Times New Roman" w:hAnsi="Times New Roman" w:cs="Times New Roman" w:eastAsia="Times New Roman"/>
          <w:sz w:val="28"/>
          <w:szCs w:val="28"/>
          <w:spacing w:val="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its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optimal</w:t>
      </w:r>
      <w:r>
        <w:rPr>
          <w:rFonts w:ascii="Times New Roman" w:hAnsi="Times New Roman" w:cs="Times New Roman" w:eastAsia="Times New Roman"/>
          <w:sz w:val="28"/>
          <w:szCs w:val="28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distri</w:t>
      </w:r>
      <w:r>
        <w:rPr>
          <w:rFonts w:ascii="Times New Roman" w:hAnsi="Times New Roman" w:cs="Times New Roman" w:eastAsia="Times New Roman"/>
          <w:sz w:val="28"/>
          <w:szCs w:val="28"/>
          <w:spacing w:val="-6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ution</w:t>
      </w:r>
      <w:r>
        <w:rPr>
          <w:rFonts w:ascii="Times New Roman" w:hAnsi="Times New Roman" w:cs="Times New Roman" w:eastAsia="Times New Roman"/>
          <w:sz w:val="28"/>
          <w:szCs w:val="28"/>
          <w:spacing w:val="3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weighting</w:t>
      </w:r>
      <w:r>
        <w:rPr>
          <w:rFonts w:ascii="Times New Roman" w:hAnsi="Times New Roman" w:cs="Times New Roman" w:eastAsia="Times New Roman"/>
          <w:sz w:val="28"/>
          <w:szCs w:val="28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factor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24" w:lineRule="auto"/>
        <w:ind w:left="100" w:right="4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sensit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induced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phase-lock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xplain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happen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Uniform-Uniform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sensit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324" w:lineRule="auto"/>
        <w:ind w:left="100" w:right="4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confirmed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methodology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chapter(Figure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3.13).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Adding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that,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weighting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actor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stochastic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system,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3.14).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According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ution,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xponential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xpected.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normal-li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stochastic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vironment.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Gaussian-Gaussian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almost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ution.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center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1560" w:bottom="280" w:left="1340" w:right="1340"/>
        </w:sectPr>
      </w:pPr>
      <w:rPr/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35.117845pt;height:154.875pt;mso-position-horizontal-relative:char;mso-position-vertical-relative:line" type="#_x0000_t75">
            <v:imagedata r:id="rId13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240" w:lineRule="auto"/>
        <w:ind w:left="97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229.580841pt;margin-top:-171.36618pt;width:135.741628pt;height:155.625pt;mso-position-horizontal-relative:page;mso-position-vertical-relative:paragraph;z-index:-5152" type="#_x0000_t75">
            <v:imagedata r:id="rId134" o:title=""/>
          </v:shape>
        </w:pict>
      </w:r>
      <w:r>
        <w:rPr/>
        <w:pict>
          <v:group style="position:absolute;margin-left:380.432434pt;margin-top:-171.107391pt;width:136.144595pt;height:155.048912pt;mso-position-horizontal-relative:page;mso-position-vertical-relative:paragraph;z-index:-5151" coordorigin="7609,-3422" coordsize="2723,3101">
            <v:shape style="position:absolute;left:7609;top:-3422;width:2723;height:3096" type="#_x0000_t75">
              <v:imagedata r:id="rId135" o:title=""/>
            </v:shape>
            <v:group style="position:absolute;left:9132;top:-656;width:35;height:93" coordorigin="9132,-656" coordsize="35,93">
              <v:shape style="position:absolute;left:9132;top:-656;width:35;height:93" coordorigin="9132,-656" coordsize="35,93" path="m9167,-635l9155,-635,9155,-563,9167,-563,9167,-635e" filled="t" fillcolor="#252525" stroked="f">
                <v:path arrowok="t"/>
                <v:fill/>
              </v:shape>
              <v:shape style="position:absolute;left:9132;top:-656;width:35;height:93" coordorigin="9132,-656" coordsize="35,93" path="m9167,-656l9159,-656,9157,-652,9154,-648,9144,-639,9138,-636,9132,-633,9132,-622,9155,-635,9167,-635,9167,-656e" filled="t" fillcolor="#252525" stroked="f">
                <v:path arrowok="t"/>
                <v:fill/>
              </v:shape>
            </v:group>
            <v:group style="position:absolute;left:8904;top:-464;width:495;height:140" coordorigin="8904,-464" coordsize="495,140">
              <v:shape style="position:absolute;left:8904;top:-464;width:495;height:140" coordorigin="8904,-464" coordsize="495,140" path="m8919,-462l8904,-462,8934,-356,8948,-356,8953,-371,8941,-371,8939,-378,8938,-385,8919,-462e" filled="t" fillcolor="#252525" stroked="f">
                <v:path arrowok="t"/>
                <v:fill/>
              </v:shape>
              <v:shape style="position:absolute;left:8904;top:-464;width:495;height:140" coordorigin="8904,-464" coordsize="495,140" path="m8988,-450l8975,-450,8975,-448,8976,-444,8978,-437,9001,-356,9015,-356,9020,-371,9008,-371,9006,-383,9004,-395,9000,-408,8988,-450e" filled="t" fillcolor="#252525" stroked="f">
                <v:path arrowok="t"/>
                <v:fill/>
              </v:shape>
              <v:shape style="position:absolute;left:8904;top:-464;width:495;height:140" coordorigin="8904,-464" coordsize="495,140" path="m8984,-462l8966,-462,8946,-390,8945,-389,8943,-382,8941,-371,8953,-371,8972,-437,8973,-440,8974,-445,8975,-450,8988,-450,8984,-462e" filled="t" fillcolor="#252525" stroked="f">
                <v:path arrowok="t"/>
                <v:fill/>
              </v:shape>
              <v:shape style="position:absolute;left:8904;top:-464;width:495;height:140" coordorigin="8904,-464" coordsize="495,140" path="m9045,-462l9031,-462,9014,-394,9011,-385,9010,-378,9008,-371,9020,-371,9045,-462e" filled="t" fillcolor="#252525" stroked="f">
                <v:path arrowok="t"/>
                <v:fill/>
              </v:shape>
              <v:shape style="position:absolute;left:8904;top:-464;width:495;height:140" coordorigin="8904,-464" coordsize="495,140" path="m9093,-464l9056,-406,9056,-381,9059,-369,9064,-356,9069,-344,9076,-334,9083,-325,9085,-337,9077,-356,9072,-375,9070,-394,9070,-404,9087,-454,9093,-464e" filled="t" fillcolor="#252525" stroked="f">
                <v:path arrowok="t"/>
                <v:fill/>
              </v:shape>
              <v:shape style="position:absolute;left:8904;top:-464;width:495;height:140" coordorigin="8904,-464" coordsize="495,140" path="m9170,-424l9147,-424,9152,-422,9155,-420,9158,-417,9159,-414,9159,-405,9154,-403,9146,-402,9130,-400,9126,-399,9119,-397,9116,-396,9113,-394,9110,-392,9108,-390,9105,-383,9104,-380,9104,-370,9106,-364,9111,-360,9115,-356,9122,-354,9136,-354,9141,-355,9146,-357,9150,-358,9155,-361,9159,-364,9129,-364,9125,-366,9119,-370,9118,-373,9118,-379,9119,-381,9147,-391,9154,-393,9159,-395,9173,-395,9173,-411,9172,-415,9172,-418,9171,-421,9170,-424e" filled="t" fillcolor="#252525" stroked="f">
                <v:path arrowok="t"/>
                <v:fill/>
              </v:shape>
              <v:shape style="position:absolute;left:8904;top:-464;width:495;height:140" coordorigin="8904,-464" coordsize="495,140" path="m9173,-365l9160,-365,9161,-362,9162,-359,9163,-356,9177,-356,9175,-359,9174,-362,9173,-365e" filled="t" fillcolor="#252525" stroked="f">
                <v:path arrowok="t"/>
                <v:fill/>
              </v:shape>
              <v:shape style="position:absolute;left:8904;top:-464;width:495;height:140" coordorigin="8904,-464" coordsize="495,140" path="m9173,-395l9159,-395,9159,-383,9158,-380,9157,-377,9155,-373,9152,-370,9148,-368,9144,-365,9139,-364,9159,-364,9160,-365,9173,-365,9173,-368,9173,-373,9173,-395e" filled="t" fillcolor="#252525" stroked="f">
                <v:path arrowok="t"/>
                <v:fill/>
              </v:shape>
              <v:shape style="position:absolute;left:8904;top:-464;width:495;height:140" coordorigin="8904,-464" coordsize="495,140" path="m9149,-435l9135,-435,9129,-434,9106,-411,9119,-409,9121,-415,9123,-419,9129,-423,9134,-424,9170,-424,9170,-424,9168,-427,9166,-429,9163,-431,9159,-432,9154,-434,9149,-435e" filled="t" fillcolor="#252525" stroked="f">
                <v:path arrowok="t"/>
                <v:fill/>
              </v:shape>
              <v:shape style="position:absolute;left:8904;top:-464;width:495;height:140" coordorigin="8904,-464" coordsize="495,140" path="m9213,-371l9197,-371,9197,-356,9213,-356,9213,-371e" filled="t" fillcolor="#252525" stroked="f">
                <v:path arrowok="t"/>
                <v:fill/>
              </v:shape>
              <v:shape style="position:absolute;left:8904;top:-464;width:495;height:140" coordorigin="8904,-464" coordsize="495,140" path="m9249,-433l9236,-433,9236,-379,9236,-376,9237,-369,9239,-366,9241,-363,9243,-361,9246,-358,9250,-357,9254,-355,9258,-354,9274,-354,9282,-358,9287,-365,9262,-365,9258,-366,9249,-383,9249,-433e" filled="t" fillcolor="#252525" stroked="f">
                <v:path arrowok="t"/>
                <v:fill/>
              </v:shape>
              <v:shape style="position:absolute;left:8904;top:-464;width:495;height:140" coordorigin="8904,-464" coordsize="495,140" path="m9300,-367l9288,-367,9288,-356,9300,-356,9300,-367e" filled="t" fillcolor="#252525" stroked="f">
                <v:path arrowok="t"/>
                <v:fill/>
              </v:shape>
              <v:shape style="position:absolute;left:8904;top:-464;width:495;height:140" coordorigin="8904,-464" coordsize="495,140" path="m9300,-433l9287,-433,9287,-385,9286,-380,9283,-373,9281,-370,9273,-366,9270,-365,9287,-365,9288,-367,9300,-367,9300,-433e" filled="t" fillcolor="#252525" stroked="f">
                <v:path arrowok="t"/>
                <v:fill/>
              </v:shape>
              <v:shape style="position:absolute;left:8904;top:-464;width:495;height:140" coordorigin="8904,-464" coordsize="495,140" path="m9340,-371l9325,-371,9325,-356,9340,-356,9340,-371e" filled="t" fillcolor="#252525" stroked="f">
                <v:path arrowok="t"/>
                <v:fill/>
              </v:shape>
              <v:shape style="position:absolute;left:8904;top:-464;width:495;height:140" coordorigin="8904,-464" coordsize="495,140" path="m9373,-464l9363,-464,9369,-454,9373,-447,9375,-442,9378,-436,9381,-429,9382,-421,9384,-413,9385,-403,9385,-382,9381,-363,9374,-344,9363,-325,9373,-325,9380,-334,9386,-344,9397,-369,9399,-381,9399,-406,9397,-417,9393,-429,9384,-447,9373,-464e" filled="t" fillcolor="#252525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3.13: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actors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0" w:lineRule="atLeast"/>
        <w:ind w:left="100" w:right="4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boundar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area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filter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boundary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compensation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occurred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total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result,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GG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flat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(Figure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3.14).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cumulat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clearly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narr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pgNumType w:start="17"/>
          <w:pgMar w:footer="795" w:header="0" w:top="1560" w:bottom="980" w:left="1340" w:right="1340"/>
          <w:footerReference w:type="default" r:id="rId132"/>
          <w:pgSz w:w="11920" w:h="16840"/>
        </w:sectPr>
      </w:pPr>
      <w:rPr/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3" w:lineRule="exact"/>
        <w:ind w:right="-20"/>
        <w:jc w:val="right"/>
        <w:rPr>
          <w:rFonts w:ascii="Cambria Math" w:hAnsi="Cambria Math" w:cs="Cambria Math" w:eastAsia="Cambria Math"/>
          <w:sz w:val="11"/>
          <w:szCs w:val="11"/>
        </w:rPr>
      </w:pPr>
      <w:rPr/>
      <w:r>
        <w:rPr/>
        <w:pict>
          <v:shape style="position:absolute;margin-left:203.992691pt;margin-top:-66.486603pt;width:112.261172pt;height:118.640563pt;mso-position-horizontal-relative:page;mso-position-vertical-relative:paragraph;z-index:-5150" type="#_x0000_t75">
            <v:imagedata r:id="rId136" o:title=""/>
          </v:shape>
        </w:pict>
      </w:r>
      <w:r>
        <w:rPr/>
        <w:pict>
          <v:shape style="position:absolute;margin-left:81.401077pt;margin-top:-66.266640pt;width:112.092897pt;height:118.279621pt;mso-position-horizontal-relative:page;mso-position-vertical-relative:paragraph;z-index:-5149" type="#_x0000_t75">
            <v:imagedata r:id="rId137" o:title=""/>
          </v:shape>
        </w:pict>
      </w:r>
      <w:r>
        <w:rPr>
          <w:rFonts w:ascii="Calibri" w:hAnsi="Calibri" w:cs="Calibri" w:eastAsia="Calibri"/>
          <w:sz w:val="11"/>
          <w:szCs w:val="11"/>
          <w:spacing w:val="0"/>
          <w:w w:val="103"/>
        </w:rPr>
        <w:t>3</w:t>
      </w:r>
      <w:r>
        <w:rPr>
          <w:rFonts w:ascii="Cambria Math" w:hAnsi="Cambria Math" w:cs="Cambria Math" w:eastAsia="Cambria Math"/>
          <w:sz w:val="11"/>
          <w:szCs w:val="11"/>
          <w:spacing w:val="0"/>
          <w:w w:val="103"/>
        </w:rPr>
        <w:t>𝜎</w:t>
      </w:r>
      <w:r>
        <w:rPr>
          <w:rFonts w:ascii="Cambria Math" w:hAnsi="Cambria Math" w:cs="Cambria Math" w:eastAsia="Cambria Math"/>
          <w:sz w:val="11"/>
          <w:szCs w:val="11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Calibri" w:hAnsi="Calibri" w:cs="Calibri" w:eastAsia="Calibri"/>
          <w:sz w:val="15"/>
          <w:szCs w:val="15"/>
        </w:rPr>
      </w:pPr>
      <w:rPr/>
      <w:r>
        <w:rPr/>
        <w:br w:type="column"/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2D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 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Gau</w:t>
      </w:r>
      <w:r>
        <w:rPr>
          <w:rFonts w:ascii="Calibri" w:hAnsi="Calibri" w:cs="Calibri" w:eastAsia="Calibri"/>
          <w:sz w:val="15"/>
          <w:szCs w:val="15"/>
          <w:spacing w:val="-1"/>
          <w:w w:val="100"/>
        </w:rPr>
        <w:t>s</w:t>
      </w:r>
      <w:r>
        <w:rPr>
          <w:rFonts w:ascii="Calibri" w:hAnsi="Calibri" w:cs="Calibri" w:eastAsia="Calibri"/>
          <w:sz w:val="15"/>
          <w:szCs w:val="15"/>
          <w:spacing w:val="0"/>
          <w:w w:val="100"/>
        </w:rPr>
        <w:t>sian</w:t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40"/>
          <w:cols w:num="2" w:equalWidth="0">
            <w:col w:w="7752" w:space="219"/>
            <w:col w:w="126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40"/>
        </w:sectPr>
      </w:pPr>
      <w:rPr/>
    </w:p>
    <w:p>
      <w:pPr>
        <w:spacing w:before="47" w:after="0" w:line="240" w:lineRule="auto"/>
        <w:ind w:right="-20"/>
        <w:jc w:val="right"/>
        <w:rPr>
          <w:rFonts w:ascii="Cambria Math" w:hAnsi="Cambria Math" w:cs="Cambria Math" w:eastAsia="Cambria Math"/>
          <w:sz w:val="11"/>
          <w:szCs w:val="11"/>
        </w:rPr>
      </w:pPr>
      <w:rPr/>
      <w:r>
        <w:rPr>
          <w:rFonts w:ascii="Calibri" w:hAnsi="Calibri" w:cs="Calibri" w:eastAsia="Calibri"/>
          <w:sz w:val="11"/>
          <w:szCs w:val="11"/>
          <w:spacing w:val="0"/>
          <w:w w:val="103"/>
        </w:rPr>
        <w:t>-3</w:t>
      </w:r>
      <w:r>
        <w:rPr>
          <w:rFonts w:ascii="Cambria Math" w:hAnsi="Cambria Math" w:cs="Cambria Math" w:eastAsia="Cambria Math"/>
          <w:sz w:val="11"/>
          <w:szCs w:val="11"/>
          <w:spacing w:val="0"/>
          <w:w w:val="103"/>
        </w:rPr>
        <w:t>𝜎</w:t>
      </w:r>
      <w:r>
        <w:rPr>
          <w:rFonts w:ascii="Cambria Math" w:hAnsi="Cambria Math" w:cs="Cambria Math" w:eastAsia="Cambria Math"/>
          <w:sz w:val="11"/>
          <w:szCs w:val="11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33" w:lineRule="exact"/>
        <w:ind w:right="-58"/>
        <w:jc w:val="left"/>
        <w:rPr>
          <w:rFonts w:ascii="Cambria Math" w:hAnsi="Cambria Math" w:cs="Cambria Math" w:eastAsia="Cambria Math"/>
          <w:sz w:val="11"/>
          <w:szCs w:val="11"/>
        </w:rPr>
      </w:pPr>
      <w:rPr/>
      <w:r>
        <w:rPr/>
        <w:pict>
          <v:group style="position:absolute;margin-left:326.213257pt;margin-top:-142.201569pt;width:185.485967pt;height:138.305327pt;mso-position-horizontal-relative:page;mso-position-vertical-relative:paragraph;z-index:-5148" coordorigin="6524,-2844" coordsize="3710,2766">
            <v:shape style="position:absolute;left:6524;top:-2844;width:3710;height:2754" type="#_x0000_t75">
              <v:imagedata r:id="rId138" o:title=""/>
            </v:shape>
            <v:shape style="position:absolute;left:9144;top:-1168;width:1075;height:1076" type="#_x0000_t75">
              <v:imagedata r:id="rId139" o:title=""/>
            </v:shape>
            <v:group style="position:absolute;left:9144;top:-98;width:1077;height:2" coordorigin="9144,-98" coordsize="1077,2">
              <v:shape style="position:absolute;left:9144;top:-98;width:1077;height:2" coordorigin="9144,-98" coordsize="1077,0" path="m9144,-98l10221,-98e" filled="f" stroked="t" strokeweight=".716548pt" strokecolor="#252525">
                <v:path arrowok="t"/>
              </v:shape>
            </v:group>
            <v:group style="position:absolute;left:9144;top:-1162;width:1077;height:2" coordorigin="9144,-1162" coordsize="1077,2">
              <v:shape style="position:absolute;left:9144;top:-1162;width:1077;height:2" coordorigin="9144,-1162" coordsize="1077,0" path="m9144,-1162l10221,-1162e" filled="f" stroked="t" strokeweight=".716548pt" strokecolor="#252525">
                <v:path arrowok="t"/>
              </v:shape>
            </v:group>
            <v:group style="position:absolute;left:9149;top:-1168;width:2;height:1083" coordorigin="9149,-1168" coordsize="2,1083">
              <v:shape style="position:absolute;left:9149;top:-1168;width:2;height:1083" coordorigin="9149,-1168" coordsize="0,1083" path="m9149,-1168l9149,-85e" filled="f" stroked="t" strokeweight=".744404pt" strokecolor="#252525">
                <v:path arrowok="t"/>
              </v:shape>
            </v:group>
            <v:group style="position:absolute;left:10215;top:-1168;width:2;height:1083" coordorigin="10215,-1168" coordsize="2,1083">
              <v:shape style="position:absolute;left:10215;top:-1168;width:2;height:1083" coordorigin="10215,-1168" coordsize="0,1083" path="m10215,-1168l10215,-85e" filled="f" stroked="t" strokeweight=".743882pt" strokecolor="#252525">
                <v:path arrowok="t"/>
              </v:shape>
            </v:group>
            <v:group style="position:absolute;left:9144;top:-991;width:12;height:3" coordorigin="9144,-991" coordsize="12,3">
              <v:shape style="position:absolute;left:9144;top:-991;width:12;height:3" coordorigin="9144,-991" coordsize="12,3" path="m9144,-989l9157,-989e" filled="f" stroked="t" strokeweight=".256882pt" strokecolor="#252525">
                <v:path arrowok="t"/>
              </v:shape>
            </v:group>
            <v:group style="position:absolute;left:9144;top:-812;width:12;height:3" coordorigin="9144,-812" coordsize="12,3">
              <v:shape style="position:absolute;left:9144;top:-812;width:12;height:3" coordorigin="9144,-812" coordsize="12,3" path="m9144,-810l9157,-810e" filled="f" stroked="t" strokeweight=".256882pt" strokecolor="#252525">
                <v:path arrowok="t"/>
              </v:shape>
            </v:group>
            <v:group style="position:absolute;left:9144;top:-632;width:12;height:3" coordorigin="9144,-632" coordsize="12,3">
              <v:shape style="position:absolute;left:9144;top:-632;width:12;height:3" coordorigin="9144,-632" coordsize="12,3" path="m9144,-631l9157,-631e" filled="f" stroked="t" strokeweight=".256882pt" strokecolor="#252525">
                <v:path arrowok="t"/>
              </v:shape>
            </v:group>
            <v:group style="position:absolute;left:9144;top:-453;width:12;height:3" coordorigin="9144,-453" coordsize="12,3">
              <v:shape style="position:absolute;left:9144;top:-453;width:12;height:3" coordorigin="9144,-453" coordsize="12,3" path="m9144,-452l9157,-452e" filled="f" stroked="t" strokeweight=".256882pt" strokecolor="#252525">
                <v:path arrowok="t"/>
              </v:shape>
            </v:group>
            <v:group style="position:absolute;left:9144;top:-274;width:12;height:3" coordorigin="9144,-274" coordsize="12,3">
              <v:shape style="position:absolute;left:9144;top:-274;width:12;height:3" coordorigin="9144,-274" coordsize="12,3" path="m9144,-272l9157,-272e" filled="f" stroked="t" strokeweight=".256882pt" strokecolor="#252525">
                <v:path arrowok="t"/>
              </v:shape>
            </v:group>
            <v:group style="position:absolute;left:10207;top:-991;width:12;height:3" coordorigin="10207,-991" coordsize="12,3">
              <v:shape style="position:absolute;left:10207;top:-991;width:12;height:3" coordorigin="10207,-991" coordsize="12,3" path="m10207,-989l10220,-989e" filled="f" stroked="t" strokeweight=".256882pt" strokecolor="#252525">
                <v:path arrowok="t"/>
              </v:shape>
            </v:group>
            <v:group style="position:absolute;left:10207;top:-812;width:12;height:3" coordorigin="10207,-812" coordsize="12,3">
              <v:shape style="position:absolute;left:10207;top:-812;width:12;height:3" coordorigin="10207,-812" coordsize="12,3" path="m10207,-810l10220,-810e" filled="f" stroked="t" strokeweight=".256885pt" strokecolor="#252525">
                <v:path arrowok="t"/>
              </v:shape>
            </v:group>
            <v:group style="position:absolute;left:10207;top:-632;width:12;height:3" coordorigin="10207,-632" coordsize="12,3">
              <v:shape style="position:absolute;left:10207;top:-632;width:12;height:3" coordorigin="10207,-632" coordsize="12,3" path="m10207,-631l10220,-631e" filled="f" stroked="t" strokeweight=".256887pt" strokecolor="#252525">
                <v:path arrowok="t"/>
              </v:shape>
            </v:group>
            <v:group style="position:absolute;left:10207;top:-453;width:12;height:3" coordorigin="10207,-453" coordsize="12,3">
              <v:shape style="position:absolute;left:10207;top:-453;width:12;height:3" coordorigin="10207,-453" coordsize="12,3" path="m10207,-452l10220,-452e" filled="f" stroked="t" strokeweight=".256887pt" strokecolor="#252525">
                <v:path arrowok="t"/>
              </v:shape>
            </v:group>
            <v:group style="position:absolute;left:10207;top:-274;width:12;height:3" coordorigin="10207,-274" coordsize="12,3">
              <v:shape style="position:absolute;left:10207;top:-274;width:12;height:3" coordorigin="10207,-274" coordsize="12,3" path="m10207,-272l10220,-272e" filled="f" stroked="t" strokeweight=".256889pt" strokecolor="#252525">
                <v:path arrowok="t"/>
              </v:shape>
            </v:group>
            <v:group style="position:absolute;left:9341;top:-958;width:652;height:649" coordorigin="9341,-958" coordsize="652,649">
              <v:shape style="position:absolute;left:9341;top:-958;width:652;height:649" coordorigin="9341,-958" coordsize="652,649" path="m9341,-633l9350,-711,9377,-782,9419,-844,9474,-895,9540,-932,9614,-953,9667,-958,9694,-957,9770,-941,9839,-909,9897,-863,9944,-804,9976,-736,9992,-660,9993,-633,9992,-607,9976,-531,9944,-462,9897,-404,9839,-357,9770,-325,9694,-310,9667,-309,9640,-310,9564,-325,9495,-357,9436,-404,9390,-462,9357,-531,9342,-607,9341,-633xe" filled="f" stroked="t" strokeweight=".44903pt" strokecolor="#FFFFFF">
                <v:path arrowok="t"/>
                <v:stroke dashstyle="dash"/>
              </v:shape>
            </v:group>
            <v:group style="position:absolute;left:9428;top:-879;width:491;height:489" coordorigin="9428,-879" coordsize="491,489">
              <v:shape style="position:absolute;left:9428;top:-879;width:491;height:489" coordorigin="9428,-879" coordsize="491,489" path="m9428,-634l9438,-702,9464,-762,9505,-812,9558,-850,9621,-873,9666,-879,9690,-878,9758,-863,9817,-833,9864,-789,9899,-734,9917,-671,9920,-649,9919,-624,9904,-555,9874,-496,9831,-448,9778,-413,9716,-393,9694,-390,9669,-391,9598,-405,9537,-434,9489,-476,9453,-528,9433,-589,9428,-634xe" filled="f" stroked="t" strokeweight=".44903pt" strokecolor="#FFFFFF">
                <v:path arrowok="t"/>
                <v:stroke dashstyle="dash"/>
              </v:shape>
            </v:group>
            <v:group style="position:absolute;left:9593;top:-715;width:167;height:163" coordorigin="9593,-715" coordsize="167,163">
              <v:shape style="position:absolute;left:9593;top:-715;width:167;height:163" coordorigin="9593,-715" coordsize="167,163" path="m9593,-634l9619,-694,9657,-715,9684,-714,9743,-684,9760,-650,9758,-623,9726,-567,9688,-552,9663,-554,9608,-589,9593,-634xe" filled="f" stroked="t" strokeweight=".44903pt" strokecolor="#000000">
                <v:path arrowok="t"/>
                <v:stroke dashstyle="dash"/>
              </v:shape>
            </v:group>
            <v:group style="position:absolute;left:9506;top:-807;width:343;height:342" coordorigin="9506,-807" coordsize="343,342">
              <v:shape style="position:absolute;left:9506;top:-807;width:343;height:342" coordorigin="9506,-807" coordsize="343,342" path="m9506,-636l9519,-702,9555,-756,9609,-793,9675,-807,9698,-806,9762,-785,9811,-743,9842,-686,9849,-641,9848,-618,9827,-553,9786,-503,9729,-473,9685,-465,9661,-466,9595,-487,9545,-528,9514,-584,9506,-636xe" filled="f" stroked="t" strokeweight=".44903pt" strokecolor="#000000">
                <v:path arrowok="t"/>
                <v:stroke dashstyle="dash"/>
              </v:shape>
            </v:group>
            <w10:wrap type="none"/>
          </v:group>
        </w:pict>
      </w:r>
      <w:r>
        <w:rPr>
          <w:rFonts w:ascii="Calibri" w:hAnsi="Calibri" w:cs="Calibri" w:eastAsia="Calibri"/>
          <w:sz w:val="11"/>
          <w:szCs w:val="11"/>
          <w:w w:val="103"/>
        </w:rPr>
        <w:t>-3</w:t>
      </w:r>
      <w:r>
        <w:rPr>
          <w:rFonts w:ascii="Cambria Math" w:hAnsi="Cambria Math" w:cs="Cambria Math" w:eastAsia="Cambria Math"/>
          <w:sz w:val="11"/>
          <w:szCs w:val="11"/>
          <w:w w:val="103"/>
        </w:rPr>
        <w:t>𝜎</w:t>
      </w:r>
      <w:r>
        <w:rPr>
          <w:rFonts w:ascii="Cambria Math" w:hAnsi="Cambria Math" w:cs="Cambria Math" w:eastAsia="Cambria Math"/>
          <w:sz w:val="11"/>
          <w:szCs w:val="11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rPr>
          <w:rFonts w:ascii="Cambria Math" w:hAnsi="Cambria Math" w:cs="Cambria Math" w:eastAsia="Cambria Math"/>
          <w:sz w:val="11"/>
          <w:szCs w:val="11"/>
        </w:rPr>
      </w:pPr>
      <w:rPr/>
      <w:r>
        <w:rPr>
          <w:rFonts w:ascii="Calibri" w:hAnsi="Calibri" w:cs="Calibri" w:eastAsia="Calibri"/>
          <w:sz w:val="11"/>
          <w:szCs w:val="11"/>
          <w:spacing w:val="0"/>
          <w:w w:val="103"/>
        </w:rPr>
        <w:t>3</w:t>
      </w:r>
      <w:r>
        <w:rPr>
          <w:rFonts w:ascii="Cambria Math" w:hAnsi="Cambria Math" w:cs="Cambria Math" w:eastAsia="Cambria Math"/>
          <w:sz w:val="11"/>
          <w:szCs w:val="11"/>
          <w:spacing w:val="0"/>
          <w:w w:val="103"/>
        </w:rPr>
        <w:t>𝜎</w:t>
      </w:r>
      <w:r>
        <w:rPr>
          <w:rFonts w:ascii="Cambria Math" w:hAnsi="Cambria Math" w:cs="Cambria Math" w:eastAsia="Cambria Math"/>
          <w:sz w:val="11"/>
          <w:szCs w:val="11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40"/>
          <w:cols w:num="3" w:equalWidth="0">
            <w:col w:w="7765" w:space="95"/>
            <w:col w:w="159" w:space="703"/>
            <w:col w:w="518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324" w:lineRule="auto"/>
        <w:ind w:left="100" w:right="4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3.14: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actors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Small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figure: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cumulat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types.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Bottom: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plot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2D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filter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boundary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inner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Gaussian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limited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space.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24" w:lineRule="auto"/>
        <w:ind w:left="100" w:right="4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weighting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actor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xplanation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sensit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input.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according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range;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middle,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xplain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characteristics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hard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middle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probability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certain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depend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xplained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temporal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summation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conductance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(Figure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3.15).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postsynaptic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vidually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(not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erlap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close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other).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middle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conductance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cannot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reach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threshold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potential,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therefore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cannot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cell.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1560" w:bottom="280" w:left="1340" w:right="13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2" w:lineRule="exact"/>
        <w:ind w:left="1522" w:right="-20"/>
        <w:jc w:val="left"/>
        <w:rPr>
          <w:rFonts w:ascii="Calibri" w:hAnsi="Calibri" w:cs="Calibri" w:eastAsia="Calibri"/>
          <w:sz w:val="20"/>
          <w:szCs w:val="20"/>
        </w:rPr>
      </w:pPr>
      <w:rPr/>
      <w:r>
        <w:rPr/>
        <w:pict>
          <v:shape style="position:absolute;margin-left:228.360626pt;margin-top:-33.855282pt;width:133.416323pt;height:140.988923pt;mso-position-horizontal-relative:page;mso-position-vertical-relative:paragraph;z-index:-5142" type="#_x0000_t75">
            <v:imagedata r:id="rId140" o:title=""/>
          </v:shape>
        </w:pict>
      </w:r>
      <w:r>
        <w:rPr/>
        <w:pict>
          <v:shape style="position:absolute;margin-left:373.767548pt;margin-top:-33.607239pt;width:133.965755pt;height:140.586708pt;mso-position-horizontal-relative:page;mso-position-vertical-relative:paragraph;z-index:-5140" type="#_x0000_t75">
            <v:imagedata r:id="rId141" o:title=""/>
          </v:shape>
        </w:pict>
      </w:r>
      <w:r>
        <w:rPr>
          <w:rFonts w:ascii="Calibri" w:hAnsi="Calibri" w:cs="Calibri" w:eastAsia="Calibri"/>
          <w:sz w:val="20"/>
          <w:szCs w:val="20"/>
          <w:spacing w:val="0"/>
          <w:w w:val="102"/>
        </w:rPr>
        <w:t>W’</w:t>
      </w:r>
      <w:r>
        <w:rPr>
          <w:rFonts w:ascii="Calibri" w:hAnsi="Calibri" w:cs="Calibri" w:eastAsia="Calibri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pgMar w:header="0" w:footer="795" w:top="1560" w:bottom="980" w:left="1340" w:right="1340"/>
          <w:pgSz w:w="11920" w:h="16840"/>
        </w:sectPr>
      </w:pPr>
      <w:rPr/>
    </w:p>
    <w:p>
      <w:pPr>
        <w:spacing w:before="18" w:after="0" w:line="240" w:lineRule="auto"/>
        <w:ind w:left="1285" w:right="-20"/>
        <w:jc w:val="left"/>
        <w:rPr>
          <w:rFonts w:ascii="Calibri" w:hAnsi="Calibri" w:cs="Calibri" w:eastAsia="Calibri"/>
          <w:sz w:val="22"/>
          <w:szCs w:val="22"/>
        </w:rPr>
      </w:pPr>
      <w:rPr/>
      <w:r>
        <w:rPr/>
        <w:pict>
          <v:shape style="position:absolute;margin-left:82.633698pt;margin-top:-168.181244pt;width:133.233744pt;height:140.586708pt;mso-position-horizontal-relative:page;mso-position-vertical-relative:paragraph;z-index:-5141" type="#_x0000_t75">
            <v:imagedata r:id="rId142" o:title=""/>
          </v:shape>
        </w:pict>
      </w:r>
      <w:r>
        <w:rPr>
          <w:rFonts w:ascii="Calibri" w:hAnsi="Calibri" w:cs="Calibri" w:eastAsia="Calibri"/>
          <w:sz w:val="22"/>
          <w:szCs w:val="22"/>
          <w:spacing w:val="1"/>
          <w:w w:val="100"/>
        </w:rPr>
        <w:t>M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a</w:t>
      </w:r>
      <w:r>
        <w:rPr>
          <w:rFonts w:ascii="Calibri" w:hAnsi="Calibri" w:cs="Calibri" w:eastAsia="Calibri"/>
          <w:sz w:val="22"/>
          <w:szCs w:val="22"/>
          <w:spacing w:val="-3"/>
          <w:w w:val="100"/>
        </w:rPr>
        <w:t>n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y</w:t>
      </w:r>
      <w:r>
        <w:rPr>
          <w:rFonts w:ascii="Calibri" w:hAnsi="Calibri" w:cs="Calibri" w:eastAsia="Calibri"/>
          <w:sz w:val="22"/>
          <w:szCs w:val="22"/>
          <w:spacing w:val="2"/>
          <w:w w:val="100"/>
        </w:rPr>
        <w:t> 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si</w:t>
      </w:r>
      <w:r>
        <w:rPr>
          <w:rFonts w:ascii="Calibri" w:hAnsi="Calibri" w:cs="Calibri" w:eastAsia="Calibri"/>
          <w:sz w:val="22"/>
          <w:szCs w:val="22"/>
          <w:spacing w:val="1"/>
          <w:w w:val="100"/>
        </w:rPr>
        <w:t>n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gle</w:t>
      </w:r>
      <w:r>
        <w:rPr>
          <w:rFonts w:ascii="Calibri" w:hAnsi="Calibri" w:cs="Calibri" w:eastAsia="Calibri"/>
          <w:sz w:val="22"/>
          <w:szCs w:val="22"/>
          <w:spacing w:val="7"/>
          <w:w w:val="100"/>
        </w:rPr>
        <w:t> </w:t>
      </w:r>
      <w:r>
        <w:rPr>
          <w:rFonts w:ascii="Calibri" w:hAnsi="Calibri" w:cs="Calibri" w:eastAsia="Calibri"/>
          <w:sz w:val="22"/>
          <w:szCs w:val="22"/>
          <w:spacing w:val="0"/>
          <w:w w:val="101"/>
        </w:rPr>
        <w:t>s</w:t>
      </w:r>
      <w:r>
        <w:rPr>
          <w:rFonts w:ascii="Calibri" w:hAnsi="Calibri" w:cs="Calibri" w:eastAsia="Calibri"/>
          <w:sz w:val="22"/>
          <w:szCs w:val="22"/>
          <w:spacing w:val="1"/>
          <w:w w:val="101"/>
        </w:rPr>
        <w:t>p</w:t>
      </w:r>
      <w:r>
        <w:rPr>
          <w:rFonts w:ascii="Calibri" w:hAnsi="Calibri" w:cs="Calibri" w:eastAsia="Calibri"/>
          <w:sz w:val="22"/>
          <w:szCs w:val="22"/>
          <w:spacing w:val="0"/>
          <w:w w:val="101"/>
        </w:rPr>
        <w:t>i</w:t>
      </w:r>
      <w:r>
        <w:rPr>
          <w:rFonts w:ascii="Calibri" w:hAnsi="Calibri" w:cs="Calibri" w:eastAsia="Calibri"/>
          <w:sz w:val="22"/>
          <w:szCs w:val="22"/>
          <w:spacing w:val="-8"/>
          <w:w w:val="101"/>
        </w:rPr>
        <w:t>k</w:t>
      </w:r>
      <w:r>
        <w:rPr>
          <w:rFonts w:ascii="Calibri" w:hAnsi="Calibri" w:cs="Calibri" w:eastAsia="Calibri"/>
          <w:sz w:val="22"/>
          <w:szCs w:val="22"/>
          <w:spacing w:val="0"/>
          <w:w w:val="101"/>
        </w:rPr>
        <w:t>es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</w:r>
    </w:p>
    <w:p>
      <w:pPr>
        <w:spacing w:before="0" w:after="0" w:line="268" w:lineRule="exact"/>
        <w:ind w:left="1285" w:right="-74"/>
        <w:jc w:val="left"/>
        <w:rPr>
          <w:rFonts w:ascii="Calibri" w:hAnsi="Calibri" w:cs="Calibri" w:eastAsia="Calibri"/>
          <w:sz w:val="22"/>
          <w:szCs w:val="22"/>
        </w:rPr>
      </w:pPr>
      <w:rPr/>
      <w:r>
        <w:rPr>
          <w:rFonts w:ascii="Calibri" w:hAnsi="Calibri" w:cs="Calibri" w:eastAsia="Calibri"/>
          <w:sz w:val="22"/>
          <w:szCs w:val="22"/>
          <w:spacing w:val="1"/>
          <w:w w:val="100"/>
          <w:position w:val="1"/>
        </w:rPr>
        <w:t>-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&gt;</w:t>
      </w:r>
      <w:r>
        <w:rPr>
          <w:rFonts w:ascii="Calibri" w:hAnsi="Calibri" w:cs="Calibri" w:eastAsia="Calibri"/>
          <w:sz w:val="22"/>
          <w:szCs w:val="22"/>
          <w:spacing w:val="2"/>
          <w:w w:val="100"/>
          <w:position w:val="1"/>
        </w:rPr>
        <w:t> 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mid</w:t>
      </w:r>
      <w:r>
        <w:rPr>
          <w:rFonts w:ascii="Calibri" w:hAnsi="Calibri" w:cs="Calibri" w:eastAsia="Calibri"/>
          <w:sz w:val="22"/>
          <w:szCs w:val="22"/>
          <w:spacing w:val="1"/>
          <w:w w:val="100"/>
          <w:position w:val="1"/>
        </w:rPr>
        <w:t>d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le</w:t>
      </w:r>
      <w:r>
        <w:rPr>
          <w:rFonts w:ascii="Calibri" w:hAnsi="Calibri" w:cs="Calibri" w:eastAsia="Calibri"/>
          <w:sz w:val="22"/>
          <w:szCs w:val="22"/>
          <w:spacing w:val="4"/>
          <w:w w:val="100"/>
          <w:position w:val="1"/>
        </w:rPr>
        <w:t> </w:t>
      </w:r>
      <w:r>
        <w:rPr>
          <w:rFonts w:ascii="Calibri" w:hAnsi="Calibri" w:cs="Calibri" w:eastAsia="Calibri"/>
          <w:sz w:val="22"/>
          <w:szCs w:val="22"/>
          <w:spacing w:val="-4"/>
          <w:w w:val="100"/>
          <w:position w:val="1"/>
        </w:rPr>
        <w:t>r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a</w:t>
      </w:r>
      <w:r>
        <w:rPr>
          <w:rFonts w:ascii="Calibri" w:hAnsi="Calibri" w:cs="Calibri" w:eastAsia="Calibri"/>
          <w:sz w:val="22"/>
          <w:szCs w:val="22"/>
          <w:spacing w:val="1"/>
          <w:w w:val="100"/>
          <w:position w:val="1"/>
        </w:rPr>
        <w:t>n</w:t>
      </w:r>
      <w:r>
        <w:rPr>
          <w:rFonts w:ascii="Calibri" w:hAnsi="Calibri" w:cs="Calibri" w:eastAsia="Calibri"/>
          <w:sz w:val="22"/>
          <w:szCs w:val="22"/>
          <w:spacing w:val="-3"/>
          <w:w w:val="100"/>
          <w:position w:val="1"/>
        </w:rPr>
        <w:t>g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e</w:t>
      </w:r>
      <w:r>
        <w:rPr>
          <w:rFonts w:ascii="Calibri" w:hAnsi="Calibri" w:cs="Calibri" w:eastAsia="Calibri"/>
          <w:sz w:val="22"/>
          <w:szCs w:val="22"/>
          <w:spacing w:val="5"/>
          <w:w w:val="100"/>
          <w:position w:val="1"/>
        </w:rPr>
        <w:t> 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w</w:t>
      </w:r>
      <w:r>
        <w:rPr>
          <w:rFonts w:ascii="Calibri" w:hAnsi="Calibri" w:cs="Calibri" w:eastAsia="Calibri"/>
          <w:sz w:val="22"/>
          <w:szCs w:val="22"/>
          <w:spacing w:val="2"/>
          <w:w w:val="100"/>
          <w:position w:val="1"/>
        </w:rPr>
        <w:t> </w:t>
      </w:r>
      <w:r>
        <w:rPr>
          <w:rFonts w:ascii="Calibri" w:hAnsi="Calibri" w:cs="Calibri" w:eastAsia="Calibri"/>
          <w:sz w:val="22"/>
          <w:szCs w:val="22"/>
          <w:spacing w:val="-3"/>
          <w:w w:val="100"/>
          <w:position w:val="1"/>
        </w:rPr>
        <w:t>c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an</w:t>
      </w:r>
      <w:r>
        <w:rPr>
          <w:rFonts w:ascii="Calibri" w:hAnsi="Calibri" w:cs="Calibri" w:eastAsia="Calibri"/>
          <w:sz w:val="22"/>
          <w:szCs w:val="22"/>
          <w:spacing w:val="6"/>
          <w:w w:val="100"/>
          <w:position w:val="1"/>
        </w:rPr>
        <w:t> </w:t>
      </w:r>
      <w:r>
        <w:rPr>
          <w:rFonts w:ascii="Calibri" w:hAnsi="Calibri" w:cs="Calibri" w:eastAsia="Calibri"/>
          <w:sz w:val="22"/>
          <w:szCs w:val="22"/>
          <w:spacing w:val="1"/>
          <w:w w:val="100"/>
          <w:position w:val="1"/>
        </w:rPr>
        <w:t>n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ot</w:t>
      </w:r>
      <w:r>
        <w:rPr>
          <w:rFonts w:ascii="Calibri" w:hAnsi="Calibri" w:cs="Calibri" w:eastAsia="Calibri"/>
          <w:sz w:val="22"/>
          <w:szCs w:val="22"/>
          <w:spacing w:val="4"/>
          <w:w w:val="100"/>
          <w:position w:val="1"/>
        </w:rPr>
        <w:t> </w:t>
      </w:r>
      <w:r>
        <w:rPr>
          <w:rFonts w:ascii="Calibri" w:hAnsi="Calibri" w:cs="Calibri" w:eastAsia="Calibri"/>
          <w:sz w:val="22"/>
          <w:szCs w:val="22"/>
          <w:spacing w:val="1"/>
          <w:w w:val="101"/>
          <w:position w:val="1"/>
        </w:rPr>
        <w:t>d</w:t>
      </w:r>
      <w:r>
        <w:rPr>
          <w:rFonts w:ascii="Calibri" w:hAnsi="Calibri" w:cs="Calibri" w:eastAsia="Calibri"/>
          <w:sz w:val="22"/>
          <w:szCs w:val="22"/>
          <w:spacing w:val="0"/>
          <w:w w:val="101"/>
          <w:position w:val="1"/>
        </w:rPr>
        <w:t>ri</w:t>
      </w:r>
      <w:r>
        <w:rPr>
          <w:rFonts w:ascii="Calibri" w:hAnsi="Calibri" w:cs="Calibri" w:eastAsia="Calibri"/>
          <w:sz w:val="22"/>
          <w:szCs w:val="22"/>
          <w:spacing w:val="-3"/>
          <w:w w:val="101"/>
          <w:position w:val="1"/>
        </w:rPr>
        <w:t>v</w:t>
      </w:r>
      <w:r>
        <w:rPr>
          <w:rFonts w:ascii="Calibri" w:hAnsi="Calibri" w:cs="Calibri" w:eastAsia="Calibri"/>
          <w:sz w:val="22"/>
          <w:szCs w:val="22"/>
          <w:spacing w:val="0"/>
          <w:w w:val="101"/>
          <w:position w:val="1"/>
        </w:rPr>
        <w:t>e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0"/>
        </w:rPr>
      </w:r>
    </w:p>
    <w:p>
      <w:pPr>
        <w:spacing w:before="0" w:after="0" w:line="265" w:lineRule="exact"/>
        <w:ind w:left="1285" w:right="-20"/>
        <w:jc w:val="left"/>
        <w:rPr>
          <w:rFonts w:ascii="Calibri" w:hAnsi="Calibri" w:cs="Calibri" w:eastAsia="Calibri"/>
          <w:sz w:val="22"/>
          <w:szCs w:val="22"/>
        </w:rPr>
      </w:pPr>
      <w:rPr/>
      <w:r>
        <w:rPr>
          <w:rFonts w:ascii="Calibri" w:hAnsi="Calibri" w:cs="Calibri" w:eastAsia="Calibri"/>
          <w:sz w:val="22"/>
          <w:szCs w:val="22"/>
          <w:spacing w:val="-1"/>
          <w:w w:val="100"/>
        </w:rPr>
        <w:t>t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a</w:t>
      </w:r>
      <w:r>
        <w:rPr>
          <w:rFonts w:ascii="Calibri" w:hAnsi="Calibri" w:cs="Calibri" w:eastAsia="Calibri"/>
          <w:sz w:val="22"/>
          <w:szCs w:val="22"/>
          <w:spacing w:val="-2"/>
          <w:w w:val="100"/>
        </w:rPr>
        <w:t>r</w:t>
      </w:r>
      <w:r>
        <w:rPr>
          <w:rFonts w:ascii="Calibri" w:hAnsi="Calibri" w:cs="Calibri" w:eastAsia="Calibri"/>
          <w:sz w:val="22"/>
          <w:szCs w:val="22"/>
          <w:spacing w:val="-2"/>
          <w:w w:val="100"/>
        </w:rPr>
        <w:t>g</w:t>
      </w:r>
      <w:r>
        <w:rPr>
          <w:rFonts w:ascii="Calibri" w:hAnsi="Calibri" w:cs="Calibri" w:eastAsia="Calibri"/>
          <w:sz w:val="22"/>
          <w:szCs w:val="22"/>
          <w:spacing w:val="-2"/>
          <w:w w:val="100"/>
        </w:rPr>
        <w:t>e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t</w:t>
      </w:r>
      <w:r>
        <w:rPr>
          <w:rFonts w:ascii="Calibri" w:hAnsi="Calibri" w:cs="Calibri" w:eastAsia="Calibri"/>
          <w:sz w:val="22"/>
          <w:szCs w:val="22"/>
          <w:spacing w:val="3"/>
          <w:w w:val="100"/>
        </w:rPr>
        <w:t> </w:t>
      </w:r>
      <w:r>
        <w:rPr>
          <w:rFonts w:ascii="Calibri" w:hAnsi="Calibri" w:cs="Calibri" w:eastAsia="Calibri"/>
          <w:sz w:val="22"/>
          <w:szCs w:val="22"/>
          <w:spacing w:val="-1"/>
          <w:w w:val="101"/>
        </w:rPr>
        <w:t>c</w:t>
      </w:r>
      <w:r>
        <w:rPr>
          <w:rFonts w:ascii="Calibri" w:hAnsi="Calibri" w:cs="Calibri" w:eastAsia="Calibri"/>
          <w:sz w:val="22"/>
          <w:szCs w:val="22"/>
          <w:spacing w:val="0"/>
          <w:w w:val="101"/>
        </w:rPr>
        <w:t>ell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rPr>
          <w:rFonts w:ascii="Calibri" w:hAnsi="Calibri" w:cs="Calibri" w:eastAsia="Calibri"/>
          <w:sz w:val="22"/>
          <w:szCs w:val="22"/>
        </w:rPr>
      </w:pPr>
      <w:rPr/>
      <w:r>
        <w:rPr/>
        <w:br w:type="column"/>
      </w:r>
      <w:r>
        <w:rPr>
          <w:rFonts w:ascii="Calibri" w:hAnsi="Calibri" w:cs="Calibri" w:eastAsia="Calibri"/>
          <w:sz w:val="22"/>
          <w:szCs w:val="22"/>
          <w:spacing w:val="-1"/>
          <w:w w:val="100"/>
        </w:rPr>
        <w:t>H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igh</w:t>
      </w:r>
      <w:r>
        <w:rPr>
          <w:rFonts w:ascii="Calibri" w:hAnsi="Calibri" w:cs="Calibri" w:eastAsia="Calibri"/>
          <w:sz w:val="22"/>
          <w:szCs w:val="22"/>
          <w:spacing w:val="4"/>
          <w:w w:val="100"/>
        </w:rPr>
        <w:t> 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o</w:t>
      </w:r>
      <w:r>
        <w:rPr>
          <w:rFonts w:ascii="Calibri" w:hAnsi="Calibri" w:cs="Calibri" w:eastAsia="Calibri"/>
          <w:sz w:val="22"/>
          <w:szCs w:val="22"/>
          <w:spacing w:val="-2"/>
          <w:w w:val="100"/>
        </w:rPr>
        <w:t>v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e</w:t>
      </w:r>
      <w:r>
        <w:rPr>
          <w:rFonts w:ascii="Calibri" w:hAnsi="Calibri" w:cs="Calibri" w:eastAsia="Calibri"/>
          <w:sz w:val="22"/>
          <w:szCs w:val="22"/>
          <w:spacing w:val="1"/>
          <w:w w:val="100"/>
        </w:rPr>
        <w:t>r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la</w:t>
      </w:r>
      <w:r>
        <w:rPr>
          <w:rFonts w:ascii="Calibri" w:hAnsi="Calibri" w:cs="Calibri" w:eastAsia="Calibri"/>
          <w:sz w:val="22"/>
          <w:szCs w:val="22"/>
          <w:spacing w:val="1"/>
          <w:w w:val="100"/>
        </w:rPr>
        <w:t>p</w:t>
      </w:r>
      <w:r>
        <w:rPr>
          <w:rFonts w:ascii="Calibri" w:hAnsi="Calibri" w:cs="Calibri" w:eastAsia="Calibri"/>
          <w:sz w:val="22"/>
          <w:szCs w:val="22"/>
          <w:spacing w:val="1"/>
          <w:w w:val="100"/>
        </w:rPr>
        <w:t>p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i</w:t>
      </w:r>
      <w:r>
        <w:rPr>
          <w:rFonts w:ascii="Calibri" w:hAnsi="Calibri" w:cs="Calibri" w:eastAsia="Calibri"/>
          <w:sz w:val="22"/>
          <w:szCs w:val="22"/>
          <w:spacing w:val="-1"/>
          <w:w w:val="100"/>
        </w:rPr>
        <w:t>n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g</w:t>
      </w:r>
      <w:r>
        <w:rPr>
          <w:rFonts w:ascii="Calibri" w:hAnsi="Calibri" w:cs="Calibri" w:eastAsia="Calibri"/>
          <w:sz w:val="22"/>
          <w:szCs w:val="22"/>
          <w:spacing w:val="6"/>
          <w:w w:val="100"/>
        </w:rPr>
        <w:t> </w:t>
      </w:r>
      <w:r>
        <w:rPr>
          <w:rFonts w:ascii="Calibri" w:hAnsi="Calibri" w:cs="Calibri" w:eastAsia="Calibri"/>
          <w:sz w:val="22"/>
          <w:szCs w:val="22"/>
          <w:spacing w:val="0"/>
          <w:w w:val="101"/>
        </w:rPr>
        <w:t>s</w:t>
      </w:r>
      <w:r>
        <w:rPr>
          <w:rFonts w:ascii="Calibri" w:hAnsi="Calibri" w:cs="Calibri" w:eastAsia="Calibri"/>
          <w:sz w:val="22"/>
          <w:szCs w:val="22"/>
          <w:spacing w:val="1"/>
          <w:w w:val="101"/>
        </w:rPr>
        <w:t>p</w:t>
      </w:r>
      <w:r>
        <w:rPr>
          <w:rFonts w:ascii="Calibri" w:hAnsi="Calibri" w:cs="Calibri" w:eastAsia="Calibri"/>
          <w:sz w:val="22"/>
          <w:szCs w:val="22"/>
          <w:spacing w:val="0"/>
          <w:w w:val="101"/>
        </w:rPr>
        <w:t>i</w:t>
      </w:r>
      <w:r>
        <w:rPr>
          <w:rFonts w:ascii="Calibri" w:hAnsi="Calibri" w:cs="Calibri" w:eastAsia="Calibri"/>
          <w:sz w:val="22"/>
          <w:szCs w:val="22"/>
          <w:spacing w:val="-8"/>
          <w:w w:val="101"/>
        </w:rPr>
        <w:t>k</w:t>
      </w:r>
      <w:r>
        <w:rPr>
          <w:rFonts w:ascii="Calibri" w:hAnsi="Calibri" w:cs="Calibri" w:eastAsia="Calibri"/>
          <w:sz w:val="22"/>
          <w:szCs w:val="22"/>
          <w:spacing w:val="0"/>
          <w:w w:val="101"/>
        </w:rPr>
        <w:t>e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</w:r>
    </w:p>
    <w:p>
      <w:pPr>
        <w:spacing w:before="0" w:after="0" w:line="268" w:lineRule="exact"/>
        <w:ind w:right="-20"/>
        <w:jc w:val="left"/>
        <w:rPr>
          <w:rFonts w:ascii="Calibri" w:hAnsi="Calibri" w:cs="Calibri" w:eastAsia="Calibri"/>
          <w:sz w:val="22"/>
          <w:szCs w:val="22"/>
        </w:rPr>
      </w:pPr>
      <w:rPr/>
      <w:r>
        <w:rPr/>
        <w:pict>
          <v:shape style="position:absolute;margin-left:323.115723pt;margin-top:11.161316pt;width:129.134056pt;height:68.528145pt;mso-position-horizontal-relative:page;mso-position-vertical-relative:paragraph;z-index:-5143" type="#_x0000_t75">
            <v:imagedata r:id="rId143" o:title=""/>
          </v:shape>
        </w:pict>
      </w:r>
      <w:r>
        <w:rPr>
          <w:rFonts w:ascii="Calibri" w:hAnsi="Calibri" w:cs="Calibri" w:eastAsia="Calibri"/>
          <w:sz w:val="22"/>
          <w:szCs w:val="22"/>
          <w:spacing w:val="1"/>
          <w:w w:val="100"/>
          <w:position w:val="1"/>
        </w:rPr>
        <w:t>-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&gt;</w:t>
      </w:r>
      <w:r>
        <w:rPr>
          <w:rFonts w:ascii="Calibri" w:hAnsi="Calibri" w:cs="Calibri" w:eastAsia="Calibri"/>
          <w:sz w:val="22"/>
          <w:szCs w:val="22"/>
          <w:spacing w:val="2"/>
          <w:w w:val="100"/>
          <w:position w:val="1"/>
        </w:rPr>
        <w:t> 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mid</w:t>
      </w:r>
      <w:r>
        <w:rPr>
          <w:rFonts w:ascii="Calibri" w:hAnsi="Calibri" w:cs="Calibri" w:eastAsia="Calibri"/>
          <w:sz w:val="22"/>
          <w:szCs w:val="22"/>
          <w:spacing w:val="1"/>
          <w:w w:val="100"/>
          <w:position w:val="1"/>
        </w:rPr>
        <w:t>d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le</w:t>
      </w:r>
      <w:r>
        <w:rPr>
          <w:rFonts w:ascii="Calibri" w:hAnsi="Calibri" w:cs="Calibri" w:eastAsia="Calibri"/>
          <w:sz w:val="22"/>
          <w:szCs w:val="22"/>
          <w:spacing w:val="4"/>
          <w:w w:val="100"/>
          <w:position w:val="1"/>
        </w:rPr>
        <w:t> </w:t>
      </w:r>
      <w:r>
        <w:rPr>
          <w:rFonts w:ascii="Calibri" w:hAnsi="Calibri" w:cs="Calibri" w:eastAsia="Calibri"/>
          <w:sz w:val="22"/>
          <w:szCs w:val="22"/>
          <w:spacing w:val="-4"/>
          <w:w w:val="100"/>
          <w:position w:val="1"/>
        </w:rPr>
        <w:t>r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a</w:t>
      </w:r>
      <w:r>
        <w:rPr>
          <w:rFonts w:ascii="Calibri" w:hAnsi="Calibri" w:cs="Calibri" w:eastAsia="Calibri"/>
          <w:sz w:val="22"/>
          <w:szCs w:val="22"/>
          <w:spacing w:val="1"/>
          <w:w w:val="100"/>
          <w:position w:val="1"/>
        </w:rPr>
        <w:t>n</w:t>
      </w:r>
      <w:r>
        <w:rPr>
          <w:rFonts w:ascii="Calibri" w:hAnsi="Calibri" w:cs="Calibri" w:eastAsia="Calibri"/>
          <w:sz w:val="22"/>
          <w:szCs w:val="22"/>
          <w:spacing w:val="-3"/>
          <w:w w:val="100"/>
          <w:position w:val="1"/>
        </w:rPr>
        <w:t>g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e</w:t>
      </w:r>
      <w:r>
        <w:rPr>
          <w:rFonts w:ascii="Calibri" w:hAnsi="Calibri" w:cs="Calibri" w:eastAsia="Calibri"/>
          <w:sz w:val="22"/>
          <w:szCs w:val="22"/>
          <w:spacing w:val="5"/>
          <w:w w:val="100"/>
          <w:position w:val="1"/>
        </w:rPr>
        <w:t> 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w</w:t>
      </w:r>
      <w:r>
        <w:rPr>
          <w:rFonts w:ascii="Calibri" w:hAnsi="Calibri" w:cs="Calibri" w:eastAsia="Calibri"/>
          <w:sz w:val="22"/>
          <w:szCs w:val="22"/>
          <w:spacing w:val="2"/>
          <w:w w:val="100"/>
          <w:position w:val="1"/>
        </w:rPr>
        <w:t> </w:t>
      </w:r>
      <w:r>
        <w:rPr>
          <w:rFonts w:ascii="Calibri" w:hAnsi="Calibri" w:cs="Calibri" w:eastAsia="Calibri"/>
          <w:sz w:val="22"/>
          <w:szCs w:val="22"/>
          <w:spacing w:val="-3"/>
          <w:w w:val="100"/>
          <w:position w:val="1"/>
        </w:rPr>
        <w:t>c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an</w:t>
      </w:r>
      <w:r>
        <w:rPr>
          <w:rFonts w:ascii="Calibri" w:hAnsi="Calibri" w:cs="Calibri" w:eastAsia="Calibri"/>
          <w:sz w:val="22"/>
          <w:szCs w:val="22"/>
          <w:spacing w:val="6"/>
          <w:w w:val="100"/>
          <w:position w:val="1"/>
        </w:rPr>
        <w:t> </w:t>
      </w:r>
      <w:r>
        <w:rPr>
          <w:rFonts w:ascii="Calibri" w:hAnsi="Calibri" w:cs="Calibri" w:eastAsia="Calibri"/>
          <w:sz w:val="22"/>
          <w:szCs w:val="22"/>
          <w:spacing w:val="1"/>
          <w:w w:val="100"/>
          <w:position w:val="1"/>
        </w:rPr>
        <w:t>d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ri</w:t>
      </w:r>
      <w:r>
        <w:rPr>
          <w:rFonts w:ascii="Calibri" w:hAnsi="Calibri" w:cs="Calibri" w:eastAsia="Calibri"/>
          <w:sz w:val="22"/>
          <w:szCs w:val="22"/>
          <w:spacing w:val="-3"/>
          <w:w w:val="100"/>
          <w:position w:val="1"/>
        </w:rPr>
        <w:t>v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e</w:t>
      </w:r>
      <w:r>
        <w:rPr>
          <w:rFonts w:ascii="Calibri" w:hAnsi="Calibri" w:cs="Calibri" w:eastAsia="Calibri"/>
          <w:sz w:val="22"/>
          <w:szCs w:val="22"/>
          <w:spacing w:val="3"/>
          <w:w w:val="100"/>
          <w:position w:val="1"/>
        </w:rPr>
        <w:t> </w:t>
      </w:r>
      <w:r>
        <w:rPr>
          <w:rFonts w:ascii="Calibri" w:hAnsi="Calibri" w:cs="Calibri" w:eastAsia="Calibri"/>
          <w:sz w:val="22"/>
          <w:szCs w:val="22"/>
          <w:spacing w:val="-1"/>
          <w:w w:val="100"/>
          <w:position w:val="1"/>
        </w:rPr>
        <w:t>t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a</w:t>
      </w:r>
      <w:r>
        <w:rPr>
          <w:rFonts w:ascii="Calibri" w:hAnsi="Calibri" w:cs="Calibri" w:eastAsia="Calibri"/>
          <w:sz w:val="22"/>
          <w:szCs w:val="22"/>
          <w:spacing w:val="-2"/>
          <w:w w:val="100"/>
          <w:position w:val="1"/>
        </w:rPr>
        <w:t>r</w:t>
      </w:r>
      <w:r>
        <w:rPr>
          <w:rFonts w:ascii="Calibri" w:hAnsi="Calibri" w:cs="Calibri" w:eastAsia="Calibri"/>
          <w:sz w:val="22"/>
          <w:szCs w:val="22"/>
          <w:spacing w:val="-3"/>
          <w:w w:val="100"/>
          <w:position w:val="1"/>
        </w:rPr>
        <w:t>g</w:t>
      </w:r>
      <w:r>
        <w:rPr>
          <w:rFonts w:ascii="Calibri" w:hAnsi="Calibri" w:cs="Calibri" w:eastAsia="Calibri"/>
          <w:sz w:val="22"/>
          <w:szCs w:val="22"/>
          <w:spacing w:val="-2"/>
          <w:w w:val="100"/>
          <w:position w:val="1"/>
        </w:rPr>
        <w:t>e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t</w:t>
      </w:r>
      <w:r>
        <w:rPr>
          <w:rFonts w:ascii="Calibri" w:hAnsi="Calibri" w:cs="Calibri" w:eastAsia="Calibri"/>
          <w:sz w:val="22"/>
          <w:szCs w:val="22"/>
          <w:spacing w:val="5"/>
          <w:w w:val="100"/>
          <w:position w:val="1"/>
        </w:rPr>
        <w:t> </w:t>
      </w:r>
      <w:r>
        <w:rPr>
          <w:rFonts w:ascii="Calibri" w:hAnsi="Calibri" w:cs="Calibri" w:eastAsia="Calibri"/>
          <w:sz w:val="22"/>
          <w:szCs w:val="22"/>
          <w:spacing w:val="-1"/>
          <w:w w:val="102"/>
          <w:position w:val="1"/>
        </w:rPr>
        <w:t>c</w:t>
      </w:r>
      <w:r>
        <w:rPr>
          <w:rFonts w:ascii="Calibri" w:hAnsi="Calibri" w:cs="Calibri" w:eastAsia="Calibri"/>
          <w:sz w:val="22"/>
          <w:szCs w:val="22"/>
          <w:spacing w:val="0"/>
          <w:w w:val="101"/>
          <w:position w:val="1"/>
        </w:rPr>
        <w:t>ell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40"/>
          <w:cols w:num="2" w:equalWidth="0">
            <w:col w:w="4154" w:space="833"/>
            <w:col w:w="4253"/>
          </w:cols>
        </w:sectPr>
      </w:pPr>
      <w:rPr/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5" w:after="0" w:line="285" w:lineRule="exact"/>
        <w:ind w:left="1032" w:right="-20"/>
        <w:jc w:val="left"/>
        <w:tabs>
          <w:tab w:pos="4880" w:val="left"/>
        </w:tabs>
        <w:rPr>
          <w:rFonts w:ascii="Calibri" w:hAnsi="Calibri" w:cs="Calibri" w:eastAsia="Calibri"/>
          <w:sz w:val="13"/>
          <w:szCs w:val="13"/>
        </w:rPr>
      </w:pPr>
      <w:rPr/>
      <w:r>
        <w:rPr/>
        <w:pict>
          <v:group style="position:absolute;margin-left:132.795258pt;margin-top:14.539814pt;width:129.134056pt;height:24.119738pt;mso-position-horizontal-relative:page;mso-position-vertical-relative:paragraph;z-index:-5146" coordorigin="2656,291" coordsize="2583,482">
            <v:group style="position:absolute;left:2660;top:761;width:2574;height:2" coordorigin="2660,761" coordsize="2574,2">
              <v:shape style="position:absolute;left:2660;top:761;width:2574;height:2" coordorigin="2660,761" coordsize="2574,0" path="m2660,761l5234,761e" filled="f" stroked="t" strokeweight=".447024pt" strokecolor="#000000">
                <v:path arrowok="t"/>
              </v:shape>
            </v:group>
            <v:group style="position:absolute;left:2953;top:305;width:331;height:453" coordorigin="2953,305" coordsize="331,453">
              <v:shape style="position:absolute;left:2953;top:305;width:331;height:453" coordorigin="2953,305" coordsize="331,453" path="m3024,305l2997,366,2986,427,2976,503,2967,590,2961,652,2953,748,3284,759,3283,759,3276,757,3202,720,3162,672,3134,604,3112,532,3097,481,3090,456,3068,384,3042,319,3030,306,3024,305e" filled="t" fillcolor="#699230" stroked="f">
                <v:path arrowok="t"/>
                <v:fill/>
              </v:shape>
            </v:group>
            <v:group style="position:absolute;left:2953;top:305;width:331;height:453" coordorigin="2953,305" coordsize="331,453">
              <v:shape style="position:absolute;left:2953;top:305;width:331;height:453" coordorigin="2953,305" coordsize="331,453" path="m2953,748l2959,684,2964,621,2970,560,2979,476,2990,405,3005,336,3024,305,3030,306,3061,365,3083,431,3105,507,3112,532,3134,604,3162,672,3202,720,3262,753,3283,759,3284,759e" filled="f" stroked="t" strokeweight=".894048pt" strokecolor="#699230">
                <v:path arrowok="t"/>
              </v:shape>
            </v:group>
            <v:group style="position:absolute;left:3503;top:308;width:333;height:453" coordorigin="3503,308" coordsize="333,453">
              <v:shape style="position:absolute;left:3503;top:308;width:333;height:453" coordorigin="3503,308" coordsize="333,453" path="m3575,308l3547,368,3536,429,3526,505,3517,592,3511,655,3503,751,3836,761,3835,761,3827,759,3753,722,3713,674,3685,606,3663,534,3648,483,3641,458,3619,387,3592,321,3580,308,3575,308e" filled="t" fillcolor="#699230" stroked="f">
                <v:path arrowok="t"/>
                <v:fill/>
              </v:shape>
            </v:group>
            <v:group style="position:absolute;left:3503;top:308;width:333;height:453" coordorigin="3503,308" coordsize="333,453">
              <v:shape style="position:absolute;left:3503;top:308;width:333;height:453" coordorigin="3503,308" coordsize="333,453" path="m3503,751l3509,686,3514,623,3520,562,3529,479,3540,407,3556,338,3575,308,3580,308,3612,367,3633,433,3656,509,3663,534,3685,606,3713,674,3753,722,3814,755,3835,761,3836,761e" filled="f" stroked="t" strokeweight=".894048pt" strokecolor="#699230">
                <v:path arrowok="t"/>
              </v:shape>
            </v:group>
            <v:group style="position:absolute;left:4475;top:308;width:333;height:453" coordorigin="4475,308" coordsize="333,453">
              <v:shape style="position:absolute;left:4475;top:308;width:333;height:453" coordorigin="4475,308" coordsize="333,453" path="m4547,308l4520,368,4508,429,4498,505,4489,592,4484,655,4475,751,4808,761,4807,761,4800,759,4726,722,4685,674,4658,606,4635,534,4620,483,4613,458,4591,387,4564,321,4552,308,4547,308e" filled="t" fillcolor="#699230" stroked="f">
                <v:path arrowok="t"/>
                <v:fill/>
              </v:shape>
            </v:group>
            <v:group style="position:absolute;left:4475;top:308;width:333;height:453" coordorigin="4475,308" coordsize="333,453">
              <v:shape style="position:absolute;left:4475;top:308;width:333;height:453" coordorigin="4475,308" coordsize="333,453" path="m4475,751l4481,686,4486,623,4492,562,4502,479,4512,407,4528,338,4547,308,4552,308,4584,367,4606,433,4628,509,4635,534,4658,606,4685,674,4726,722,4786,755,4807,761,4808,761e" filled="f" stroked="t" strokeweight=".894048pt" strokecolor="#69923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37.824280pt;margin-top:9.994139pt;width:118.40548pt;height:.1pt;mso-position-horizontal-relative:page;mso-position-vertical-relative:paragraph;z-index:-5145" coordorigin="2756,200" coordsize="2368,2">
            <v:shape style="position:absolute;left:2756;top:200;width:2368;height:2" coordorigin="2756,200" coordsize="2368,0" path="m2756,200l5125,200e" filled="f" stroked="t" strokeweight=".447024pt" strokecolor="#1D9A78">
              <v:path arrowok="t"/>
              <v:stroke dashstyle="dash"/>
            </v:shape>
          </v:group>
          <w10:wrap type="none"/>
        </w:pict>
      </w:r>
      <w:r>
        <w:rPr>
          <w:rFonts w:ascii="Calibri" w:hAnsi="Calibri" w:cs="Calibri" w:eastAsia="Calibri"/>
          <w:sz w:val="20"/>
          <w:szCs w:val="20"/>
          <w:spacing w:val="-1"/>
          <w:w w:val="100"/>
          <w:position w:val="4"/>
        </w:rPr>
        <w:t>g</w:t>
      </w:r>
      <w:r>
        <w:rPr>
          <w:rFonts w:ascii="Calibri" w:hAnsi="Calibri" w:cs="Calibri" w:eastAsia="Calibri"/>
          <w:sz w:val="13"/>
          <w:szCs w:val="13"/>
          <w:spacing w:val="-1"/>
          <w:w w:val="100"/>
          <w:position w:val="-1"/>
        </w:rPr>
        <w:t>W</w:t>
      </w:r>
      <w:r>
        <w:rPr>
          <w:rFonts w:ascii="Calibri" w:hAnsi="Calibri" w:cs="Calibri" w:eastAsia="Calibri"/>
          <w:sz w:val="13"/>
          <w:szCs w:val="13"/>
          <w:spacing w:val="0"/>
          <w:w w:val="100"/>
          <w:position w:val="-1"/>
        </w:rPr>
        <w:t>’</w:t>
      </w:r>
      <w:r>
        <w:rPr>
          <w:rFonts w:ascii="Calibri" w:hAnsi="Calibri" w:cs="Calibri" w:eastAsia="Calibri"/>
          <w:sz w:val="13"/>
          <w:szCs w:val="13"/>
          <w:spacing w:val="-21"/>
          <w:w w:val="100"/>
          <w:position w:val="-1"/>
        </w:rPr>
        <w:t> </w:t>
      </w:r>
      <w:r>
        <w:rPr>
          <w:rFonts w:ascii="Calibri" w:hAnsi="Calibri" w:cs="Calibri" w:eastAsia="Calibri"/>
          <w:sz w:val="13"/>
          <w:szCs w:val="13"/>
          <w:spacing w:val="0"/>
          <w:w w:val="100"/>
          <w:position w:val="-1"/>
        </w:rPr>
        <w:tab/>
      </w:r>
      <w:r>
        <w:rPr>
          <w:rFonts w:ascii="Calibri" w:hAnsi="Calibri" w:cs="Calibri" w:eastAsia="Calibri"/>
          <w:sz w:val="13"/>
          <w:szCs w:val="13"/>
          <w:spacing w:val="0"/>
          <w:w w:val="100"/>
          <w:position w:val="-1"/>
        </w:rPr>
      </w:r>
      <w:r>
        <w:rPr>
          <w:rFonts w:ascii="Calibri" w:hAnsi="Calibri" w:cs="Calibri" w:eastAsia="Calibri"/>
          <w:sz w:val="20"/>
          <w:szCs w:val="20"/>
          <w:spacing w:val="-1"/>
          <w:w w:val="103"/>
          <w:position w:val="3"/>
        </w:rPr>
        <w:t>g</w:t>
      </w:r>
      <w:r>
        <w:rPr>
          <w:rFonts w:ascii="Calibri" w:hAnsi="Calibri" w:cs="Calibri" w:eastAsia="Calibri"/>
          <w:sz w:val="13"/>
          <w:szCs w:val="13"/>
          <w:spacing w:val="-1"/>
          <w:w w:val="104"/>
          <w:position w:val="-2"/>
        </w:rPr>
        <w:t>W</w:t>
      </w:r>
      <w:r>
        <w:rPr>
          <w:rFonts w:ascii="Calibri" w:hAnsi="Calibri" w:cs="Calibri" w:eastAsia="Calibri"/>
          <w:sz w:val="13"/>
          <w:szCs w:val="13"/>
          <w:spacing w:val="0"/>
          <w:w w:val="105"/>
          <w:position w:val="-2"/>
        </w:rPr>
        <w:t>’</w:t>
      </w:r>
      <w:r>
        <w:rPr>
          <w:rFonts w:ascii="Calibri" w:hAnsi="Calibri" w:cs="Calibri" w:eastAsia="Calibri"/>
          <w:sz w:val="13"/>
          <w:szCs w:val="13"/>
          <w:spacing w:val="0"/>
          <w:w w:val="100"/>
          <w:position w:val="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40"/>
        </w:sectPr>
      </w:pPr>
      <w:rPr/>
    </w:p>
    <w:p>
      <w:pPr>
        <w:spacing w:before="27" w:after="0" w:line="228" w:lineRule="exact"/>
        <w:ind w:left="1762" w:right="-68"/>
        <w:jc w:val="left"/>
        <w:rPr>
          <w:rFonts w:ascii="Calibri" w:hAnsi="Calibri" w:cs="Calibri" w:eastAsia="Calibri"/>
          <w:sz w:val="19"/>
          <w:szCs w:val="19"/>
        </w:rPr>
      </w:pPr>
      <w:rPr/>
      <w:r>
        <w:rPr/>
        <w:pict>
          <v:group style="position:absolute;margin-left:132.795258pt;margin-top:-20.672758pt;width:129.134056pt;height:15.310572pt;mso-position-horizontal-relative:page;mso-position-vertical-relative:paragraph;z-index:-5147" coordorigin="2656,-413" coordsize="2583,306">
            <v:group style="position:absolute;left:2660;top:-145;width:2574;height:2" coordorigin="2660,-145" coordsize="2574,2">
              <v:shape style="position:absolute;left:2660;top:-145;width:2574;height:2" coordorigin="2660,-145" coordsize="2574,0" path="m2660,-145l5234,-145e" filled="f" stroked="t" strokeweight=".447024pt" strokecolor="#000000">
                <v:path arrowok="t"/>
              </v:shape>
            </v:group>
            <v:group style="position:absolute;left:2907;top:-390;width:2;height:268" coordorigin="2907,-390" coordsize="2,268">
              <v:shape style="position:absolute;left:2907;top:-390;width:2;height:268" coordorigin="2907,-390" coordsize="0,268" path="m2907,-390l2907,-122e" filled="f" stroked="t" strokeweight="1.452828pt" strokecolor="#000000">
                <v:path arrowok="t"/>
              </v:shape>
            </v:group>
            <v:group style="position:absolute;left:3448;top:-390;width:2;height:268" coordorigin="3448,-390" coordsize="2,268">
              <v:shape style="position:absolute;left:3448;top:-390;width:2;height:268" coordorigin="3448,-390" coordsize="0,268" path="m3448,-390l3448,-122e" filled="f" stroked="t" strokeweight="1.452828pt" strokecolor="#000000">
                <v:path arrowok="t"/>
              </v:shape>
            </v:group>
            <v:group style="position:absolute;left:4349;top:-399;width:2;height:268" coordorigin="4349,-399" coordsize="2,268">
              <v:shape style="position:absolute;left:4349;top:-399;width:2;height:268" coordorigin="4349,-399" coordsize="0,268" path="m4349,-399l4349,-131e" filled="f" stroked="t" strokeweight="1.45282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23.115723pt;margin-top:-21.343294pt;width:129.134056pt;height:16.316376pt;mso-position-horizontal-relative:page;mso-position-vertical-relative:paragraph;z-index:-5144" coordorigin="6462,-427" coordsize="2583,326">
            <v:group style="position:absolute;left:6467;top:-136;width:2574;height:2" coordorigin="6467,-136" coordsize="2574,2">
              <v:shape style="position:absolute;left:6467;top:-136;width:2574;height:2" coordorigin="6467,-136" coordsize="2574,0" path="m6467,-136l9041,-136e" filled="f" stroked="t" strokeweight=".447024pt" strokecolor="#000000">
                <v:path arrowok="t"/>
              </v:shape>
            </v:group>
            <v:group style="position:absolute;left:6714;top:-383;width:2;height:268" coordorigin="6714,-383" coordsize="2,268">
              <v:shape style="position:absolute;left:6714;top:-383;width:2;height:268" coordorigin="6714,-383" coordsize="0,268" path="m6714,-383l6714,-115e" filled="f" stroked="t" strokeweight="1.452828pt" strokecolor="#000000">
                <v:path arrowok="t"/>
              </v:shape>
            </v:group>
            <v:group style="position:absolute;left:7255;top:-383;width:2;height:268" coordorigin="7255,-383" coordsize="2,268">
              <v:shape style="position:absolute;left:7255;top:-383;width:2;height:268" coordorigin="7255,-383" coordsize="0,268" path="m7255,-383l7255,-115e" filled="f" stroked="t" strokeweight="1.452828pt" strokecolor="#000000">
                <v:path arrowok="t"/>
              </v:shape>
            </v:group>
            <v:group style="position:absolute;left:7948;top:-403;width:2;height:268" coordorigin="7948,-403" coordsize="2,268">
              <v:shape style="position:absolute;left:7948;top:-403;width:2;height:268" coordorigin="7948,-403" coordsize="0,268" path="m7948,-403l7948,-135e" filled="f" stroked="t" strokeweight="1.452828pt" strokecolor="#000000">
                <v:path arrowok="t"/>
              </v:shape>
            </v:group>
            <v:group style="position:absolute;left:6868;top:-392;width:2;height:268" coordorigin="6868,-392" coordsize="2,268">
              <v:shape style="position:absolute;left:6868;top:-392;width:2;height:268" coordorigin="6868,-392" coordsize="0,268" path="m6868,-392l6868,-124e" filled="f" stroked="t" strokeweight="1.452828pt" strokecolor="#000000">
                <v:path arrowok="t"/>
              </v:shape>
            </v:group>
            <v:group style="position:absolute;left:7865;top:-403;width:2;height:268" coordorigin="7865,-403" coordsize="2,268">
              <v:shape style="position:absolute;left:7865;top:-403;width:2;height:268" coordorigin="7865,-403" coordsize="0,268" path="m7865,-403l7865,-135e" filled="f" stroked="t" strokeweight="1.452828pt" strokecolor="#000000">
                <v:path arrowok="t"/>
              </v:shape>
            </v:group>
            <v:group style="position:absolute;left:8001;top:-412;width:2;height:268" coordorigin="8001,-412" coordsize="2,268">
              <v:shape style="position:absolute;left:8001;top:-412;width:2;height:268" coordorigin="8001,-412" coordsize="0,268" path="m8001,-412l8001,-144e" filled="f" stroked="t" strokeweight="1.452828pt" strokecolor="#000000">
                <v:path arrowok="t"/>
              </v:shape>
            </v:group>
            <v:group style="position:absolute;left:8256;top:-392;width:2;height:268" coordorigin="8256,-392" coordsize="2,268">
              <v:shape style="position:absolute;left:8256;top:-392;width:2;height:268" coordorigin="8256,-392" coordsize="0,268" path="m8256,-392l8256,-124e" filled="f" stroked="t" strokeweight="1.452828pt" strokecolor="#000000">
                <v:path arrowok="t"/>
              </v:shape>
            </v:group>
            <w10:wrap type="none"/>
          </v:group>
        </w:pict>
      </w:r>
      <w:r>
        <w:rPr>
          <w:rFonts w:ascii="Calibri" w:hAnsi="Calibri" w:cs="Calibri" w:eastAsia="Calibri"/>
          <w:sz w:val="19"/>
          <w:szCs w:val="19"/>
          <w:spacing w:val="0"/>
          <w:w w:val="100"/>
        </w:rPr>
        <w:t>S</w:t>
      </w:r>
      <w:r>
        <w:rPr>
          <w:rFonts w:ascii="Calibri" w:hAnsi="Calibri" w:cs="Calibri" w:eastAsia="Calibri"/>
          <w:sz w:val="19"/>
          <w:szCs w:val="19"/>
          <w:spacing w:val="1"/>
          <w:w w:val="100"/>
        </w:rPr>
        <w:t>i</w:t>
      </w:r>
      <w:r>
        <w:rPr>
          <w:rFonts w:ascii="Calibri" w:hAnsi="Calibri" w:cs="Calibri" w:eastAsia="Calibri"/>
          <w:sz w:val="19"/>
          <w:szCs w:val="19"/>
          <w:spacing w:val="0"/>
          <w:w w:val="100"/>
        </w:rPr>
        <w:t>ng</w:t>
      </w:r>
      <w:r>
        <w:rPr>
          <w:rFonts w:ascii="Calibri" w:hAnsi="Calibri" w:cs="Calibri" w:eastAsia="Calibri"/>
          <w:sz w:val="19"/>
          <w:szCs w:val="19"/>
          <w:spacing w:val="1"/>
          <w:w w:val="100"/>
        </w:rPr>
        <w:t>l</w:t>
      </w:r>
      <w:r>
        <w:rPr>
          <w:rFonts w:ascii="Calibri" w:hAnsi="Calibri" w:cs="Calibri" w:eastAsia="Calibri"/>
          <w:sz w:val="19"/>
          <w:szCs w:val="19"/>
          <w:spacing w:val="0"/>
          <w:w w:val="100"/>
        </w:rPr>
        <w:t>e</w:t>
      </w:r>
      <w:r>
        <w:rPr>
          <w:rFonts w:ascii="Calibri" w:hAnsi="Calibri" w:cs="Calibri" w:eastAsia="Calibri"/>
          <w:sz w:val="19"/>
          <w:szCs w:val="19"/>
          <w:spacing w:val="-6"/>
          <w:w w:val="100"/>
        </w:rPr>
        <w:t> </w:t>
      </w:r>
      <w:r>
        <w:rPr>
          <w:rFonts w:ascii="Calibri" w:hAnsi="Calibri" w:cs="Calibri" w:eastAsia="Calibri"/>
          <w:sz w:val="19"/>
          <w:szCs w:val="19"/>
          <w:spacing w:val="0"/>
          <w:w w:val="100"/>
        </w:rPr>
        <w:t>Sp</w:t>
      </w:r>
      <w:r>
        <w:rPr>
          <w:rFonts w:ascii="Calibri" w:hAnsi="Calibri" w:cs="Calibri" w:eastAsia="Calibri"/>
          <w:sz w:val="19"/>
          <w:szCs w:val="19"/>
          <w:spacing w:val="1"/>
          <w:w w:val="100"/>
        </w:rPr>
        <w:t>i</w:t>
      </w:r>
      <w:r>
        <w:rPr>
          <w:rFonts w:ascii="Calibri" w:hAnsi="Calibri" w:cs="Calibri" w:eastAsia="Calibri"/>
          <w:sz w:val="19"/>
          <w:szCs w:val="19"/>
          <w:spacing w:val="1"/>
          <w:w w:val="100"/>
        </w:rPr>
        <w:t>k</w:t>
      </w:r>
      <w:r>
        <w:rPr>
          <w:rFonts w:ascii="Calibri" w:hAnsi="Calibri" w:cs="Calibri" w:eastAsia="Calibri"/>
          <w:sz w:val="19"/>
          <w:szCs w:val="19"/>
          <w:spacing w:val="-1"/>
          <w:w w:val="100"/>
        </w:rPr>
        <w:t>e</w:t>
      </w:r>
      <w:r>
        <w:rPr>
          <w:rFonts w:ascii="Calibri" w:hAnsi="Calibri" w:cs="Calibri" w:eastAsia="Calibri"/>
          <w:sz w:val="19"/>
          <w:szCs w:val="19"/>
          <w:spacing w:val="0"/>
          <w:w w:val="100"/>
        </w:rPr>
        <w:t>s</w:t>
      </w:r>
    </w:p>
    <w:p>
      <w:pPr>
        <w:spacing w:before="22" w:after="0" w:line="240" w:lineRule="auto"/>
        <w:ind w:right="-20"/>
        <w:jc w:val="left"/>
        <w:rPr>
          <w:rFonts w:ascii="Calibri" w:hAnsi="Calibri" w:cs="Calibri" w:eastAsia="Calibri"/>
          <w:sz w:val="19"/>
          <w:szCs w:val="19"/>
        </w:rPr>
      </w:pPr>
      <w:rPr/>
      <w:r>
        <w:rPr/>
        <w:br w:type="column"/>
      </w:r>
      <w:r>
        <w:rPr>
          <w:rFonts w:ascii="Calibri" w:hAnsi="Calibri" w:cs="Calibri" w:eastAsia="Calibri"/>
          <w:sz w:val="19"/>
          <w:szCs w:val="19"/>
          <w:spacing w:val="-1"/>
          <w:w w:val="100"/>
        </w:rPr>
        <w:t>O</w:t>
      </w:r>
      <w:r>
        <w:rPr>
          <w:rFonts w:ascii="Calibri" w:hAnsi="Calibri" w:cs="Calibri" w:eastAsia="Calibri"/>
          <w:sz w:val="19"/>
          <w:szCs w:val="19"/>
          <w:spacing w:val="-1"/>
          <w:w w:val="100"/>
        </w:rPr>
        <w:t>v</w:t>
      </w:r>
      <w:r>
        <w:rPr>
          <w:rFonts w:ascii="Calibri" w:hAnsi="Calibri" w:cs="Calibri" w:eastAsia="Calibri"/>
          <w:sz w:val="19"/>
          <w:szCs w:val="19"/>
          <w:spacing w:val="-1"/>
          <w:w w:val="100"/>
        </w:rPr>
        <w:t>e</w:t>
      </w:r>
      <w:r>
        <w:rPr>
          <w:rFonts w:ascii="Calibri" w:hAnsi="Calibri" w:cs="Calibri" w:eastAsia="Calibri"/>
          <w:sz w:val="19"/>
          <w:szCs w:val="19"/>
          <w:spacing w:val="0"/>
          <w:w w:val="100"/>
        </w:rPr>
        <w:t>r</w:t>
      </w:r>
      <w:r>
        <w:rPr>
          <w:rFonts w:ascii="Calibri" w:hAnsi="Calibri" w:cs="Calibri" w:eastAsia="Calibri"/>
          <w:sz w:val="19"/>
          <w:szCs w:val="19"/>
          <w:spacing w:val="1"/>
          <w:w w:val="100"/>
        </w:rPr>
        <w:t>l</w:t>
      </w:r>
      <w:r>
        <w:rPr>
          <w:rFonts w:ascii="Calibri" w:hAnsi="Calibri" w:cs="Calibri" w:eastAsia="Calibri"/>
          <w:sz w:val="19"/>
          <w:szCs w:val="19"/>
          <w:spacing w:val="0"/>
          <w:w w:val="100"/>
        </w:rPr>
        <w:t>a</w:t>
      </w:r>
      <w:r>
        <w:rPr>
          <w:rFonts w:ascii="Calibri" w:hAnsi="Calibri" w:cs="Calibri" w:eastAsia="Calibri"/>
          <w:sz w:val="19"/>
          <w:szCs w:val="19"/>
          <w:spacing w:val="1"/>
          <w:w w:val="100"/>
        </w:rPr>
        <w:t>p</w:t>
      </w:r>
      <w:r>
        <w:rPr>
          <w:rFonts w:ascii="Calibri" w:hAnsi="Calibri" w:cs="Calibri" w:eastAsia="Calibri"/>
          <w:sz w:val="19"/>
          <w:szCs w:val="19"/>
          <w:spacing w:val="0"/>
          <w:w w:val="100"/>
        </w:rPr>
        <w:t>/</w:t>
      </w:r>
      <w:r>
        <w:rPr>
          <w:rFonts w:ascii="Calibri" w:hAnsi="Calibri" w:cs="Calibri" w:eastAsia="Calibri"/>
          <w:sz w:val="19"/>
          <w:szCs w:val="19"/>
          <w:spacing w:val="-5"/>
          <w:w w:val="100"/>
        </w:rPr>
        <w:t> </w:t>
      </w:r>
      <w:r>
        <w:rPr>
          <w:rFonts w:ascii="Calibri" w:hAnsi="Calibri" w:cs="Calibri" w:eastAsia="Calibri"/>
          <w:sz w:val="19"/>
          <w:szCs w:val="19"/>
          <w:spacing w:val="0"/>
          <w:w w:val="100"/>
        </w:rPr>
        <w:t>M</w:t>
      </w:r>
      <w:r>
        <w:rPr>
          <w:rFonts w:ascii="Calibri" w:hAnsi="Calibri" w:cs="Calibri" w:eastAsia="Calibri"/>
          <w:sz w:val="19"/>
          <w:szCs w:val="19"/>
          <w:spacing w:val="1"/>
          <w:w w:val="100"/>
        </w:rPr>
        <w:t>u</w:t>
      </w:r>
      <w:r>
        <w:rPr>
          <w:rFonts w:ascii="Calibri" w:hAnsi="Calibri" w:cs="Calibri" w:eastAsia="Calibri"/>
          <w:sz w:val="19"/>
          <w:szCs w:val="19"/>
          <w:spacing w:val="1"/>
          <w:w w:val="100"/>
        </w:rPr>
        <w:t>l</w:t>
      </w:r>
      <w:r>
        <w:rPr>
          <w:rFonts w:ascii="Calibri" w:hAnsi="Calibri" w:cs="Calibri" w:eastAsia="Calibri"/>
          <w:sz w:val="19"/>
          <w:szCs w:val="19"/>
          <w:spacing w:val="-1"/>
          <w:w w:val="100"/>
        </w:rPr>
        <w:t>t</w:t>
      </w:r>
      <w:r>
        <w:rPr>
          <w:rFonts w:ascii="Calibri" w:hAnsi="Calibri" w:cs="Calibri" w:eastAsia="Calibri"/>
          <w:sz w:val="19"/>
          <w:szCs w:val="19"/>
          <w:spacing w:val="1"/>
          <w:w w:val="100"/>
        </w:rPr>
        <w:t>i</w:t>
      </w:r>
      <w:r>
        <w:rPr>
          <w:rFonts w:ascii="Calibri" w:hAnsi="Calibri" w:cs="Calibri" w:eastAsia="Calibri"/>
          <w:sz w:val="19"/>
          <w:szCs w:val="19"/>
          <w:spacing w:val="0"/>
          <w:w w:val="100"/>
        </w:rPr>
        <w:t>p</w:t>
      </w:r>
      <w:r>
        <w:rPr>
          <w:rFonts w:ascii="Calibri" w:hAnsi="Calibri" w:cs="Calibri" w:eastAsia="Calibri"/>
          <w:sz w:val="19"/>
          <w:szCs w:val="19"/>
          <w:spacing w:val="1"/>
          <w:w w:val="100"/>
        </w:rPr>
        <w:t>l</w:t>
      </w:r>
      <w:r>
        <w:rPr>
          <w:rFonts w:ascii="Calibri" w:hAnsi="Calibri" w:cs="Calibri" w:eastAsia="Calibri"/>
          <w:sz w:val="19"/>
          <w:szCs w:val="19"/>
          <w:spacing w:val="0"/>
          <w:w w:val="100"/>
        </w:rPr>
        <w:t>e</w:t>
      </w:r>
      <w:r>
        <w:rPr>
          <w:rFonts w:ascii="Calibri" w:hAnsi="Calibri" w:cs="Calibri" w:eastAsia="Calibri"/>
          <w:sz w:val="19"/>
          <w:szCs w:val="19"/>
          <w:spacing w:val="-8"/>
          <w:w w:val="100"/>
        </w:rPr>
        <w:t> </w:t>
      </w:r>
      <w:r>
        <w:rPr>
          <w:rFonts w:ascii="Calibri" w:hAnsi="Calibri" w:cs="Calibri" w:eastAsia="Calibri"/>
          <w:sz w:val="19"/>
          <w:szCs w:val="19"/>
          <w:spacing w:val="0"/>
          <w:w w:val="100"/>
        </w:rPr>
        <w:t>Sp</w:t>
      </w:r>
      <w:r>
        <w:rPr>
          <w:rFonts w:ascii="Calibri" w:hAnsi="Calibri" w:cs="Calibri" w:eastAsia="Calibri"/>
          <w:sz w:val="19"/>
          <w:szCs w:val="19"/>
          <w:spacing w:val="1"/>
          <w:w w:val="100"/>
        </w:rPr>
        <w:t>i</w:t>
      </w:r>
      <w:r>
        <w:rPr>
          <w:rFonts w:ascii="Calibri" w:hAnsi="Calibri" w:cs="Calibri" w:eastAsia="Calibri"/>
          <w:sz w:val="19"/>
          <w:szCs w:val="19"/>
          <w:spacing w:val="0"/>
          <w:w w:val="100"/>
        </w:rPr>
        <w:t>kes</w:t>
      </w:r>
    </w:p>
    <w:p>
      <w:pPr>
        <w:jc w:val="left"/>
        <w:spacing w:after="0"/>
        <w:sectPr>
          <w:type w:val="continuous"/>
          <w:pgSz w:w="11920" w:h="16840"/>
          <w:pgMar w:top="1560" w:bottom="280" w:left="1340" w:right="1340"/>
          <w:cols w:num="2" w:equalWidth="0">
            <w:col w:w="2748" w:space="2586"/>
            <w:col w:w="3906"/>
          </w:cols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324" w:lineRule="auto"/>
        <w:ind w:left="100" w:right="4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3.15: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schematic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temporal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[7]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xplain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sensit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4" w:lineRule="auto"/>
        <w:ind w:left="100" w:right="4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middle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short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e-inter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erlap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(because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synchronized)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conductance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temporal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summation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clustered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middle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1560" w:bottom="280" w:left="1340" w:right="13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88" w:lineRule="exact"/>
        <w:ind w:left="2805" w:right="-20"/>
        <w:jc w:val="left"/>
        <w:tabs>
          <w:tab w:pos="4240" w:val="left"/>
          <w:tab w:pos="476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Chapter</w:t>
      </w:r>
      <w:r>
        <w:rPr>
          <w:rFonts w:ascii="Times New Roman" w:hAnsi="Times New Roman" w:cs="Times New Roman" w:eastAsia="Times New Roman"/>
          <w:sz w:val="34"/>
          <w:szCs w:val="34"/>
          <w:spacing w:val="-7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4.</w:t>
      </w:r>
      <w:r>
        <w:rPr>
          <w:rFonts w:ascii="Times New Roman" w:hAnsi="Times New Roman" w:cs="Times New Roman" w:eastAsia="Times New Roman"/>
          <w:sz w:val="34"/>
          <w:szCs w:val="34"/>
          <w:spacing w:val="-8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Conclusion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24" w:lineRule="auto"/>
        <w:ind w:left="100" w:right="65" w:firstLine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First,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unique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map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rules.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increase.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Uniform-Uniform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rule(UU)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rules.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induced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highly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dependent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phase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xplanation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UU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sensit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synchronized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temporal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summation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introduced.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324" w:lineRule="auto"/>
        <w:ind w:left="100" w:right="6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mean?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Successfully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xperimental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simulation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thalamus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motor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animal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ypotheses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ed?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simulation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resemble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xperimental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ype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calcium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channel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ursting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highly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ursting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vior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transfer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learn?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xperimental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predict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ferences?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simulation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predicts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connection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M1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neuronal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simulation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suggest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testing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resemble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motor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command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M1.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finding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suggests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ursting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actor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synchronization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transfer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324" w:lineRule="auto"/>
        <w:ind w:left="100" w:right="66" w:firstLine="3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higher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Indicate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xplicitly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significance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potential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simulation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xperimental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silico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hard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xperiments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predict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ypothesis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795" w:top="1560" w:bottom="980" w:left="1340" w:right="1320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88" w:lineRule="exact"/>
        <w:ind w:left="3787" w:right="3767"/>
        <w:jc w:val="center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Refe</w:t>
      </w:r>
      <w:r>
        <w:rPr>
          <w:rFonts w:ascii="Times New Roman" w:hAnsi="Times New Roman" w:cs="Times New Roman" w:eastAsia="Times New Roman"/>
          <w:sz w:val="34"/>
          <w:szCs w:val="34"/>
          <w:spacing w:val="-6"/>
          <w:w w:val="101"/>
          <w:b/>
          <w:bCs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ences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24" w:lineRule="auto"/>
        <w:ind w:left="452" w:right="66" w:firstLine="-33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[1]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Hodgkin,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&amp;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Huxl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quantitat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description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membrane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duction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xcitation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ournal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physiol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117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500–544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(1952).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24" w:lineRule="auto"/>
        <w:ind w:left="452" w:right="66" w:firstLine="-33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[2]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ang,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X.-J.,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Rinzel,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&amp;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wski,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M.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t-type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calcium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w-threshold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thalamic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neurons.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ournal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neu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ophysiol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gy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66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839–850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(1991).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24" w:lineRule="auto"/>
        <w:ind w:left="452" w:right="66" w:firstLine="-33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[3]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aik,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S.-B.,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uma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&amp;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Glase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Spontaneous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local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amma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oscillation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enhances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eness.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PLoS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biol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e1000342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(2009).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[4]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Carn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ale,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N.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&amp;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Hines,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M.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L.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NEU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book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(Cambridge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Press,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2006).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24" w:lineRule="auto"/>
        <w:ind w:left="452" w:right="66" w:firstLine="-33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[5]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ach,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L.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Haphazard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wiring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recept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fields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orientation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columns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x.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ournal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neu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ophysiol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gy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92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468–476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(2004).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24" w:lineRule="auto"/>
        <w:ind w:left="452" w:right="65" w:firstLine="-33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[6]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McLaughlin,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D.,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R.,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Shell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M.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&amp;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ielaard,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neuronal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macaque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(v1):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Orientation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dynamics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4c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α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oceedings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Academy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Sciences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97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8087–8092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(2000).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85" w:right="6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[7]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Magee,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Dendritic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normalizes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temporal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summation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hippocampal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ca1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neurons.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Natu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i/>
        </w:rPr>
        <w:t>neu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99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  <w:i/>
        </w:rPr>
        <w:t>oscience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508–514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(1999).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pgMar w:header="0" w:footer="795" w:top="1560" w:bottom="980" w:left="1320" w:right="1320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88" w:lineRule="exact"/>
        <w:ind w:left="3860" w:right="3820"/>
        <w:jc w:val="center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Summary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0" w:lineRule="exact"/>
        <w:ind w:left="3271" w:right="581" w:firstLine="-252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si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8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8"/>
        </w:rPr>
        <w:t>ulation</w:t>
      </w:r>
      <w:r>
        <w:rPr>
          <w:rFonts w:ascii="Times New Roman" w:hAnsi="Times New Roman" w:cs="Times New Roman" w:eastAsia="Times New Roman"/>
          <w:sz w:val="28"/>
          <w:szCs w:val="28"/>
          <w:spacing w:val="13"/>
          <w:w w:val="10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8"/>
          <w:szCs w:val="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6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0"/>
        </w:rPr>
        <w:t>modulation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in</w:t>
      </w:r>
      <w:r>
        <w:rPr>
          <w:rFonts w:ascii="Times New Roman" w:hAnsi="Times New Roman" w:cs="Times New Roman" w:eastAsia="Times New Roman"/>
          <w:sz w:val="28"/>
          <w:szCs w:val="28"/>
          <w:spacing w:val="-10"/>
          <w:w w:val="107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7"/>
          <w:w w:val="107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mation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7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ans</w:t>
      </w:r>
      <w:r>
        <w:rPr>
          <w:rFonts w:ascii="Times New Roman" w:hAnsi="Times New Roman" w:cs="Times New Roman" w:eastAsia="Times New Roman"/>
          <w:sz w:val="28"/>
          <w:szCs w:val="28"/>
          <w:spacing w:val="-10"/>
          <w:w w:val="107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er</w:t>
      </w:r>
      <w:r>
        <w:rPr>
          <w:rFonts w:ascii="Times New Roman" w:hAnsi="Times New Roman" w:cs="Times New Roman" w:eastAsia="Times New Roman"/>
          <w:sz w:val="28"/>
          <w:szCs w:val="28"/>
          <w:spacing w:val="61"/>
          <w:w w:val="10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in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9"/>
          <w:w w:val="85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6"/>
        </w:rPr>
        <w:t>eed</w:t>
      </w:r>
      <w:r>
        <w:rPr>
          <w:rFonts w:ascii="Times New Roman" w:hAnsi="Times New Roman" w:cs="Times New Roman" w:eastAsia="Times New Roman"/>
          <w:sz w:val="28"/>
          <w:szCs w:val="28"/>
          <w:spacing w:val="-9"/>
          <w:w w:val="116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6"/>
        </w:rPr>
        <w:t>or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6"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6"/>
        </w:rPr>
        <w:t>ard</w:t>
      </w:r>
      <w:r>
        <w:rPr>
          <w:rFonts w:ascii="Times New Roman" w:hAnsi="Times New Roman" w:cs="Times New Roman" w:eastAsia="Times New Roman"/>
          <w:sz w:val="28"/>
          <w:szCs w:val="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1"/>
        </w:rPr>
        <w:t>net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11"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9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4"/>
          <w:w w:val="109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5"/>
        </w:rPr>
        <w:t>ks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18" w:right="-20"/>
        <w:jc w:val="left"/>
        <w:tabs>
          <w:tab w:pos="3840" w:val="left"/>
          <w:tab w:pos="4820" w:val="left"/>
          <w:tab w:pos="5300" w:val="left"/>
          <w:tab w:pos="5920" w:val="left"/>
          <w:tab w:pos="6720" w:val="left"/>
          <w:tab w:pos="8560" w:val="left"/>
        </w:tabs>
        <w:rPr>
          <w:rFonts w:ascii="Courier" w:hAnsi="Courier" w:cs="Courier" w:eastAsia="Courier"/>
          <w:sz w:val="20"/>
          <w:szCs w:val="20"/>
        </w:rPr>
      </w:pPr>
      <w:rPr/>
      <w:r>
        <w:rPr>
          <w:rFonts w:ascii="Courier" w:hAnsi="Courier" w:cs="Courier" w:eastAsia="Courier"/>
          <w:sz w:val="20"/>
          <w:szCs w:val="2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-7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10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-73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52"/>
        </w:rPr>
        <w:t>\::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-73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-73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-73"/>
          <w:w w:val="100"/>
        </w:rPr>
        <w:t> 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284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2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-73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-51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-73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</w:p>
    <w:p>
      <w:pPr>
        <w:spacing w:before="75" w:after="0" w:line="240" w:lineRule="auto"/>
        <w:ind w:left="309" w:right="-20"/>
        <w:jc w:val="left"/>
        <w:tabs>
          <w:tab w:pos="1120" w:val="left"/>
          <w:tab w:pos="2320" w:val="left"/>
          <w:tab w:pos="2760" w:val="left"/>
          <w:tab w:pos="5840" w:val="left"/>
          <w:tab w:pos="6480" w:val="left"/>
          <w:tab w:pos="7300" w:val="left"/>
          <w:tab w:pos="8180" w:val="left"/>
        </w:tabs>
        <w:rPr>
          <w:rFonts w:ascii="Courier" w:hAnsi="Courier" w:cs="Courier" w:eastAsia="Courier"/>
          <w:sz w:val="20"/>
          <w:szCs w:val="20"/>
        </w:rPr>
      </w:pPr>
      <w:rPr/>
      <w:r>
        <w:rPr>
          <w:rFonts w:ascii="Courier" w:hAnsi="Courier" w:cs="Courier" w:eastAsia="Courier"/>
          <w:sz w:val="20"/>
          <w:szCs w:val="2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w w:val="100"/>
        </w:rPr>
        <w:tab/>
      </w:r>
      <w:r>
        <w:rPr>
          <w:rFonts w:ascii="Courier" w:hAnsi="Courier" w:cs="Courier" w:eastAsia="Courier"/>
          <w:sz w:val="20"/>
          <w:szCs w:val="20"/>
          <w:w w:val="100"/>
        </w:rPr>
      </w:r>
      <w:r>
        <w:rPr>
          <w:rFonts w:ascii="Courier" w:hAnsi="Courier" w:cs="Courier" w:eastAsia="Courier"/>
          <w:sz w:val="20"/>
          <w:szCs w:val="2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w w:val="157"/>
        </w:rPr>
        <w:t>2</w:t>
      </w:r>
      <w:r>
        <w:rPr>
          <w:rFonts w:ascii="Courier" w:hAnsi="Courier" w:cs="Courier" w:eastAsia="Courier"/>
          <w:sz w:val="20"/>
          <w:szCs w:val="2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w w:val="100"/>
        </w:rPr>
        <w:tab/>
      </w:r>
      <w:r>
        <w:rPr>
          <w:rFonts w:ascii="Courier" w:hAnsi="Courier" w:cs="Courier" w:eastAsia="Courier"/>
          <w:sz w:val="20"/>
          <w:szCs w:val="20"/>
          <w:w w:val="100"/>
        </w:rPr>
      </w:r>
      <w:r>
        <w:rPr>
          <w:rFonts w:ascii="Courier" w:hAnsi="Courier" w:cs="Courier" w:eastAsia="Courier"/>
          <w:sz w:val="20"/>
          <w:szCs w:val="2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w w:val="100"/>
        </w:rPr>
        <w:tab/>
      </w:r>
      <w:r>
        <w:rPr>
          <w:rFonts w:ascii="Courier" w:hAnsi="Courier" w:cs="Courier" w:eastAsia="Courier"/>
          <w:sz w:val="20"/>
          <w:szCs w:val="20"/>
          <w:w w:val="100"/>
        </w:rPr>
      </w:r>
      <w:r>
        <w:rPr>
          <w:rFonts w:ascii="Courier" w:hAnsi="Courier" w:cs="Courier" w:eastAsia="Courier"/>
          <w:sz w:val="20"/>
          <w:szCs w:val="2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-51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-54"/>
          <w:w w:val="100"/>
        </w:rPr>
        <w:t> 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284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-51"/>
          <w:w w:val="100"/>
        </w:rPr>
        <w:t> 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284"/>
        </w:rPr>
        <w:t> 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0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</w:p>
    <w:p>
      <w:pPr>
        <w:spacing w:before="75" w:after="0" w:line="240" w:lineRule="auto"/>
        <w:ind w:left="84" w:right="44"/>
        <w:jc w:val="center"/>
        <w:tabs>
          <w:tab w:pos="660" w:val="left"/>
          <w:tab w:pos="3100" w:val="left"/>
          <w:tab w:pos="4140" w:val="left"/>
          <w:tab w:pos="4780" w:val="left"/>
          <w:tab w:pos="7040" w:val="left"/>
          <w:tab w:pos="8720" w:val="left"/>
        </w:tabs>
        <w:rPr>
          <w:rFonts w:ascii="Courier" w:hAnsi="Courier" w:cs="Courier" w:eastAsia="Courier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w w:val="99"/>
        </w:rPr>
        <w:t>1eV</w:t>
      </w:r>
      <w:r>
        <w:rPr>
          <w:rFonts w:ascii="Times New Roman" w:hAnsi="Times New Roman" w:cs="Times New Roman" w:eastAsia="Times New Roman"/>
          <w:sz w:val="20"/>
          <w:szCs w:val="2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w w:val="100"/>
        </w:rPr>
      </w:r>
      <w:r>
        <w:rPr>
          <w:rFonts w:ascii="Courier" w:hAnsi="Courier" w:cs="Courier" w:eastAsia="Courier"/>
          <w:sz w:val="20"/>
          <w:szCs w:val="2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w w:val="157"/>
        </w:rPr>
        <w:t>  </w:t>
      </w:r>
      <w:r>
        <w:rPr>
          <w:rFonts w:ascii="Apple Symbols" w:hAnsi="Apple Symbols" w:cs="Apple Symbols" w:eastAsia="Apple Symbols"/>
          <w:sz w:val="20"/>
          <w:szCs w:val="20"/>
          <w:w w:val="284"/>
        </w:rPr>
        <w:t> </w:t>
      </w:r>
      <w:r>
        <w:rPr>
          <w:rFonts w:ascii="Apple Symbols" w:hAnsi="Apple Symbols" w:cs="Apple Symbols" w:eastAsia="Apple Symbols"/>
          <w:sz w:val="20"/>
          <w:szCs w:val="20"/>
          <w:spacing w:val="-11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-64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-64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284"/>
        </w:rPr>
        <w:t> 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100"/>
        </w:rPr>
        <w:t>  </w:t>
      </w:r>
      <w:r>
        <w:rPr>
          <w:rFonts w:ascii="Apple Symbols" w:hAnsi="Apple Symbols" w:cs="Apple Symbols" w:eastAsia="Apple Symbols"/>
          <w:sz w:val="20"/>
          <w:szCs w:val="20"/>
          <w:spacing w:val="-11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-64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-64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</w:p>
    <w:p>
      <w:pPr>
        <w:spacing w:before="75" w:after="0" w:line="240" w:lineRule="auto"/>
        <w:ind w:left="84" w:right="44"/>
        <w:jc w:val="center"/>
        <w:tabs>
          <w:tab w:pos="880" w:val="left"/>
          <w:tab w:pos="1480" w:val="left"/>
          <w:tab w:pos="2940" w:val="left"/>
          <w:tab w:pos="3740" w:val="left"/>
          <w:tab w:pos="5520" w:val="left"/>
          <w:tab w:pos="5940" w:val="left"/>
          <w:tab w:pos="7320" w:val="left"/>
          <w:tab w:pos="8300" w:val="left"/>
          <w:tab w:pos="8920" w:val="left"/>
        </w:tabs>
        <w:rPr>
          <w:rFonts w:ascii="Courier" w:hAnsi="Courier" w:cs="Courier" w:eastAsia="Courier"/>
          <w:sz w:val="20"/>
          <w:szCs w:val="20"/>
        </w:rPr>
      </w:pPr>
      <w:rPr/>
      <w:r>
        <w:rPr>
          <w:rFonts w:ascii="Courier" w:hAnsi="Courier" w:cs="Courier" w:eastAsia="Courier"/>
          <w:sz w:val="20"/>
          <w:szCs w:val="2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w w:val="100"/>
        </w:rPr>
        <w:tab/>
      </w:r>
      <w:r>
        <w:rPr>
          <w:rFonts w:ascii="Courier" w:hAnsi="Courier" w:cs="Courier" w:eastAsia="Courier"/>
          <w:sz w:val="20"/>
          <w:szCs w:val="20"/>
          <w:w w:val="100"/>
        </w:rPr>
      </w:r>
      <w:r>
        <w:rPr>
          <w:rFonts w:ascii="Courier" w:hAnsi="Courier" w:cs="Courier" w:eastAsia="Courier"/>
          <w:sz w:val="20"/>
          <w:szCs w:val="20"/>
          <w:w w:val="157"/>
        </w:rPr>
        <w:t>2</w:t>
      </w:r>
      <w:r>
        <w:rPr>
          <w:rFonts w:ascii="Courier" w:hAnsi="Courier" w:cs="Courier" w:eastAsia="Courier"/>
          <w:sz w:val="20"/>
          <w:szCs w:val="20"/>
          <w:w w:val="100"/>
        </w:rPr>
        <w:tab/>
      </w:r>
      <w:r>
        <w:rPr>
          <w:rFonts w:ascii="Courier" w:hAnsi="Courier" w:cs="Courier" w:eastAsia="Courier"/>
          <w:sz w:val="20"/>
          <w:szCs w:val="20"/>
          <w:w w:val="100"/>
        </w:rPr>
      </w:r>
      <w:r>
        <w:rPr>
          <w:rFonts w:ascii="Courier" w:hAnsi="Courier" w:cs="Courier" w:eastAsia="Courier"/>
          <w:sz w:val="20"/>
          <w:szCs w:val="2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-79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-51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115"/>
        </w:rPr>
        <w:t>�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100"/>
        </w:rPr>
        <w:t>  </w:t>
      </w:r>
      <w:r>
        <w:rPr>
          <w:rFonts w:ascii="Apple Symbols" w:hAnsi="Apple Symbols" w:cs="Apple Symbols" w:eastAsia="Apple Symbols"/>
          <w:sz w:val="20"/>
          <w:szCs w:val="20"/>
          <w:spacing w:val="-11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-79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284"/>
        </w:rPr>
        <w:t> 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100"/>
        </w:rPr>
        <w:tab/>
      </w:r>
      <w:r>
        <w:rPr>
          <w:rFonts w:ascii="Apple Symbols" w:hAnsi="Apple Symbols" w:cs="Apple Symbols" w:eastAsia="Apple Symbols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</w:p>
    <w:p>
      <w:pPr>
        <w:spacing w:before="74" w:after="0" w:line="240" w:lineRule="auto"/>
        <w:ind w:left="738" w:right="-20"/>
        <w:jc w:val="left"/>
        <w:tabs>
          <w:tab w:pos="2860" w:val="left"/>
          <w:tab w:pos="3780" w:val="left"/>
          <w:tab w:pos="4400" w:val="left"/>
          <w:tab w:pos="5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" w:hAnsi="Courier" w:cs="Courier" w:eastAsia="Courier"/>
          <w:sz w:val="20"/>
          <w:szCs w:val="2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-7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-7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100"/>
        </w:rPr>
        <w:t>    </w:t>
      </w:r>
      <w:r>
        <w:rPr>
          <w:rFonts w:ascii="Apple Symbols" w:hAnsi="Apple Symbols" w:cs="Apple Symbols" w:eastAsia="Apple Symbols"/>
          <w:sz w:val="20"/>
          <w:szCs w:val="20"/>
          <w:spacing w:val="56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55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7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68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68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69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284"/>
        </w:rPr>
        <w:t> </w:t>
      </w:r>
      <w:r>
        <w:rPr>
          <w:rFonts w:ascii="Apple Symbols" w:hAnsi="Apple Symbols" w:cs="Apple Symbols" w:eastAsia="Apple Symbols"/>
          <w:sz w:val="20"/>
          <w:szCs w:val="20"/>
          <w:spacing w:val="-17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284"/>
        </w:rPr>
        <w:t> 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100"/>
        </w:rPr>
        <w:tab/>
      </w:r>
      <w:r>
        <w:rPr>
          <w:rFonts w:ascii="Apple Symbols" w:hAnsi="Apple Symbols" w:cs="Apple Symbols" w:eastAsia="Apple Symbols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pgMar w:header="0" w:footer="795" w:top="1560" w:bottom="980" w:left="1320" w:right="1340"/>
          <w:pgSz w:w="11920" w:h="16840"/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4" w:after="0" w:line="240" w:lineRule="auto"/>
        <w:ind w:left="1175" w:right="-20"/>
        <w:jc w:val="left"/>
        <w:tabs>
          <w:tab w:pos="2360" w:val="left"/>
          <w:tab w:pos="3160" w:val="left"/>
          <w:tab w:pos="3580" w:val="left"/>
          <w:tab w:pos="4580" w:val="left"/>
          <w:tab w:pos="5200" w:val="left"/>
          <w:tab w:pos="5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pple Symbols" w:hAnsi="Apple Symbols" w:cs="Apple Symbols" w:eastAsia="Apple Symbols"/>
          <w:sz w:val="20"/>
          <w:szCs w:val="20"/>
          <w:w w:val="284"/>
        </w:rPr>
        <w:t> </w:t>
      </w:r>
      <w:r>
        <w:rPr>
          <w:rFonts w:ascii="Apple Symbols" w:hAnsi="Apple Symbols" w:cs="Apple Symbols" w:eastAsia="Apple Symbols"/>
          <w:sz w:val="20"/>
          <w:szCs w:val="20"/>
          <w:w w:val="100"/>
        </w:rPr>
        <w:tab/>
      </w:r>
      <w:r>
        <w:rPr>
          <w:rFonts w:ascii="Apple Symbols" w:hAnsi="Apple Symbols" w:cs="Apple Symbols" w:eastAsia="Apple Symbols"/>
          <w:sz w:val="20"/>
          <w:szCs w:val="2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78"/>
        </w:rPr>
        <w:t>I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-51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Apple Symbols" w:hAnsi="Apple Symbols" w:cs="Apple Symbols" w:eastAsia="Apple Symbols"/>
          <w:sz w:val="20"/>
          <w:szCs w:val="20"/>
          <w:spacing w:val="0"/>
          <w:w w:val="178"/>
        </w:rPr>
        <w:t>0</w:t>
      </w:r>
      <w:r>
        <w:rPr>
          <w:rFonts w:ascii="Apple Symbols" w:hAnsi="Apple Symbols" w:cs="Apple Symbols" w:eastAsia="Apple Symbols"/>
          <w:sz w:val="20"/>
          <w:szCs w:val="20"/>
          <w:spacing w:val="-98"/>
          <w:w w:val="178"/>
        </w:rPr>
        <w:t> 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100"/>
        </w:rPr>
        <w:tab/>
      </w:r>
      <w:r>
        <w:rPr>
          <w:rFonts w:ascii="Apple Symbols" w:hAnsi="Apple Symbols" w:cs="Apple Symbols" w:eastAsia="Apple Symbols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9.102411" w:type="dxa"/>
      </w:tblPr>
      <w:tblGrid/>
      <w:tr>
        <w:trPr>
          <w:trHeight w:val="359" w:hRule="exact"/>
        </w:trPr>
        <w:tc>
          <w:tcPr>
            <w:tcW w:w="523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110" w:lineRule="exact"/>
              <w:jc w:val="left"/>
              <w:rPr>
                <w:sz w:val="11"/>
                <w:szCs w:val="11"/>
              </w:rPr>
            </w:pPr>
            <w:rPr/>
            <w:r>
              <w:rPr>
                <w:sz w:val="11"/>
                <w:szCs w:val="11"/>
              </w:rPr>
            </w:r>
          </w:p>
          <w:p>
            <w:pPr>
              <w:spacing w:before="0" w:after="0" w:line="240" w:lineRule="auto"/>
              <w:ind w:left="199" w:right="-20"/>
              <w:jc w:val="left"/>
              <w:rPr>
                <w:rFonts w:ascii="Courier" w:hAnsi="Courier" w:cs="Courier" w:eastAsia="Courier"/>
                <w:sz w:val="20"/>
                <w:szCs w:val="20"/>
              </w:rPr>
            </w:pPr>
            <w:rPr/>
            <w:r>
              <w:rPr>
                <w:rFonts w:ascii="Courier" w:hAnsi="Courier" w:cs="Courier" w:eastAsia="Courier"/>
                <w:sz w:val="20"/>
                <w:szCs w:val="20"/>
                <w:spacing w:val="0"/>
                <w:w w:val="157"/>
              </w:rPr>
              <w:t>E</w:t>
            </w:r>
            <w:r>
              <w:rPr>
                <w:rFonts w:ascii="Courier" w:hAnsi="Courier" w:cs="Courier" w:eastAsia="Courier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40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403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110" w:lineRule="exact"/>
              <w:jc w:val="left"/>
              <w:rPr>
                <w:sz w:val="11"/>
                <w:szCs w:val="11"/>
              </w:rPr>
            </w:pPr>
            <w:rPr/>
            <w:r>
              <w:rPr>
                <w:sz w:val="11"/>
                <w:szCs w:val="11"/>
              </w:rPr>
            </w:r>
          </w:p>
          <w:p>
            <w:pPr>
              <w:spacing w:before="0" w:after="0" w:line="240" w:lineRule="auto"/>
              <w:ind w:left="85" w:right="-20"/>
              <w:jc w:val="left"/>
              <w:rPr>
                <w:rFonts w:ascii="Courier" w:hAnsi="Courier" w:cs="Courier" w:eastAsia="Courier"/>
                <w:sz w:val="20"/>
                <w:szCs w:val="20"/>
              </w:rPr>
            </w:pPr>
            <w:rPr/>
            <w:r>
              <w:rPr>
                <w:rFonts w:ascii="Courier" w:hAnsi="Courier" w:cs="Courier" w:eastAsia="Courier"/>
                <w:sz w:val="20"/>
                <w:szCs w:val="20"/>
                <w:w w:val="157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w w:val="100"/>
              </w:rPr>
            </w:r>
          </w:p>
        </w:tc>
        <w:tc>
          <w:tcPr>
            <w:tcW w:w="10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6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110" w:lineRule="exact"/>
              <w:jc w:val="left"/>
              <w:rPr>
                <w:sz w:val="11"/>
                <w:szCs w:val="11"/>
              </w:rPr>
            </w:pPr>
            <w:rPr/>
            <w:r>
              <w:rPr>
                <w:sz w:val="11"/>
                <w:szCs w:val="11"/>
              </w:rPr>
            </w:r>
          </w:p>
          <w:p>
            <w:pPr>
              <w:spacing w:before="0" w:after="0" w:line="240" w:lineRule="auto"/>
              <w:ind w:left="595" w:right="-20"/>
              <w:jc w:val="left"/>
              <w:rPr>
                <w:rFonts w:ascii="Courier" w:hAnsi="Courier" w:cs="Courier" w:eastAsia="Courier"/>
                <w:sz w:val="20"/>
                <w:szCs w:val="20"/>
              </w:rPr>
            </w:pPr>
            <w:rPr/>
            <w:r>
              <w:rPr>
                <w:rFonts w:ascii="Courier" w:hAnsi="Courier" w:cs="Courier" w:eastAsia="Courier"/>
                <w:sz w:val="20"/>
                <w:szCs w:val="20"/>
                <w:w w:val="157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w w:val="100"/>
              </w:rPr>
            </w:r>
          </w:p>
        </w:tc>
        <w:tc>
          <w:tcPr>
            <w:tcW w:w="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110" w:lineRule="exact"/>
              <w:jc w:val="left"/>
              <w:rPr>
                <w:sz w:val="11"/>
                <w:szCs w:val="11"/>
              </w:rPr>
            </w:pPr>
            <w:rPr/>
            <w:r>
              <w:rPr>
                <w:sz w:val="11"/>
                <w:szCs w:val="11"/>
              </w:rPr>
            </w:r>
          </w:p>
          <w:p>
            <w:pPr>
              <w:spacing w:before="0" w:after="0" w:line="240" w:lineRule="auto"/>
              <w:ind w:left="66" w:right="-20"/>
              <w:jc w:val="left"/>
              <w:rPr>
                <w:rFonts w:ascii="Courier" w:hAnsi="Courier" w:cs="Courier" w:eastAsia="Courier"/>
                <w:sz w:val="20"/>
                <w:szCs w:val="20"/>
              </w:rPr>
            </w:pPr>
            <w:rPr/>
            <w:r>
              <w:rPr>
                <w:rFonts w:ascii="Courier" w:hAnsi="Courier" w:cs="Courier" w:eastAsia="Courier"/>
                <w:sz w:val="20"/>
                <w:szCs w:val="20"/>
                <w:w w:val="157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w w:val="100"/>
              </w:rPr>
            </w:r>
          </w:p>
        </w:tc>
        <w:tc>
          <w:tcPr>
            <w:tcW w:w="99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110" w:lineRule="exact"/>
              <w:jc w:val="left"/>
              <w:rPr>
                <w:sz w:val="11"/>
                <w:szCs w:val="11"/>
              </w:rPr>
            </w:pPr>
            <w:rPr/>
            <w:r>
              <w:rPr>
                <w:sz w:val="11"/>
                <w:szCs w:val="11"/>
              </w:rPr>
            </w:r>
          </w:p>
          <w:p>
            <w:pPr>
              <w:spacing w:before="0" w:after="0" w:line="240" w:lineRule="auto"/>
              <w:ind w:left="238" w:right="-20"/>
              <w:jc w:val="left"/>
              <w:tabs>
                <w:tab w:pos="660" w:val="left"/>
              </w:tabs>
              <w:rPr>
                <w:rFonts w:ascii="Courier" w:hAnsi="Courier" w:cs="Courier" w:eastAsia="Courier"/>
                <w:sz w:val="20"/>
                <w:szCs w:val="20"/>
              </w:rPr>
            </w:pPr>
            <w:rPr/>
            <w:r>
              <w:rPr>
                <w:rFonts w:ascii="Courier" w:hAnsi="Courier" w:cs="Courier" w:eastAsia="Courier"/>
                <w:sz w:val="20"/>
                <w:szCs w:val="20"/>
                <w:w w:val="157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w w:val="100"/>
              </w:rPr>
              <w:tab/>
            </w:r>
            <w:r>
              <w:rPr>
                <w:rFonts w:ascii="Courier" w:hAnsi="Courier" w:cs="Courier" w:eastAsia="Courier"/>
                <w:sz w:val="20"/>
                <w:szCs w:val="20"/>
                <w:w w:val="100"/>
              </w:rPr>
            </w:r>
            <w:r>
              <w:rPr>
                <w:rFonts w:ascii="Courier" w:hAnsi="Courier" w:cs="Courier" w:eastAsia="Courier"/>
                <w:sz w:val="20"/>
                <w:szCs w:val="20"/>
                <w:spacing w:val="0"/>
                <w:w w:val="157"/>
              </w:rPr>
              <w:t>I</w:t>
            </w:r>
            <w:r>
              <w:rPr>
                <w:rFonts w:ascii="Courier" w:hAnsi="Courier" w:cs="Courier" w:eastAsia="Courier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22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11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82" w:right="-20"/>
              <w:jc w:val="left"/>
              <w:rPr>
                <w:rFonts w:ascii="Courier" w:hAnsi="Courier" w:cs="Courier" w:eastAsia="Courier"/>
                <w:sz w:val="20"/>
                <w:szCs w:val="20"/>
              </w:rPr>
            </w:pPr>
            <w:rPr/>
            <w:r>
              <w:rPr>
                <w:rFonts w:ascii="Courier" w:hAnsi="Courier" w:cs="Courier" w:eastAsia="Courier"/>
                <w:sz w:val="20"/>
                <w:szCs w:val="20"/>
                <w:w w:val="157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w w:val="157"/>
              </w:rPr>
              <w:t> </w:t>
            </w:r>
            <w:r>
              <w:rPr>
                <w:rFonts w:ascii="Apple Symbols" w:hAnsi="Apple Symbols" w:cs="Apple Symbols" w:eastAsia="Apple Symbols"/>
                <w:sz w:val="20"/>
                <w:szCs w:val="20"/>
                <w:w w:val="284"/>
              </w:rPr>
              <w:t> </w:t>
            </w:r>
            <w:r>
              <w:rPr>
                <w:rFonts w:ascii="Apple Symbols" w:hAnsi="Apple Symbols" w:cs="Apple Symbols" w:eastAsia="Apple Symbols"/>
                <w:sz w:val="20"/>
                <w:szCs w:val="20"/>
                <w:spacing w:val="-6"/>
                <w:w w:val="100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spacing w:val="0"/>
                <w:w w:val="157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141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110" w:lineRule="exact"/>
              <w:jc w:val="left"/>
              <w:rPr>
                <w:sz w:val="11"/>
                <w:szCs w:val="11"/>
              </w:rPr>
            </w:pPr>
            <w:rPr/>
            <w:r>
              <w:rPr>
                <w:sz w:val="11"/>
                <w:szCs w:val="11"/>
              </w:rPr>
            </w:r>
          </w:p>
          <w:p>
            <w:pPr>
              <w:spacing w:before="0" w:after="0" w:line="240" w:lineRule="auto"/>
              <w:ind w:left="219" w:right="-20"/>
              <w:jc w:val="left"/>
              <w:rPr>
                <w:rFonts w:ascii="Courier" w:hAnsi="Courier" w:cs="Courier" w:eastAsia="Courier"/>
                <w:sz w:val="20"/>
                <w:szCs w:val="20"/>
              </w:rPr>
            </w:pPr>
            <w:rPr/>
            <w:r>
              <w:rPr>
                <w:rFonts w:ascii="Courier" w:hAnsi="Courier" w:cs="Courier" w:eastAsia="Courier"/>
                <w:sz w:val="20"/>
                <w:szCs w:val="20"/>
                <w:w w:val="157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w w:val="157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w w:val="100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spacing w:val="-51"/>
                <w:w w:val="100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spacing w:val="0"/>
                <w:w w:val="157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spacing w:val="-60"/>
                <w:w w:val="100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spacing w:val="0"/>
                <w:w w:val="157"/>
              </w:rPr>
              <w:t>0</w:t>
            </w:r>
            <w:r>
              <w:rPr>
                <w:rFonts w:ascii="Courier" w:hAnsi="Courier" w:cs="Courier" w:eastAsia="Courier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112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74" w:after="0" w:line="240" w:lineRule="auto"/>
              <w:ind w:left="189" w:right="-20"/>
              <w:jc w:val="left"/>
              <w:rPr>
                <w:rFonts w:ascii="Courier" w:hAnsi="Courier" w:cs="Courier" w:eastAsia="Courier"/>
                <w:sz w:val="20"/>
                <w:szCs w:val="20"/>
              </w:rPr>
            </w:pPr>
            <w:rPr/>
            <w:r>
              <w:rPr>
                <w:rFonts w:ascii="Courier" w:hAnsi="Courier" w:cs="Courier" w:eastAsia="Courier"/>
                <w:sz w:val="20"/>
                <w:szCs w:val="20"/>
                <w:w w:val="157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w w:val="157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w w:val="100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spacing w:val="-5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7"/>
                <w:w w:val="100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spacing w:val="0"/>
                <w:w w:val="157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359" w:hRule="exact"/>
        </w:trPr>
        <w:tc>
          <w:tcPr>
            <w:tcW w:w="523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3" w:after="0" w:line="240" w:lineRule="auto"/>
              <w:ind w:left="40" w:right="-20"/>
              <w:jc w:val="left"/>
              <w:rPr>
                <w:rFonts w:ascii="Apple Symbols" w:hAnsi="Apple Symbols" w:cs="Apple Symbols" w:eastAsia="Apple Symbols"/>
                <w:sz w:val="20"/>
                <w:szCs w:val="20"/>
              </w:rPr>
            </w:pPr>
            <w:rPr/>
            <w:r>
              <w:rPr>
                <w:rFonts w:ascii="Apple Symbols" w:hAnsi="Apple Symbols" w:cs="Apple Symbols" w:eastAsia="Apple Symbols"/>
                <w:sz w:val="20"/>
                <w:szCs w:val="20"/>
                <w:w w:val="284"/>
              </w:rPr>
              <w:t> </w:t>
            </w:r>
            <w:r>
              <w:rPr>
                <w:rFonts w:ascii="Apple Symbols" w:hAnsi="Apple Symbols" w:cs="Apple Symbols" w:eastAsia="Apple Symbols"/>
                <w:sz w:val="20"/>
                <w:szCs w:val="20"/>
                <w:w w:val="100"/>
              </w:rPr>
            </w:r>
          </w:p>
        </w:tc>
        <w:tc>
          <w:tcPr>
            <w:tcW w:w="40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2" w:after="0" w:line="240" w:lineRule="auto"/>
              <w:ind w:left="134" w:right="-20"/>
              <w:jc w:val="left"/>
              <w:rPr>
                <w:rFonts w:ascii="Courier" w:hAnsi="Courier" w:cs="Courier" w:eastAsia="Courier"/>
                <w:sz w:val="20"/>
                <w:szCs w:val="20"/>
              </w:rPr>
            </w:pPr>
            <w:rPr/>
            <w:r>
              <w:rPr>
                <w:rFonts w:ascii="Courier" w:hAnsi="Courier" w:cs="Courier" w:eastAsia="Courier"/>
                <w:sz w:val="20"/>
                <w:szCs w:val="20"/>
                <w:spacing w:val="0"/>
                <w:w w:val="157"/>
              </w:rPr>
              <w:t>2</w:t>
            </w:r>
            <w:r>
              <w:rPr>
                <w:rFonts w:ascii="Courier" w:hAnsi="Courier" w:cs="Courier" w:eastAsia="Courier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403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0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129" w:right="-20"/>
              <w:jc w:val="left"/>
              <w:rPr>
                <w:rFonts w:ascii="Courier" w:hAnsi="Courier" w:cs="Courier" w:eastAsia="Courier"/>
                <w:sz w:val="20"/>
                <w:szCs w:val="20"/>
              </w:rPr>
            </w:pPr>
            <w:rPr/>
            <w:r>
              <w:rPr>
                <w:rFonts w:ascii="Courier" w:hAnsi="Courier" w:cs="Courier" w:eastAsia="Courier"/>
                <w:sz w:val="20"/>
                <w:szCs w:val="20"/>
                <w:w w:val="157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w w:val="157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spacing w:val="-70"/>
                <w:w w:val="100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spacing w:val="0"/>
                <w:w w:val="157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96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2" w:after="0" w:line="240" w:lineRule="auto"/>
              <w:ind w:left="284" w:right="-20"/>
              <w:jc w:val="left"/>
              <w:tabs>
                <w:tab w:pos="700" w:val="left"/>
              </w:tabs>
              <w:rPr>
                <w:rFonts w:ascii="Courier" w:hAnsi="Courier" w:cs="Courier" w:eastAsia="Courier"/>
                <w:sz w:val="20"/>
                <w:szCs w:val="20"/>
              </w:rPr>
            </w:pPr>
            <w:rPr/>
            <w:r>
              <w:rPr>
                <w:rFonts w:ascii="Courier" w:hAnsi="Courier" w:cs="Courier" w:eastAsia="Courier"/>
                <w:sz w:val="20"/>
                <w:szCs w:val="20"/>
                <w:w w:val="157"/>
              </w:rPr>
              <w:t>u</w:t>
            </w:r>
            <w:r>
              <w:rPr>
                <w:rFonts w:ascii="Courier" w:hAnsi="Courier" w:cs="Courier" w:eastAsia="Courier"/>
                <w:sz w:val="20"/>
                <w:szCs w:val="20"/>
                <w:w w:val="100"/>
              </w:rPr>
              <w:tab/>
            </w:r>
            <w:r>
              <w:rPr>
                <w:rFonts w:ascii="Courier" w:hAnsi="Courier" w:cs="Courier" w:eastAsia="Courier"/>
                <w:sz w:val="20"/>
                <w:szCs w:val="20"/>
                <w:w w:val="100"/>
              </w:rPr>
            </w:r>
            <w:r>
              <w:rPr>
                <w:rFonts w:ascii="Courier" w:hAnsi="Courier" w:cs="Courier" w:eastAsia="Courier"/>
                <w:sz w:val="20"/>
                <w:szCs w:val="20"/>
                <w:w w:val="157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w w:val="100"/>
              </w:rPr>
            </w:r>
          </w:p>
        </w:tc>
        <w:tc>
          <w:tcPr>
            <w:tcW w:w="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2" w:after="0" w:line="240" w:lineRule="auto"/>
              <w:ind w:left="173" w:right="-20"/>
              <w:jc w:val="left"/>
              <w:rPr>
                <w:rFonts w:ascii="Courier" w:hAnsi="Courier" w:cs="Courier" w:eastAsia="Courier"/>
                <w:sz w:val="20"/>
                <w:szCs w:val="20"/>
              </w:rPr>
            </w:pPr>
            <w:rPr/>
            <w:r>
              <w:rPr>
                <w:rFonts w:ascii="Courier" w:hAnsi="Courier" w:cs="Courier" w:eastAsia="Courier"/>
                <w:sz w:val="20"/>
                <w:szCs w:val="20"/>
                <w:w w:val="157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w w:val="100"/>
              </w:rPr>
            </w:r>
          </w:p>
        </w:tc>
        <w:tc>
          <w:tcPr>
            <w:tcW w:w="99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95" w:right="-20"/>
              <w:jc w:val="left"/>
              <w:tabs>
                <w:tab w:pos="520" w:val="left"/>
              </w:tabs>
              <w:rPr>
                <w:rFonts w:ascii="Courier" w:hAnsi="Courier" w:cs="Courier" w:eastAsia="Courier"/>
                <w:sz w:val="20"/>
                <w:szCs w:val="20"/>
              </w:rPr>
            </w:pPr>
            <w:rPr/>
            <w:r>
              <w:rPr>
                <w:rFonts w:ascii="Courier" w:hAnsi="Courier" w:cs="Courier" w:eastAsia="Courier"/>
                <w:sz w:val="20"/>
                <w:szCs w:val="20"/>
                <w:w w:val="157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w w:val="100"/>
              </w:rPr>
              <w:tab/>
            </w:r>
            <w:r>
              <w:rPr>
                <w:rFonts w:ascii="Courier" w:hAnsi="Courier" w:cs="Courier" w:eastAsia="Courier"/>
                <w:sz w:val="20"/>
                <w:szCs w:val="20"/>
                <w:w w:val="100"/>
              </w:rPr>
            </w:r>
            <w:r>
              <w:rPr>
                <w:rFonts w:ascii="Courier" w:hAnsi="Courier" w:cs="Courier" w:eastAsia="Courier"/>
                <w:sz w:val="20"/>
                <w:szCs w:val="20"/>
                <w:w w:val="157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w w:val="157"/>
              </w:rPr>
              <w:t> </w:t>
            </w:r>
            <w:r>
              <w:rPr>
                <w:rFonts w:ascii="Courier" w:hAnsi="Courier" w:cs="Courier" w:eastAsia="Courier"/>
                <w:sz w:val="20"/>
                <w:szCs w:val="20"/>
                <w:w w:val="100"/>
              </w:rPr>
            </w:r>
          </w:p>
        </w:tc>
        <w:tc>
          <w:tcPr>
            <w:tcW w:w="22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6" w:after="0" w:line="240" w:lineRule="auto"/>
              <w:ind w:left="59" w:right="26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111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41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12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</w:tbl>
    <w:p>
      <w:pPr>
        <w:spacing w:after="0"/>
        <w:sectPr>
          <w:pgMar w:header="0" w:footer="795" w:top="1560" w:bottom="980" w:left="1520" w:right="1480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6" w:after="0" w:line="240" w:lineRule="auto"/>
        <w:ind w:left="1070" w:right="6928"/>
        <w:jc w:val="center"/>
        <w:tabs>
          <w:tab w:pos="2040" w:val="left"/>
        </w:tabs>
        <w:rPr>
          <w:rFonts w:ascii="Courier" w:hAnsi="Courier" w:cs="Courier" w:eastAsia="Courier"/>
          <w:sz w:val="20"/>
          <w:szCs w:val="20"/>
        </w:rPr>
      </w:pPr>
      <w:rPr/>
      <w:r>
        <w:rPr>
          <w:rFonts w:ascii="Courier" w:hAnsi="Courier" w:cs="Courier" w:eastAsia="Courier"/>
          <w:sz w:val="20"/>
          <w:szCs w:val="20"/>
          <w:w w:val="156"/>
        </w:rPr>
        <w:t>0</w:t>
      </w:r>
      <w:r>
        <w:rPr>
          <w:rFonts w:ascii="Courier" w:hAnsi="Courier" w:cs="Courier" w:eastAsia="Courier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0" w:right="-20"/>
        <w:jc w:val="left"/>
        <w:rPr>
          <w:rFonts w:ascii="Apple Symbols" w:hAnsi="Apple Symbols" w:cs="Apple Symbols" w:eastAsia="Apple Symbols"/>
          <w:sz w:val="20"/>
          <w:szCs w:val="20"/>
        </w:rPr>
      </w:pPr>
      <w:rPr/>
      <w:r>
        <w:rPr>
          <w:rFonts w:ascii="Courier" w:hAnsi="Courier" w:cs="Courier" w:eastAsia="Courier"/>
          <w:sz w:val="20"/>
          <w:szCs w:val="2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21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21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21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1972</w:t>
      </w:r>
      <w:r>
        <w:rPr>
          <w:rFonts w:ascii="Courier" w:hAnsi="Courier" w:cs="Courier" w:eastAsia="Courier"/>
          <w:sz w:val="20"/>
          <w:szCs w:val="20"/>
          <w:spacing w:val="0"/>
          <w:w w:val="52"/>
        </w:rPr>
        <w:t>\::</w:t>
      </w:r>
      <w:r>
        <w:rPr>
          <w:rFonts w:ascii="Courier" w:hAnsi="Courier" w:cs="Courier" w:eastAsia="Courier"/>
          <w:sz w:val="20"/>
          <w:szCs w:val="20"/>
          <w:spacing w:val="-7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100"/>
        </w:rPr>
        <w:t>�</w:t>
      </w:r>
      <w:r>
        <w:rPr>
          <w:rFonts w:ascii="Apple Symbols" w:hAnsi="Apple Symbols" w:cs="Apple Symbols" w:eastAsia="Apple Symbols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25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115"/>
        </w:rPr>
        <w:t>�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0" w:right="-20"/>
        <w:jc w:val="left"/>
        <w:tabs>
          <w:tab w:pos="600" w:val="left"/>
          <w:tab w:pos="1100" w:val="left"/>
          <w:tab w:pos="2220" w:val="left"/>
          <w:tab w:pos="2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" w:hAnsi="Courier" w:cs="Courier" w:eastAsia="Courier"/>
          <w:sz w:val="20"/>
          <w:szCs w:val="2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w w:val="100"/>
        </w:rPr>
        <w:tab/>
      </w:r>
      <w:r>
        <w:rPr>
          <w:rFonts w:ascii="Courier" w:hAnsi="Courier" w:cs="Courier" w:eastAsia="Courier"/>
          <w:sz w:val="20"/>
          <w:szCs w:val="20"/>
          <w:w w:val="100"/>
        </w:rPr>
      </w:r>
      <w:r>
        <w:rPr>
          <w:rFonts w:ascii="Courier" w:hAnsi="Courier" w:cs="Courier" w:eastAsia="Courier"/>
          <w:sz w:val="20"/>
          <w:szCs w:val="2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w w:val="100"/>
        </w:rPr>
        <w:tab/>
      </w:r>
      <w:r>
        <w:rPr>
          <w:rFonts w:ascii="Courier" w:hAnsi="Courier" w:cs="Courier" w:eastAsia="Courier"/>
          <w:sz w:val="20"/>
          <w:szCs w:val="20"/>
          <w:w w:val="100"/>
        </w:rPr>
      </w:r>
      <w:r>
        <w:rPr>
          <w:rFonts w:ascii="Courier" w:hAnsi="Courier" w:cs="Courier" w:eastAsia="Courier"/>
          <w:sz w:val="20"/>
          <w:szCs w:val="2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0</w:t>
      </w:r>
      <w:r>
        <w:rPr>
          <w:rFonts w:ascii="Courier" w:hAnsi="Courier" w:cs="Courier" w:eastAsia="Courier"/>
          <w:sz w:val="20"/>
          <w:szCs w:val="20"/>
          <w:spacing w:val="0"/>
          <w:w w:val="52"/>
        </w:rPr>
        <w:t>,__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0</w:t>
      </w:r>
      <w:r>
        <w:rPr>
          <w:rFonts w:ascii="Courier" w:hAnsi="Courier" w:cs="Courier" w:eastAsia="Courier"/>
          <w:sz w:val="20"/>
          <w:szCs w:val="20"/>
          <w:spacing w:val="-7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0" w:right="-20"/>
        <w:jc w:val="left"/>
        <w:tabs>
          <w:tab w:pos="600" w:val="left"/>
          <w:tab w:pos="1100" w:val="left"/>
          <w:tab w:pos="2040" w:val="left"/>
          <w:tab w:pos="3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" w:hAnsi="Courier" w:cs="Courier" w:eastAsia="Courier"/>
          <w:sz w:val="20"/>
          <w:szCs w:val="2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w w:val="100"/>
        </w:rPr>
        <w:tab/>
      </w:r>
      <w:r>
        <w:rPr>
          <w:rFonts w:ascii="Courier" w:hAnsi="Courier" w:cs="Courier" w:eastAsia="Courier"/>
          <w:sz w:val="20"/>
          <w:szCs w:val="20"/>
          <w:w w:val="100"/>
        </w:rPr>
      </w:r>
      <w:r>
        <w:rPr>
          <w:rFonts w:ascii="Courier" w:hAnsi="Courier" w:cs="Courier" w:eastAsia="Courier"/>
          <w:sz w:val="20"/>
          <w:szCs w:val="2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w w:val="100"/>
        </w:rPr>
        <w:tab/>
      </w:r>
      <w:r>
        <w:rPr>
          <w:rFonts w:ascii="Courier" w:hAnsi="Courier" w:cs="Courier" w:eastAsia="Courier"/>
          <w:sz w:val="20"/>
          <w:szCs w:val="20"/>
          <w:w w:val="100"/>
        </w:rPr>
      </w:r>
      <w:r>
        <w:rPr>
          <w:rFonts w:ascii="Courier" w:hAnsi="Courier" w:cs="Courier" w:eastAsia="Courier"/>
          <w:sz w:val="20"/>
          <w:szCs w:val="2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  <w:r>
        <w:rPr>
          <w:rFonts w:ascii="Apple Symbols" w:hAnsi="Apple Symbols" w:cs="Apple Symbols" w:eastAsia="Apple Symbols"/>
          <w:sz w:val="20"/>
          <w:szCs w:val="20"/>
          <w:spacing w:val="0"/>
          <w:w w:val="130"/>
        </w:rPr>
        <w:t>Tr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100"/>
        </w:rPr>
        <w:tab/>
      </w:r>
      <w:r>
        <w:rPr>
          <w:rFonts w:ascii="Apple Symbols" w:hAnsi="Apple Symbols" w:cs="Apple Symbols" w:eastAsia="Apple Symbols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0</w:t>
      </w:r>
      <w:r>
        <w:rPr>
          <w:rFonts w:ascii="Courier" w:hAnsi="Courier" w:cs="Courier" w:eastAsia="Courier"/>
          <w:sz w:val="20"/>
          <w:szCs w:val="20"/>
          <w:spacing w:val="-7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0" w:right="-20"/>
        <w:jc w:val="left"/>
        <w:tabs>
          <w:tab w:pos="1100" w:val="left"/>
          <w:tab w:pos="2040" w:val="left"/>
          <w:tab w:pos="3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" w:hAnsi="Courier" w:cs="Courier" w:eastAsia="Courier"/>
          <w:sz w:val="20"/>
          <w:szCs w:val="2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w w:val="100"/>
        </w:rPr>
        <w:tab/>
      </w:r>
      <w:r>
        <w:rPr>
          <w:rFonts w:ascii="Courier" w:hAnsi="Courier" w:cs="Courier" w:eastAsia="Courier"/>
          <w:sz w:val="20"/>
          <w:szCs w:val="20"/>
          <w:w w:val="100"/>
        </w:rPr>
      </w:r>
      <w:r>
        <w:rPr>
          <w:rFonts w:ascii="Courier" w:hAnsi="Courier" w:cs="Courier" w:eastAsia="Courier"/>
          <w:sz w:val="20"/>
          <w:szCs w:val="20"/>
          <w:w w:val="156"/>
        </w:rPr>
        <w:t> </w:t>
      </w:r>
      <w:r>
        <w:rPr>
          <w:rFonts w:ascii="Courier" w:hAnsi="Courier" w:cs="Courier" w:eastAsia="Courier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  <w:r>
        <w:rPr>
          <w:rFonts w:ascii="Apple Symbols" w:hAnsi="Apple Symbols" w:cs="Apple Symbols" w:eastAsia="Apple Symbols"/>
          <w:sz w:val="20"/>
          <w:szCs w:val="20"/>
          <w:spacing w:val="0"/>
          <w:w w:val="130"/>
        </w:rPr>
        <w:t>Tr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100"/>
        </w:rPr>
        <w:tab/>
      </w:r>
      <w:r>
        <w:rPr>
          <w:rFonts w:ascii="Apple Symbols" w:hAnsi="Apple Symbols" w:cs="Apple Symbols" w:eastAsia="Apple Symbols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0</w:t>
      </w:r>
      <w:r>
        <w:rPr>
          <w:rFonts w:ascii="Courier" w:hAnsi="Courier" w:cs="Courier" w:eastAsia="Courier"/>
          <w:sz w:val="20"/>
          <w:szCs w:val="20"/>
          <w:spacing w:val="-7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E-mail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74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> </w:t>
      </w:r>
      <w:r>
        <w:rPr>
          <w:rFonts w:ascii="Courier" w:hAnsi="Courier" w:cs="Courier" w:eastAsia="Courier"/>
          <w:sz w:val="20"/>
          <w:szCs w:val="20"/>
          <w:spacing w:val="7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hyperlink r:id="rId144">
        <w:r>
          <w:rPr>
            <w:rFonts w:ascii="Times New Roman" w:hAnsi="Times New Roman" w:cs="Times New Roman" w:eastAsia="Times New Roman"/>
            <w:sz w:val="20"/>
            <w:szCs w:val="20"/>
            <w:spacing w:val="0"/>
            <w:w w:val="100"/>
          </w:rPr>
          <w:t>yong</w:t>
        </w:r>
        <w:r>
          <w:rPr>
            <w:rFonts w:ascii="Times New Roman" w:hAnsi="Times New Roman" w:cs="Times New Roman" w:eastAsia="Times New Roman"/>
            <w:sz w:val="20"/>
            <w:szCs w:val="20"/>
            <w:spacing w:val="-1"/>
            <w:w w:val="100"/>
          </w:rPr>
          <w:t>h</w:t>
        </w:r>
      </w:hyperlink>
      <w:hyperlink r:id="rId145">
        <w:r>
          <w:rPr>
            <w:rFonts w:ascii="Times New Roman" w:hAnsi="Times New Roman" w:cs="Times New Roman" w:eastAsia="Times New Roman"/>
            <w:sz w:val="20"/>
            <w:szCs w:val="20"/>
            <w:spacing w:val="0"/>
            <w:w w:val="100"/>
          </w:rPr>
          <w:t>yunkim@test.kaist.ac.kr</w:t>
        </w:r>
        <w:r>
          <w:rPr>
            <w:rFonts w:ascii="Times New Roman" w:hAnsi="Times New Roman" w:cs="Times New Roman" w:eastAsia="Times New Roman"/>
            <w:sz w:val="20"/>
            <w:szCs w:val="20"/>
            <w:spacing w:val="0"/>
            <w:w w:val="100"/>
          </w:rPr>
        </w:r>
      </w:hyperlink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4" w:after="0" w:line="240" w:lineRule="auto"/>
        <w:ind w:left="120" w:right="-20"/>
        <w:jc w:val="left"/>
        <w:tabs>
          <w:tab w:pos="3420" w:val="left"/>
          <w:tab w:pos="4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1988.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1990.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-7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(2</w:t>
      </w:r>
      <w:r>
        <w:rPr>
          <w:rFonts w:ascii="Courier" w:hAnsi="Courier" w:cs="Courier" w:eastAsia="Courier"/>
          <w:sz w:val="20"/>
          <w:szCs w:val="20"/>
          <w:spacing w:val="0"/>
          <w:w w:val="52"/>
        </w:rPr>
        <w:t>\::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0" w:right="-20"/>
        <w:jc w:val="left"/>
        <w:tabs>
          <w:tab w:pos="4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1990.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1997.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(B.S.)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20" w:right="-20"/>
        <w:jc w:val="left"/>
        <w:tabs>
          <w:tab w:pos="4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1997.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1999.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(M.S.)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4" w:after="0" w:line="240" w:lineRule="auto"/>
        <w:ind w:left="120" w:right="-20"/>
        <w:jc w:val="left"/>
        <w:tabs>
          <w:tab w:pos="4280" w:val="left"/>
          <w:tab w:pos="4860" w:val="left"/>
        </w:tabs>
        <w:rPr>
          <w:rFonts w:ascii="Courier" w:hAnsi="Courier" w:cs="Courier" w:eastAsia="Courier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w w:val="110"/>
        </w:rPr>
        <w:t>1997.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–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1999.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  <w:r>
        <w:rPr>
          <w:rFonts w:ascii="Apple Symbols" w:hAnsi="Apple Symbols" w:cs="Apple Symbols" w:eastAsia="Apple Symbols"/>
          <w:sz w:val="20"/>
          <w:szCs w:val="20"/>
          <w:spacing w:val="0"/>
          <w:w w:val="115"/>
        </w:rPr>
        <w:t>�</w:t>
      </w:r>
      <w:r>
        <w:rPr>
          <w:rFonts w:ascii="Apple Symbols" w:hAnsi="Apple Symbols" w:cs="Apple Symbols" w:eastAsia="Apple Symbols"/>
          <w:sz w:val="20"/>
          <w:szCs w:val="20"/>
          <w:spacing w:val="0"/>
          <w:w w:val="100"/>
        </w:rPr>
        <w:tab/>
      </w:r>
      <w:r>
        <w:rPr>
          <w:rFonts w:ascii="Apple Symbols" w:hAnsi="Apple Symbols" w:cs="Apple Symbols" w:eastAsia="Apple Symbols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0" w:right="-20"/>
        <w:jc w:val="left"/>
        <w:tabs>
          <w:tab w:pos="4240" w:val="left"/>
          <w:tab w:pos="5800" w:val="left"/>
        </w:tabs>
        <w:rPr>
          <w:rFonts w:ascii="Courier" w:hAnsi="Courier" w:cs="Courier" w:eastAsia="Courier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w w:val="110"/>
        </w:rPr>
        <w:t>2001.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7.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–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2002.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20" w:right="-20"/>
        <w:jc w:val="left"/>
        <w:tabs>
          <w:tab w:pos="2480" w:val="left"/>
          <w:tab w:pos="4240" w:val="left"/>
        </w:tabs>
        <w:rPr>
          <w:rFonts w:ascii="Courier" w:hAnsi="Courier" w:cs="Courier" w:eastAsia="Courier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w w:val="110"/>
        </w:rPr>
        <w:t>2002.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8.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–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2002.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12.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  <w:tab/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  <w:r>
        <w:rPr>
          <w:rFonts w:ascii="Courier" w:hAnsi="Courier" w:cs="Courier" w:eastAsia="Courier"/>
          <w:sz w:val="20"/>
          <w:szCs w:val="20"/>
          <w:spacing w:val="0"/>
          <w:w w:val="157"/>
        </w:rPr>
        <w:t> </w:t>
      </w:r>
      <w:r>
        <w:rPr>
          <w:rFonts w:ascii="Courier" w:hAnsi="Courier" w:cs="Courier" w:eastAsia="Courier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7" w:after="0" w:line="240" w:lineRule="auto"/>
        <w:ind w:left="120"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Choi,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ong-Hyun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Kim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K.J.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Chang,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omanek,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Occur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ence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itine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fer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om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gnetism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C/BN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51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superlattice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nanotubes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5th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Asian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First-Principles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Electronic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Calculations,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Seoul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1" w:after="0" w:line="240" w:lineRule="auto"/>
        <w:ind w:left="51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orea),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Octobe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2002.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7" w:after="0" w:line="301" w:lineRule="auto"/>
        <w:ind w:left="518" w:right="66" w:firstLine="-399"/>
        <w:jc w:val="left"/>
        <w:tabs>
          <w:tab w:pos="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ong-Hyun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Kim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Choi,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K.J.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Chang,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omanek,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gnetic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instability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partly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opened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position w:val="-3"/>
        </w:rPr>
        <w:t>60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0"/>
        </w:rPr>
        <w:t>isome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preparation.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sectPr>
      <w:pgMar w:header="0" w:footer="795" w:top="1560" w:bottom="980" w:left="1320" w:right="1320"/>
      <w:pgSz w:w="11920" w:h="16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auto"/>
    <w:pitch w:val="default"/>
  </w:font>
  <w:font w:name="Cambria Math">
    <w:altName w:val="Cambria Math"/>
    <w:charset w:val="0"/>
    <w:family w:val="roman"/>
    <w:pitch w:val="variable"/>
  </w:font>
  <w:font w:name="Calibri">
    <w:altName w:val="Calibri"/>
    <w:charset w:val="0"/>
    <w:family w:val="auto"/>
    <w:pitch w:val="default"/>
  </w:font>
  <w:font w:name="Courier">
    <w:altName w:val="Courier"/>
    <w:charset w:val="0"/>
    <w:family w:val="roman"/>
    <w:pitch w:val="fixed"/>
  </w:font>
  <w:font w:name="Apple Symbols">
    <w:altName w:val="Apple Symbols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3.868011pt;margin-top:791.138672pt;width:7.539206pt;height:11.9626pt;mso-position-horizontal-relative:page;mso-position-vertical-relative:page;z-index:-5337" type="#_x0000_t202" filled="f" stroked="f">
          <v:textbox inset="0,0,0,0">
            <w:txbxContent>
              <w:p>
                <w:pPr>
                  <w:spacing w:before="0" w:after="0" w:line="216" w:lineRule="exact"/>
                  <w:ind w:left="20" w:right="-5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ii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1.886993pt;margin-top:791.138672pt;width:11.501838pt;height:11.9626pt;mso-position-horizontal-relative:page;mso-position-vertical-relative:page;z-index:-5336" type="#_x0000_t202" filled="f" stroked="f">
          <v:textbox inset="0,0,0,0">
            <w:txbxContent>
              <w:p>
                <w:pPr>
                  <w:spacing w:before="0" w:after="0" w:line="216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3.147003pt;margin-top:791.138672pt;width:8.981300pt;height:11.9626pt;mso-position-horizontal-relative:page;mso-position-vertical-relative:page;z-index:-5335" type="#_x0000_t202" filled="f" stroked="f">
          <v:textbox inset="0,0,0,0">
            <w:txbxContent>
              <w:p>
                <w:pPr>
                  <w:spacing w:before="0" w:after="0" w:line="216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v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4.045013pt;margin-top:791.138672pt;width:24.694804pt;height:11.9626pt;mso-position-horizontal-relative:page;mso-position-vertical-relative:page;z-index:-5334" type="#_x0000_t202" filled="f" stroked="f">
          <v:textbox inset="0,0,0,0">
            <w:txbxContent>
              <w:p>
                <w:pPr>
                  <w:spacing w:before="0" w:after="0" w:line="216" w:lineRule="exact"/>
                  <w:ind w:left="20" w:right="-5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–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vi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–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.0" w:lineRule="exact"/>
      <w:jc w:val="left"/>
      <w:rPr>
        <w:sz w:val="19.998047"/>
        <w:szCs w:val="19.998047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2.938995pt;margin-top:791.138672pt;width:26.906501pt;height:11.9626pt;mso-position-horizontal-relative:page;mso-position-vertical-relative:page;z-index:-5333" type="#_x0000_t202" filled="f" stroked="f">
          <v:textbox inset="0,0,0,0">
            <w:txbxContent>
              <w:p>
                <w:pPr>
                  <w:spacing w:before="0" w:after="0" w:line="216" w:lineRule="exact"/>
                  <w:ind w:left="20" w:right="-5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–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1"/>
                    <w:w w:val="10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–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19.998047"/>
        <w:szCs w:val="19.998047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.0" w:lineRule="exact"/>
      <w:jc w:val="left"/>
      <w:rPr>
        <w:sz w:val="19.998047"/>
        <w:szCs w:val="19.998047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2.938995pt;margin-top:791.138672pt;width:26.906501pt;height:11.9626pt;mso-position-horizontal-relative:page;mso-position-vertical-relative:page;z-index:-5332" type="#_x0000_t202" filled="f" stroked="f">
          <v:textbox inset="0,0,0,0">
            <w:txbxContent>
              <w:p>
                <w:pPr>
                  <w:spacing w:before="0" w:after="0" w:line="216" w:lineRule="exact"/>
                  <w:ind w:left="20" w:right="-5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–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1"/>
                    <w:w w:val="10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t>–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19.998047"/>
        <w:szCs w:val="19.998047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footer" Target="footer4.xml"/><Relationship Id="rId9" Type="http://schemas.openxmlformats.org/officeDocument/2006/relationships/footer" Target="footer5.xml"/><Relationship Id="rId10" Type="http://schemas.openxmlformats.org/officeDocument/2006/relationships/footer" Target="footer6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jp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jp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jp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png"/><Relationship Id="rId88" Type="http://schemas.openxmlformats.org/officeDocument/2006/relationships/image" Target="media/image78.png"/><Relationship Id="rId89" Type="http://schemas.openxmlformats.org/officeDocument/2006/relationships/image" Target="media/image79.png"/><Relationship Id="rId90" Type="http://schemas.openxmlformats.org/officeDocument/2006/relationships/image" Target="media/image80.png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image" Target="media/image83.png"/><Relationship Id="rId94" Type="http://schemas.openxmlformats.org/officeDocument/2006/relationships/image" Target="media/image84.png"/><Relationship Id="rId95" Type="http://schemas.openxmlformats.org/officeDocument/2006/relationships/image" Target="media/image85.png"/><Relationship Id="rId96" Type="http://schemas.openxmlformats.org/officeDocument/2006/relationships/image" Target="media/image86.png"/><Relationship Id="rId97" Type="http://schemas.openxmlformats.org/officeDocument/2006/relationships/image" Target="media/image87.png"/><Relationship Id="rId98" Type="http://schemas.openxmlformats.org/officeDocument/2006/relationships/image" Target="media/image88.png"/><Relationship Id="rId99" Type="http://schemas.openxmlformats.org/officeDocument/2006/relationships/image" Target="media/image89.png"/><Relationship Id="rId100" Type="http://schemas.openxmlformats.org/officeDocument/2006/relationships/image" Target="media/image90.png"/><Relationship Id="rId101" Type="http://schemas.openxmlformats.org/officeDocument/2006/relationships/image" Target="media/image91.png"/><Relationship Id="rId102" Type="http://schemas.openxmlformats.org/officeDocument/2006/relationships/image" Target="media/image92.png"/><Relationship Id="rId103" Type="http://schemas.openxmlformats.org/officeDocument/2006/relationships/image" Target="media/image93.png"/><Relationship Id="rId104" Type="http://schemas.openxmlformats.org/officeDocument/2006/relationships/image" Target="media/image94.png"/><Relationship Id="rId105" Type="http://schemas.openxmlformats.org/officeDocument/2006/relationships/image" Target="media/image95.png"/><Relationship Id="rId106" Type="http://schemas.openxmlformats.org/officeDocument/2006/relationships/image" Target="media/image96.png"/><Relationship Id="rId107" Type="http://schemas.openxmlformats.org/officeDocument/2006/relationships/image" Target="media/image97.png"/><Relationship Id="rId108" Type="http://schemas.openxmlformats.org/officeDocument/2006/relationships/image" Target="media/image98.png"/><Relationship Id="rId109" Type="http://schemas.openxmlformats.org/officeDocument/2006/relationships/image" Target="media/image99.png"/><Relationship Id="rId110" Type="http://schemas.openxmlformats.org/officeDocument/2006/relationships/image" Target="media/image100.png"/><Relationship Id="rId111" Type="http://schemas.openxmlformats.org/officeDocument/2006/relationships/image" Target="media/image101.png"/><Relationship Id="rId112" Type="http://schemas.openxmlformats.org/officeDocument/2006/relationships/image" Target="media/image102.png"/><Relationship Id="rId113" Type="http://schemas.openxmlformats.org/officeDocument/2006/relationships/image" Target="media/image103.png"/><Relationship Id="rId114" Type="http://schemas.openxmlformats.org/officeDocument/2006/relationships/image" Target="media/image104.png"/><Relationship Id="rId115" Type="http://schemas.openxmlformats.org/officeDocument/2006/relationships/image" Target="media/image105.png"/><Relationship Id="rId116" Type="http://schemas.openxmlformats.org/officeDocument/2006/relationships/image" Target="media/image106.png"/><Relationship Id="rId117" Type="http://schemas.openxmlformats.org/officeDocument/2006/relationships/image" Target="media/image107.png"/><Relationship Id="rId118" Type="http://schemas.openxmlformats.org/officeDocument/2006/relationships/image" Target="media/image108.png"/><Relationship Id="rId119" Type="http://schemas.openxmlformats.org/officeDocument/2006/relationships/image" Target="media/image109.png"/><Relationship Id="rId120" Type="http://schemas.openxmlformats.org/officeDocument/2006/relationships/image" Target="media/image110.png"/><Relationship Id="rId121" Type="http://schemas.openxmlformats.org/officeDocument/2006/relationships/image" Target="media/image111.png"/><Relationship Id="rId122" Type="http://schemas.openxmlformats.org/officeDocument/2006/relationships/image" Target="media/image112.png"/><Relationship Id="rId123" Type="http://schemas.openxmlformats.org/officeDocument/2006/relationships/image" Target="media/image113.png"/><Relationship Id="rId124" Type="http://schemas.openxmlformats.org/officeDocument/2006/relationships/image" Target="media/image114.png"/><Relationship Id="rId125" Type="http://schemas.openxmlformats.org/officeDocument/2006/relationships/image" Target="media/image115.png"/><Relationship Id="rId126" Type="http://schemas.openxmlformats.org/officeDocument/2006/relationships/image" Target="media/image116.png"/><Relationship Id="rId127" Type="http://schemas.openxmlformats.org/officeDocument/2006/relationships/image" Target="media/image117.png"/><Relationship Id="rId128" Type="http://schemas.openxmlformats.org/officeDocument/2006/relationships/image" Target="media/image118.png"/><Relationship Id="rId129" Type="http://schemas.openxmlformats.org/officeDocument/2006/relationships/image" Target="media/image119.png"/><Relationship Id="rId130" Type="http://schemas.openxmlformats.org/officeDocument/2006/relationships/image" Target="media/image120.png"/><Relationship Id="rId131" Type="http://schemas.openxmlformats.org/officeDocument/2006/relationships/image" Target="media/image121.png"/><Relationship Id="rId132" Type="http://schemas.openxmlformats.org/officeDocument/2006/relationships/footer" Target="footer7.xml"/><Relationship Id="rId133" Type="http://schemas.openxmlformats.org/officeDocument/2006/relationships/image" Target="media/image122.png"/><Relationship Id="rId134" Type="http://schemas.openxmlformats.org/officeDocument/2006/relationships/image" Target="media/image123.png"/><Relationship Id="rId135" Type="http://schemas.openxmlformats.org/officeDocument/2006/relationships/image" Target="media/image124.png"/><Relationship Id="rId136" Type="http://schemas.openxmlformats.org/officeDocument/2006/relationships/image" Target="media/image125.png"/><Relationship Id="rId137" Type="http://schemas.openxmlformats.org/officeDocument/2006/relationships/image" Target="media/image126.png"/><Relationship Id="rId138" Type="http://schemas.openxmlformats.org/officeDocument/2006/relationships/image" Target="media/image127.png"/><Relationship Id="rId139" Type="http://schemas.openxmlformats.org/officeDocument/2006/relationships/image" Target="media/image128.jpg"/><Relationship Id="rId140" Type="http://schemas.openxmlformats.org/officeDocument/2006/relationships/image" Target="media/image129.png"/><Relationship Id="rId141" Type="http://schemas.openxmlformats.org/officeDocument/2006/relationships/image" Target="media/image130.png"/><Relationship Id="rId142" Type="http://schemas.openxmlformats.org/officeDocument/2006/relationships/image" Target="media/image131.png"/><Relationship Id="rId143" Type="http://schemas.openxmlformats.org/officeDocument/2006/relationships/image" Target="media/image132.png"/><Relationship Id="rId144" Type="http://schemas.openxmlformats.org/officeDocument/2006/relationships/hyperlink" Target="mailto:yonghyunkim@test.kaist.ac.kr" TargetMode="External"/><Relationship Id="rId145" Type="http://schemas.openxmlformats.org/officeDocument/2006/relationships/hyperlink" Target="mailto:yunkim@test.kaist.ac.kr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2015-07-09T17:14:42Z</dcterms:created>
  <dcterms:modified xsi:type="dcterms:W3CDTF">2015-07-09T17:14:42Z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2015-07-09T00:00:00Z</vt:filetime>
  </property>
  <property fmtid="{D5CDD505-2E9C-101B-9397-08002B2CF9AE}" pid="3" name="LastSaved">
    <vt:filetime>2015-07-09T00:00:00Z</vt:filetime>
  </property>
</Properties>
</file>